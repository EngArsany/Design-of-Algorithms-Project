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210E" w14:textId="77777777" w:rsidR="00B47117" w:rsidRDefault="00B47117" w:rsidP="00D01A59">
      <w:pPr>
        <w:jc w:val="center"/>
        <w:rPr>
          <w:rtl/>
          <w:lang w:bidi="ar-EG"/>
        </w:rPr>
      </w:pPr>
    </w:p>
    <w:p w14:paraId="293E4B0F" w14:textId="77777777" w:rsidR="00923215" w:rsidRDefault="00B47117" w:rsidP="00923215">
      <w:pPr>
        <w:keepNext/>
        <w:jc w:val="center"/>
      </w:pPr>
      <w:r w:rsidRPr="00B5792B">
        <w:rPr>
          <w:noProof/>
        </w:rPr>
        <w:drawing>
          <wp:inline distT="0" distB="0" distL="0" distR="0" wp14:anchorId="40C0F2EC" wp14:editId="0B6C1DD4">
            <wp:extent cx="3093720" cy="304699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99401" cy="3052591"/>
                    </a:xfrm>
                    <a:prstGeom prst="rect">
                      <a:avLst/>
                    </a:prstGeom>
                  </pic:spPr>
                </pic:pic>
              </a:graphicData>
            </a:graphic>
          </wp:inline>
        </w:drawing>
      </w:r>
    </w:p>
    <w:p w14:paraId="67FA5ADA" w14:textId="67C3BA6B" w:rsidR="00EE33A1" w:rsidRDefault="009B4F51" w:rsidP="00EE33A1">
      <w:pPr>
        <w:jc w:val="center"/>
        <w:rPr>
          <w:b/>
          <w:bCs/>
          <w:sz w:val="32"/>
          <w:szCs w:val="32"/>
          <w:rtl/>
        </w:rPr>
      </w:pPr>
      <w:r w:rsidRPr="000F5547">
        <w:rPr>
          <w:b/>
          <w:bCs/>
          <w:sz w:val="32"/>
          <w:szCs w:val="32"/>
        </w:rPr>
        <w:t>Ain Shams University – Faculty of Engineering</w:t>
      </w:r>
    </w:p>
    <w:p w14:paraId="56FF1BA2" w14:textId="46067ACF" w:rsidR="00FD6091" w:rsidRPr="000F5547" w:rsidRDefault="00FD6091" w:rsidP="00FD6091">
      <w:pPr>
        <w:jc w:val="center"/>
        <w:rPr>
          <w:b/>
          <w:bCs/>
          <w:sz w:val="32"/>
          <w:szCs w:val="32"/>
        </w:rPr>
      </w:pPr>
      <w:r w:rsidRPr="00FD6091">
        <w:rPr>
          <w:b/>
          <w:bCs/>
          <w:sz w:val="32"/>
          <w:szCs w:val="32"/>
        </w:rPr>
        <w:t>Computer Engineering and Systems Program</w:t>
      </w:r>
    </w:p>
    <w:sdt>
      <w:sdtPr>
        <w:rPr>
          <w:b/>
          <w:bCs/>
          <w:sz w:val="32"/>
          <w:szCs w:val="32"/>
        </w:rPr>
        <w:alias w:val="Subject"/>
        <w:tag w:val=""/>
        <w:id w:val="1716236938"/>
        <w:placeholder>
          <w:docPart w:val="89FABDD359A44EDBAAE6FCE634A93606"/>
        </w:placeholder>
        <w:dataBinding w:prefixMappings="xmlns:ns0='http://purl.org/dc/elements/1.1/' xmlns:ns1='http://schemas.openxmlformats.org/package/2006/metadata/core-properties' " w:xpath="/ns1:coreProperties[1]/ns0:subject[1]" w:storeItemID="{6C3C8BC8-F283-45AE-878A-BAB7291924A1}"/>
        <w:text/>
      </w:sdtPr>
      <w:sdtContent>
        <w:p w14:paraId="460C59A2" w14:textId="28769337" w:rsidR="002865A8" w:rsidRPr="000F5547" w:rsidRDefault="00891FF4" w:rsidP="00EE33A1">
          <w:pPr>
            <w:jc w:val="center"/>
            <w:rPr>
              <w:b/>
              <w:bCs/>
              <w:sz w:val="32"/>
              <w:szCs w:val="32"/>
            </w:rPr>
          </w:pPr>
          <w:r w:rsidRPr="000F5547">
            <w:rPr>
              <w:b/>
              <w:bCs/>
              <w:sz w:val="32"/>
              <w:szCs w:val="32"/>
            </w:rPr>
            <w:t>CSE245: Design and Analysis of Algorithm</w:t>
          </w:r>
        </w:p>
      </w:sdtContent>
    </w:sdt>
    <w:p w14:paraId="43B95B67" w14:textId="38E4A2A0" w:rsidR="00FD6091" w:rsidRDefault="00FD6091" w:rsidP="00FD6091">
      <w:pPr>
        <w:jc w:val="center"/>
        <w:rPr>
          <w:b/>
          <w:bCs/>
          <w:sz w:val="44"/>
          <w:szCs w:val="44"/>
          <w:rtl/>
        </w:rPr>
      </w:pPr>
      <w:r w:rsidRPr="00FD6091">
        <w:rPr>
          <w:b/>
          <w:bCs/>
          <w:sz w:val="44"/>
          <w:szCs w:val="44"/>
        </w:rPr>
        <w:t>Project Report</w:t>
      </w:r>
    </w:p>
    <w:p w14:paraId="32CE1E8B" w14:textId="01A2202F" w:rsidR="00EE33A1" w:rsidRPr="00FD6091" w:rsidRDefault="00EE33A1" w:rsidP="00EE33A1">
      <w:pPr>
        <w:jc w:val="center"/>
        <w:rPr>
          <w:b/>
          <w:bCs/>
          <w:sz w:val="36"/>
          <w:szCs w:val="40"/>
        </w:rPr>
      </w:pPr>
      <w:r w:rsidRPr="00FD6091">
        <w:rPr>
          <w:b/>
          <w:bCs/>
          <w:sz w:val="44"/>
          <w:szCs w:val="44"/>
        </w:rPr>
        <w:t>Team Project</w:t>
      </w:r>
      <w:r w:rsidR="009B4F51" w:rsidRPr="00FD6091">
        <w:rPr>
          <w:b/>
          <w:bCs/>
          <w:sz w:val="44"/>
          <w:szCs w:val="44"/>
        </w:rPr>
        <w:t xml:space="preserve"> – Algorithm</w:t>
      </w:r>
      <w:r w:rsidR="008A5AD9" w:rsidRPr="00FD6091">
        <w:rPr>
          <w:b/>
          <w:bCs/>
          <w:sz w:val="44"/>
          <w:szCs w:val="44"/>
        </w:rPr>
        <w:t>s</w:t>
      </w:r>
      <w:r w:rsidR="009B4F51" w:rsidRPr="00FD6091">
        <w:rPr>
          <w:b/>
          <w:bCs/>
          <w:sz w:val="44"/>
          <w:szCs w:val="44"/>
        </w:rPr>
        <w:t xml:space="preserve"> Research</w:t>
      </w:r>
    </w:p>
    <w:p w14:paraId="79C7B055" w14:textId="0C9E7F1E" w:rsidR="000160E4" w:rsidRPr="003B1856" w:rsidRDefault="000160E4" w:rsidP="00FD6091">
      <w:pPr>
        <w:spacing w:before="0" w:after="160" w:line="259" w:lineRule="auto"/>
        <w:jc w:val="center"/>
        <w:rPr>
          <w:b/>
          <w:bCs/>
          <w:sz w:val="28"/>
          <w:szCs w:val="32"/>
        </w:rPr>
      </w:pPr>
      <w:r w:rsidRPr="00FD6091">
        <w:rPr>
          <w:b/>
          <w:bCs/>
          <w:sz w:val="36"/>
          <w:szCs w:val="40"/>
        </w:rPr>
        <w:t>Spring 2026</w:t>
      </w:r>
    </w:p>
    <w:p w14:paraId="2B2ED338" w14:textId="3E69E748" w:rsidR="00EE33A1" w:rsidRDefault="000160E4" w:rsidP="000160E4">
      <w:pPr>
        <w:spacing w:before="0" w:after="160" w:line="259" w:lineRule="auto"/>
        <w:rPr>
          <w:b/>
          <w:bCs/>
        </w:rPr>
      </w:pPr>
      <w:r>
        <w:rPr>
          <w:b/>
          <w:bCs/>
        </w:rPr>
        <w:br w:type="page"/>
      </w:r>
    </w:p>
    <w:p w14:paraId="0BB361DF" w14:textId="23E04814" w:rsidR="00923215" w:rsidRDefault="00EE33A1" w:rsidP="00662267">
      <w:pPr>
        <w:pStyle w:val="Heading1"/>
      </w:pPr>
      <w:bookmarkStart w:id="0" w:name="_Toc228984235"/>
      <w:bookmarkStart w:id="1" w:name="_Toc229070041"/>
      <w:r>
        <w:lastRenderedPageBreak/>
        <w:t>Members</w:t>
      </w:r>
      <w:bookmarkEnd w:id="0"/>
      <w:bookmarkEnd w:id="1"/>
    </w:p>
    <w:tbl>
      <w:tblPr>
        <w:tblStyle w:val="GridTable4-Accent1"/>
        <w:tblW w:w="0" w:type="auto"/>
        <w:tblLook w:val="04A0" w:firstRow="1" w:lastRow="0" w:firstColumn="1" w:lastColumn="0" w:noHBand="0" w:noVBand="1"/>
      </w:tblPr>
      <w:tblGrid>
        <w:gridCol w:w="7105"/>
        <w:gridCol w:w="2245"/>
      </w:tblGrid>
      <w:tr w:rsidR="000F65C7" w14:paraId="3606A42A" w14:textId="77777777" w:rsidTr="0027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78D43A01" w14:textId="77777777" w:rsidR="000F65C7" w:rsidRPr="002865A8" w:rsidRDefault="000F65C7" w:rsidP="003A4AA9">
            <w:pPr>
              <w:rPr>
                <w:b w:val="0"/>
                <w:bCs w:val="0"/>
              </w:rPr>
            </w:pPr>
            <w:r w:rsidRPr="002865A8">
              <w:t>Name</w:t>
            </w:r>
          </w:p>
        </w:tc>
        <w:tc>
          <w:tcPr>
            <w:tcW w:w="2245" w:type="dxa"/>
          </w:tcPr>
          <w:p w14:paraId="00C238B8" w14:textId="77777777" w:rsidR="000F65C7" w:rsidRPr="002865A8" w:rsidRDefault="000F65C7" w:rsidP="003A4AA9">
            <w:pPr>
              <w:cnfStyle w:val="100000000000" w:firstRow="1" w:lastRow="0" w:firstColumn="0" w:lastColumn="0" w:oddVBand="0" w:evenVBand="0" w:oddHBand="0" w:evenHBand="0" w:firstRowFirstColumn="0" w:firstRowLastColumn="0" w:lastRowFirstColumn="0" w:lastRowLastColumn="0"/>
              <w:rPr>
                <w:b w:val="0"/>
                <w:bCs w:val="0"/>
              </w:rPr>
            </w:pPr>
            <w:r w:rsidRPr="002865A8">
              <w:t>ID</w:t>
            </w:r>
          </w:p>
        </w:tc>
      </w:tr>
      <w:tr w:rsidR="000F65C7" w14:paraId="688C9F3A"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37D4B760" w14:textId="77777777" w:rsidR="000F65C7" w:rsidRPr="002865A8" w:rsidRDefault="000F65C7" w:rsidP="003A4AA9">
            <w:r w:rsidRPr="002865A8">
              <w:t>Arsany Hany Anwar</w:t>
            </w:r>
          </w:p>
        </w:tc>
        <w:tc>
          <w:tcPr>
            <w:tcW w:w="2245" w:type="dxa"/>
          </w:tcPr>
          <w:p w14:paraId="768BB430"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2200655</w:t>
            </w:r>
          </w:p>
        </w:tc>
      </w:tr>
      <w:tr w:rsidR="000F65C7" w14:paraId="506ECBCC"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75C575C5" w14:textId="77777777" w:rsidR="000F65C7" w:rsidRPr="002865A8" w:rsidRDefault="000F65C7" w:rsidP="003A4AA9">
            <w:r w:rsidRPr="002865A8">
              <w:t>Andrew Ehab Tharwat</w:t>
            </w:r>
          </w:p>
        </w:tc>
        <w:tc>
          <w:tcPr>
            <w:tcW w:w="2245" w:type="dxa"/>
          </w:tcPr>
          <w:p w14:paraId="3343F084" w14:textId="77777777"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2200249</w:t>
            </w:r>
          </w:p>
        </w:tc>
      </w:tr>
      <w:tr w:rsidR="000F65C7" w14:paraId="62B5DC58"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458D34C4" w14:textId="77777777" w:rsidR="000F65C7" w:rsidRPr="002865A8" w:rsidRDefault="000F65C7" w:rsidP="003A4AA9">
            <w:r w:rsidRPr="002865A8">
              <w:t>Hazem Mohamed Salah ElDin</w:t>
            </w:r>
          </w:p>
        </w:tc>
        <w:tc>
          <w:tcPr>
            <w:tcW w:w="2245" w:type="dxa"/>
          </w:tcPr>
          <w:p w14:paraId="552E0D02"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2300774</w:t>
            </w:r>
          </w:p>
        </w:tc>
      </w:tr>
      <w:tr w:rsidR="000F65C7" w14:paraId="5D1568DD"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75D2F4E8" w14:textId="77777777" w:rsidR="000F65C7" w:rsidRPr="002865A8" w:rsidRDefault="000F65C7" w:rsidP="003A4AA9">
            <w:r w:rsidRPr="002865A8">
              <w:t>Maria Karam Albert</w:t>
            </w:r>
          </w:p>
        </w:tc>
        <w:tc>
          <w:tcPr>
            <w:tcW w:w="2245" w:type="dxa"/>
          </w:tcPr>
          <w:p w14:paraId="390A596C" w14:textId="77777777"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2200593</w:t>
            </w:r>
          </w:p>
        </w:tc>
      </w:tr>
      <w:tr w:rsidR="000F65C7" w14:paraId="21AD072C"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1964BDF4" w14:textId="77777777" w:rsidR="000F65C7" w:rsidRPr="002865A8" w:rsidRDefault="000F65C7" w:rsidP="003A4AA9">
            <w:r w:rsidRPr="002865A8">
              <w:t>Ziad Ahmed Orabi</w:t>
            </w:r>
          </w:p>
        </w:tc>
        <w:tc>
          <w:tcPr>
            <w:tcW w:w="2245" w:type="dxa"/>
          </w:tcPr>
          <w:p w14:paraId="48D8010C"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2200399</w:t>
            </w:r>
          </w:p>
        </w:tc>
      </w:tr>
      <w:tr w:rsidR="000F65C7" w14:paraId="5EE3BE57"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05F8E659" w14:textId="77777777" w:rsidR="000F65C7" w:rsidRPr="002865A8" w:rsidRDefault="000F65C7" w:rsidP="003A4AA9">
            <w:r w:rsidRPr="002865A8">
              <w:t>Marten Amgad Zakaria</w:t>
            </w:r>
          </w:p>
        </w:tc>
        <w:tc>
          <w:tcPr>
            <w:tcW w:w="2245" w:type="dxa"/>
          </w:tcPr>
          <w:p w14:paraId="38A9A31F" w14:textId="77777777"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2200751</w:t>
            </w:r>
          </w:p>
        </w:tc>
      </w:tr>
      <w:tr w:rsidR="000F65C7" w14:paraId="511C9069"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620A06E4" w14:textId="77777777" w:rsidR="000F65C7" w:rsidRPr="002865A8" w:rsidRDefault="000F65C7" w:rsidP="003A4AA9">
            <w:r w:rsidRPr="002865A8">
              <w:t>Mathew Mina Youssef Aziz</w:t>
            </w:r>
          </w:p>
        </w:tc>
        <w:tc>
          <w:tcPr>
            <w:tcW w:w="2245" w:type="dxa"/>
          </w:tcPr>
          <w:p w14:paraId="35B73943"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2300910</w:t>
            </w:r>
          </w:p>
        </w:tc>
      </w:tr>
      <w:tr w:rsidR="000F65C7" w14:paraId="2A7181C7"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4FDCFA83" w14:textId="07285963" w:rsidR="000F65C7" w:rsidRPr="002865A8" w:rsidRDefault="000F65C7" w:rsidP="003A4AA9">
            <w:r w:rsidRPr="002865A8">
              <w:t>Hanya Ibrahim Aref</w:t>
            </w:r>
          </w:p>
        </w:tc>
        <w:tc>
          <w:tcPr>
            <w:tcW w:w="2245" w:type="dxa"/>
          </w:tcPr>
          <w:p w14:paraId="6B8362C8" w14:textId="5CB465BE"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2201045</w:t>
            </w:r>
          </w:p>
        </w:tc>
      </w:tr>
      <w:tr w:rsidR="000F65C7" w14:paraId="3EC3F58F"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5F8C7127" w14:textId="77777777" w:rsidR="000F65C7" w:rsidRPr="002865A8" w:rsidRDefault="000F65C7" w:rsidP="003A4AA9">
            <w:r w:rsidRPr="002865A8">
              <w:t>Julia Nasser Mosaad</w:t>
            </w:r>
          </w:p>
        </w:tc>
        <w:tc>
          <w:tcPr>
            <w:tcW w:w="2245" w:type="dxa"/>
          </w:tcPr>
          <w:p w14:paraId="29DDD869"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2200760</w:t>
            </w:r>
          </w:p>
        </w:tc>
      </w:tr>
    </w:tbl>
    <w:p w14:paraId="7EB03860" w14:textId="77777777" w:rsidR="000F65C7" w:rsidRDefault="000F65C7" w:rsidP="00D01A59">
      <w:pPr>
        <w:sectPr w:rsidR="000F65C7" w:rsidSect="00A51394">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p>
    <w:sdt>
      <w:sdtPr>
        <w:rPr>
          <w:rFonts w:asciiTheme="minorHAnsi" w:eastAsiaTheme="minorEastAsia" w:hAnsiTheme="minorHAnsi" w:cstheme="minorHAnsi"/>
          <w:b w:val="0"/>
          <w:color w:val="auto"/>
          <w:sz w:val="28"/>
          <w:szCs w:val="28"/>
        </w:rPr>
        <w:id w:val="1646930909"/>
        <w:docPartObj>
          <w:docPartGallery w:val="Table of Contents"/>
          <w:docPartUnique/>
        </w:docPartObj>
      </w:sdtPr>
      <w:sdtEndPr>
        <w:rPr>
          <w:bCs/>
          <w:noProof/>
          <w:sz w:val="24"/>
        </w:rPr>
      </w:sdtEndPr>
      <w:sdtContent>
        <w:p w14:paraId="32C77089" w14:textId="77777777" w:rsidR="00753D20" w:rsidRDefault="00753D20" w:rsidP="00D01A59">
          <w:pPr>
            <w:pStyle w:val="TOCHeading"/>
            <w:spacing w:before="240" w:after="120"/>
          </w:pPr>
          <w:r>
            <w:t>Table of Contents</w:t>
          </w:r>
        </w:p>
        <w:p w14:paraId="2D354765" w14:textId="48C6783A" w:rsidR="0087420F" w:rsidRDefault="00753D20">
          <w:pPr>
            <w:pStyle w:val="TOC1"/>
            <w:tabs>
              <w:tab w:val="right" w:leader="dot" w:pos="9350"/>
            </w:tabs>
            <w:rPr>
              <w:rFonts w:cstheme="minorBidi"/>
              <w:noProof/>
              <w:kern w:val="2"/>
              <w:szCs w:val="24"/>
              <w14:ligatures w14:val="standardContextual"/>
            </w:rPr>
          </w:pPr>
          <w:r>
            <w:fldChar w:fldCharType="begin"/>
          </w:r>
          <w:r>
            <w:instrText xml:space="preserve"> TOC \o "1-3" \h \z \u </w:instrText>
          </w:r>
          <w:r>
            <w:fldChar w:fldCharType="separate"/>
          </w:r>
          <w:hyperlink w:anchor="_Toc229070041" w:history="1">
            <w:r w:rsidR="0087420F" w:rsidRPr="009B11C1">
              <w:rPr>
                <w:rStyle w:val="Hyperlink"/>
                <w:noProof/>
              </w:rPr>
              <w:t>Members</w:t>
            </w:r>
            <w:r w:rsidR="0087420F">
              <w:rPr>
                <w:noProof/>
                <w:webHidden/>
              </w:rPr>
              <w:tab/>
            </w:r>
            <w:r w:rsidR="0087420F">
              <w:rPr>
                <w:noProof/>
                <w:webHidden/>
              </w:rPr>
              <w:fldChar w:fldCharType="begin"/>
            </w:r>
            <w:r w:rsidR="0087420F">
              <w:rPr>
                <w:noProof/>
                <w:webHidden/>
              </w:rPr>
              <w:instrText xml:space="preserve"> PAGEREF _Toc229070041 \h </w:instrText>
            </w:r>
            <w:r w:rsidR="0087420F">
              <w:rPr>
                <w:noProof/>
                <w:webHidden/>
              </w:rPr>
            </w:r>
            <w:r w:rsidR="0087420F">
              <w:rPr>
                <w:noProof/>
                <w:webHidden/>
              </w:rPr>
              <w:fldChar w:fldCharType="separate"/>
            </w:r>
            <w:r w:rsidR="003B1856">
              <w:rPr>
                <w:noProof/>
                <w:webHidden/>
              </w:rPr>
              <w:t>ii</w:t>
            </w:r>
            <w:r w:rsidR="0087420F">
              <w:rPr>
                <w:noProof/>
                <w:webHidden/>
              </w:rPr>
              <w:fldChar w:fldCharType="end"/>
            </w:r>
          </w:hyperlink>
        </w:p>
        <w:p w14:paraId="7000BB8A" w14:textId="55B1C469" w:rsidR="0087420F" w:rsidRDefault="0087420F">
          <w:pPr>
            <w:pStyle w:val="TOC1"/>
            <w:tabs>
              <w:tab w:val="right" w:leader="dot" w:pos="9350"/>
            </w:tabs>
            <w:rPr>
              <w:rFonts w:cstheme="minorBidi"/>
              <w:noProof/>
              <w:kern w:val="2"/>
              <w:szCs w:val="24"/>
              <w14:ligatures w14:val="standardContextual"/>
            </w:rPr>
          </w:pPr>
          <w:hyperlink w:anchor="_Toc229070042" w:history="1">
            <w:r w:rsidRPr="009B11C1">
              <w:rPr>
                <w:rStyle w:val="Hyperlink"/>
                <w:noProof/>
              </w:rPr>
              <w:t>List of Figures</w:t>
            </w:r>
            <w:r>
              <w:rPr>
                <w:noProof/>
                <w:webHidden/>
              </w:rPr>
              <w:tab/>
            </w:r>
            <w:r>
              <w:rPr>
                <w:noProof/>
                <w:webHidden/>
              </w:rPr>
              <w:fldChar w:fldCharType="begin"/>
            </w:r>
            <w:r>
              <w:rPr>
                <w:noProof/>
                <w:webHidden/>
              </w:rPr>
              <w:instrText xml:space="preserve"> PAGEREF _Toc229070042 \h </w:instrText>
            </w:r>
            <w:r>
              <w:rPr>
                <w:noProof/>
                <w:webHidden/>
              </w:rPr>
            </w:r>
            <w:r>
              <w:rPr>
                <w:noProof/>
                <w:webHidden/>
              </w:rPr>
              <w:fldChar w:fldCharType="separate"/>
            </w:r>
            <w:r w:rsidR="003B1856">
              <w:rPr>
                <w:noProof/>
                <w:webHidden/>
              </w:rPr>
              <w:t>xviii</w:t>
            </w:r>
            <w:r>
              <w:rPr>
                <w:noProof/>
                <w:webHidden/>
              </w:rPr>
              <w:fldChar w:fldCharType="end"/>
            </w:r>
          </w:hyperlink>
        </w:p>
        <w:p w14:paraId="672792C5" w14:textId="78FBD783" w:rsidR="0087420F" w:rsidRDefault="0087420F">
          <w:pPr>
            <w:pStyle w:val="TOC1"/>
            <w:tabs>
              <w:tab w:val="right" w:leader="dot" w:pos="9350"/>
            </w:tabs>
            <w:rPr>
              <w:rFonts w:cstheme="minorBidi"/>
              <w:noProof/>
              <w:kern w:val="2"/>
              <w:szCs w:val="24"/>
              <w14:ligatures w14:val="standardContextual"/>
            </w:rPr>
          </w:pPr>
          <w:hyperlink w:anchor="_Toc229070043" w:history="1">
            <w:r w:rsidRPr="009B11C1">
              <w:rPr>
                <w:rStyle w:val="Hyperlink"/>
                <w:noProof/>
              </w:rPr>
              <w:t>List of Tables</w:t>
            </w:r>
            <w:r>
              <w:rPr>
                <w:noProof/>
                <w:webHidden/>
              </w:rPr>
              <w:tab/>
            </w:r>
            <w:r>
              <w:rPr>
                <w:noProof/>
                <w:webHidden/>
              </w:rPr>
              <w:fldChar w:fldCharType="begin"/>
            </w:r>
            <w:r>
              <w:rPr>
                <w:noProof/>
                <w:webHidden/>
              </w:rPr>
              <w:instrText xml:space="preserve"> PAGEREF _Toc229070043 \h </w:instrText>
            </w:r>
            <w:r>
              <w:rPr>
                <w:noProof/>
                <w:webHidden/>
              </w:rPr>
            </w:r>
            <w:r>
              <w:rPr>
                <w:noProof/>
                <w:webHidden/>
              </w:rPr>
              <w:fldChar w:fldCharType="separate"/>
            </w:r>
            <w:r w:rsidR="003B1856">
              <w:rPr>
                <w:noProof/>
                <w:webHidden/>
              </w:rPr>
              <w:t>xxi</w:t>
            </w:r>
            <w:r>
              <w:rPr>
                <w:noProof/>
                <w:webHidden/>
              </w:rPr>
              <w:fldChar w:fldCharType="end"/>
            </w:r>
          </w:hyperlink>
        </w:p>
        <w:p w14:paraId="7436704C" w14:textId="1F1B2F42" w:rsidR="0087420F" w:rsidRDefault="0087420F">
          <w:pPr>
            <w:pStyle w:val="TOC1"/>
            <w:tabs>
              <w:tab w:val="right" w:leader="dot" w:pos="9350"/>
            </w:tabs>
            <w:rPr>
              <w:rFonts w:cstheme="minorBidi"/>
              <w:noProof/>
              <w:kern w:val="2"/>
              <w:szCs w:val="24"/>
              <w14:ligatures w14:val="standardContextual"/>
            </w:rPr>
          </w:pPr>
          <w:hyperlink w:anchor="_Toc229070044" w:history="1">
            <w:r w:rsidRPr="009B11C1">
              <w:rPr>
                <w:rStyle w:val="Hyperlink"/>
                <w:noProof/>
              </w:rPr>
              <w:t>1. Introduction</w:t>
            </w:r>
            <w:r>
              <w:rPr>
                <w:noProof/>
                <w:webHidden/>
              </w:rPr>
              <w:tab/>
            </w:r>
            <w:r>
              <w:rPr>
                <w:noProof/>
                <w:webHidden/>
              </w:rPr>
              <w:fldChar w:fldCharType="begin"/>
            </w:r>
            <w:r>
              <w:rPr>
                <w:noProof/>
                <w:webHidden/>
              </w:rPr>
              <w:instrText xml:space="preserve"> PAGEREF _Toc229070044 \h </w:instrText>
            </w:r>
            <w:r>
              <w:rPr>
                <w:noProof/>
                <w:webHidden/>
              </w:rPr>
            </w:r>
            <w:r>
              <w:rPr>
                <w:noProof/>
                <w:webHidden/>
              </w:rPr>
              <w:fldChar w:fldCharType="separate"/>
            </w:r>
            <w:r w:rsidR="003B1856">
              <w:rPr>
                <w:noProof/>
                <w:webHidden/>
              </w:rPr>
              <w:t>1</w:t>
            </w:r>
            <w:r>
              <w:rPr>
                <w:noProof/>
                <w:webHidden/>
              </w:rPr>
              <w:fldChar w:fldCharType="end"/>
            </w:r>
          </w:hyperlink>
        </w:p>
        <w:p w14:paraId="677F008E" w14:textId="5EE1521E" w:rsidR="0087420F" w:rsidRDefault="0087420F">
          <w:pPr>
            <w:pStyle w:val="TOC1"/>
            <w:tabs>
              <w:tab w:val="right" w:leader="dot" w:pos="9350"/>
            </w:tabs>
            <w:rPr>
              <w:rFonts w:cstheme="minorBidi"/>
              <w:noProof/>
              <w:kern w:val="2"/>
              <w:szCs w:val="24"/>
              <w14:ligatures w14:val="standardContextual"/>
            </w:rPr>
          </w:pPr>
          <w:hyperlink w:anchor="_Toc229070045" w:history="1">
            <w:r w:rsidRPr="009B11C1">
              <w:rPr>
                <w:rStyle w:val="Hyperlink"/>
                <w:noProof/>
              </w:rPr>
              <w:t>1. Sorting Trominoes</w:t>
            </w:r>
            <w:r>
              <w:rPr>
                <w:noProof/>
                <w:webHidden/>
              </w:rPr>
              <w:tab/>
            </w:r>
            <w:r>
              <w:rPr>
                <w:noProof/>
                <w:webHidden/>
              </w:rPr>
              <w:fldChar w:fldCharType="begin"/>
            </w:r>
            <w:r>
              <w:rPr>
                <w:noProof/>
                <w:webHidden/>
              </w:rPr>
              <w:instrText xml:space="preserve"> PAGEREF _Toc229070045 \h </w:instrText>
            </w:r>
            <w:r>
              <w:rPr>
                <w:noProof/>
                <w:webHidden/>
              </w:rPr>
            </w:r>
            <w:r>
              <w:rPr>
                <w:noProof/>
                <w:webHidden/>
              </w:rPr>
              <w:fldChar w:fldCharType="separate"/>
            </w:r>
            <w:r w:rsidR="003B1856">
              <w:rPr>
                <w:noProof/>
                <w:webHidden/>
              </w:rPr>
              <w:t>2</w:t>
            </w:r>
            <w:r>
              <w:rPr>
                <w:noProof/>
                <w:webHidden/>
              </w:rPr>
              <w:fldChar w:fldCharType="end"/>
            </w:r>
          </w:hyperlink>
        </w:p>
        <w:p w14:paraId="0E4525A0" w14:textId="0BF36793" w:rsidR="0087420F" w:rsidRDefault="0087420F">
          <w:pPr>
            <w:pStyle w:val="TOC2"/>
            <w:tabs>
              <w:tab w:val="right" w:leader="dot" w:pos="9350"/>
            </w:tabs>
            <w:rPr>
              <w:rFonts w:cstheme="minorBidi"/>
              <w:noProof/>
              <w:kern w:val="2"/>
              <w:szCs w:val="24"/>
              <w14:ligatures w14:val="standardContextual"/>
            </w:rPr>
          </w:pPr>
          <w:hyperlink w:anchor="_Toc229070046" w:history="1">
            <w:r w:rsidRPr="009B11C1">
              <w:rPr>
                <w:rStyle w:val="Hyperlink"/>
                <w:noProof/>
              </w:rPr>
              <w:t>1.1 Problem description</w:t>
            </w:r>
            <w:r>
              <w:rPr>
                <w:noProof/>
                <w:webHidden/>
              </w:rPr>
              <w:tab/>
            </w:r>
            <w:r>
              <w:rPr>
                <w:noProof/>
                <w:webHidden/>
              </w:rPr>
              <w:fldChar w:fldCharType="begin"/>
            </w:r>
            <w:r>
              <w:rPr>
                <w:noProof/>
                <w:webHidden/>
              </w:rPr>
              <w:instrText xml:space="preserve"> PAGEREF _Toc229070046 \h </w:instrText>
            </w:r>
            <w:r>
              <w:rPr>
                <w:noProof/>
                <w:webHidden/>
              </w:rPr>
            </w:r>
            <w:r>
              <w:rPr>
                <w:noProof/>
                <w:webHidden/>
              </w:rPr>
              <w:fldChar w:fldCharType="separate"/>
            </w:r>
            <w:r w:rsidR="003B1856">
              <w:rPr>
                <w:noProof/>
                <w:webHidden/>
              </w:rPr>
              <w:t>2</w:t>
            </w:r>
            <w:r>
              <w:rPr>
                <w:noProof/>
                <w:webHidden/>
              </w:rPr>
              <w:fldChar w:fldCharType="end"/>
            </w:r>
          </w:hyperlink>
        </w:p>
        <w:p w14:paraId="0DC11D08" w14:textId="0D07B4FB" w:rsidR="0087420F" w:rsidRDefault="0087420F">
          <w:pPr>
            <w:pStyle w:val="TOC2"/>
            <w:tabs>
              <w:tab w:val="right" w:leader="dot" w:pos="9350"/>
            </w:tabs>
            <w:rPr>
              <w:rFonts w:cstheme="minorBidi"/>
              <w:noProof/>
              <w:kern w:val="2"/>
              <w:szCs w:val="24"/>
              <w14:ligatures w14:val="standardContextual"/>
            </w:rPr>
          </w:pPr>
          <w:hyperlink w:anchor="_Toc229070047" w:history="1">
            <w:r w:rsidRPr="009B11C1">
              <w:rPr>
                <w:rStyle w:val="Hyperlink"/>
                <w:noProof/>
              </w:rPr>
              <w:t>1.2 Assumptions</w:t>
            </w:r>
            <w:r>
              <w:rPr>
                <w:noProof/>
                <w:webHidden/>
              </w:rPr>
              <w:tab/>
            </w:r>
            <w:r>
              <w:rPr>
                <w:noProof/>
                <w:webHidden/>
              </w:rPr>
              <w:fldChar w:fldCharType="begin"/>
            </w:r>
            <w:r>
              <w:rPr>
                <w:noProof/>
                <w:webHidden/>
              </w:rPr>
              <w:instrText xml:space="preserve"> PAGEREF _Toc229070047 \h </w:instrText>
            </w:r>
            <w:r>
              <w:rPr>
                <w:noProof/>
                <w:webHidden/>
              </w:rPr>
            </w:r>
            <w:r>
              <w:rPr>
                <w:noProof/>
                <w:webHidden/>
              </w:rPr>
              <w:fldChar w:fldCharType="separate"/>
            </w:r>
            <w:r w:rsidR="003B1856">
              <w:rPr>
                <w:noProof/>
                <w:webHidden/>
              </w:rPr>
              <w:t>2</w:t>
            </w:r>
            <w:r>
              <w:rPr>
                <w:noProof/>
                <w:webHidden/>
              </w:rPr>
              <w:fldChar w:fldCharType="end"/>
            </w:r>
          </w:hyperlink>
        </w:p>
        <w:p w14:paraId="44836E55" w14:textId="2DFAE983" w:rsidR="0087420F" w:rsidRDefault="0087420F">
          <w:pPr>
            <w:pStyle w:val="TOC2"/>
            <w:tabs>
              <w:tab w:val="right" w:leader="dot" w:pos="9350"/>
            </w:tabs>
            <w:rPr>
              <w:rFonts w:cstheme="minorBidi"/>
              <w:noProof/>
              <w:kern w:val="2"/>
              <w:szCs w:val="24"/>
              <w14:ligatures w14:val="standardContextual"/>
            </w:rPr>
          </w:pPr>
          <w:hyperlink w:anchor="_Toc229070048" w:history="1">
            <w:r w:rsidRPr="009B11C1">
              <w:rPr>
                <w:rStyle w:val="Hyperlink"/>
                <w:noProof/>
              </w:rPr>
              <w:t>1.3 Methodology</w:t>
            </w:r>
            <w:r>
              <w:rPr>
                <w:noProof/>
                <w:webHidden/>
              </w:rPr>
              <w:tab/>
            </w:r>
            <w:r>
              <w:rPr>
                <w:noProof/>
                <w:webHidden/>
              </w:rPr>
              <w:fldChar w:fldCharType="begin"/>
            </w:r>
            <w:r>
              <w:rPr>
                <w:noProof/>
                <w:webHidden/>
              </w:rPr>
              <w:instrText xml:space="preserve"> PAGEREF _Toc229070048 \h </w:instrText>
            </w:r>
            <w:r>
              <w:rPr>
                <w:noProof/>
                <w:webHidden/>
              </w:rPr>
            </w:r>
            <w:r>
              <w:rPr>
                <w:noProof/>
                <w:webHidden/>
              </w:rPr>
              <w:fldChar w:fldCharType="separate"/>
            </w:r>
            <w:r w:rsidR="003B1856">
              <w:rPr>
                <w:noProof/>
                <w:webHidden/>
              </w:rPr>
              <w:t>3</w:t>
            </w:r>
            <w:r>
              <w:rPr>
                <w:noProof/>
                <w:webHidden/>
              </w:rPr>
              <w:fldChar w:fldCharType="end"/>
            </w:r>
          </w:hyperlink>
        </w:p>
        <w:p w14:paraId="012C9617" w14:textId="75EFFC1D" w:rsidR="0087420F" w:rsidRDefault="0087420F">
          <w:pPr>
            <w:pStyle w:val="TOC3"/>
            <w:tabs>
              <w:tab w:val="right" w:leader="dot" w:pos="9350"/>
            </w:tabs>
            <w:rPr>
              <w:rFonts w:cstheme="minorBidi"/>
              <w:noProof/>
              <w:kern w:val="2"/>
              <w:szCs w:val="24"/>
              <w14:ligatures w14:val="standardContextual"/>
            </w:rPr>
          </w:pPr>
          <w:hyperlink w:anchor="_Toc229070049" w:history="1">
            <w:r w:rsidRPr="009B11C1">
              <w:rPr>
                <w:rStyle w:val="Hyperlink"/>
                <w:noProof/>
              </w:rPr>
              <w:t>1.3.1 Approach 1: Divide and Conquer</w:t>
            </w:r>
            <w:r>
              <w:rPr>
                <w:noProof/>
                <w:webHidden/>
              </w:rPr>
              <w:tab/>
            </w:r>
            <w:r>
              <w:rPr>
                <w:noProof/>
                <w:webHidden/>
              </w:rPr>
              <w:fldChar w:fldCharType="begin"/>
            </w:r>
            <w:r>
              <w:rPr>
                <w:noProof/>
                <w:webHidden/>
              </w:rPr>
              <w:instrText xml:space="preserve"> PAGEREF _Toc229070049 \h </w:instrText>
            </w:r>
            <w:r>
              <w:rPr>
                <w:noProof/>
                <w:webHidden/>
              </w:rPr>
            </w:r>
            <w:r>
              <w:rPr>
                <w:noProof/>
                <w:webHidden/>
              </w:rPr>
              <w:fldChar w:fldCharType="separate"/>
            </w:r>
            <w:r w:rsidR="003B1856">
              <w:rPr>
                <w:noProof/>
                <w:webHidden/>
              </w:rPr>
              <w:t>3</w:t>
            </w:r>
            <w:r>
              <w:rPr>
                <w:noProof/>
                <w:webHidden/>
              </w:rPr>
              <w:fldChar w:fldCharType="end"/>
            </w:r>
          </w:hyperlink>
        </w:p>
        <w:p w14:paraId="2686905A" w14:textId="4E1BB71D" w:rsidR="0087420F" w:rsidRDefault="0087420F">
          <w:pPr>
            <w:pStyle w:val="TOC3"/>
            <w:tabs>
              <w:tab w:val="right" w:leader="dot" w:pos="9350"/>
            </w:tabs>
            <w:rPr>
              <w:rFonts w:cstheme="minorBidi"/>
              <w:noProof/>
              <w:kern w:val="2"/>
              <w:szCs w:val="24"/>
              <w14:ligatures w14:val="standardContextual"/>
            </w:rPr>
          </w:pPr>
          <w:hyperlink w:anchor="_Toc229070050" w:history="1">
            <w:r w:rsidRPr="009B11C1">
              <w:rPr>
                <w:rStyle w:val="Hyperlink"/>
                <w:noProof/>
              </w:rPr>
              <w:t>1.3.2 Approach 2: Brute Force</w:t>
            </w:r>
            <w:r>
              <w:rPr>
                <w:noProof/>
                <w:webHidden/>
              </w:rPr>
              <w:tab/>
            </w:r>
            <w:r>
              <w:rPr>
                <w:noProof/>
                <w:webHidden/>
              </w:rPr>
              <w:fldChar w:fldCharType="begin"/>
            </w:r>
            <w:r>
              <w:rPr>
                <w:noProof/>
                <w:webHidden/>
              </w:rPr>
              <w:instrText xml:space="preserve"> PAGEREF _Toc229070050 \h </w:instrText>
            </w:r>
            <w:r>
              <w:rPr>
                <w:noProof/>
                <w:webHidden/>
              </w:rPr>
            </w:r>
            <w:r>
              <w:rPr>
                <w:noProof/>
                <w:webHidden/>
              </w:rPr>
              <w:fldChar w:fldCharType="separate"/>
            </w:r>
            <w:r w:rsidR="003B1856">
              <w:rPr>
                <w:noProof/>
                <w:webHidden/>
              </w:rPr>
              <w:t>3</w:t>
            </w:r>
            <w:r>
              <w:rPr>
                <w:noProof/>
                <w:webHidden/>
              </w:rPr>
              <w:fldChar w:fldCharType="end"/>
            </w:r>
          </w:hyperlink>
        </w:p>
        <w:p w14:paraId="135C95AE" w14:textId="5130E736" w:rsidR="0087420F" w:rsidRDefault="0087420F">
          <w:pPr>
            <w:pStyle w:val="TOC2"/>
            <w:tabs>
              <w:tab w:val="right" w:leader="dot" w:pos="9350"/>
            </w:tabs>
            <w:rPr>
              <w:rFonts w:cstheme="minorBidi"/>
              <w:noProof/>
              <w:kern w:val="2"/>
              <w:szCs w:val="24"/>
              <w14:ligatures w14:val="standardContextual"/>
            </w:rPr>
          </w:pPr>
          <w:hyperlink w:anchor="_Toc229070051" w:history="1">
            <w:r w:rsidRPr="009B11C1">
              <w:rPr>
                <w:rStyle w:val="Hyperlink"/>
                <w:noProof/>
              </w:rPr>
              <w:t>1.4 Pseudocode</w:t>
            </w:r>
            <w:r>
              <w:rPr>
                <w:noProof/>
                <w:webHidden/>
              </w:rPr>
              <w:tab/>
            </w:r>
            <w:r>
              <w:rPr>
                <w:noProof/>
                <w:webHidden/>
              </w:rPr>
              <w:fldChar w:fldCharType="begin"/>
            </w:r>
            <w:r>
              <w:rPr>
                <w:noProof/>
                <w:webHidden/>
              </w:rPr>
              <w:instrText xml:space="preserve"> PAGEREF _Toc229070051 \h </w:instrText>
            </w:r>
            <w:r>
              <w:rPr>
                <w:noProof/>
                <w:webHidden/>
              </w:rPr>
            </w:r>
            <w:r>
              <w:rPr>
                <w:noProof/>
                <w:webHidden/>
              </w:rPr>
              <w:fldChar w:fldCharType="separate"/>
            </w:r>
            <w:r w:rsidR="003B1856">
              <w:rPr>
                <w:noProof/>
                <w:webHidden/>
              </w:rPr>
              <w:t>4</w:t>
            </w:r>
            <w:r>
              <w:rPr>
                <w:noProof/>
                <w:webHidden/>
              </w:rPr>
              <w:fldChar w:fldCharType="end"/>
            </w:r>
          </w:hyperlink>
        </w:p>
        <w:p w14:paraId="61E6F00A" w14:textId="3EDAF869" w:rsidR="0087420F" w:rsidRDefault="0087420F">
          <w:pPr>
            <w:pStyle w:val="TOC2"/>
            <w:tabs>
              <w:tab w:val="right" w:leader="dot" w:pos="9350"/>
            </w:tabs>
            <w:rPr>
              <w:rFonts w:cstheme="minorBidi"/>
              <w:noProof/>
              <w:kern w:val="2"/>
              <w:szCs w:val="24"/>
              <w14:ligatures w14:val="standardContextual"/>
            </w:rPr>
          </w:pPr>
          <w:hyperlink w:anchor="_Toc229070052" w:history="1">
            <w:r w:rsidRPr="009B11C1">
              <w:rPr>
                <w:rStyle w:val="Hyperlink"/>
                <w:noProof/>
              </w:rPr>
              <w:t>1.5 Implementation code</w:t>
            </w:r>
            <w:r>
              <w:rPr>
                <w:noProof/>
                <w:webHidden/>
              </w:rPr>
              <w:tab/>
            </w:r>
            <w:r>
              <w:rPr>
                <w:noProof/>
                <w:webHidden/>
              </w:rPr>
              <w:fldChar w:fldCharType="begin"/>
            </w:r>
            <w:r>
              <w:rPr>
                <w:noProof/>
                <w:webHidden/>
              </w:rPr>
              <w:instrText xml:space="preserve"> PAGEREF _Toc229070052 \h </w:instrText>
            </w:r>
            <w:r>
              <w:rPr>
                <w:noProof/>
                <w:webHidden/>
              </w:rPr>
            </w:r>
            <w:r>
              <w:rPr>
                <w:noProof/>
                <w:webHidden/>
              </w:rPr>
              <w:fldChar w:fldCharType="separate"/>
            </w:r>
            <w:r w:rsidR="003B1856">
              <w:rPr>
                <w:noProof/>
                <w:webHidden/>
              </w:rPr>
              <w:t>7</w:t>
            </w:r>
            <w:r>
              <w:rPr>
                <w:noProof/>
                <w:webHidden/>
              </w:rPr>
              <w:fldChar w:fldCharType="end"/>
            </w:r>
          </w:hyperlink>
        </w:p>
        <w:p w14:paraId="73939E30" w14:textId="3E7DC54C" w:rsidR="0087420F" w:rsidRDefault="0087420F">
          <w:pPr>
            <w:pStyle w:val="TOC3"/>
            <w:tabs>
              <w:tab w:val="right" w:leader="dot" w:pos="9350"/>
            </w:tabs>
            <w:rPr>
              <w:rFonts w:cstheme="minorBidi"/>
              <w:noProof/>
              <w:kern w:val="2"/>
              <w:szCs w:val="24"/>
              <w14:ligatures w14:val="standardContextual"/>
            </w:rPr>
          </w:pPr>
          <w:hyperlink w:anchor="_Toc229070053" w:history="1">
            <w:r w:rsidRPr="009B11C1">
              <w:rPr>
                <w:rStyle w:val="Hyperlink"/>
                <w:noProof/>
              </w:rPr>
              <w:t>1.5.1 Divide and Conquer code</w:t>
            </w:r>
            <w:r>
              <w:rPr>
                <w:noProof/>
                <w:webHidden/>
              </w:rPr>
              <w:tab/>
            </w:r>
            <w:r>
              <w:rPr>
                <w:noProof/>
                <w:webHidden/>
              </w:rPr>
              <w:fldChar w:fldCharType="begin"/>
            </w:r>
            <w:r>
              <w:rPr>
                <w:noProof/>
                <w:webHidden/>
              </w:rPr>
              <w:instrText xml:space="preserve"> PAGEREF _Toc229070053 \h </w:instrText>
            </w:r>
            <w:r>
              <w:rPr>
                <w:noProof/>
                <w:webHidden/>
              </w:rPr>
            </w:r>
            <w:r>
              <w:rPr>
                <w:noProof/>
                <w:webHidden/>
              </w:rPr>
              <w:fldChar w:fldCharType="separate"/>
            </w:r>
            <w:r w:rsidR="003B1856">
              <w:rPr>
                <w:noProof/>
                <w:webHidden/>
              </w:rPr>
              <w:t>7</w:t>
            </w:r>
            <w:r>
              <w:rPr>
                <w:noProof/>
                <w:webHidden/>
              </w:rPr>
              <w:fldChar w:fldCharType="end"/>
            </w:r>
          </w:hyperlink>
        </w:p>
        <w:p w14:paraId="012884D6" w14:textId="6FBDFF62" w:rsidR="0087420F" w:rsidRDefault="0087420F">
          <w:pPr>
            <w:pStyle w:val="TOC3"/>
            <w:tabs>
              <w:tab w:val="right" w:leader="dot" w:pos="9350"/>
            </w:tabs>
            <w:rPr>
              <w:rFonts w:cstheme="minorBidi"/>
              <w:noProof/>
              <w:kern w:val="2"/>
              <w:szCs w:val="24"/>
              <w14:ligatures w14:val="standardContextual"/>
            </w:rPr>
          </w:pPr>
          <w:hyperlink w:anchor="_Toc229070054" w:history="1">
            <w:r w:rsidRPr="009B11C1">
              <w:rPr>
                <w:rStyle w:val="Hyperlink"/>
                <w:noProof/>
              </w:rPr>
              <w:t>1.5.2 Brute Force code</w:t>
            </w:r>
            <w:r>
              <w:rPr>
                <w:noProof/>
                <w:webHidden/>
              </w:rPr>
              <w:tab/>
            </w:r>
            <w:r>
              <w:rPr>
                <w:noProof/>
                <w:webHidden/>
              </w:rPr>
              <w:fldChar w:fldCharType="begin"/>
            </w:r>
            <w:r>
              <w:rPr>
                <w:noProof/>
                <w:webHidden/>
              </w:rPr>
              <w:instrText xml:space="preserve"> PAGEREF _Toc229070054 \h </w:instrText>
            </w:r>
            <w:r>
              <w:rPr>
                <w:noProof/>
                <w:webHidden/>
              </w:rPr>
            </w:r>
            <w:r>
              <w:rPr>
                <w:noProof/>
                <w:webHidden/>
              </w:rPr>
              <w:fldChar w:fldCharType="separate"/>
            </w:r>
            <w:r w:rsidR="003B1856">
              <w:rPr>
                <w:noProof/>
                <w:webHidden/>
              </w:rPr>
              <w:t>16</w:t>
            </w:r>
            <w:r>
              <w:rPr>
                <w:noProof/>
                <w:webHidden/>
              </w:rPr>
              <w:fldChar w:fldCharType="end"/>
            </w:r>
          </w:hyperlink>
        </w:p>
        <w:p w14:paraId="0A7CC0B7" w14:textId="4E042FDD" w:rsidR="0087420F" w:rsidRDefault="0087420F">
          <w:pPr>
            <w:pStyle w:val="TOC2"/>
            <w:tabs>
              <w:tab w:val="right" w:leader="dot" w:pos="9350"/>
            </w:tabs>
            <w:rPr>
              <w:rFonts w:cstheme="minorBidi"/>
              <w:noProof/>
              <w:kern w:val="2"/>
              <w:szCs w:val="24"/>
              <w14:ligatures w14:val="standardContextual"/>
            </w:rPr>
          </w:pPr>
          <w:hyperlink w:anchor="_Toc229070055" w:history="1">
            <w:r w:rsidRPr="009B11C1">
              <w:rPr>
                <w:rStyle w:val="Hyperlink"/>
                <w:noProof/>
              </w:rPr>
              <w:t>1.6 Test cases</w:t>
            </w:r>
            <w:r>
              <w:rPr>
                <w:noProof/>
                <w:webHidden/>
              </w:rPr>
              <w:tab/>
            </w:r>
            <w:r>
              <w:rPr>
                <w:noProof/>
                <w:webHidden/>
              </w:rPr>
              <w:fldChar w:fldCharType="begin"/>
            </w:r>
            <w:r>
              <w:rPr>
                <w:noProof/>
                <w:webHidden/>
              </w:rPr>
              <w:instrText xml:space="preserve"> PAGEREF _Toc229070055 \h </w:instrText>
            </w:r>
            <w:r>
              <w:rPr>
                <w:noProof/>
                <w:webHidden/>
              </w:rPr>
            </w:r>
            <w:r>
              <w:rPr>
                <w:noProof/>
                <w:webHidden/>
              </w:rPr>
              <w:fldChar w:fldCharType="separate"/>
            </w:r>
            <w:r w:rsidR="003B1856">
              <w:rPr>
                <w:noProof/>
                <w:webHidden/>
              </w:rPr>
              <w:t>23</w:t>
            </w:r>
            <w:r>
              <w:rPr>
                <w:noProof/>
                <w:webHidden/>
              </w:rPr>
              <w:fldChar w:fldCharType="end"/>
            </w:r>
          </w:hyperlink>
        </w:p>
        <w:p w14:paraId="6EF9DE15" w14:textId="39061FFA" w:rsidR="0087420F" w:rsidRDefault="0087420F">
          <w:pPr>
            <w:pStyle w:val="TOC3"/>
            <w:tabs>
              <w:tab w:val="right" w:leader="dot" w:pos="9350"/>
            </w:tabs>
            <w:rPr>
              <w:rFonts w:cstheme="minorBidi"/>
              <w:noProof/>
              <w:kern w:val="2"/>
              <w:szCs w:val="24"/>
              <w14:ligatures w14:val="standardContextual"/>
            </w:rPr>
          </w:pPr>
          <w:hyperlink w:anchor="_Toc229070056" w:history="1">
            <w:r w:rsidRPr="009B11C1">
              <w:rPr>
                <w:rStyle w:val="Hyperlink"/>
                <w:noProof/>
              </w:rPr>
              <w:t>1.6.1 Output of 4 x 4 board</w:t>
            </w:r>
            <w:r>
              <w:rPr>
                <w:noProof/>
                <w:webHidden/>
              </w:rPr>
              <w:tab/>
            </w:r>
            <w:r>
              <w:rPr>
                <w:noProof/>
                <w:webHidden/>
              </w:rPr>
              <w:fldChar w:fldCharType="begin"/>
            </w:r>
            <w:r>
              <w:rPr>
                <w:noProof/>
                <w:webHidden/>
              </w:rPr>
              <w:instrText xml:space="preserve"> PAGEREF _Toc229070056 \h </w:instrText>
            </w:r>
            <w:r>
              <w:rPr>
                <w:noProof/>
                <w:webHidden/>
              </w:rPr>
            </w:r>
            <w:r>
              <w:rPr>
                <w:noProof/>
                <w:webHidden/>
              </w:rPr>
              <w:fldChar w:fldCharType="separate"/>
            </w:r>
            <w:r w:rsidR="003B1856">
              <w:rPr>
                <w:noProof/>
                <w:webHidden/>
              </w:rPr>
              <w:t>23</w:t>
            </w:r>
            <w:r>
              <w:rPr>
                <w:noProof/>
                <w:webHidden/>
              </w:rPr>
              <w:fldChar w:fldCharType="end"/>
            </w:r>
          </w:hyperlink>
        </w:p>
        <w:p w14:paraId="02C9BA6A" w14:textId="5CE80FA1" w:rsidR="0087420F" w:rsidRDefault="0087420F">
          <w:pPr>
            <w:pStyle w:val="TOC3"/>
            <w:tabs>
              <w:tab w:val="right" w:leader="dot" w:pos="9350"/>
            </w:tabs>
            <w:rPr>
              <w:rFonts w:cstheme="minorBidi"/>
              <w:noProof/>
              <w:kern w:val="2"/>
              <w:szCs w:val="24"/>
              <w14:ligatures w14:val="standardContextual"/>
            </w:rPr>
          </w:pPr>
          <w:hyperlink w:anchor="_Toc229070057" w:history="1">
            <w:r w:rsidRPr="009B11C1">
              <w:rPr>
                <w:rStyle w:val="Hyperlink"/>
                <w:noProof/>
              </w:rPr>
              <w:t>1.6.2 Output of 16 x 16 board</w:t>
            </w:r>
            <w:r>
              <w:rPr>
                <w:noProof/>
                <w:webHidden/>
              </w:rPr>
              <w:tab/>
            </w:r>
            <w:r>
              <w:rPr>
                <w:noProof/>
                <w:webHidden/>
              </w:rPr>
              <w:fldChar w:fldCharType="begin"/>
            </w:r>
            <w:r>
              <w:rPr>
                <w:noProof/>
                <w:webHidden/>
              </w:rPr>
              <w:instrText xml:space="preserve"> PAGEREF _Toc229070057 \h </w:instrText>
            </w:r>
            <w:r>
              <w:rPr>
                <w:noProof/>
                <w:webHidden/>
              </w:rPr>
            </w:r>
            <w:r>
              <w:rPr>
                <w:noProof/>
                <w:webHidden/>
              </w:rPr>
              <w:fldChar w:fldCharType="separate"/>
            </w:r>
            <w:r w:rsidR="003B1856">
              <w:rPr>
                <w:noProof/>
                <w:webHidden/>
              </w:rPr>
              <w:t>24</w:t>
            </w:r>
            <w:r>
              <w:rPr>
                <w:noProof/>
                <w:webHidden/>
              </w:rPr>
              <w:fldChar w:fldCharType="end"/>
            </w:r>
          </w:hyperlink>
        </w:p>
        <w:p w14:paraId="10012A3C" w14:textId="6DF5FE23" w:rsidR="0087420F" w:rsidRDefault="0087420F">
          <w:pPr>
            <w:pStyle w:val="TOC2"/>
            <w:tabs>
              <w:tab w:val="right" w:leader="dot" w:pos="9350"/>
            </w:tabs>
            <w:rPr>
              <w:rFonts w:cstheme="minorBidi"/>
              <w:noProof/>
              <w:kern w:val="2"/>
              <w:szCs w:val="24"/>
              <w14:ligatures w14:val="standardContextual"/>
            </w:rPr>
          </w:pPr>
          <w:hyperlink w:anchor="_Toc229070058" w:history="1">
            <w:r w:rsidRPr="009B11C1">
              <w:rPr>
                <w:rStyle w:val="Hyperlink"/>
                <w:noProof/>
              </w:rPr>
              <w:t>1.7 Time and space complexity study</w:t>
            </w:r>
            <w:r>
              <w:rPr>
                <w:noProof/>
                <w:webHidden/>
              </w:rPr>
              <w:tab/>
            </w:r>
            <w:r>
              <w:rPr>
                <w:noProof/>
                <w:webHidden/>
              </w:rPr>
              <w:fldChar w:fldCharType="begin"/>
            </w:r>
            <w:r>
              <w:rPr>
                <w:noProof/>
                <w:webHidden/>
              </w:rPr>
              <w:instrText xml:space="preserve"> PAGEREF _Toc229070058 \h </w:instrText>
            </w:r>
            <w:r>
              <w:rPr>
                <w:noProof/>
                <w:webHidden/>
              </w:rPr>
            </w:r>
            <w:r>
              <w:rPr>
                <w:noProof/>
                <w:webHidden/>
              </w:rPr>
              <w:fldChar w:fldCharType="separate"/>
            </w:r>
            <w:r w:rsidR="003B1856">
              <w:rPr>
                <w:noProof/>
                <w:webHidden/>
              </w:rPr>
              <w:t>26</w:t>
            </w:r>
            <w:r>
              <w:rPr>
                <w:noProof/>
                <w:webHidden/>
              </w:rPr>
              <w:fldChar w:fldCharType="end"/>
            </w:r>
          </w:hyperlink>
        </w:p>
        <w:p w14:paraId="17BDFC58" w14:textId="19F9E531" w:rsidR="0087420F" w:rsidRDefault="0087420F">
          <w:pPr>
            <w:pStyle w:val="TOC3"/>
            <w:tabs>
              <w:tab w:val="right" w:leader="dot" w:pos="9350"/>
            </w:tabs>
            <w:rPr>
              <w:rFonts w:cstheme="minorBidi"/>
              <w:noProof/>
              <w:kern w:val="2"/>
              <w:szCs w:val="24"/>
              <w14:ligatures w14:val="standardContextual"/>
            </w:rPr>
          </w:pPr>
          <w:hyperlink w:anchor="_Toc229070059" w:history="1">
            <w:r w:rsidRPr="009B11C1">
              <w:rPr>
                <w:rStyle w:val="Hyperlink"/>
                <w:noProof/>
              </w:rPr>
              <w:t>1.7.1 Divide and Conquer:</w:t>
            </w:r>
            <w:r>
              <w:rPr>
                <w:noProof/>
                <w:webHidden/>
              </w:rPr>
              <w:tab/>
            </w:r>
            <w:r>
              <w:rPr>
                <w:noProof/>
                <w:webHidden/>
              </w:rPr>
              <w:fldChar w:fldCharType="begin"/>
            </w:r>
            <w:r>
              <w:rPr>
                <w:noProof/>
                <w:webHidden/>
              </w:rPr>
              <w:instrText xml:space="preserve"> PAGEREF _Toc229070059 \h </w:instrText>
            </w:r>
            <w:r>
              <w:rPr>
                <w:noProof/>
                <w:webHidden/>
              </w:rPr>
            </w:r>
            <w:r>
              <w:rPr>
                <w:noProof/>
                <w:webHidden/>
              </w:rPr>
              <w:fldChar w:fldCharType="separate"/>
            </w:r>
            <w:r w:rsidR="003B1856">
              <w:rPr>
                <w:noProof/>
                <w:webHidden/>
              </w:rPr>
              <w:t>26</w:t>
            </w:r>
            <w:r>
              <w:rPr>
                <w:noProof/>
                <w:webHidden/>
              </w:rPr>
              <w:fldChar w:fldCharType="end"/>
            </w:r>
          </w:hyperlink>
        </w:p>
        <w:p w14:paraId="6E867D74" w14:textId="2D9FAF6B" w:rsidR="0087420F" w:rsidRDefault="0087420F">
          <w:pPr>
            <w:pStyle w:val="TOC3"/>
            <w:tabs>
              <w:tab w:val="right" w:leader="dot" w:pos="9350"/>
            </w:tabs>
            <w:rPr>
              <w:rFonts w:cstheme="minorBidi"/>
              <w:noProof/>
              <w:kern w:val="2"/>
              <w:szCs w:val="24"/>
              <w14:ligatures w14:val="standardContextual"/>
            </w:rPr>
          </w:pPr>
          <w:hyperlink w:anchor="_Toc229070060" w:history="1">
            <w:r w:rsidRPr="009B11C1">
              <w:rPr>
                <w:rStyle w:val="Hyperlink"/>
                <w:noProof/>
              </w:rPr>
              <w:t>1.7.2 Brute Force:</w:t>
            </w:r>
            <w:r>
              <w:rPr>
                <w:noProof/>
                <w:webHidden/>
              </w:rPr>
              <w:tab/>
            </w:r>
            <w:r>
              <w:rPr>
                <w:noProof/>
                <w:webHidden/>
              </w:rPr>
              <w:fldChar w:fldCharType="begin"/>
            </w:r>
            <w:r>
              <w:rPr>
                <w:noProof/>
                <w:webHidden/>
              </w:rPr>
              <w:instrText xml:space="preserve"> PAGEREF _Toc229070060 \h </w:instrText>
            </w:r>
            <w:r>
              <w:rPr>
                <w:noProof/>
                <w:webHidden/>
              </w:rPr>
            </w:r>
            <w:r>
              <w:rPr>
                <w:noProof/>
                <w:webHidden/>
              </w:rPr>
              <w:fldChar w:fldCharType="separate"/>
            </w:r>
            <w:r w:rsidR="003B1856">
              <w:rPr>
                <w:noProof/>
                <w:webHidden/>
              </w:rPr>
              <w:t>26</w:t>
            </w:r>
            <w:r>
              <w:rPr>
                <w:noProof/>
                <w:webHidden/>
              </w:rPr>
              <w:fldChar w:fldCharType="end"/>
            </w:r>
          </w:hyperlink>
        </w:p>
        <w:p w14:paraId="3887C1E7" w14:textId="026A1F76" w:rsidR="0087420F" w:rsidRDefault="0087420F">
          <w:pPr>
            <w:pStyle w:val="TOC2"/>
            <w:tabs>
              <w:tab w:val="right" w:leader="dot" w:pos="9350"/>
            </w:tabs>
            <w:rPr>
              <w:rFonts w:cstheme="minorBidi"/>
              <w:noProof/>
              <w:kern w:val="2"/>
              <w:szCs w:val="24"/>
              <w14:ligatures w14:val="standardContextual"/>
            </w:rPr>
          </w:pPr>
          <w:hyperlink w:anchor="_Toc229070061" w:history="1">
            <w:r w:rsidRPr="009B11C1">
              <w:rPr>
                <w:rStyle w:val="Hyperlink"/>
                <w:noProof/>
              </w:rPr>
              <w:t>1.8 Comparative evaluation</w:t>
            </w:r>
            <w:r>
              <w:rPr>
                <w:noProof/>
                <w:webHidden/>
              </w:rPr>
              <w:tab/>
            </w:r>
            <w:r>
              <w:rPr>
                <w:noProof/>
                <w:webHidden/>
              </w:rPr>
              <w:fldChar w:fldCharType="begin"/>
            </w:r>
            <w:r>
              <w:rPr>
                <w:noProof/>
                <w:webHidden/>
              </w:rPr>
              <w:instrText xml:space="preserve"> PAGEREF _Toc229070061 \h </w:instrText>
            </w:r>
            <w:r>
              <w:rPr>
                <w:noProof/>
                <w:webHidden/>
              </w:rPr>
            </w:r>
            <w:r>
              <w:rPr>
                <w:noProof/>
                <w:webHidden/>
              </w:rPr>
              <w:fldChar w:fldCharType="separate"/>
            </w:r>
            <w:r w:rsidR="003B1856">
              <w:rPr>
                <w:noProof/>
                <w:webHidden/>
              </w:rPr>
              <w:t>26</w:t>
            </w:r>
            <w:r>
              <w:rPr>
                <w:noProof/>
                <w:webHidden/>
              </w:rPr>
              <w:fldChar w:fldCharType="end"/>
            </w:r>
          </w:hyperlink>
        </w:p>
        <w:p w14:paraId="4B269103" w14:textId="57830B87" w:rsidR="0087420F" w:rsidRDefault="0087420F">
          <w:pPr>
            <w:pStyle w:val="TOC2"/>
            <w:tabs>
              <w:tab w:val="right" w:leader="dot" w:pos="9350"/>
            </w:tabs>
            <w:rPr>
              <w:rFonts w:cstheme="minorBidi"/>
              <w:noProof/>
              <w:kern w:val="2"/>
              <w:szCs w:val="24"/>
              <w14:ligatures w14:val="standardContextual"/>
            </w:rPr>
          </w:pPr>
          <w:hyperlink w:anchor="_Toc229070062" w:history="1">
            <w:r w:rsidRPr="009B11C1">
              <w:rPr>
                <w:rStyle w:val="Hyperlink"/>
                <w:noProof/>
              </w:rPr>
              <w:t>1.9 Alternative approaches</w:t>
            </w:r>
            <w:r>
              <w:rPr>
                <w:noProof/>
                <w:webHidden/>
              </w:rPr>
              <w:tab/>
            </w:r>
            <w:r>
              <w:rPr>
                <w:noProof/>
                <w:webHidden/>
              </w:rPr>
              <w:fldChar w:fldCharType="begin"/>
            </w:r>
            <w:r>
              <w:rPr>
                <w:noProof/>
                <w:webHidden/>
              </w:rPr>
              <w:instrText xml:space="preserve"> PAGEREF _Toc229070062 \h </w:instrText>
            </w:r>
            <w:r>
              <w:rPr>
                <w:noProof/>
                <w:webHidden/>
              </w:rPr>
            </w:r>
            <w:r>
              <w:rPr>
                <w:noProof/>
                <w:webHidden/>
              </w:rPr>
              <w:fldChar w:fldCharType="separate"/>
            </w:r>
            <w:r w:rsidR="003B1856">
              <w:rPr>
                <w:noProof/>
                <w:webHidden/>
              </w:rPr>
              <w:t>28</w:t>
            </w:r>
            <w:r>
              <w:rPr>
                <w:noProof/>
                <w:webHidden/>
              </w:rPr>
              <w:fldChar w:fldCharType="end"/>
            </w:r>
          </w:hyperlink>
        </w:p>
        <w:p w14:paraId="2195EE9E" w14:textId="0D15E9C5" w:rsidR="0087420F" w:rsidRDefault="0087420F">
          <w:pPr>
            <w:pStyle w:val="TOC2"/>
            <w:tabs>
              <w:tab w:val="right" w:leader="dot" w:pos="9350"/>
            </w:tabs>
            <w:rPr>
              <w:rFonts w:cstheme="minorBidi"/>
              <w:noProof/>
              <w:kern w:val="2"/>
              <w:szCs w:val="24"/>
              <w14:ligatures w14:val="standardContextual"/>
            </w:rPr>
          </w:pPr>
          <w:hyperlink w:anchor="_Toc229070063" w:history="1">
            <w:r w:rsidRPr="009B11C1">
              <w:rPr>
                <w:rStyle w:val="Hyperlink"/>
                <w:noProof/>
              </w:rPr>
              <w:t>1.10 Summary</w:t>
            </w:r>
            <w:r>
              <w:rPr>
                <w:noProof/>
                <w:webHidden/>
              </w:rPr>
              <w:tab/>
            </w:r>
            <w:r>
              <w:rPr>
                <w:noProof/>
                <w:webHidden/>
              </w:rPr>
              <w:fldChar w:fldCharType="begin"/>
            </w:r>
            <w:r>
              <w:rPr>
                <w:noProof/>
                <w:webHidden/>
              </w:rPr>
              <w:instrText xml:space="preserve"> PAGEREF _Toc229070063 \h </w:instrText>
            </w:r>
            <w:r>
              <w:rPr>
                <w:noProof/>
                <w:webHidden/>
              </w:rPr>
            </w:r>
            <w:r>
              <w:rPr>
                <w:noProof/>
                <w:webHidden/>
              </w:rPr>
              <w:fldChar w:fldCharType="separate"/>
            </w:r>
            <w:r w:rsidR="003B1856">
              <w:rPr>
                <w:noProof/>
                <w:webHidden/>
              </w:rPr>
              <w:t>28</w:t>
            </w:r>
            <w:r>
              <w:rPr>
                <w:noProof/>
                <w:webHidden/>
              </w:rPr>
              <w:fldChar w:fldCharType="end"/>
            </w:r>
          </w:hyperlink>
        </w:p>
        <w:p w14:paraId="0FEFE4AA" w14:textId="0B8F3595" w:rsidR="0087420F" w:rsidRDefault="0087420F">
          <w:pPr>
            <w:pStyle w:val="TOC1"/>
            <w:tabs>
              <w:tab w:val="right" w:leader="dot" w:pos="9350"/>
            </w:tabs>
            <w:rPr>
              <w:rFonts w:cstheme="minorBidi"/>
              <w:noProof/>
              <w:kern w:val="2"/>
              <w:szCs w:val="24"/>
              <w14:ligatures w14:val="standardContextual"/>
            </w:rPr>
          </w:pPr>
          <w:hyperlink w:anchor="_Toc229070064" w:history="1">
            <w:r w:rsidRPr="009B11C1">
              <w:rPr>
                <w:rStyle w:val="Hyperlink"/>
                <w:noProof/>
              </w:rPr>
              <w:t>2. Knight’s Tour Problem</w:t>
            </w:r>
            <w:r>
              <w:rPr>
                <w:noProof/>
                <w:webHidden/>
              </w:rPr>
              <w:tab/>
            </w:r>
            <w:r>
              <w:rPr>
                <w:noProof/>
                <w:webHidden/>
              </w:rPr>
              <w:fldChar w:fldCharType="begin"/>
            </w:r>
            <w:r>
              <w:rPr>
                <w:noProof/>
                <w:webHidden/>
              </w:rPr>
              <w:instrText xml:space="preserve"> PAGEREF _Toc229070064 \h </w:instrText>
            </w:r>
            <w:r>
              <w:rPr>
                <w:noProof/>
                <w:webHidden/>
              </w:rPr>
            </w:r>
            <w:r>
              <w:rPr>
                <w:noProof/>
                <w:webHidden/>
              </w:rPr>
              <w:fldChar w:fldCharType="separate"/>
            </w:r>
            <w:r w:rsidR="003B1856">
              <w:rPr>
                <w:noProof/>
                <w:webHidden/>
              </w:rPr>
              <w:t>29</w:t>
            </w:r>
            <w:r>
              <w:rPr>
                <w:noProof/>
                <w:webHidden/>
              </w:rPr>
              <w:fldChar w:fldCharType="end"/>
            </w:r>
          </w:hyperlink>
        </w:p>
        <w:p w14:paraId="01240941" w14:textId="00AD48AD" w:rsidR="0087420F" w:rsidRDefault="0087420F">
          <w:pPr>
            <w:pStyle w:val="TOC2"/>
            <w:tabs>
              <w:tab w:val="right" w:leader="dot" w:pos="9350"/>
            </w:tabs>
            <w:rPr>
              <w:rFonts w:cstheme="minorBidi"/>
              <w:noProof/>
              <w:kern w:val="2"/>
              <w:szCs w:val="24"/>
              <w14:ligatures w14:val="standardContextual"/>
            </w:rPr>
          </w:pPr>
          <w:hyperlink w:anchor="_Toc229070065" w:history="1">
            <w:r w:rsidRPr="009B11C1">
              <w:rPr>
                <w:rStyle w:val="Hyperlink"/>
                <w:noProof/>
              </w:rPr>
              <w:t>2.1 Background</w:t>
            </w:r>
            <w:r>
              <w:rPr>
                <w:noProof/>
                <w:webHidden/>
              </w:rPr>
              <w:tab/>
            </w:r>
            <w:r>
              <w:rPr>
                <w:noProof/>
                <w:webHidden/>
              </w:rPr>
              <w:fldChar w:fldCharType="begin"/>
            </w:r>
            <w:r>
              <w:rPr>
                <w:noProof/>
                <w:webHidden/>
              </w:rPr>
              <w:instrText xml:space="preserve"> PAGEREF _Toc229070065 \h </w:instrText>
            </w:r>
            <w:r>
              <w:rPr>
                <w:noProof/>
                <w:webHidden/>
              </w:rPr>
            </w:r>
            <w:r>
              <w:rPr>
                <w:noProof/>
                <w:webHidden/>
              </w:rPr>
              <w:fldChar w:fldCharType="separate"/>
            </w:r>
            <w:r w:rsidR="003B1856">
              <w:rPr>
                <w:noProof/>
                <w:webHidden/>
              </w:rPr>
              <w:t>29</w:t>
            </w:r>
            <w:r>
              <w:rPr>
                <w:noProof/>
                <w:webHidden/>
              </w:rPr>
              <w:fldChar w:fldCharType="end"/>
            </w:r>
          </w:hyperlink>
        </w:p>
        <w:p w14:paraId="5E83BEA1" w14:textId="63199E2F" w:rsidR="0087420F" w:rsidRDefault="0087420F">
          <w:pPr>
            <w:pStyle w:val="TOC2"/>
            <w:tabs>
              <w:tab w:val="right" w:leader="dot" w:pos="9350"/>
            </w:tabs>
            <w:rPr>
              <w:rFonts w:cstheme="minorBidi"/>
              <w:noProof/>
              <w:kern w:val="2"/>
              <w:szCs w:val="24"/>
              <w14:ligatures w14:val="standardContextual"/>
            </w:rPr>
          </w:pPr>
          <w:hyperlink w:anchor="_Toc229070066" w:history="1">
            <w:r w:rsidRPr="009B11C1">
              <w:rPr>
                <w:rStyle w:val="Hyperlink"/>
                <w:noProof/>
              </w:rPr>
              <w:t>2.2 Task statement</w:t>
            </w:r>
            <w:r>
              <w:rPr>
                <w:noProof/>
                <w:webHidden/>
              </w:rPr>
              <w:tab/>
            </w:r>
            <w:r>
              <w:rPr>
                <w:noProof/>
                <w:webHidden/>
              </w:rPr>
              <w:fldChar w:fldCharType="begin"/>
            </w:r>
            <w:r>
              <w:rPr>
                <w:noProof/>
                <w:webHidden/>
              </w:rPr>
              <w:instrText xml:space="preserve"> PAGEREF _Toc229070066 \h </w:instrText>
            </w:r>
            <w:r>
              <w:rPr>
                <w:noProof/>
                <w:webHidden/>
              </w:rPr>
            </w:r>
            <w:r>
              <w:rPr>
                <w:noProof/>
                <w:webHidden/>
              </w:rPr>
              <w:fldChar w:fldCharType="separate"/>
            </w:r>
            <w:r w:rsidR="003B1856">
              <w:rPr>
                <w:noProof/>
                <w:webHidden/>
              </w:rPr>
              <w:t>30</w:t>
            </w:r>
            <w:r>
              <w:rPr>
                <w:noProof/>
                <w:webHidden/>
              </w:rPr>
              <w:fldChar w:fldCharType="end"/>
            </w:r>
          </w:hyperlink>
        </w:p>
        <w:p w14:paraId="7F351348" w14:textId="03956BA9" w:rsidR="0087420F" w:rsidRDefault="0087420F">
          <w:pPr>
            <w:pStyle w:val="TOC2"/>
            <w:tabs>
              <w:tab w:val="right" w:leader="dot" w:pos="9350"/>
            </w:tabs>
            <w:rPr>
              <w:rFonts w:cstheme="minorBidi"/>
              <w:noProof/>
              <w:kern w:val="2"/>
              <w:szCs w:val="24"/>
              <w14:ligatures w14:val="standardContextual"/>
            </w:rPr>
          </w:pPr>
          <w:hyperlink w:anchor="_Toc229070067" w:history="1">
            <w:r w:rsidRPr="009B11C1">
              <w:rPr>
                <w:rStyle w:val="Hyperlink"/>
                <w:noProof/>
              </w:rPr>
              <w:t>2.3 Implemented features</w:t>
            </w:r>
            <w:r>
              <w:rPr>
                <w:noProof/>
                <w:webHidden/>
              </w:rPr>
              <w:tab/>
            </w:r>
            <w:r>
              <w:rPr>
                <w:noProof/>
                <w:webHidden/>
              </w:rPr>
              <w:fldChar w:fldCharType="begin"/>
            </w:r>
            <w:r>
              <w:rPr>
                <w:noProof/>
                <w:webHidden/>
              </w:rPr>
              <w:instrText xml:space="preserve"> PAGEREF _Toc229070067 \h </w:instrText>
            </w:r>
            <w:r>
              <w:rPr>
                <w:noProof/>
                <w:webHidden/>
              </w:rPr>
            </w:r>
            <w:r>
              <w:rPr>
                <w:noProof/>
                <w:webHidden/>
              </w:rPr>
              <w:fldChar w:fldCharType="separate"/>
            </w:r>
            <w:r w:rsidR="003B1856">
              <w:rPr>
                <w:noProof/>
                <w:webHidden/>
              </w:rPr>
              <w:t>30</w:t>
            </w:r>
            <w:r>
              <w:rPr>
                <w:noProof/>
                <w:webHidden/>
              </w:rPr>
              <w:fldChar w:fldCharType="end"/>
            </w:r>
          </w:hyperlink>
        </w:p>
        <w:p w14:paraId="3231B2EF" w14:textId="120A2F7F" w:rsidR="0087420F" w:rsidRDefault="0087420F">
          <w:pPr>
            <w:pStyle w:val="TOC2"/>
            <w:tabs>
              <w:tab w:val="right" w:leader="dot" w:pos="9350"/>
            </w:tabs>
            <w:rPr>
              <w:rFonts w:cstheme="minorBidi"/>
              <w:noProof/>
              <w:kern w:val="2"/>
              <w:szCs w:val="24"/>
              <w14:ligatures w14:val="standardContextual"/>
            </w:rPr>
          </w:pPr>
          <w:hyperlink w:anchor="_Toc229070068" w:history="1">
            <w:r w:rsidRPr="009B11C1">
              <w:rPr>
                <w:rStyle w:val="Hyperlink"/>
                <w:noProof/>
              </w:rPr>
              <w:t>2.4 Comprehensive description</w:t>
            </w:r>
            <w:r>
              <w:rPr>
                <w:noProof/>
                <w:webHidden/>
              </w:rPr>
              <w:tab/>
            </w:r>
            <w:r>
              <w:rPr>
                <w:noProof/>
                <w:webHidden/>
              </w:rPr>
              <w:fldChar w:fldCharType="begin"/>
            </w:r>
            <w:r>
              <w:rPr>
                <w:noProof/>
                <w:webHidden/>
              </w:rPr>
              <w:instrText xml:space="preserve"> PAGEREF _Toc229070068 \h </w:instrText>
            </w:r>
            <w:r>
              <w:rPr>
                <w:noProof/>
                <w:webHidden/>
              </w:rPr>
            </w:r>
            <w:r>
              <w:rPr>
                <w:noProof/>
                <w:webHidden/>
              </w:rPr>
              <w:fldChar w:fldCharType="separate"/>
            </w:r>
            <w:r w:rsidR="003B1856">
              <w:rPr>
                <w:noProof/>
                <w:webHidden/>
              </w:rPr>
              <w:t>31</w:t>
            </w:r>
            <w:r>
              <w:rPr>
                <w:noProof/>
                <w:webHidden/>
              </w:rPr>
              <w:fldChar w:fldCharType="end"/>
            </w:r>
          </w:hyperlink>
        </w:p>
        <w:p w14:paraId="37AA4561" w14:textId="6DF38E1D" w:rsidR="0087420F" w:rsidRDefault="0087420F">
          <w:pPr>
            <w:pStyle w:val="TOC2"/>
            <w:tabs>
              <w:tab w:val="right" w:leader="dot" w:pos="9350"/>
            </w:tabs>
            <w:rPr>
              <w:rFonts w:cstheme="minorBidi"/>
              <w:noProof/>
              <w:kern w:val="2"/>
              <w:szCs w:val="24"/>
              <w14:ligatures w14:val="standardContextual"/>
            </w:rPr>
          </w:pPr>
          <w:hyperlink w:anchor="_Toc229070069" w:history="1">
            <w:r w:rsidRPr="009B11C1">
              <w:rPr>
                <w:rStyle w:val="Hyperlink"/>
                <w:noProof/>
              </w:rPr>
              <w:t>2.5 Problem solution</w:t>
            </w:r>
            <w:r>
              <w:rPr>
                <w:noProof/>
                <w:webHidden/>
              </w:rPr>
              <w:tab/>
            </w:r>
            <w:r>
              <w:rPr>
                <w:noProof/>
                <w:webHidden/>
              </w:rPr>
              <w:fldChar w:fldCharType="begin"/>
            </w:r>
            <w:r>
              <w:rPr>
                <w:noProof/>
                <w:webHidden/>
              </w:rPr>
              <w:instrText xml:space="preserve"> PAGEREF _Toc229070069 \h </w:instrText>
            </w:r>
            <w:r>
              <w:rPr>
                <w:noProof/>
                <w:webHidden/>
              </w:rPr>
            </w:r>
            <w:r>
              <w:rPr>
                <w:noProof/>
                <w:webHidden/>
              </w:rPr>
              <w:fldChar w:fldCharType="separate"/>
            </w:r>
            <w:r w:rsidR="003B1856">
              <w:rPr>
                <w:noProof/>
                <w:webHidden/>
              </w:rPr>
              <w:t>32</w:t>
            </w:r>
            <w:r>
              <w:rPr>
                <w:noProof/>
                <w:webHidden/>
              </w:rPr>
              <w:fldChar w:fldCharType="end"/>
            </w:r>
          </w:hyperlink>
        </w:p>
        <w:p w14:paraId="1A3469D1" w14:textId="191DDFD7" w:rsidR="0087420F" w:rsidRDefault="0087420F">
          <w:pPr>
            <w:pStyle w:val="TOC3"/>
            <w:tabs>
              <w:tab w:val="right" w:leader="dot" w:pos="9350"/>
            </w:tabs>
            <w:rPr>
              <w:rFonts w:cstheme="minorBidi"/>
              <w:noProof/>
              <w:kern w:val="2"/>
              <w:szCs w:val="24"/>
              <w14:ligatures w14:val="standardContextual"/>
            </w:rPr>
          </w:pPr>
          <w:hyperlink w:anchor="_Toc229070070" w:history="1">
            <w:r w:rsidRPr="009B11C1">
              <w:rPr>
                <w:rStyle w:val="Hyperlink"/>
                <w:noProof/>
              </w:rPr>
              <w:t>2.5.1 Methodology</w:t>
            </w:r>
            <w:r>
              <w:rPr>
                <w:noProof/>
                <w:webHidden/>
              </w:rPr>
              <w:tab/>
            </w:r>
            <w:r>
              <w:rPr>
                <w:noProof/>
                <w:webHidden/>
              </w:rPr>
              <w:fldChar w:fldCharType="begin"/>
            </w:r>
            <w:r>
              <w:rPr>
                <w:noProof/>
                <w:webHidden/>
              </w:rPr>
              <w:instrText xml:space="preserve"> PAGEREF _Toc229070070 \h </w:instrText>
            </w:r>
            <w:r>
              <w:rPr>
                <w:noProof/>
                <w:webHidden/>
              </w:rPr>
            </w:r>
            <w:r>
              <w:rPr>
                <w:noProof/>
                <w:webHidden/>
              </w:rPr>
              <w:fldChar w:fldCharType="separate"/>
            </w:r>
            <w:r w:rsidR="003B1856">
              <w:rPr>
                <w:noProof/>
                <w:webHidden/>
              </w:rPr>
              <w:t>32</w:t>
            </w:r>
            <w:r>
              <w:rPr>
                <w:noProof/>
                <w:webHidden/>
              </w:rPr>
              <w:fldChar w:fldCharType="end"/>
            </w:r>
          </w:hyperlink>
        </w:p>
        <w:p w14:paraId="67CC26A7" w14:textId="5058CEAA" w:rsidR="0087420F" w:rsidRDefault="0087420F">
          <w:pPr>
            <w:pStyle w:val="TOC3"/>
            <w:tabs>
              <w:tab w:val="right" w:leader="dot" w:pos="9350"/>
            </w:tabs>
            <w:rPr>
              <w:rFonts w:cstheme="minorBidi"/>
              <w:noProof/>
              <w:kern w:val="2"/>
              <w:szCs w:val="24"/>
              <w14:ligatures w14:val="standardContextual"/>
            </w:rPr>
          </w:pPr>
          <w:hyperlink w:anchor="_Toc229070071" w:history="1">
            <w:r w:rsidRPr="009B11C1">
              <w:rPr>
                <w:rStyle w:val="Hyperlink"/>
                <w:noProof/>
              </w:rPr>
              <w:t>2.5.2 Pseudocode</w:t>
            </w:r>
            <w:r>
              <w:rPr>
                <w:noProof/>
                <w:webHidden/>
              </w:rPr>
              <w:tab/>
            </w:r>
            <w:r>
              <w:rPr>
                <w:noProof/>
                <w:webHidden/>
              </w:rPr>
              <w:fldChar w:fldCharType="begin"/>
            </w:r>
            <w:r>
              <w:rPr>
                <w:noProof/>
                <w:webHidden/>
              </w:rPr>
              <w:instrText xml:space="preserve"> PAGEREF _Toc229070071 \h </w:instrText>
            </w:r>
            <w:r>
              <w:rPr>
                <w:noProof/>
                <w:webHidden/>
              </w:rPr>
            </w:r>
            <w:r>
              <w:rPr>
                <w:noProof/>
                <w:webHidden/>
              </w:rPr>
              <w:fldChar w:fldCharType="separate"/>
            </w:r>
            <w:r w:rsidR="003B1856">
              <w:rPr>
                <w:noProof/>
                <w:webHidden/>
              </w:rPr>
              <w:t>33</w:t>
            </w:r>
            <w:r>
              <w:rPr>
                <w:noProof/>
                <w:webHidden/>
              </w:rPr>
              <w:fldChar w:fldCharType="end"/>
            </w:r>
          </w:hyperlink>
        </w:p>
        <w:p w14:paraId="1DF3C98F" w14:textId="030EA348" w:rsidR="0087420F" w:rsidRDefault="0087420F">
          <w:pPr>
            <w:pStyle w:val="TOC3"/>
            <w:tabs>
              <w:tab w:val="right" w:leader="dot" w:pos="9350"/>
            </w:tabs>
            <w:rPr>
              <w:rFonts w:cstheme="minorBidi"/>
              <w:noProof/>
              <w:kern w:val="2"/>
              <w:szCs w:val="24"/>
              <w14:ligatures w14:val="standardContextual"/>
            </w:rPr>
          </w:pPr>
          <w:hyperlink w:anchor="_Toc229070072" w:history="1">
            <w:r w:rsidRPr="009B11C1">
              <w:rPr>
                <w:rStyle w:val="Hyperlink"/>
                <w:noProof/>
              </w:rPr>
              <w:t>2.5.3 Implementational code</w:t>
            </w:r>
            <w:r>
              <w:rPr>
                <w:noProof/>
                <w:webHidden/>
              </w:rPr>
              <w:tab/>
            </w:r>
            <w:r>
              <w:rPr>
                <w:noProof/>
                <w:webHidden/>
              </w:rPr>
              <w:fldChar w:fldCharType="begin"/>
            </w:r>
            <w:r>
              <w:rPr>
                <w:noProof/>
                <w:webHidden/>
              </w:rPr>
              <w:instrText xml:space="preserve"> PAGEREF _Toc229070072 \h </w:instrText>
            </w:r>
            <w:r>
              <w:rPr>
                <w:noProof/>
                <w:webHidden/>
              </w:rPr>
            </w:r>
            <w:r>
              <w:rPr>
                <w:noProof/>
                <w:webHidden/>
              </w:rPr>
              <w:fldChar w:fldCharType="separate"/>
            </w:r>
            <w:r w:rsidR="003B1856">
              <w:rPr>
                <w:noProof/>
                <w:webHidden/>
              </w:rPr>
              <w:t>34</w:t>
            </w:r>
            <w:r>
              <w:rPr>
                <w:noProof/>
                <w:webHidden/>
              </w:rPr>
              <w:fldChar w:fldCharType="end"/>
            </w:r>
          </w:hyperlink>
        </w:p>
        <w:p w14:paraId="2C883437" w14:textId="3EC0572B" w:rsidR="0087420F" w:rsidRDefault="0087420F">
          <w:pPr>
            <w:pStyle w:val="TOC2"/>
            <w:tabs>
              <w:tab w:val="right" w:leader="dot" w:pos="9350"/>
            </w:tabs>
            <w:rPr>
              <w:rFonts w:cstheme="minorBidi"/>
              <w:noProof/>
              <w:kern w:val="2"/>
              <w:szCs w:val="24"/>
              <w14:ligatures w14:val="standardContextual"/>
            </w:rPr>
          </w:pPr>
          <w:hyperlink w:anchor="_Toc229070073" w:history="1">
            <w:r w:rsidRPr="009B11C1">
              <w:rPr>
                <w:rStyle w:val="Hyperlink"/>
                <w:noProof/>
              </w:rPr>
              <w:t>2.6 Algorithm analysis</w:t>
            </w:r>
            <w:r>
              <w:rPr>
                <w:noProof/>
                <w:webHidden/>
              </w:rPr>
              <w:tab/>
            </w:r>
            <w:r>
              <w:rPr>
                <w:noProof/>
                <w:webHidden/>
              </w:rPr>
              <w:fldChar w:fldCharType="begin"/>
            </w:r>
            <w:r>
              <w:rPr>
                <w:noProof/>
                <w:webHidden/>
              </w:rPr>
              <w:instrText xml:space="preserve"> PAGEREF _Toc229070073 \h </w:instrText>
            </w:r>
            <w:r>
              <w:rPr>
                <w:noProof/>
                <w:webHidden/>
              </w:rPr>
            </w:r>
            <w:r>
              <w:rPr>
                <w:noProof/>
                <w:webHidden/>
              </w:rPr>
              <w:fldChar w:fldCharType="separate"/>
            </w:r>
            <w:r w:rsidR="003B1856">
              <w:rPr>
                <w:noProof/>
                <w:webHidden/>
              </w:rPr>
              <w:t>37</w:t>
            </w:r>
            <w:r>
              <w:rPr>
                <w:noProof/>
                <w:webHidden/>
              </w:rPr>
              <w:fldChar w:fldCharType="end"/>
            </w:r>
          </w:hyperlink>
        </w:p>
        <w:p w14:paraId="0047DD7A" w14:textId="7AE1414A" w:rsidR="0087420F" w:rsidRDefault="0087420F">
          <w:pPr>
            <w:pStyle w:val="TOC2"/>
            <w:tabs>
              <w:tab w:val="right" w:leader="dot" w:pos="9350"/>
            </w:tabs>
            <w:rPr>
              <w:rFonts w:cstheme="minorBidi"/>
              <w:noProof/>
              <w:kern w:val="2"/>
              <w:szCs w:val="24"/>
              <w14:ligatures w14:val="standardContextual"/>
            </w:rPr>
          </w:pPr>
          <w:hyperlink w:anchor="_Toc229070074" w:history="1">
            <w:r w:rsidRPr="009B11C1">
              <w:rPr>
                <w:rStyle w:val="Hyperlink"/>
                <w:noProof/>
              </w:rPr>
              <w:t>2.7 Answers to task questions</w:t>
            </w:r>
            <w:r>
              <w:rPr>
                <w:noProof/>
                <w:webHidden/>
              </w:rPr>
              <w:tab/>
            </w:r>
            <w:r>
              <w:rPr>
                <w:noProof/>
                <w:webHidden/>
              </w:rPr>
              <w:fldChar w:fldCharType="begin"/>
            </w:r>
            <w:r>
              <w:rPr>
                <w:noProof/>
                <w:webHidden/>
              </w:rPr>
              <w:instrText xml:space="preserve"> PAGEREF _Toc229070074 \h </w:instrText>
            </w:r>
            <w:r>
              <w:rPr>
                <w:noProof/>
                <w:webHidden/>
              </w:rPr>
            </w:r>
            <w:r>
              <w:rPr>
                <w:noProof/>
                <w:webHidden/>
              </w:rPr>
              <w:fldChar w:fldCharType="separate"/>
            </w:r>
            <w:r w:rsidR="003B1856">
              <w:rPr>
                <w:noProof/>
                <w:webHidden/>
              </w:rPr>
              <w:t>37</w:t>
            </w:r>
            <w:r>
              <w:rPr>
                <w:noProof/>
                <w:webHidden/>
              </w:rPr>
              <w:fldChar w:fldCharType="end"/>
            </w:r>
          </w:hyperlink>
        </w:p>
        <w:p w14:paraId="60084D56" w14:textId="4A955E73" w:rsidR="0087420F" w:rsidRDefault="0087420F">
          <w:pPr>
            <w:pStyle w:val="TOC2"/>
            <w:tabs>
              <w:tab w:val="right" w:leader="dot" w:pos="9350"/>
            </w:tabs>
            <w:rPr>
              <w:rFonts w:cstheme="minorBidi"/>
              <w:noProof/>
              <w:kern w:val="2"/>
              <w:szCs w:val="24"/>
              <w14:ligatures w14:val="standardContextual"/>
            </w:rPr>
          </w:pPr>
          <w:hyperlink w:anchor="_Toc229070075" w:history="1">
            <w:r w:rsidRPr="009B11C1">
              <w:rPr>
                <w:rStyle w:val="Hyperlink"/>
                <w:noProof/>
              </w:rPr>
              <w:t>2.8 Sample output</w:t>
            </w:r>
            <w:r>
              <w:rPr>
                <w:noProof/>
                <w:webHidden/>
              </w:rPr>
              <w:tab/>
            </w:r>
            <w:r>
              <w:rPr>
                <w:noProof/>
                <w:webHidden/>
              </w:rPr>
              <w:fldChar w:fldCharType="begin"/>
            </w:r>
            <w:r>
              <w:rPr>
                <w:noProof/>
                <w:webHidden/>
              </w:rPr>
              <w:instrText xml:space="preserve"> PAGEREF _Toc229070075 \h </w:instrText>
            </w:r>
            <w:r>
              <w:rPr>
                <w:noProof/>
                <w:webHidden/>
              </w:rPr>
            </w:r>
            <w:r>
              <w:rPr>
                <w:noProof/>
                <w:webHidden/>
              </w:rPr>
              <w:fldChar w:fldCharType="separate"/>
            </w:r>
            <w:r w:rsidR="003B1856">
              <w:rPr>
                <w:noProof/>
                <w:webHidden/>
              </w:rPr>
              <w:t>39</w:t>
            </w:r>
            <w:r>
              <w:rPr>
                <w:noProof/>
                <w:webHidden/>
              </w:rPr>
              <w:fldChar w:fldCharType="end"/>
            </w:r>
          </w:hyperlink>
        </w:p>
        <w:p w14:paraId="398BC90A" w14:textId="63F6CCE8" w:rsidR="0087420F" w:rsidRDefault="0087420F">
          <w:pPr>
            <w:pStyle w:val="TOC2"/>
            <w:tabs>
              <w:tab w:val="right" w:leader="dot" w:pos="9350"/>
            </w:tabs>
            <w:rPr>
              <w:rFonts w:cstheme="minorBidi"/>
              <w:noProof/>
              <w:kern w:val="2"/>
              <w:szCs w:val="24"/>
              <w14:ligatures w14:val="standardContextual"/>
            </w:rPr>
          </w:pPr>
          <w:hyperlink w:anchor="_Toc229070076" w:history="1">
            <w:r w:rsidRPr="009B11C1">
              <w:rPr>
                <w:rStyle w:val="Hyperlink"/>
                <w:noProof/>
              </w:rPr>
              <w:t>2.9 Alternative solutions</w:t>
            </w:r>
            <w:r>
              <w:rPr>
                <w:noProof/>
                <w:webHidden/>
              </w:rPr>
              <w:tab/>
            </w:r>
            <w:r>
              <w:rPr>
                <w:noProof/>
                <w:webHidden/>
              </w:rPr>
              <w:fldChar w:fldCharType="begin"/>
            </w:r>
            <w:r>
              <w:rPr>
                <w:noProof/>
                <w:webHidden/>
              </w:rPr>
              <w:instrText xml:space="preserve"> PAGEREF _Toc229070076 \h </w:instrText>
            </w:r>
            <w:r>
              <w:rPr>
                <w:noProof/>
                <w:webHidden/>
              </w:rPr>
            </w:r>
            <w:r>
              <w:rPr>
                <w:noProof/>
                <w:webHidden/>
              </w:rPr>
              <w:fldChar w:fldCharType="separate"/>
            </w:r>
            <w:r w:rsidR="003B1856">
              <w:rPr>
                <w:noProof/>
                <w:webHidden/>
              </w:rPr>
              <w:t>42</w:t>
            </w:r>
            <w:r>
              <w:rPr>
                <w:noProof/>
                <w:webHidden/>
              </w:rPr>
              <w:fldChar w:fldCharType="end"/>
            </w:r>
          </w:hyperlink>
        </w:p>
        <w:p w14:paraId="42AC62F8" w14:textId="7253A782" w:rsidR="0087420F" w:rsidRDefault="0087420F">
          <w:pPr>
            <w:pStyle w:val="TOC2"/>
            <w:tabs>
              <w:tab w:val="right" w:leader="dot" w:pos="9350"/>
            </w:tabs>
            <w:rPr>
              <w:rFonts w:cstheme="minorBidi"/>
              <w:noProof/>
              <w:kern w:val="2"/>
              <w:szCs w:val="24"/>
              <w14:ligatures w14:val="standardContextual"/>
            </w:rPr>
          </w:pPr>
          <w:hyperlink w:anchor="_Toc229070077" w:history="1">
            <w:r w:rsidRPr="009B11C1">
              <w:rPr>
                <w:rStyle w:val="Hyperlink"/>
                <w:noProof/>
              </w:rPr>
              <w:t>2.10 Key findings and insights</w:t>
            </w:r>
            <w:r>
              <w:rPr>
                <w:noProof/>
                <w:webHidden/>
              </w:rPr>
              <w:tab/>
            </w:r>
            <w:r>
              <w:rPr>
                <w:noProof/>
                <w:webHidden/>
              </w:rPr>
              <w:fldChar w:fldCharType="begin"/>
            </w:r>
            <w:r>
              <w:rPr>
                <w:noProof/>
                <w:webHidden/>
              </w:rPr>
              <w:instrText xml:space="preserve"> PAGEREF _Toc229070077 \h </w:instrText>
            </w:r>
            <w:r>
              <w:rPr>
                <w:noProof/>
                <w:webHidden/>
              </w:rPr>
            </w:r>
            <w:r>
              <w:rPr>
                <w:noProof/>
                <w:webHidden/>
              </w:rPr>
              <w:fldChar w:fldCharType="separate"/>
            </w:r>
            <w:r w:rsidR="003B1856">
              <w:rPr>
                <w:noProof/>
                <w:webHidden/>
              </w:rPr>
              <w:t>42</w:t>
            </w:r>
            <w:r>
              <w:rPr>
                <w:noProof/>
                <w:webHidden/>
              </w:rPr>
              <w:fldChar w:fldCharType="end"/>
            </w:r>
          </w:hyperlink>
        </w:p>
        <w:p w14:paraId="6A5D91DE" w14:textId="6608886F" w:rsidR="0087420F" w:rsidRDefault="0087420F">
          <w:pPr>
            <w:pStyle w:val="TOC1"/>
            <w:tabs>
              <w:tab w:val="left" w:pos="480"/>
              <w:tab w:val="right" w:leader="dot" w:pos="9350"/>
            </w:tabs>
            <w:rPr>
              <w:rFonts w:cstheme="minorBidi"/>
              <w:noProof/>
              <w:kern w:val="2"/>
              <w:szCs w:val="24"/>
              <w14:ligatures w14:val="standardContextual"/>
            </w:rPr>
          </w:pPr>
          <w:hyperlink w:anchor="_Toc229070078" w:history="1">
            <w:r w:rsidRPr="009B11C1">
              <w:rPr>
                <w:rStyle w:val="Hyperlink"/>
                <w:noProof/>
              </w:rPr>
              <w:t>3.</w:t>
            </w:r>
            <w:r>
              <w:rPr>
                <w:rFonts w:cstheme="minorBidi"/>
                <w:noProof/>
                <w:kern w:val="2"/>
                <w:szCs w:val="24"/>
                <w14:ligatures w14:val="standardContextual"/>
              </w:rPr>
              <w:tab/>
            </w:r>
            <w:r w:rsidRPr="009B11C1">
              <w:rPr>
                <w:rStyle w:val="Hyperlink"/>
                <w:noProof/>
              </w:rPr>
              <w:t>Introduction</w:t>
            </w:r>
            <w:r>
              <w:rPr>
                <w:noProof/>
                <w:webHidden/>
              </w:rPr>
              <w:tab/>
            </w:r>
            <w:r>
              <w:rPr>
                <w:noProof/>
                <w:webHidden/>
              </w:rPr>
              <w:fldChar w:fldCharType="begin"/>
            </w:r>
            <w:r>
              <w:rPr>
                <w:noProof/>
                <w:webHidden/>
              </w:rPr>
              <w:instrText xml:space="preserve"> PAGEREF _Toc229070078 \h </w:instrText>
            </w:r>
            <w:r>
              <w:rPr>
                <w:noProof/>
                <w:webHidden/>
              </w:rPr>
            </w:r>
            <w:r>
              <w:rPr>
                <w:noProof/>
                <w:webHidden/>
              </w:rPr>
              <w:fldChar w:fldCharType="separate"/>
            </w:r>
            <w:r w:rsidR="003B1856">
              <w:rPr>
                <w:noProof/>
                <w:webHidden/>
              </w:rPr>
              <w:t>43</w:t>
            </w:r>
            <w:r>
              <w:rPr>
                <w:noProof/>
                <w:webHidden/>
              </w:rPr>
              <w:fldChar w:fldCharType="end"/>
            </w:r>
          </w:hyperlink>
        </w:p>
        <w:p w14:paraId="22B1E052" w14:textId="39E0E7AD" w:rsidR="0087420F" w:rsidRDefault="0087420F">
          <w:pPr>
            <w:pStyle w:val="TOC2"/>
            <w:tabs>
              <w:tab w:val="right" w:leader="dot" w:pos="9350"/>
            </w:tabs>
            <w:rPr>
              <w:rFonts w:cstheme="minorBidi"/>
              <w:noProof/>
              <w:kern w:val="2"/>
              <w:szCs w:val="24"/>
              <w14:ligatures w14:val="standardContextual"/>
            </w:rPr>
          </w:pPr>
          <w:hyperlink w:anchor="_Toc229070079" w:history="1">
            <w:r w:rsidRPr="009B11C1">
              <w:rPr>
                <w:rStyle w:val="Hyperlink"/>
                <w:noProof/>
              </w:rPr>
              <w:t>3.1 Underlying assumptions</w:t>
            </w:r>
            <w:r>
              <w:rPr>
                <w:noProof/>
                <w:webHidden/>
              </w:rPr>
              <w:tab/>
            </w:r>
            <w:r>
              <w:rPr>
                <w:noProof/>
                <w:webHidden/>
              </w:rPr>
              <w:fldChar w:fldCharType="begin"/>
            </w:r>
            <w:r>
              <w:rPr>
                <w:noProof/>
                <w:webHidden/>
              </w:rPr>
              <w:instrText xml:space="preserve"> PAGEREF _Toc229070079 \h </w:instrText>
            </w:r>
            <w:r>
              <w:rPr>
                <w:noProof/>
                <w:webHidden/>
              </w:rPr>
            </w:r>
            <w:r>
              <w:rPr>
                <w:noProof/>
                <w:webHidden/>
              </w:rPr>
              <w:fldChar w:fldCharType="separate"/>
            </w:r>
            <w:r w:rsidR="003B1856">
              <w:rPr>
                <w:noProof/>
                <w:webHidden/>
              </w:rPr>
              <w:t>43</w:t>
            </w:r>
            <w:r>
              <w:rPr>
                <w:noProof/>
                <w:webHidden/>
              </w:rPr>
              <w:fldChar w:fldCharType="end"/>
            </w:r>
          </w:hyperlink>
        </w:p>
        <w:p w14:paraId="1CF76822" w14:textId="0D2950FA" w:rsidR="0087420F" w:rsidRDefault="0087420F">
          <w:pPr>
            <w:pStyle w:val="TOC2"/>
            <w:tabs>
              <w:tab w:val="right" w:leader="dot" w:pos="9350"/>
            </w:tabs>
            <w:rPr>
              <w:rFonts w:cstheme="minorBidi"/>
              <w:noProof/>
              <w:kern w:val="2"/>
              <w:szCs w:val="24"/>
              <w14:ligatures w14:val="standardContextual"/>
            </w:rPr>
          </w:pPr>
          <w:hyperlink w:anchor="_Toc229070080" w:history="1">
            <w:r w:rsidRPr="009B11C1">
              <w:rPr>
                <w:rStyle w:val="Hyperlink"/>
                <w:noProof/>
              </w:rPr>
              <w:t>3.2 Problem description</w:t>
            </w:r>
            <w:r>
              <w:rPr>
                <w:noProof/>
                <w:webHidden/>
              </w:rPr>
              <w:tab/>
            </w:r>
            <w:r>
              <w:rPr>
                <w:noProof/>
                <w:webHidden/>
              </w:rPr>
              <w:fldChar w:fldCharType="begin"/>
            </w:r>
            <w:r>
              <w:rPr>
                <w:noProof/>
                <w:webHidden/>
              </w:rPr>
              <w:instrText xml:space="preserve"> PAGEREF _Toc229070080 \h </w:instrText>
            </w:r>
            <w:r>
              <w:rPr>
                <w:noProof/>
                <w:webHidden/>
              </w:rPr>
            </w:r>
            <w:r>
              <w:rPr>
                <w:noProof/>
                <w:webHidden/>
              </w:rPr>
              <w:fldChar w:fldCharType="separate"/>
            </w:r>
            <w:r w:rsidR="003B1856">
              <w:rPr>
                <w:noProof/>
                <w:webHidden/>
              </w:rPr>
              <w:t>44</w:t>
            </w:r>
            <w:r>
              <w:rPr>
                <w:noProof/>
                <w:webHidden/>
              </w:rPr>
              <w:fldChar w:fldCharType="end"/>
            </w:r>
          </w:hyperlink>
        </w:p>
        <w:p w14:paraId="5A62989F" w14:textId="7571B73E" w:rsidR="0087420F" w:rsidRDefault="0087420F">
          <w:pPr>
            <w:pStyle w:val="TOC3"/>
            <w:tabs>
              <w:tab w:val="right" w:leader="dot" w:pos="9350"/>
            </w:tabs>
            <w:rPr>
              <w:rFonts w:cstheme="minorBidi"/>
              <w:noProof/>
              <w:kern w:val="2"/>
              <w:szCs w:val="24"/>
              <w14:ligatures w14:val="standardContextual"/>
            </w:rPr>
          </w:pPr>
          <w:hyperlink w:anchor="_Toc229070081" w:history="1">
            <w:r w:rsidRPr="009B11C1">
              <w:rPr>
                <w:rStyle w:val="Hyperlink"/>
                <w:noProof/>
              </w:rPr>
              <w:t>3.2.1 Classical Three-Peg Tower of Hanoi</w:t>
            </w:r>
            <w:r>
              <w:rPr>
                <w:noProof/>
                <w:webHidden/>
              </w:rPr>
              <w:tab/>
            </w:r>
            <w:r>
              <w:rPr>
                <w:noProof/>
                <w:webHidden/>
              </w:rPr>
              <w:fldChar w:fldCharType="begin"/>
            </w:r>
            <w:r>
              <w:rPr>
                <w:noProof/>
                <w:webHidden/>
              </w:rPr>
              <w:instrText xml:space="preserve"> PAGEREF _Toc229070081 \h </w:instrText>
            </w:r>
            <w:r>
              <w:rPr>
                <w:noProof/>
                <w:webHidden/>
              </w:rPr>
            </w:r>
            <w:r>
              <w:rPr>
                <w:noProof/>
                <w:webHidden/>
              </w:rPr>
              <w:fldChar w:fldCharType="separate"/>
            </w:r>
            <w:r w:rsidR="003B1856">
              <w:rPr>
                <w:noProof/>
                <w:webHidden/>
              </w:rPr>
              <w:t>44</w:t>
            </w:r>
            <w:r>
              <w:rPr>
                <w:noProof/>
                <w:webHidden/>
              </w:rPr>
              <w:fldChar w:fldCharType="end"/>
            </w:r>
          </w:hyperlink>
        </w:p>
        <w:p w14:paraId="1385F56A" w14:textId="72B8984D" w:rsidR="0087420F" w:rsidRDefault="0087420F">
          <w:pPr>
            <w:pStyle w:val="TOC3"/>
            <w:tabs>
              <w:tab w:val="right" w:leader="dot" w:pos="9350"/>
            </w:tabs>
            <w:rPr>
              <w:rFonts w:cstheme="minorBidi"/>
              <w:noProof/>
              <w:kern w:val="2"/>
              <w:szCs w:val="24"/>
              <w14:ligatures w14:val="standardContextual"/>
            </w:rPr>
          </w:pPr>
          <w:hyperlink w:anchor="_Toc229070082" w:history="1">
            <w:r w:rsidRPr="009B11C1">
              <w:rPr>
                <w:rStyle w:val="Hyperlink"/>
                <w:noProof/>
              </w:rPr>
              <w:t>3.2.2 The Four-Peg Extension</w:t>
            </w:r>
            <w:r>
              <w:rPr>
                <w:noProof/>
                <w:webHidden/>
              </w:rPr>
              <w:tab/>
            </w:r>
            <w:r>
              <w:rPr>
                <w:noProof/>
                <w:webHidden/>
              </w:rPr>
              <w:fldChar w:fldCharType="begin"/>
            </w:r>
            <w:r>
              <w:rPr>
                <w:noProof/>
                <w:webHidden/>
              </w:rPr>
              <w:instrText xml:space="preserve"> PAGEREF _Toc229070082 \h </w:instrText>
            </w:r>
            <w:r>
              <w:rPr>
                <w:noProof/>
                <w:webHidden/>
              </w:rPr>
            </w:r>
            <w:r>
              <w:rPr>
                <w:noProof/>
                <w:webHidden/>
              </w:rPr>
              <w:fldChar w:fldCharType="separate"/>
            </w:r>
            <w:r w:rsidR="003B1856">
              <w:rPr>
                <w:noProof/>
                <w:webHidden/>
              </w:rPr>
              <w:t>44</w:t>
            </w:r>
            <w:r>
              <w:rPr>
                <w:noProof/>
                <w:webHidden/>
              </w:rPr>
              <w:fldChar w:fldCharType="end"/>
            </w:r>
          </w:hyperlink>
        </w:p>
        <w:p w14:paraId="15249B55" w14:textId="575C8FA7" w:rsidR="0087420F" w:rsidRDefault="0087420F">
          <w:pPr>
            <w:pStyle w:val="TOC3"/>
            <w:tabs>
              <w:tab w:val="right" w:leader="dot" w:pos="9350"/>
            </w:tabs>
            <w:rPr>
              <w:rFonts w:cstheme="minorBidi"/>
              <w:noProof/>
              <w:kern w:val="2"/>
              <w:szCs w:val="24"/>
              <w14:ligatures w14:val="standardContextual"/>
            </w:rPr>
          </w:pPr>
          <w:hyperlink w:anchor="_Toc229070083" w:history="1">
            <w:r w:rsidRPr="009B11C1">
              <w:rPr>
                <w:rStyle w:val="Hyperlink"/>
                <w:noProof/>
              </w:rPr>
              <w:t>3.2.3 Does DP Solve It in 33 Moves?</w:t>
            </w:r>
            <w:r>
              <w:rPr>
                <w:noProof/>
                <w:webHidden/>
              </w:rPr>
              <w:tab/>
            </w:r>
            <w:r>
              <w:rPr>
                <w:noProof/>
                <w:webHidden/>
              </w:rPr>
              <w:fldChar w:fldCharType="begin"/>
            </w:r>
            <w:r>
              <w:rPr>
                <w:noProof/>
                <w:webHidden/>
              </w:rPr>
              <w:instrText xml:space="preserve"> PAGEREF _Toc229070083 \h </w:instrText>
            </w:r>
            <w:r>
              <w:rPr>
                <w:noProof/>
                <w:webHidden/>
              </w:rPr>
            </w:r>
            <w:r>
              <w:rPr>
                <w:noProof/>
                <w:webHidden/>
              </w:rPr>
              <w:fldChar w:fldCharType="separate"/>
            </w:r>
            <w:r w:rsidR="003B1856">
              <w:rPr>
                <w:noProof/>
                <w:webHidden/>
              </w:rPr>
              <w:t>44</w:t>
            </w:r>
            <w:r>
              <w:rPr>
                <w:noProof/>
                <w:webHidden/>
              </w:rPr>
              <w:fldChar w:fldCharType="end"/>
            </w:r>
          </w:hyperlink>
        </w:p>
        <w:p w14:paraId="3867CBB8" w14:textId="36CF037A" w:rsidR="0087420F" w:rsidRDefault="0087420F">
          <w:pPr>
            <w:pStyle w:val="TOC2"/>
            <w:tabs>
              <w:tab w:val="right" w:leader="dot" w:pos="9350"/>
            </w:tabs>
            <w:rPr>
              <w:rFonts w:cstheme="minorBidi"/>
              <w:noProof/>
              <w:kern w:val="2"/>
              <w:szCs w:val="24"/>
              <w14:ligatures w14:val="standardContextual"/>
            </w:rPr>
          </w:pPr>
          <w:hyperlink w:anchor="_Toc229070084" w:history="1">
            <w:r w:rsidRPr="009B11C1">
              <w:rPr>
                <w:rStyle w:val="Hyperlink"/>
                <w:noProof/>
              </w:rPr>
              <w:t>3.3 Algorithmic Techniques</w:t>
            </w:r>
            <w:r>
              <w:rPr>
                <w:noProof/>
                <w:webHidden/>
              </w:rPr>
              <w:tab/>
            </w:r>
            <w:r>
              <w:rPr>
                <w:noProof/>
                <w:webHidden/>
              </w:rPr>
              <w:fldChar w:fldCharType="begin"/>
            </w:r>
            <w:r>
              <w:rPr>
                <w:noProof/>
                <w:webHidden/>
              </w:rPr>
              <w:instrText xml:space="preserve"> PAGEREF _Toc229070084 \h </w:instrText>
            </w:r>
            <w:r>
              <w:rPr>
                <w:noProof/>
                <w:webHidden/>
              </w:rPr>
            </w:r>
            <w:r>
              <w:rPr>
                <w:noProof/>
                <w:webHidden/>
              </w:rPr>
              <w:fldChar w:fldCharType="separate"/>
            </w:r>
            <w:r w:rsidR="003B1856">
              <w:rPr>
                <w:noProof/>
                <w:webHidden/>
              </w:rPr>
              <w:t>45</w:t>
            </w:r>
            <w:r>
              <w:rPr>
                <w:noProof/>
                <w:webHidden/>
              </w:rPr>
              <w:fldChar w:fldCharType="end"/>
            </w:r>
          </w:hyperlink>
        </w:p>
        <w:p w14:paraId="00FF2265" w14:textId="2B6BB6E4" w:rsidR="0087420F" w:rsidRDefault="0087420F">
          <w:pPr>
            <w:pStyle w:val="TOC3"/>
            <w:tabs>
              <w:tab w:val="right" w:leader="dot" w:pos="9350"/>
            </w:tabs>
            <w:rPr>
              <w:rFonts w:cstheme="minorBidi"/>
              <w:noProof/>
              <w:kern w:val="2"/>
              <w:szCs w:val="24"/>
              <w14:ligatures w14:val="standardContextual"/>
            </w:rPr>
          </w:pPr>
          <w:hyperlink w:anchor="_Toc229070085" w:history="1">
            <w:r w:rsidRPr="009B11C1">
              <w:rPr>
                <w:rStyle w:val="Hyperlink"/>
                <w:noProof/>
              </w:rPr>
              <w:t>3.3.1 Technique 1: Dynamic Programming (Frame-Stewart)</w:t>
            </w:r>
            <w:r>
              <w:rPr>
                <w:noProof/>
                <w:webHidden/>
              </w:rPr>
              <w:tab/>
            </w:r>
            <w:r>
              <w:rPr>
                <w:noProof/>
                <w:webHidden/>
              </w:rPr>
              <w:fldChar w:fldCharType="begin"/>
            </w:r>
            <w:r>
              <w:rPr>
                <w:noProof/>
                <w:webHidden/>
              </w:rPr>
              <w:instrText xml:space="preserve"> PAGEREF _Toc229070085 \h </w:instrText>
            </w:r>
            <w:r>
              <w:rPr>
                <w:noProof/>
                <w:webHidden/>
              </w:rPr>
            </w:r>
            <w:r>
              <w:rPr>
                <w:noProof/>
                <w:webHidden/>
              </w:rPr>
              <w:fldChar w:fldCharType="separate"/>
            </w:r>
            <w:r w:rsidR="003B1856">
              <w:rPr>
                <w:noProof/>
                <w:webHidden/>
              </w:rPr>
              <w:t>45</w:t>
            </w:r>
            <w:r>
              <w:rPr>
                <w:noProof/>
                <w:webHidden/>
              </w:rPr>
              <w:fldChar w:fldCharType="end"/>
            </w:r>
          </w:hyperlink>
        </w:p>
        <w:p w14:paraId="56D73A48" w14:textId="5C9D6D79" w:rsidR="0087420F" w:rsidRDefault="0087420F">
          <w:pPr>
            <w:pStyle w:val="TOC3"/>
            <w:tabs>
              <w:tab w:val="right" w:leader="dot" w:pos="9350"/>
            </w:tabs>
            <w:rPr>
              <w:rFonts w:cstheme="minorBidi"/>
              <w:noProof/>
              <w:kern w:val="2"/>
              <w:szCs w:val="24"/>
              <w14:ligatures w14:val="standardContextual"/>
            </w:rPr>
          </w:pPr>
          <w:hyperlink w:anchor="_Toc229070086" w:history="1">
            <w:r w:rsidRPr="009B11C1">
              <w:rPr>
                <w:rStyle w:val="Hyperlink"/>
                <w:noProof/>
              </w:rPr>
              <w:t>3.3.2 Technique 2: Brute-Force Breadth-First Search (BFS)</w:t>
            </w:r>
            <w:r>
              <w:rPr>
                <w:noProof/>
                <w:webHidden/>
              </w:rPr>
              <w:tab/>
            </w:r>
            <w:r>
              <w:rPr>
                <w:noProof/>
                <w:webHidden/>
              </w:rPr>
              <w:fldChar w:fldCharType="begin"/>
            </w:r>
            <w:r>
              <w:rPr>
                <w:noProof/>
                <w:webHidden/>
              </w:rPr>
              <w:instrText xml:space="preserve"> PAGEREF _Toc229070086 \h </w:instrText>
            </w:r>
            <w:r>
              <w:rPr>
                <w:noProof/>
                <w:webHidden/>
              </w:rPr>
            </w:r>
            <w:r>
              <w:rPr>
                <w:noProof/>
                <w:webHidden/>
              </w:rPr>
              <w:fldChar w:fldCharType="separate"/>
            </w:r>
            <w:r w:rsidR="003B1856">
              <w:rPr>
                <w:noProof/>
                <w:webHidden/>
              </w:rPr>
              <w:t>48</w:t>
            </w:r>
            <w:r>
              <w:rPr>
                <w:noProof/>
                <w:webHidden/>
              </w:rPr>
              <w:fldChar w:fldCharType="end"/>
            </w:r>
          </w:hyperlink>
        </w:p>
        <w:p w14:paraId="19E3C1D6" w14:textId="54F86E4E" w:rsidR="0087420F" w:rsidRDefault="0087420F">
          <w:pPr>
            <w:pStyle w:val="TOC3"/>
            <w:tabs>
              <w:tab w:val="right" w:leader="dot" w:pos="9350"/>
            </w:tabs>
            <w:rPr>
              <w:rFonts w:cstheme="minorBidi"/>
              <w:noProof/>
              <w:kern w:val="2"/>
              <w:szCs w:val="24"/>
              <w14:ligatures w14:val="standardContextual"/>
            </w:rPr>
          </w:pPr>
          <w:hyperlink w:anchor="_Toc229070087" w:history="1">
            <w:r w:rsidRPr="009B11C1">
              <w:rPr>
                <w:rStyle w:val="Hyperlink"/>
                <w:noProof/>
              </w:rPr>
              <w:t>3.3.3 Technique 3: A* search with heuristics</w:t>
            </w:r>
            <w:r>
              <w:rPr>
                <w:noProof/>
                <w:webHidden/>
              </w:rPr>
              <w:tab/>
            </w:r>
            <w:r>
              <w:rPr>
                <w:noProof/>
                <w:webHidden/>
              </w:rPr>
              <w:fldChar w:fldCharType="begin"/>
            </w:r>
            <w:r>
              <w:rPr>
                <w:noProof/>
                <w:webHidden/>
              </w:rPr>
              <w:instrText xml:space="preserve"> PAGEREF _Toc229070087 \h </w:instrText>
            </w:r>
            <w:r>
              <w:rPr>
                <w:noProof/>
                <w:webHidden/>
              </w:rPr>
            </w:r>
            <w:r>
              <w:rPr>
                <w:noProof/>
                <w:webHidden/>
              </w:rPr>
              <w:fldChar w:fldCharType="separate"/>
            </w:r>
            <w:r w:rsidR="003B1856">
              <w:rPr>
                <w:noProof/>
                <w:webHidden/>
              </w:rPr>
              <w:t>51</w:t>
            </w:r>
            <w:r>
              <w:rPr>
                <w:noProof/>
                <w:webHidden/>
              </w:rPr>
              <w:fldChar w:fldCharType="end"/>
            </w:r>
          </w:hyperlink>
        </w:p>
        <w:p w14:paraId="51900057" w14:textId="48BE3B87" w:rsidR="0087420F" w:rsidRDefault="0087420F">
          <w:pPr>
            <w:pStyle w:val="TOC3"/>
            <w:tabs>
              <w:tab w:val="right" w:leader="dot" w:pos="9350"/>
            </w:tabs>
            <w:rPr>
              <w:rFonts w:cstheme="minorBidi"/>
              <w:noProof/>
              <w:kern w:val="2"/>
              <w:szCs w:val="24"/>
              <w14:ligatures w14:val="standardContextual"/>
            </w:rPr>
          </w:pPr>
          <w:hyperlink w:anchor="_Toc229070088" w:history="1">
            <w:r w:rsidRPr="009B11C1">
              <w:rPr>
                <w:rStyle w:val="Hyperlink"/>
                <w:noProof/>
              </w:rPr>
              <w:t>3.3.4 Technique 4: Classical Divide and Conquer (Three-Peg Recursion)</w:t>
            </w:r>
            <w:r>
              <w:rPr>
                <w:noProof/>
                <w:webHidden/>
              </w:rPr>
              <w:tab/>
            </w:r>
            <w:r>
              <w:rPr>
                <w:noProof/>
                <w:webHidden/>
              </w:rPr>
              <w:fldChar w:fldCharType="begin"/>
            </w:r>
            <w:r>
              <w:rPr>
                <w:noProof/>
                <w:webHidden/>
              </w:rPr>
              <w:instrText xml:space="preserve"> PAGEREF _Toc229070088 \h </w:instrText>
            </w:r>
            <w:r>
              <w:rPr>
                <w:noProof/>
                <w:webHidden/>
              </w:rPr>
            </w:r>
            <w:r>
              <w:rPr>
                <w:noProof/>
                <w:webHidden/>
              </w:rPr>
              <w:fldChar w:fldCharType="separate"/>
            </w:r>
            <w:r w:rsidR="003B1856">
              <w:rPr>
                <w:noProof/>
                <w:webHidden/>
              </w:rPr>
              <w:t>53</w:t>
            </w:r>
            <w:r>
              <w:rPr>
                <w:noProof/>
                <w:webHidden/>
              </w:rPr>
              <w:fldChar w:fldCharType="end"/>
            </w:r>
          </w:hyperlink>
        </w:p>
        <w:p w14:paraId="1C69DC07" w14:textId="763E026E" w:rsidR="0087420F" w:rsidRDefault="0087420F">
          <w:pPr>
            <w:pStyle w:val="TOC3"/>
            <w:tabs>
              <w:tab w:val="right" w:leader="dot" w:pos="9350"/>
            </w:tabs>
            <w:rPr>
              <w:rFonts w:cstheme="minorBidi"/>
              <w:noProof/>
              <w:kern w:val="2"/>
              <w:szCs w:val="24"/>
              <w14:ligatures w14:val="standardContextual"/>
            </w:rPr>
          </w:pPr>
          <w:hyperlink w:anchor="_Toc229070089" w:history="1">
            <w:r w:rsidRPr="009B11C1">
              <w:rPr>
                <w:rStyle w:val="Hyperlink"/>
                <w:noProof/>
              </w:rPr>
              <w:t>3.3.5 Technique 5: IDA* (Iterative Deepening A*)</w:t>
            </w:r>
            <w:r>
              <w:rPr>
                <w:noProof/>
                <w:webHidden/>
              </w:rPr>
              <w:tab/>
            </w:r>
            <w:r>
              <w:rPr>
                <w:noProof/>
                <w:webHidden/>
              </w:rPr>
              <w:fldChar w:fldCharType="begin"/>
            </w:r>
            <w:r>
              <w:rPr>
                <w:noProof/>
                <w:webHidden/>
              </w:rPr>
              <w:instrText xml:space="preserve"> PAGEREF _Toc229070089 \h </w:instrText>
            </w:r>
            <w:r>
              <w:rPr>
                <w:noProof/>
                <w:webHidden/>
              </w:rPr>
            </w:r>
            <w:r>
              <w:rPr>
                <w:noProof/>
                <w:webHidden/>
              </w:rPr>
              <w:fldChar w:fldCharType="separate"/>
            </w:r>
            <w:r w:rsidR="003B1856">
              <w:rPr>
                <w:noProof/>
                <w:webHidden/>
              </w:rPr>
              <w:t>55</w:t>
            </w:r>
            <w:r>
              <w:rPr>
                <w:noProof/>
                <w:webHidden/>
              </w:rPr>
              <w:fldChar w:fldCharType="end"/>
            </w:r>
          </w:hyperlink>
        </w:p>
        <w:p w14:paraId="242ACAE4" w14:textId="70386824" w:rsidR="0087420F" w:rsidRDefault="0087420F">
          <w:pPr>
            <w:pStyle w:val="TOC2"/>
            <w:tabs>
              <w:tab w:val="right" w:leader="dot" w:pos="9350"/>
            </w:tabs>
            <w:rPr>
              <w:rFonts w:cstheme="minorBidi"/>
              <w:noProof/>
              <w:kern w:val="2"/>
              <w:szCs w:val="24"/>
              <w14:ligatures w14:val="standardContextual"/>
            </w:rPr>
          </w:pPr>
          <w:hyperlink w:anchor="_Toc229070090" w:history="1">
            <w:r w:rsidRPr="009B11C1">
              <w:rPr>
                <w:rStyle w:val="Hyperlink"/>
                <w:noProof/>
              </w:rPr>
              <w:t>3.4 Solution description</w:t>
            </w:r>
            <w:r>
              <w:rPr>
                <w:noProof/>
                <w:webHidden/>
              </w:rPr>
              <w:tab/>
            </w:r>
            <w:r>
              <w:rPr>
                <w:noProof/>
                <w:webHidden/>
              </w:rPr>
              <w:fldChar w:fldCharType="begin"/>
            </w:r>
            <w:r>
              <w:rPr>
                <w:noProof/>
                <w:webHidden/>
              </w:rPr>
              <w:instrText xml:space="preserve"> PAGEREF _Toc229070090 \h </w:instrText>
            </w:r>
            <w:r>
              <w:rPr>
                <w:noProof/>
                <w:webHidden/>
              </w:rPr>
            </w:r>
            <w:r>
              <w:rPr>
                <w:noProof/>
                <w:webHidden/>
              </w:rPr>
              <w:fldChar w:fldCharType="separate"/>
            </w:r>
            <w:r w:rsidR="003B1856">
              <w:rPr>
                <w:noProof/>
                <w:webHidden/>
              </w:rPr>
              <w:t>58</w:t>
            </w:r>
            <w:r>
              <w:rPr>
                <w:noProof/>
                <w:webHidden/>
              </w:rPr>
              <w:fldChar w:fldCharType="end"/>
            </w:r>
          </w:hyperlink>
        </w:p>
        <w:p w14:paraId="18B65835" w14:textId="003E49E0" w:rsidR="0087420F" w:rsidRDefault="0087420F">
          <w:pPr>
            <w:pStyle w:val="TOC3"/>
            <w:tabs>
              <w:tab w:val="right" w:leader="dot" w:pos="9350"/>
            </w:tabs>
            <w:rPr>
              <w:rFonts w:cstheme="minorBidi"/>
              <w:noProof/>
              <w:kern w:val="2"/>
              <w:szCs w:val="24"/>
              <w14:ligatures w14:val="standardContextual"/>
            </w:rPr>
          </w:pPr>
          <w:hyperlink w:anchor="_Toc229070091" w:history="1">
            <w:r w:rsidRPr="009B11C1">
              <w:rPr>
                <w:rStyle w:val="Hyperlink"/>
                <w:noProof/>
              </w:rPr>
              <w:t>3.4.1 Complete pseudocode</w:t>
            </w:r>
            <w:r>
              <w:rPr>
                <w:noProof/>
                <w:webHidden/>
              </w:rPr>
              <w:tab/>
            </w:r>
            <w:r>
              <w:rPr>
                <w:noProof/>
                <w:webHidden/>
              </w:rPr>
              <w:fldChar w:fldCharType="begin"/>
            </w:r>
            <w:r>
              <w:rPr>
                <w:noProof/>
                <w:webHidden/>
              </w:rPr>
              <w:instrText xml:space="preserve"> PAGEREF _Toc229070091 \h </w:instrText>
            </w:r>
            <w:r>
              <w:rPr>
                <w:noProof/>
                <w:webHidden/>
              </w:rPr>
            </w:r>
            <w:r>
              <w:rPr>
                <w:noProof/>
                <w:webHidden/>
              </w:rPr>
              <w:fldChar w:fldCharType="separate"/>
            </w:r>
            <w:r w:rsidR="003B1856">
              <w:rPr>
                <w:noProof/>
                <w:webHidden/>
              </w:rPr>
              <w:t>58</w:t>
            </w:r>
            <w:r>
              <w:rPr>
                <w:noProof/>
                <w:webHidden/>
              </w:rPr>
              <w:fldChar w:fldCharType="end"/>
            </w:r>
          </w:hyperlink>
        </w:p>
        <w:p w14:paraId="2662B8C1" w14:textId="7E870EDB" w:rsidR="0087420F" w:rsidRDefault="0087420F">
          <w:pPr>
            <w:pStyle w:val="TOC3"/>
            <w:tabs>
              <w:tab w:val="right" w:leader="dot" w:pos="9350"/>
            </w:tabs>
            <w:rPr>
              <w:rFonts w:cstheme="minorBidi"/>
              <w:noProof/>
              <w:kern w:val="2"/>
              <w:szCs w:val="24"/>
              <w14:ligatures w14:val="standardContextual"/>
            </w:rPr>
          </w:pPr>
          <w:hyperlink w:anchor="_Toc229070092" w:history="1">
            <w:r w:rsidRPr="009B11C1">
              <w:rPr>
                <w:rStyle w:val="Hyperlink"/>
                <w:noProof/>
              </w:rPr>
              <w:t>3.4.2 Java implementation</w:t>
            </w:r>
            <w:r>
              <w:rPr>
                <w:noProof/>
                <w:webHidden/>
              </w:rPr>
              <w:tab/>
            </w:r>
            <w:r>
              <w:rPr>
                <w:noProof/>
                <w:webHidden/>
              </w:rPr>
              <w:fldChar w:fldCharType="begin"/>
            </w:r>
            <w:r>
              <w:rPr>
                <w:noProof/>
                <w:webHidden/>
              </w:rPr>
              <w:instrText xml:space="preserve"> PAGEREF _Toc229070092 \h </w:instrText>
            </w:r>
            <w:r>
              <w:rPr>
                <w:noProof/>
                <w:webHidden/>
              </w:rPr>
            </w:r>
            <w:r>
              <w:rPr>
                <w:noProof/>
                <w:webHidden/>
              </w:rPr>
              <w:fldChar w:fldCharType="separate"/>
            </w:r>
            <w:r w:rsidR="003B1856">
              <w:rPr>
                <w:noProof/>
                <w:webHidden/>
              </w:rPr>
              <w:t>60</w:t>
            </w:r>
            <w:r>
              <w:rPr>
                <w:noProof/>
                <w:webHidden/>
              </w:rPr>
              <w:fldChar w:fldCharType="end"/>
            </w:r>
          </w:hyperlink>
        </w:p>
        <w:p w14:paraId="3456933D" w14:textId="44C251C8" w:rsidR="0087420F" w:rsidRDefault="0087420F">
          <w:pPr>
            <w:pStyle w:val="TOC2"/>
            <w:tabs>
              <w:tab w:val="right" w:leader="dot" w:pos="9350"/>
            </w:tabs>
            <w:rPr>
              <w:rFonts w:cstheme="minorBidi"/>
              <w:noProof/>
              <w:kern w:val="2"/>
              <w:szCs w:val="24"/>
              <w14:ligatures w14:val="standardContextual"/>
            </w:rPr>
          </w:pPr>
          <w:hyperlink w:anchor="_Toc229070093" w:history="1">
            <w:r w:rsidRPr="009B11C1">
              <w:rPr>
                <w:rStyle w:val="Hyperlink"/>
                <w:noProof/>
              </w:rPr>
              <w:t>3.5 Sample outputs and explanations</w:t>
            </w:r>
            <w:r>
              <w:rPr>
                <w:noProof/>
                <w:webHidden/>
              </w:rPr>
              <w:tab/>
            </w:r>
            <w:r>
              <w:rPr>
                <w:noProof/>
                <w:webHidden/>
              </w:rPr>
              <w:fldChar w:fldCharType="begin"/>
            </w:r>
            <w:r>
              <w:rPr>
                <w:noProof/>
                <w:webHidden/>
              </w:rPr>
              <w:instrText xml:space="preserve"> PAGEREF _Toc229070093 \h </w:instrText>
            </w:r>
            <w:r>
              <w:rPr>
                <w:noProof/>
                <w:webHidden/>
              </w:rPr>
            </w:r>
            <w:r>
              <w:rPr>
                <w:noProof/>
                <w:webHidden/>
              </w:rPr>
              <w:fldChar w:fldCharType="separate"/>
            </w:r>
            <w:r w:rsidR="003B1856">
              <w:rPr>
                <w:noProof/>
                <w:webHidden/>
              </w:rPr>
              <w:t>62</w:t>
            </w:r>
            <w:r>
              <w:rPr>
                <w:noProof/>
                <w:webHidden/>
              </w:rPr>
              <w:fldChar w:fldCharType="end"/>
            </w:r>
          </w:hyperlink>
        </w:p>
        <w:p w14:paraId="785B5DCE" w14:textId="33DA3819" w:rsidR="0087420F" w:rsidRDefault="0087420F">
          <w:pPr>
            <w:pStyle w:val="TOC3"/>
            <w:tabs>
              <w:tab w:val="right" w:leader="dot" w:pos="9350"/>
            </w:tabs>
            <w:rPr>
              <w:rFonts w:cstheme="minorBidi"/>
              <w:noProof/>
              <w:kern w:val="2"/>
              <w:szCs w:val="24"/>
              <w14:ligatures w14:val="standardContextual"/>
            </w:rPr>
          </w:pPr>
          <w:hyperlink w:anchor="_Toc229070094" w:history="1">
            <w:r w:rsidRPr="009B11C1">
              <w:rPr>
                <w:rStyle w:val="Hyperlink"/>
                <w:noProof/>
              </w:rPr>
              <w:t>3.5.1 Dynamic Programming table (n = 1 to 12)</w:t>
            </w:r>
            <w:r>
              <w:rPr>
                <w:noProof/>
                <w:webHidden/>
              </w:rPr>
              <w:tab/>
            </w:r>
            <w:r>
              <w:rPr>
                <w:noProof/>
                <w:webHidden/>
              </w:rPr>
              <w:fldChar w:fldCharType="begin"/>
            </w:r>
            <w:r>
              <w:rPr>
                <w:noProof/>
                <w:webHidden/>
              </w:rPr>
              <w:instrText xml:space="preserve"> PAGEREF _Toc229070094 \h </w:instrText>
            </w:r>
            <w:r>
              <w:rPr>
                <w:noProof/>
                <w:webHidden/>
              </w:rPr>
            </w:r>
            <w:r>
              <w:rPr>
                <w:noProof/>
                <w:webHidden/>
              </w:rPr>
              <w:fldChar w:fldCharType="separate"/>
            </w:r>
            <w:r w:rsidR="003B1856">
              <w:rPr>
                <w:noProof/>
                <w:webHidden/>
              </w:rPr>
              <w:t>62</w:t>
            </w:r>
            <w:r>
              <w:rPr>
                <w:noProof/>
                <w:webHidden/>
              </w:rPr>
              <w:fldChar w:fldCharType="end"/>
            </w:r>
          </w:hyperlink>
        </w:p>
        <w:p w14:paraId="642A8F16" w14:textId="7E7B762A" w:rsidR="0087420F" w:rsidRDefault="0087420F">
          <w:pPr>
            <w:pStyle w:val="TOC3"/>
            <w:tabs>
              <w:tab w:val="right" w:leader="dot" w:pos="9350"/>
            </w:tabs>
            <w:rPr>
              <w:rFonts w:cstheme="minorBidi"/>
              <w:noProof/>
              <w:kern w:val="2"/>
              <w:szCs w:val="24"/>
              <w14:ligatures w14:val="standardContextual"/>
            </w:rPr>
          </w:pPr>
          <w:hyperlink w:anchor="_Toc229070095" w:history="1">
            <w:r w:rsidRPr="009B11C1">
              <w:rPr>
                <w:rStyle w:val="Hyperlink"/>
                <w:noProof/>
              </w:rPr>
              <w:t>3.5.2 Complete 33-move sequence for 8 disks</w:t>
            </w:r>
            <w:r>
              <w:rPr>
                <w:noProof/>
                <w:webHidden/>
              </w:rPr>
              <w:tab/>
            </w:r>
            <w:r>
              <w:rPr>
                <w:noProof/>
                <w:webHidden/>
              </w:rPr>
              <w:fldChar w:fldCharType="begin"/>
            </w:r>
            <w:r>
              <w:rPr>
                <w:noProof/>
                <w:webHidden/>
              </w:rPr>
              <w:instrText xml:space="preserve"> PAGEREF _Toc229070095 \h </w:instrText>
            </w:r>
            <w:r>
              <w:rPr>
                <w:noProof/>
                <w:webHidden/>
              </w:rPr>
            </w:r>
            <w:r>
              <w:rPr>
                <w:noProof/>
                <w:webHidden/>
              </w:rPr>
              <w:fldChar w:fldCharType="separate"/>
            </w:r>
            <w:r w:rsidR="003B1856">
              <w:rPr>
                <w:noProof/>
                <w:webHidden/>
              </w:rPr>
              <w:t>63</w:t>
            </w:r>
            <w:r>
              <w:rPr>
                <w:noProof/>
                <w:webHidden/>
              </w:rPr>
              <w:fldChar w:fldCharType="end"/>
            </w:r>
          </w:hyperlink>
        </w:p>
        <w:p w14:paraId="4FC02485" w14:textId="4CB52C99" w:rsidR="0087420F" w:rsidRDefault="0087420F">
          <w:pPr>
            <w:pStyle w:val="TOC3"/>
            <w:tabs>
              <w:tab w:val="right" w:leader="dot" w:pos="9350"/>
            </w:tabs>
            <w:rPr>
              <w:rFonts w:cstheme="minorBidi"/>
              <w:noProof/>
              <w:kern w:val="2"/>
              <w:szCs w:val="24"/>
              <w14:ligatures w14:val="standardContextual"/>
            </w:rPr>
          </w:pPr>
          <w:hyperlink w:anchor="_Toc229070096" w:history="1">
            <w:r w:rsidRPr="009B11C1">
              <w:rPr>
                <w:rStyle w:val="Hyperlink"/>
                <w:noProof/>
              </w:rPr>
              <w:t>3.5.3 Representative console output</w:t>
            </w:r>
            <w:r>
              <w:rPr>
                <w:noProof/>
                <w:webHidden/>
              </w:rPr>
              <w:tab/>
            </w:r>
            <w:r>
              <w:rPr>
                <w:noProof/>
                <w:webHidden/>
              </w:rPr>
              <w:fldChar w:fldCharType="begin"/>
            </w:r>
            <w:r>
              <w:rPr>
                <w:noProof/>
                <w:webHidden/>
              </w:rPr>
              <w:instrText xml:space="preserve"> PAGEREF _Toc229070096 \h </w:instrText>
            </w:r>
            <w:r>
              <w:rPr>
                <w:noProof/>
                <w:webHidden/>
              </w:rPr>
            </w:r>
            <w:r>
              <w:rPr>
                <w:noProof/>
                <w:webHidden/>
              </w:rPr>
              <w:fldChar w:fldCharType="separate"/>
            </w:r>
            <w:r w:rsidR="003B1856">
              <w:rPr>
                <w:noProof/>
                <w:webHidden/>
              </w:rPr>
              <w:t>66</w:t>
            </w:r>
            <w:r>
              <w:rPr>
                <w:noProof/>
                <w:webHidden/>
              </w:rPr>
              <w:fldChar w:fldCharType="end"/>
            </w:r>
          </w:hyperlink>
        </w:p>
        <w:p w14:paraId="1945E0E1" w14:textId="1636B9D9" w:rsidR="0087420F" w:rsidRDefault="0087420F">
          <w:pPr>
            <w:pStyle w:val="TOC1"/>
            <w:tabs>
              <w:tab w:val="right" w:leader="dot" w:pos="9350"/>
            </w:tabs>
            <w:rPr>
              <w:rFonts w:cstheme="minorBidi"/>
              <w:noProof/>
              <w:kern w:val="2"/>
              <w:szCs w:val="24"/>
              <w14:ligatures w14:val="standardContextual"/>
            </w:rPr>
          </w:pPr>
          <w:hyperlink w:anchor="_Toc229070097" w:history="1">
            <w:r w:rsidRPr="009B11C1">
              <w:rPr>
                <w:rStyle w:val="Hyperlink"/>
                <w:noProof/>
              </w:rPr>
              <w:t>3.6 Complexity analysis</w:t>
            </w:r>
            <w:r>
              <w:rPr>
                <w:noProof/>
                <w:webHidden/>
              </w:rPr>
              <w:tab/>
            </w:r>
            <w:r>
              <w:rPr>
                <w:noProof/>
                <w:webHidden/>
              </w:rPr>
              <w:fldChar w:fldCharType="begin"/>
            </w:r>
            <w:r>
              <w:rPr>
                <w:noProof/>
                <w:webHidden/>
              </w:rPr>
              <w:instrText xml:space="preserve"> PAGEREF _Toc229070097 \h </w:instrText>
            </w:r>
            <w:r>
              <w:rPr>
                <w:noProof/>
                <w:webHidden/>
              </w:rPr>
            </w:r>
            <w:r>
              <w:rPr>
                <w:noProof/>
                <w:webHidden/>
              </w:rPr>
              <w:fldChar w:fldCharType="separate"/>
            </w:r>
            <w:r w:rsidR="003B1856">
              <w:rPr>
                <w:noProof/>
                <w:webHidden/>
              </w:rPr>
              <w:t>67</w:t>
            </w:r>
            <w:r>
              <w:rPr>
                <w:noProof/>
                <w:webHidden/>
              </w:rPr>
              <w:fldChar w:fldCharType="end"/>
            </w:r>
          </w:hyperlink>
        </w:p>
        <w:p w14:paraId="28D0D40F" w14:textId="12D4B9AC" w:rsidR="0087420F" w:rsidRDefault="0087420F">
          <w:pPr>
            <w:pStyle w:val="TOC3"/>
            <w:tabs>
              <w:tab w:val="right" w:leader="dot" w:pos="9350"/>
            </w:tabs>
            <w:rPr>
              <w:rFonts w:cstheme="minorBidi"/>
              <w:noProof/>
              <w:kern w:val="2"/>
              <w:szCs w:val="24"/>
              <w14:ligatures w14:val="standardContextual"/>
            </w:rPr>
          </w:pPr>
          <w:hyperlink w:anchor="_Toc229070098" w:history="1">
            <w:r w:rsidRPr="009B11C1">
              <w:rPr>
                <w:rStyle w:val="Hyperlink"/>
                <w:noProof/>
              </w:rPr>
              <w:t>3.6.1 Summary complexity table</w:t>
            </w:r>
            <w:r>
              <w:rPr>
                <w:noProof/>
                <w:webHidden/>
              </w:rPr>
              <w:tab/>
            </w:r>
            <w:r>
              <w:rPr>
                <w:noProof/>
                <w:webHidden/>
              </w:rPr>
              <w:fldChar w:fldCharType="begin"/>
            </w:r>
            <w:r>
              <w:rPr>
                <w:noProof/>
                <w:webHidden/>
              </w:rPr>
              <w:instrText xml:space="preserve"> PAGEREF _Toc229070098 \h </w:instrText>
            </w:r>
            <w:r>
              <w:rPr>
                <w:noProof/>
                <w:webHidden/>
              </w:rPr>
            </w:r>
            <w:r>
              <w:rPr>
                <w:noProof/>
                <w:webHidden/>
              </w:rPr>
              <w:fldChar w:fldCharType="separate"/>
            </w:r>
            <w:r w:rsidR="003B1856">
              <w:rPr>
                <w:noProof/>
                <w:webHidden/>
              </w:rPr>
              <w:t>67</w:t>
            </w:r>
            <w:r>
              <w:rPr>
                <w:noProof/>
                <w:webHidden/>
              </w:rPr>
              <w:fldChar w:fldCharType="end"/>
            </w:r>
          </w:hyperlink>
        </w:p>
        <w:p w14:paraId="6E63FF64" w14:textId="0ACA4465" w:rsidR="0087420F" w:rsidRDefault="0087420F">
          <w:pPr>
            <w:pStyle w:val="TOC2"/>
            <w:tabs>
              <w:tab w:val="right" w:leader="dot" w:pos="9350"/>
            </w:tabs>
            <w:rPr>
              <w:rFonts w:cstheme="minorBidi"/>
              <w:noProof/>
              <w:kern w:val="2"/>
              <w:szCs w:val="24"/>
              <w14:ligatures w14:val="standardContextual"/>
            </w:rPr>
          </w:pPr>
          <w:hyperlink w:anchor="_Toc229070099" w:history="1">
            <w:r w:rsidRPr="009B11C1">
              <w:rPr>
                <w:rStyle w:val="Hyperlink"/>
                <w:noProof/>
              </w:rPr>
              <w:t>3.7 Comparative evaluation of all techniques</w:t>
            </w:r>
            <w:r>
              <w:rPr>
                <w:noProof/>
                <w:webHidden/>
              </w:rPr>
              <w:tab/>
            </w:r>
            <w:r>
              <w:rPr>
                <w:noProof/>
                <w:webHidden/>
              </w:rPr>
              <w:fldChar w:fldCharType="begin"/>
            </w:r>
            <w:r>
              <w:rPr>
                <w:noProof/>
                <w:webHidden/>
              </w:rPr>
              <w:instrText xml:space="preserve"> PAGEREF _Toc229070099 \h </w:instrText>
            </w:r>
            <w:r>
              <w:rPr>
                <w:noProof/>
                <w:webHidden/>
              </w:rPr>
            </w:r>
            <w:r>
              <w:rPr>
                <w:noProof/>
                <w:webHidden/>
              </w:rPr>
              <w:fldChar w:fldCharType="separate"/>
            </w:r>
            <w:r w:rsidR="003B1856">
              <w:rPr>
                <w:noProof/>
                <w:webHidden/>
              </w:rPr>
              <w:t>69</w:t>
            </w:r>
            <w:r>
              <w:rPr>
                <w:noProof/>
                <w:webHidden/>
              </w:rPr>
              <w:fldChar w:fldCharType="end"/>
            </w:r>
          </w:hyperlink>
        </w:p>
        <w:p w14:paraId="0D498529" w14:textId="218F676C" w:rsidR="0087420F" w:rsidRDefault="0087420F">
          <w:pPr>
            <w:pStyle w:val="TOC3"/>
            <w:tabs>
              <w:tab w:val="right" w:leader="dot" w:pos="9350"/>
            </w:tabs>
            <w:rPr>
              <w:rFonts w:cstheme="minorBidi"/>
              <w:noProof/>
              <w:kern w:val="2"/>
              <w:szCs w:val="24"/>
              <w14:ligatures w14:val="standardContextual"/>
            </w:rPr>
          </w:pPr>
          <w:hyperlink w:anchor="_Toc229070100" w:history="1">
            <w:r w:rsidRPr="009B11C1">
              <w:rPr>
                <w:rStyle w:val="Hyperlink"/>
                <w:noProof/>
              </w:rPr>
              <w:t>3.7.1 Master comparison table</w:t>
            </w:r>
            <w:r>
              <w:rPr>
                <w:noProof/>
                <w:webHidden/>
              </w:rPr>
              <w:tab/>
            </w:r>
            <w:r>
              <w:rPr>
                <w:noProof/>
                <w:webHidden/>
              </w:rPr>
              <w:fldChar w:fldCharType="begin"/>
            </w:r>
            <w:r>
              <w:rPr>
                <w:noProof/>
                <w:webHidden/>
              </w:rPr>
              <w:instrText xml:space="preserve"> PAGEREF _Toc229070100 \h </w:instrText>
            </w:r>
            <w:r>
              <w:rPr>
                <w:noProof/>
                <w:webHidden/>
              </w:rPr>
            </w:r>
            <w:r>
              <w:rPr>
                <w:noProof/>
                <w:webHidden/>
              </w:rPr>
              <w:fldChar w:fldCharType="separate"/>
            </w:r>
            <w:r w:rsidR="003B1856">
              <w:rPr>
                <w:noProof/>
                <w:webHidden/>
              </w:rPr>
              <w:t>69</w:t>
            </w:r>
            <w:r>
              <w:rPr>
                <w:noProof/>
                <w:webHidden/>
              </w:rPr>
              <w:fldChar w:fldCharType="end"/>
            </w:r>
          </w:hyperlink>
        </w:p>
        <w:p w14:paraId="588623AD" w14:textId="50D4E547" w:rsidR="0087420F" w:rsidRDefault="0087420F">
          <w:pPr>
            <w:pStyle w:val="TOC3"/>
            <w:tabs>
              <w:tab w:val="right" w:leader="dot" w:pos="9350"/>
            </w:tabs>
            <w:rPr>
              <w:rFonts w:cstheme="minorBidi"/>
              <w:noProof/>
              <w:kern w:val="2"/>
              <w:szCs w:val="24"/>
              <w14:ligatures w14:val="standardContextual"/>
            </w:rPr>
          </w:pPr>
          <w:hyperlink w:anchor="_Toc229070101" w:history="1">
            <w:r w:rsidRPr="009B11C1">
              <w:rPr>
                <w:rStyle w:val="Hyperlink"/>
                <w:noProof/>
              </w:rPr>
              <w:t>3.7.2 Failure analysis table</w:t>
            </w:r>
            <w:r>
              <w:rPr>
                <w:noProof/>
                <w:webHidden/>
              </w:rPr>
              <w:tab/>
            </w:r>
            <w:r>
              <w:rPr>
                <w:noProof/>
                <w:webHidden/>
              </w:rPr>
              <w:fldChar w:fldCharType="begin"/>
            </w:r>
            <w:r>
              <w:rPr>
                <w:noProof/>
                <w:webHidden/>
              </w:rPr>
              <w:instrText xml:space="preserve"> PAGEREF _Toc229070101 \h </w:instrText>
            </w:r>
            <w:r>
              <w:rPr>
                <w:noProof/>
                <w:webHidden/>
              </w:rPr>
            </w:r>
            <w:r>
              <w:rPr>
                <w:noProof/>
                <w:webHidden/>
              </w:rPr>
              <w:fldChar w:fldCharType="separate"/>
            </w:r>
            <w:r w:rsidR="003B1856">
              <w:rPr>
                <w:noProof/>
                <w:webHidden/>
              </w:rPr>
              <w:t>70</w:t>
            </w:r>
            <w:r>
              <w:rPr>
                <w:noProof/>
                <w:webHidden/>
              </w:rPr>
              <w:fldChar w:fldCharType="end"/>
            </w:r>
          </w:hyperlink>
        </w:p>
        <w:p w14:paraId="2D137D04" w14:textId="70E9D233" w:rsidR="0087420F" w:rsidRDefault="0087420F">
          <w:pPr>
            <w:pStyle w:val="TOC3"/>
            <w:tabs>
              <w:tab w:val="right" w:leader="dot" w:pos="9350"/>
            </w:tabs>
            <w:rPr>
              <w:rFonts w:cstheme="minorBidi"/>
              <w:noProof/>
              <w:kern w:val="2"/>
              <w:szCs w:val="24"/>
              <w14:ligatures w14:val="standardContextual"/>
            </w:rPr>
          </w:pPr>
          <w:hyperlink w:anchor="_Toc229070102" w:history="1">
            <w:r w:rsidRPr="009B11C1">
              <w:rPr>
                <w:rStyle w:val="Hyperlink"/>
                <w:noProof/>
              </w:rPr>
              <w:t>3.7.3 Conclusion</w:t>
            </w:r>
            <w:r>
              <w:rPr>
                <w:noProof/>
                <w:webHidden/>
              </w:rPr>
              <w:tab/>
            </w:r>
            <w:r>
              <w:rPr>
                <w:noProof/>
                <w:webHidden/>
              </w:rPr>
              <w:fldChar w:fldCharType="begin"/>
            </w:r>
            <w:r>
              <w:rPr>
                <w:noProof/>
                <w:webHidden/>
              </w:rPr>
              <w:instrText xml:space="preserve"> PAGEREF _Toc229070102 \h </w:instrText>
            </w:r>
            <w:r>
              <w:rPr>
                <w:noProof/>
                <w:webHidden/>
              </w:rPr>
            </w:r>
            <w:r>
              <w:rPr>
                <w:noProof/>
                <w:webHidden/>
              </w:rPr>
              <w:fldChar w:fldCharType="separate"/>
            </w:r>
            <w:r w:rsidR="003B1856">
              <w:rPr>
                <w:noProof/>
                <w:webHidden/>
              </w:rPr>
              <w:t>71</w:t>
            </w:r>
            <w:r>
              <w:rPr>
                <w:noProof/>
                <w:webHidden/>
              </w:rPr>
              <w:fldChar w:fldCharType="end"/>
            </w:r>
          </w:hyperlink>
        </w:p>
        <w:p w14:paraId="5FAFBBC6" w14:textId="7489D12B" w:rsidR="0087420F" w:rsidRDefault="0087420F">
          <w:pPr>
            <w:pStyle w:val="TOC2"/>
            <w:tabs>
              <w:tab w:val="right" w:leader="dot" w:pos="9350"/>
            </w:tabs>
            <w:rPr>
              <w:rFonts w:cstheme="minorBidi"/>
              <w:noProof/>
              <w:kern w:val="2"/>
              <w:szCs w:val="24"/>
              <w14:ligatures w14:val="standardContextual"/>
            </w:rPr>
          </w:pPr>
          <w:hyperlink w:anchor="_Toc229070103" w:history="1">
            <w:r w:rsidRPr="009B11C1">
              <w:rPr>
                <w:rStyle w:val="Hyperlink"/>
                <w:noProof/>
              </w:rPr>
              <w:t>3.8 Key findings and insights</w:t>
            </w:r>
            <w:r>
              <w:rPr>
                <w:noProof/>
                <w:webHidden/>
              </w:rPr>
              <w:tab/>
            </w:r>
            <w:r>
              <w:rPr>
                <w:noProof/>
                <w:webHidden/>
              </w:rPr>
              <w:fldChar w:fldCharType="begin"/>
            </w:r>
            <w:r>
              <w:rPr>
                <w:noProof/>
                <w:webHidden/>
              </w:rPr>
              <w:instrText xml:space="preserve"> PAGEREF _Toc229070103 \h </w:instrText>
            </w:r>
            <w:r>
              <w:rPr>
                <w:noProof/>
                <w:webHidden/>
              </w:rPr>
            </w:r>
            <w:r>
              <w:rPr>
                <w:noProof/>
                <w:webHidden/>
              </w:rPr>
              <w:fldChar w:fldCharType="separate"/>
            </w:r>
            <w:r w:rsidR="003B1856">
              <w:rPr>
                <w:noProof/>
                <w:webHidden/>
              </w:rPr>
              <w:t>72</w:t>
            </w:r>
            <w:r>
              <w:rPr>
                <w:noProof/>
                <w:webHidden/>
              </w:rPr>
              <w:fldChar w:fldCharType="end"/>
            </w:r>
          </w:hyperlink>
        </w:p>
        <w:p w14:paraId="73C3730B" w14:textId="7FCFD5A3" w:rsidR="0087420F" w:rsidRDefault="0087420F">
          <w:pPr>
            <w:pStyle w:val="TOC1"/>
            <w:tabs>
              <w:tab w:val="right" w:leader="dot" w:pos="9350"/>
            </w:tabs>
            <w:rPr>
              <w:rFonts w:cstheme="minorBidi"/>
              <w:noProof/>
              <w:kern w:val="2"/>
              <w:szCs w:val="24"/>
              <w14:ligatures w14:val="standardContextual"/>
            </w:rPr>
          </w:pPr>
          <w:hyperlink w:anchor="_Toc229070104" w:history="1">
            <w:r w:rsidRPr="009B11C1">
              <w:rPr>
                <w:rStyle w:val="Hyperlink"/>
                <w:noProof/>
              </w:rPr>
              <w:t>4. Knight Swap</w:t>
            </w:r>
            <w:r>
              <w:rPr>
                <w:noProof/>
                <w:webHidden/>
              </w:rPr>
              <w:tab/>
            </w:r>
            <w:r>
              <w:rPr>
                <w:noProof/>
                <w:webHidden/>
              </w:rPr>
              <w:fldChar w:fldCharType="begin"/>
            </w:r>
            <w:r>
              <w:rPr>
                <w:noProof/>
                <w:webHidden/>
              </w:rPr>
              <w:instrText xml:space="preserve"> PAGEREF _Toc229070104 \h </w:instrText>
            </w:r>
            <w:r>
              <w:rPr>
                <w:noProof/>
                <w:webHidden/>
              </w:rPr>
            </w:r>
            <w:r>
              <w:rPr>
                <w:noProof/>
                <w:webHidden/>
              </w:rPr>
              <w:fldChar w:fldCharType="separate"/>
            </w:r>
            <w:r w:rsidR="003B1856">
              <w:rPr>
                <w:noProof/>
                <w:webHidden/>
              </w:rPr>
              <w:t>73</w:t>
            </w:r>
            <w:r>
              <w:rPr>
                <w:noProof/>
                <w:webHidden/>
              </w:rPr>
              <w:fldChar w:fldCharType="end"/>
            </w:r>
          </w:hyperlink>
        </w:p>
        <w:p w14:paraId="2C215E37" w14:textId="3CB440C9" w:rsidR="0087420F" w:rsidRDefault="0087420F">
          <w:pPr>
            <w:pStyle w:val="TOC2"/>
            <w:tabs>
              <w:tab w:val="right" w:leader="dot" w:pos="9350"/>
            </w:tabs>
            <w:rPr>
              <w:rFonts w:cstheme="minorBidi"/>
              <w:noProof/>
              <w:kern w:val="2"/>
              <w:szCs w:val="24"/>
              <w14:ligatures w14:val="standardContextual"/>
            </w:rPr>
          </w:pPr>
          <w:hyperlink w:anchor="_Toc229070105" w:history="1">
            <w:r w:rsidRPr="009B11C1">
              <w:rPr>
                <w:rStyle w:val="Hyperlink"/>
                <w:noProof/>
              </w:rPr>
              <w:t>4.1 Problem description</w:t>
            </w:r>
            <w:r>
              <w:rPr>
                <w:noProof/>
                <w:webHidden/>
              </w:rPr>
              <w:tab/>
            </w:r>
            <w:r>
              <w:rPr>
                <w:noProof/>
                <w:webHidden/>
              </w:rPr>
              <w:fldChar w:fldCharType="begin"/>
            </w:r>
            <w:r>
              <w:rPr>
                <w:noProof/>
                <w:webHidden/>
              </w:rPr>
              <w:instrText xml:space="preserve"> PAGEREF _Toc229070105 \h </w:instrText>
            </w:r>
            <w:r>
              <w:rPr>
                <w:noProof/>
                <w:webHidden/>
              </w:rPr>
            </w:r>
            <w:r>
              <w:rPr>
                <w:noProof/>
                <w:webHidden/>
              </w:rPr>
              <w:fldChar w:fldCharType="separate"/>
            </w:r>
            <w:r w:rsidR="003B1856">
              <w:rPr>
                <w:noProof/>
                <w:webHidden/>
              </w:rPr>
              <w:t>73</w:t>
            </w:r>
            <w:r>
              <w:rPr>
                <w:noProof/>
                <w:webHidden/>
              </w:rPr>
              <w:fldChar w:fldCharType="end"/>
            </w:r>
          </w:hyperlink>
        </w:p>
        <w:p w14:paraId="17282924" w14:textId="582C3869" w:rsidR="0087420F" w:rsidRDefault="0087420F">
          <w:pPr>
            <w:pStyle w:val="TOC3"/>
            <w:tabs>
              <w:tab w:val="right" w:leader="dot" w:pos="9350"/>
            </w:tabs>
            <w:rPr>
              <w:rFonts w:cstheme="minorBidi"/>
              <w:noProof/>
              <w:kern w:val="2"/>
              <w:szCs w:val="24"/>
              <w14:ligatures w14:val="standardContextual"/>
            </w:rPr>
          </w:pPr>
          <w:hyperlink w:anchor="_Toc229070106" w:history="1">
            <w:r w:rsidRPr="009B11C1">
              <w:rPr>
                <w:rStyle w:val="Hyperlink"/>
                <w:noProof/>
              </w:rPr>
              <w:t>4.1.1 What is the Knight Swap Puzzle?</w:t>
            </w:r>
            <w:r>
              <w:rPr>
                <w:noProof/>
                <w:webHidden/>
              </w:rPr>
              <w:tab/>
            </w:r>
            <w:r>
              <w:rPr>
                <w:noProof/>
                <w:webHidden/>
              </w:rPr>
              <w:fldChar w:fldCharType="begin"/>
            </w:r>
            <w:r>
              <w:rPr>
                <w:noProof/>
                <w:webHidden/>
              </w:rPr>
              <w:instrText xml:space="preserve"> PAGEREF _Toc229070106 \h </w:instrText>
            </w:r>
            <w:r>
              <w:rPr>
                <w:noProof/>
                <w:webHidden/>
              </w:rPr>
            </w:r>
            <w:r>
              <w:rPr>
                <w:noProof/>
                <w:webHidden/>
              </w:rPr>
              <w:fldChar w:fldCharType="separate"/>
            </w:r>
            <w:r w:rsidR="003B1856">
              <w:rPr>
                <w:noProof/>
                <w:webHidden/>
              </w:rPr>
              <w:t>73</w:t>
            </w:r>
            <w:r>
              <w:rPr>
                <w:noProof/>
                <w:webHidden/>
              </w:rPr>
              <w:fldChar w:fldCharType="end"/>
            </w:r>
          </w:hyperlink>
        </w:p>
        <w:p w14:paraId="7ABF16A7" w14:textId="5CD6764B" w:rsidR="0087420F" w:rsidRDefault="0087420F">
          <w:pPr>
            <w:pStyle w:val="TOC3"/>
            <w:tabs>
              <w:tab w:val="right" w:leader="dot" w:pos="9350"/>
            </w:tabs>
            <w:rPr>
              <w:rFonts w:cstheme="minorBidi"/>
              <w:noProof/>
              <w:kern w:val="2"/>
              <w:szCs w:val="24"/>
              <w14:ligatures w14:val="standardContextual"/>
            </w:rPr>
          </w:pPr>
          <w:hyperlink w:anchor="_Toc229070107" w:history="1">
            <w:r w:rsidRPr="009B11C1">
              <w:rPr>
                <w:rStyle w:val="Hyperlink"/>
                <w:noProof/>
              </w:rPr>
              <w:t>4.1.2 Initial and goal states</w:t>
            </w:r>
            <w:r>
              <w:rPr>
                <w:noProof/>
                <w:webHidden/>
              </w:rPr>
              <w:tab/>
            </w:r>
            <w:r>
              <w:rPr>
                <w:noProof/>
                <w:webHidden/>
              </w:rPr>
              <w:fldChar w:fldCharType="begin"/>
            </w:r>
            <w:r>
              <w:rPr>
                <w:noProof/>
                <w:webHidden/>
              </w:rPr>
              <w:instrText xml:space="preserve"> PAGEREF _Toc229070107 \h </w:instrText>
            </w:r>
            <w:r>
              <w:rPr>
                <w:noProof/>
                <w:webHidden/>
              </w:rPr>
            </w:r>
            <w:r>
              <w:rPr>
                <w:noProof/>
                <w:webHidden/>
              </w:rPr>
              <w:fldChar w:fldCharType="separate"/>
            </w:r>
            <w:r w:rsidR="003B1856">
              <w:rPr>
                <w:noProof/>
                <w:webHidden/>
              </w:rPr>
              <w:t>73</w:t>
            </w:r>
            <w:r>
              <w:rPr>
                <w:noProof/>
                <w:webHidden/>
              </w:rPr>
              <w:fldChar w:fldCharType="end"/>
            </w:r>
          </w:hyperlink>
        </w:p>
        <w:p w14:paraId="0FD4F6F0" w14:textId="4A64B709" w:rsidR="0087420F" w:rsidRDefault="0087420F">
          <w:pPr>
            <w:pStyle w:val="TOC3"/>
            <w:tabs>
              <w:tab w:val="right" w:leader="dot" w:pos="9350"/>
            </w:tabs>
            <w:rPr>
              <w:rFonts w:cstheme="minorBidi"/>
              <w:noProof/>
              <w:kern w:val="2"/>
              <w:szCs w:val="24"/>
              <w14:ligatures w14:val="standardContextual"/>
            </w:rPr>
          </w:pPr>
          <w:hyperlink w:anchor="_Toc229070108" w:history="1">
            <w:r w:rsidRPr="009B11C1">
              <w:rPr>
                <w:rStyle w:val="Hyperlink"/>
                <w:noProof/>
              </w:rPr>
              <w:t>4.1.3 Movement rules</w:t>
            </w:r>
            <w:r>
              <w:rPr>
                <w:noProof/>
                <w:webHidden/>
              </w:rPr>
              <w:tab/>
            </w:r>
            <w:r>
              <w:rPr>
                <w:noProof/>
                <w:webHidden/>
              </w:rPr>
              <w:fldChar w:fldCharType="begin"/>
            </w:r>
            <w:r>
              <w:rPr>
                <w:noProof/>
                <w:webHidden/>
              </w:rPr>
              <w:instrText xml:space="preserve"> PAGEREF _Toc229070108 \h </w:instrText>
            </w:r>
            <w:r>
              <w:rPr>
                <w:noProof/>
                <w:webHidden/>
              </w:rPr>
            </w:r>
            <w:r>
              <w:rPr>
                <w:noProof/>
                <w:webHidden/>
              </w:rPr>
              <w:fldChar w:fldCharType="separate"/>
            </w:r>
            <w:r w:rsidR="003B1856">
              <w:rPr>
                <w:noProof/>
                <w:webHidden/>
              </w:rPr>
              <w:t>74</w:t>
            </w:r>
            <w:r>
              <w:rPr>
                <w:noProof/>
                <w:webHidden/>
              </w:rPr>
              <w:fldChar w:fldCharType="end"/>
            </w:r>
          </w:hyperlink>
        </w:p>
        <w:p w14:paraId="781208CF" w14:textId="55F7B0FE" w:rsidR="0087420F" w:rsidRDefault="0087420F">
          <w:pPr>
            <w:pStyle w:val="TOC3"/>
            <w:tabs>
              <w:tab w:val="right" w:leader="dot" w:pos="9350"/>
            </w:tabs>
            <w:rPr>
              <w:rFonts w:cstheme="minorBidi"/>
              <w:noProof/>
              <w:kern w:val="2"/>
              <w:szCs w:val="24"/>
              <w14:ligatures w14:val="standardContextual"/>
            </w:rPr>
          </w:pPr>
          <w:hyperlink w:anchor="_Toc229070109" w:history="1">
            <w:r w:rsidRPr="009B11C1">
              <w:rPr>
                <w:rStyle w:val="Hyperlink"/>
                <w:noProof/>
              </w:rPr>
              <w:t>4.1.4 Challenges</w:t>
            </w:r>
            <w:r>
              <w:rPr>
                <w:noProof/>
                <w:webHidden/>
              </w:rPr>
              <w:tab/>
            </w:r>
            <w:r>
              <w:rPr>
                <w:noProof/>
                <w:webHidden/>
              </w:rPr>
              <w:fldChar w:fldCharType="begin"/>
            </w:r>
            <w:r>
              <w:rPr>
                <w:noProof/>
                <w:webHidden/>
              </w:rPr>
              <w:instrText xml:space="preserve"> PAGEREF _Toc229070109 \h </w:instrText>
            </w:r>
            <w:r>
              <w:rPr>
                <w:noProof/>
                <w:webHidden/>
              </w:rPr>
            </w:r>
            <w:r>
              <w:rPr>
                <w:noProof/>
                <w:webHidden/>
              </w:rPr>
              <w:fldChar w:fldCharType="separate"/>
            </w:r>
            <w:r w:rsidR="003B1856">
              <w:rPr>
                <w:noProof/>
                <w:webHidden/>
              </w:rPr>
              <w:t>74</w:t>
            </w:r>
            <w:r>
              <w:rPr>
                <w:noProof/>
                <w:webHidden/>
              </w:rPr>
              <w:fldChar w:fldCharType="end"/>
            </w:r>
          </w:hyperlink>
        </w:p>
        <w:p w14:paraId="66E8F32B" w14:textId="38F46DDA" w:rsidR="0087420F" w:rsidRDefault="0087420F">
          <w:pPr>
            <w:pStyle w:val="TOC2"/>
            <w:tabs>
              <w:tab w:val="right" w:leader="dot" w:pos="9350"/>
            </w:tabs>
            <w:rPr>
              <w:rFonts w:cstheme="minorBidi"/>
              <w:noProof/>
              <w:kern w:val="2"/>
              <w:szCs w:val="24"/>
              <w14:ligatures w14:val="standardContextual"/>
            </w:rPr>
          </w:pPr>
          <w:hyperlink w:anchor="_Toc229070110" w:history="1">
            <w:r w:rsidRPr="009B11C1">
              <w:rPr>
                <w:rStyle w:val="Hyperlink"/>
                <w:noProof/>
              </w:rPr>
              <w:t>4.2 Assumptions</w:t>
            </w:r>
            <w:r>
              <w:rPr>
                <w:noProof/>
                <w:webHidden/>
              </w:rPr>
              <w:tab/>
            </w:r>
            <w:r>
              <w:rPr>
                <w:noProof/>
                <w:webHidden/>
              </w:rPr>
              <w:fldChar w:fldCharType="begin"/>
            </w:r>
            <w:r>
              <w:rPr>
                <w:noProof/>
                <w:webHidden/>
              </w:rPr>
              <w:instrText xml:space="preserve"> PAGEREF _Toc229070110 \h </w:instrText>
            </w:r>
            <w:r>
              <w:rPr>
                <w:noProof/>
                <w:webHidden/>
              </w:rPr>
            </w:r>
            <w:r>
              <w:rPr>
                <w:noProof/>
                <w:webHidden/>
              </w:rPr>
              <w:fldChar w:fldCharType="separate"/>
            </w:r>
            <w:r w:rsidR="003B1856">
              <w:rPr>
                <w:noProof/>
                <w:webHidden/>
              </w:rPr>
              <w:t>75</w:t>
            </w:r>
            <w:r>
              <w:rPr>
                <w:noProof/>
                <w:webHidden/>
              </w:rPr>
              <w:fldChar w:fldCharType="end"/>
            </w:r>
          </w:hyperlink>
        </w:p>
        <w:p w14:paraId="11C5B023" w14:textId="3C16ECAD" w:rsidR="0087420F" w:rsidRDefault="0087420F">
          <w:pPr>
            <w:pStyle w:val="TOC2"/>
            <w:tabs>
              <w:tab w:val="right" w:leader="dot" w:pos="9350"/>
            </w:tabs>
            <w:rPr>
              <w:rFonts w:cstheme="minorBidi"/>
              <w:noProof/>
              <w:kern w:val="2"/>
              <w:szCs w:val="24"/>
              <w14:ligatures w14:val="standardContextual"/>
            </w:rPr>
          </w:pPr>
          <w:hyperlink w:anchor="_Toc229070111" w:history="1">
            <w:r w:rsidRPr="009B11C1">
              <w:rPr>
                <w:rStyle w:val="Hyperlink"/>
                <w:noProof/>
              </w:rPr>
              <w:t>4.3 Solution methodology</w:t>
            </w:r>
            <w:r>
              <w:rPr>
                <w:noProof/>
                <w:webHidden/>
              </w:rPr>
              <w:tab/>
            </w:r>
            <w:r>
              <w:rPr>
                <w:noProof/>
                <w:webHidden/>
              </w:rPr>
              <w:fldChar w:fldCharType="begin"/>
            </w:r>
            <w:r>
              <w:rPr>
                <w:noProof/>
                <w:webHidden/>
              </w:rPr>
              <w:instrText xml:space="preserve"> PAGEREF _Toc229070111 \h </w:instrText>
            </w:r>
            <w:r>
              <w:rPr>
                <w:noProof/>
                <w:webHidden/>
              </w:rPr>
            </w:r>
            <w:r>
              <w:rPr>
                <w:noProof/>
                <w:webHidden/>
              </w:rPr>
              <w:fldChar w:fldCharType="separate"/>
            </w:r>
            <w:r w:rsidR="003B1856">
              <w:rPr>
                <w:noProof/>
                <w:webHidden/>
              </w:rPr>
              <w:t>76</w:t>
            </w:r>
            <w:r>
              <w:rPr>
                <w:noProof/>
                <w:webHidden/>
              </w:rPr>
              <w:fldChar w:fldCharType="end"/>
            </w:r>
          </w:hyperlink>
        </w:p>
        <w:p w14:paraId="6802D753" w14:textId="64A93077" w:rsidR="0087420F" w:rsidRDefault="0087420F">
          <w:pPr>
            <w:pStyle w:val="TOC3"/>
            <w:tabs>
              <w:tab w:val="right" w:leader="dot" w:pos="9350"/>
            </w:tabs>
            <w:rPr>
              <w:rFonts w:cstheme="minorBidi"/>
              <w:noProof/>
              <w:kern w:val="2"/>
              <w:szCs w:val="24"/>
              <w14:ligatures w14:val="standardContextual"/>
            </w:rPr>
          </w:pPr>
          <w:hyperlink w:anchor="_Toc229070112" w:history="1">
            <w:r w:rsidRPr="009B11C1">
              <w:rPr>
                <w:rStyle w:val="Hyperlink"/>
                <w:noProof/>
              </w:rPr>
              <w:t>4.3.1 Algorithm choice: BFS</w:t>
            </w:r>
            <w:r>
              <w:rPr>
                <w:noProof/>
                <w:webHidden/>
              </w:rPr>
              <w:tab/>
            </w:r>
            <w:r>
              <w:rPr>
                <w:noProof/>
                <w:webHidden/>
              </w:rPr>
              <w:fldChar w:fldCharType="begin"/>
            </w:r>
            <w:r>
              <w:rPr>
                <w:noProof/>
                <w:webHidden/>
              </w:rPr>
              <w:instrText xml:space="preserve"> PAGEREF _Toc229070112 \h </w:instrText>
            </w:r>
            <w:r>
              <w:rPr>
                <w:noProof/>
                <w:webHidden/>
              </w:rPr>
            </w:r>
            <w:r>
              <w:rPr>
                <w:noProof/>
                <w:webHidden/>
              </w:rPr>
              <w:fldChar w:fldCharType="separate"/>
            </w:r>
            <w:r w:rsidR="003B1856">
              <w:rPr>
                <w:noProof/>
                <w:webHidden/>
              </w:rPr>
              <w:t>76</w:t>
            </w:r>
            <w:r>
              <w:rPr>
                <w:noProof/>
                <w:webHidden/>
              </w:rPr>
              <w:fldChar w:fldCharType="end"/>
            </w:r>
          </w:hyperlink>
        </w:p>
        <w:p w14:paraId="500B7639" w14:textId="47EDFF40" w:rsidR="0087420F" w:rsidRDefault="0087420F">
          <w:pPr>
            <w:pStyle w:val="TOC3"/>
            <w:tabs>
              <w:tab w:val="right" w:leader="dot" w:pos="9350"/>
            </w:tabs>
            <w:rPr>
              <w:rFonts w:cstheme="minorBidi"/>
              <w:noProof/>
              <w:kern w:val="2"/>
              <w:szCs w:val="24"/>
              <w14:ligatures w14:val="standardContextual"/>
            </w:rPr>
          </w:pPr>
          <w:hyperlink w:anchor="_Toc229070113" w:history="1">
            <w:r w:rsidRPr="009B11C1">
              <w:rPr>
                <w:rStyle w:val="Hyperlink"/>
                <w:noProof/>
              </w:rPr>
              <w:t>4.3.2 State representation</w:t>
            </w:r>
            <w:r>
              <w:rPr>
                <w:noProof/>
                <w:webHidden/>
              </w:rPr>
              <w:tab/>
            </w:r>
            <w:r>
              <w:rPr>
                <w:noProof/>
                <w:webHidden/>
              </w:rPr>
              <w:fldChar w:fldCharType="begin"/>
            </w:r>
            <w:r>
              <w:rPr>
                <w:noProof/>
                <w:webHidden/>
              </w:rPr>
              <w:instrText xml:space="preserve"> PAGEREF _Toc229070113 \h </w:instrText>
            </w:r>
            <w:r>
              <w:rPr>
                <w:noProof/>
                <w:webHidden/>
              </w:rPr>
            </w:r>
            <w:r>
              <w:rPr>
                <w:noProof/>
                <w:webHidden/>
              </w:rPr>
              <w:fldChar w:fldCharType="separate"/>
            </w:r>
            <w:r w:rsidR="003B1856">
              <w:rPr>
                <w:noProof/>
                <w:webHidden/>
              </w:rPr>
              <w:t>76</w:t>
            </w:r>
            <w:r>
              <w:rPr>
                <w:noProof/>
                <w:webHidden/>
              </w:rPr>
              <w:fldChar w:fldCharType="end"/>
            </w:r>
          </w:hyperlink>
        </w:p>
        <w:p w14:paraId="62C35833" w14:textId="35EFB59C" w:rsidR="0087420F" w:rsidRDefault="0087420F">
          <w:pPr>
            <w:pStyle w:val="TOC3"/>
            <w:tabs>
              <w:tab w:val="right" w:leader="dot" w:pos="9350"/>
            </w:tabs>
            <w:rPr>
              <w:rFonts w:cstheme="minorBidi"/>
              <w:noProof/>
              <w:kern w:val="2"/>
              <w:szCs w:val="24"/>
              <w14:ligatures w14:val="standardContextual"/>
            </w:rPr>
          </w:pPr>
          <w:hyperlink w:anchor="_Toc229070114" w:history="1">
            <w:r w:rsidRPr="009B11C1">
              <w:rPr>
                <w:rStyle w:val="Hyperlink"/>
                <w:noProof/>
              </w:rPr>
              <w:t>4.3.3 Methodology</w:t>
            </w:r>
            <w:r>
              <w:rPr>
                <w:noProof/>
                <w:webHidden/>
              </w:rPr>
              <w:tab/>
            </w:r>
            <w:r>
              <w:rPr>
                <w:noProof/>
                <w:webHidden/>
              </w:rPr>
              <w:fldChar w:fldCharType="begin"/>
            </w:r>
            <w:r>
              <w:rPr>
                <w:noProof/>
                <w:webHidden/>
              </w:rPr>
              <w:instrText xml:space="preserve"> PAGEREF _Toc229070114 \h </w:instrText>
            </w:r>
            <w:r>
              <w:rPr>
                <w:noProof/>
                <w:webHidden/>
              </w:rPr>
            </w:r>
            <w:r>
              <w:rPr>
                <w:noProof/>
                <w:webHidden/>
              </w:rPr>
              <w:fldChar w:fldCharType="separate"/>
            </w:r>
            <w:r w:rsidR="003B1856">
              <w:rPr>
                <w:noProof/>
                <w:webHidden/>
              </w:rPr>
              <w:t>76</w:t>
            </w:r>
            <w:r>
              <w:rPr>
                <w:noProof/>
                <w:webHidden/>
              </w:rPr>
              <w:fldChar w:fldCharType="end"/>
            </w:r>
          </w:hyperlink>
        </w:p>
        <w:p w14:paraId="7B1B8127" w14:textId="3085B2C3" w:rsidR="0087420F" w:rsidRDefault="0087420F">
          <w:pPr>
            <w:pStyle w:val="TOC3"/>
            <w:tabs>
              <w:tab w:val="right" w:leader="dot" w:pos="9350"/>
            </w:tabs>
            <w:rPr>
              <w:rFonts w:cstheme="minorBidi"/>
              <w:noProof/>
              <w:kern w:val="2"/>
              <w:szCs w:val="24"/>
              <w14:ligatures w14:val="standardContextual"/>
            </w:rPr>
          </w:pPr>
          <w:hyperlink w:anchor="_Toc229070115" w:history="1">
            <w:r w:rsidRPr="009B11C1">
              <w:rPr>
                <w:rStyle w:val="Hyperlink"/>
                <w:noProof/>
              </w:rPr>
              <w:t>4.3.4 Data structures used</w:t>
            </w:r>
            <w:r>
              <w:rPr>
                <w:noProof/>
                <w:webHidden/>
              </w:rPr>
              <w:tab/>
            </w:r>
            <w:r>
              <w:rPr>
                <w:noProof/>
                <w:webHidden/>
              </w:rPr>
              <w:fldChar w:fldCharType="begin"/>
            </w:r>
            <w:r>
              <w:rPr>
                <w:noProof/>
                <w:webHidden/>
              </w:rPr>
              <w:instrText xml:space="preserve"> PAGEREF _Toc229070115 \h </w:instrText>
            </w:r>
            <w:r>
              <w:rPr>
                <w:noProof/>
                <w:webHidden/>
              </w:rPr>
            </w:r>
            <w:r>
              <w:rPr>
                <w:noProof/>
                <w:webHidden/>
              </w:rPr>
              <w:fldChar w:fldCharType="separate"/>
            </w:r>
            <w:r w:rsidR="003B1856">
              <w:rPr>
                <w:noProof/>
                <w:webHidden/>
              </w:rPr>
              <w:t>77</w:t>
            </w:r>
            <w:r>
              <w:rPr>
                <w:noProof/>
                <w:webHidden/>
              </w:rPr>
              <w:fldChar w:fldCharType="end"/>
            </w:r>
          </w:hyperlink>
        </w:p>
        <w:p w14:paraId="6936B332" w14:textId="4F4E011F" w:rsidR="0087420F" w:rsidRDefault="0087420F">
          <w:pPr>
            <w:pStyle w:val="TOC2"/>
            <w:tabs>
              <w:tab w:val="right" w:leader="dot" w:pos="9350"/>
            </w:tabs>
            <w:rPr>
              <w:rFonts w:cstheme="minorBidi"/>
              <w:noProof/>
              <w:kern w:val="2"/>
              <w:szCs w:val="24"/>
              <w14:ligatures w14:val="standardContextual"/>
            </w:rPr>
          </w:pPr>
          <w:hyperlink w:anchor="_Toc229070116" w:history="1">
            <w:r w:rsidRPr="009B11C1">
              <w:rPr>
                <w:rStyle w:val="Hyperlink"/>
                <w:noProof/>
              </w:rPr>
              <w:t>4.4 Pseudocode</w:t>
            </w:r>
            <w:r>
              <w:rPr>
                <w:noProof/>
                <w:webHidden/>
              </w:rPr>
              <w:tab/>
            </w:r>
            <w:r>
              <w:rPr>
                <w:noProof/>
                <w:webHidden/>
              </w:rPr>
              <w:fldChar w:fldCharType="begin"/>
            </w:r>
            <w:r>
              <w:rPr>
                <w:noProof/>
                <w:webHidden/>
              </w:rPr>
              <w:instrText xml:space="preserve"> PAGEREF _Toc229070116 \h </w:instrText>
            </w:r>
            <w:r>
              <w:rPr>
                <w:noProof/>
                <w:webHidden/>
              </w:rPr>
            </w:r>
            <w:r>
              <w:rPr>
                <w:noProof/>
                <w:webHidden/>
              </w:rPr>
              <w:fldChar w:fldCharType="separate"/>
            </w:r>
            <w:r w:rsidR="003B1856">
              <w:rPr>
                <w:noProof/>
                <w:webHidden/>
              </w:rPr>
              <w:t>78</w:t>
            </w:r>
            <w:r>
              <w:rPr>
                <w:noProof/>
                <w:webHidden/>
              </w:rPr>
              <w:fldChar w:fldCharType="end"/>
            </w:r>
          </w:hyperlink>
        </w:p>
        <w:p w14:paraId="72857315" w14:textId="2394FF5E" w:rsidR="0087420F" w:rsidRDefault="0087420F">
          <w:pPr>
            <w:pStyle w:val="TOC2"/>
            <w:tabs>
              <w:tab w:val="right" w:leader="dot" w:pos="9350"/>
            </w:tabs>
            <w:rPr>
              <w:rFonts w:cstheme="minorBidi"/>
              <w:noProof/>
              <w:kern w:val="2"/>
              <w:szCs w:val="24"/>
              <w14:ligatures w14:val="standardContextual"/>
            </w:rPr>
          </w:pPr>
          <w:hyperlink w:anchor="_Toc229070117" w:history="1">
            <w:r w:rsidRPr="009B11C1">
              <w:rPr>
                <w:rStyle w:val="Hyperlink"/>
                <w:noProof/>
              </w:rPr>
              <w:t>4.5 Implementation code</w:t>
            </w:r>
            <w:r>
              <w:rPr>
                <w:noProof/>
                <w:webHidden/>
              </w:rPr>
              <w:tab/>
            </w:r>
            <w:r>
              <w:rPr>
                <w:noProof/>
                <w:webHidden/>
              </w:rPr>
              <w:fldChar w:fldCharType="begin"/>
            </w:r>
            <w:r>
              <w:rPr>
                <w:noProof/>
                <w:webHidden/>
              </w:rPr>
              <w:instrText xml:space="preserve"> PAGEREF _Toc229070117 \h </w:instrText>
            </w:r>
            <w:r>
              <w:rPr>
                <w:noProof/>
                <w:webHidden/>
              </w:rPr>
            </w:r>
            <w:r>
              <w:rPr>
                <w:noProof/>
                <w:webHidden/>
              </w:rPr>
              <w:fldChar w:fldCharType="separate"/>
            </w:r>
            <w:r w:rsidR="003B1856">
              <w:rPr>
                <w:noProof/>
                <w:webHidden/>
              </w:rPr>
              <w:t>81</w:t>
            </w:r>
            <w:r>
              <w:rPr>
                <w:noProof/>
                <w:webHidden/>
              </w:rPr>
              <w:fldChar w:fldCharType="end"/>
            </w:r>
          </w:hyperlink>
        </w:p>
        <w:p w14:paraId="049CD861" w14:textId="23FCCDDC" w:rsidR="0087420F" w:rsidRDefault="0087420F">
          <w:pPr>
            <w:pStyle w:val="TOC3"/>
            <w:tabs>
              <w:tab w:val="right" w:leader="dot" w:pos="9350"/>
            </w:tabs>
            <w:rPr>
              <w:rFonts w:cstheme="minorBidi"/>
              <w:noProof/>
              <w:kern w:val="2"/>
              <w:szCs w:val="24"/>
              <w14:ligatures w14:val="standardContextual"/>
            </w:rPr>
          </w:pPr>
          <w:hyperlink w:anchor="_Toc229070118" w:history="1">
            <w:r w:rsidRPr="009B11C1">
              <w:rPr>
                <w:rStyle w:val="Hyperlink"/>
                <w:noProof/>
              </w:rPr>
              <w:t>4.5.1 Constants and board definitions</w:t>
            </w:r>
            <w:r>
              <w:rPr>
                <w:noProof/>
                <w:webHidden/>
              </w:rPr>
              <w:tab/>
            </w:r>
            <w:r>
              <w:rPr>
                <w:noProof/>
                <w:webHidden/>
              </w:rPr>
              <w:fldChar w:fldCharType="begin"/>
            </w:r>
            <w:r>
              <w:rPr>
                <w:noProof/>
                <w:webHidden/>
              </w:rPr>
              <w:instrText xml:space="preserve"> PAGEREF _Toc229070118 \h </w:instrText>
            </w:r>
            <w:r>
              <w:rPr>
                <w:noProof/>
                <w:webHidden/>
              </w:rPr>
            </w:r>
            <w:r>
              <w:rPr>
                <w:noProof/>
                <w:webHidden/>
              </w:rPr>
              <w:fldChar w:fldCharType="separate"/>
            </w:r>
            <w:r w:rsidR="003B1856">
              <w:rPr>
                <w:noProof/>
                <w:webHidden/>
              </w:rPr>
              <w:t>81</w:t>
            </w:r>
            <w:r>
              <w:rPr>
                <w:noProof/>
                <w:webHidden/>
              </w:rPr>
              <w:fldChar w:fldCharType="end"/>
            </w:r>
          </w:hyperlink>
        </w:p>
        <w:p w14:paraId="1025BC83" w14:textId="1EE1B591" w:rsidR="0087420F" w:rsidRDefault="0087420F">
          <w:pPr>
            <w:pStyle w:val="TOC3"/>
            <w:tabs>
              <w:tab w:val="right" w:leader="dot" w:pos="9350"/>
            </w:tabs>
            <w:rPr>
              <w:rFonts w:cstheme="minorBidi"/>
              <w:noProof/>
              <w:kern w:val="2"/>
              <w:szCs w:val="24"/>
              <w14:ligatures w14:val="standardContextual"/>
            </w:rPr>
          </w:pPr>
          <w:hyperlink w:anchor="_Toc229070119" w:history="1">
            <w:r w:rsidRPr="009B11C1">
              <w:rPr>
                <w:rStyle w:val="Hyperlink"/>
                <w:noProof/>
              </w:rPr>
              <w:t>4.5.2 BoardState struct</w:t>
            </w:r>
            <w:r>
              <w:rPr>
                <w:noProof/>
                <w:webHidden/>
              </w:rPr>
              <w:tab/>
            </w:r>
            <w:r>
              <w:rPr>
                <w:noProof/>
                <w:webHidden/>
              </w:rPr>
              <w:fldChar w:fldCharType="begin"/>
            </w:r>
            <w:r>
              <w:rPr>
                <w:noProof/>
                <w:webHidden/>
              </w:rPr>
              <w:instrText xml:space="preserve"> PAGEREF _Toc229070119 \h </w:instrText>
            </w:r>
            <w:r>
              <w:rPr>
                <w:noProof/>
                <w:webHidden/>
              </w:rPr>
            </w:r>
            <w:r>
              <w:rPr>
                <w:noProof/>
                <w:webHidden/>
              </w:rPr>
              <w:fldChar w:fldCharType="separate"/>
            </w:r>
            <w:r w:rsidR="003B1856">
              <w:rPr>
                <w:noProof/>
                <w:webHidden/>
              </w:rPr>
              <w:t>81</w:t>
            </w:r>
            <w:r>
              <w:rPr>
                <w:noProof/>
                <w:webHidden/>
              </w:rPr>
              <w:fldChar w:fldCharType="end"/>
            </w:r>
          </w:hyperlink>
        </w:p>
        <w:p w14:paraId="12BD94B5" w14:textId="02AC1B38" w:rsidR="0087420F" w:rsidRDefault="0087420F">
          <w:pPr>
            <w:pStyle w:val="TOC3"/>
            <w:tabs>
              <w:tab w:val="right" w:leader="dot" w:pos="9350"/>
            </w:tabs>
            <w:rPr>
              <w:rFonts w:cstheme="minorBidi"/>
              <w:noProof/>
              <w:kern w:val="2"/>
              <w:szCs w:val="24"/>
              <w14:ligatures w14:val="standardContextual"/>
            </w:rPr>
          </w:pPr>
          <w:hyperlink w:anchor="_Toc229070120" w:history="1">
            <w:r w:rsidRPr="009B11C1">
              <w:rPr>
                <w:rStyle w:val="Hyperlink"/>
                <w:noProof/>
              </w:rPr>
              <w:t>4.5.3 findAllNextMoves()</w:t>
            </w:r>
            <w:r>
              <w:rPr>
                <w:noProof/>
                <w:webHidden/>
              </w:rPr>
              <w:tab/>
            </w:r>
            <w:r>
              <w:rPr>
                <w:noProof/>
                <w:webHidden/>
              </w:rPr>
              <w:fldChar w:fldCharType="begin"/>
            </w:r>
            <w:r>
              <w:rPr>
                <w:noProof/>
                <w:webHidden/>
              </w:rPr>
              <w:instrText xml:space="preserve"> PAGEREF _Toc229070120 \h </w:instrText>
            </w:r>
            <w:r>
              <w:rPr>
                <w:noProof/>
                <w:webHidden/>
              </w:rPr>
            </w:r>
            <w:r>
              <w:rPr>
                <w:noProof/>
                <w:webHidden/>
              </w:rPr>
              <w:fldChar w:fldCharType="separate"/>
            </w:r>
            <w:r w:rsidR="003B1856">
              <w:rPr>
                <w:noProof/>
                <w:webHidden/>
              </w:rPr>
              <w:t>82</w:t>
            </w:r>
            <w:r>
              <w:rPr>
                <w:noProof/>
                <w:webHidden/>
              </w:rPr>
              <w:fldChar w:fldCharType="end"/>
            </w:r>
          </w:hyperlink>
        </w:p>
        <w:p w14:paraId="0DFE9031" w14:textId="61A61415" w:rsidR="0087420F" w:rsidRDefault="0087420F">
          <w:pPr>
            <w:pStyle w:val="TOC3"/>
            <w:tabs>
              <w:tab w:val="right" w:leader="dot" w:pos="9350"/>
            </w:tabs>
            <w:rPr>
              <w:rFonts w:cstheme="minorBidi"/>
              <w:noProof/>
              <w:kern w:val="2"/>
              <w:szCs w:val="24"/>
              <w14:ligatures w14:val="standardContextual"/>
            </w:rPr>
          </w:pPr>
          <w:hyperlink w:anchor="_Toc229070121" w:history="1">
            <w:r w:rsidRPr="009B11C1">
              <w:rPr>
                <w:rStyle w:val="Hyperlink"/>
                <w:noProof/>
              </w:rPr>
              <w:t>4.5.4 solveWithBFS()</w:t>
            </w:r>
            <w:r>
              <w:rPr>
                <w:noProof/>
                <w:webHidden/>
              </w:rPr>
              <w:tab/>
            </w:r>
            <w:r>
              <w:rPr>
                <w:noProof/>
                <w:webHidden/>
              </w:rPr>
              <w:fldChar w:fldCharType="begin"/>
            </w:r>
            <w:r>
              <w:rPr>
                <w:noProof/>
                <w:webHidden/>
              </w:rPr>
              <w:instrText xml:space="preserve"> PAGEREF _Toc229070121 \h </w:instrText>
            </w:r>
            <w:r>
              <w:rPr>
                <w:noProof/>
                <w:webHidden/>
              </w:rPr>
            </w:r>
            <w:r>
              <w:rPr>
                <w:noProof/>
                <w:webHidden/>
              </w:rPr>
              <w:fldChar w:fldCharType="separate"/>
            </w:r>
            <w:r w:rsidR="003B1856">
              <w:rPr>
                <w:noProof/>
                <w:webHidden/>
              </w:rPr>
              <w:t>83</w:t>
            </w:r>
            <w:r>
              <w:rPr>
                <w:noProof/>
                <w:webHidden/>
              </w:rPr>
              <w:fldChar w:fldCharType="end"/>
            </w:r>
          </w:hyperlink>
        </w:p>
        <w:p w14:paraId="79EE5042" w14:textId="060BAC16" w:rsidR="0087420F" w:rsidRDefault="0087420F">
          <w:pPr>
            <w:pStyle w:val="TOC2"/>
            <w:tabs>
              <w:tab w:val="right" w:leader="dot" w:pos="9350"/>
            </w:tabs>
            <w:rPr>
              <w:rFonts w:cstheme="minorBidi"/>
              <w:noProof/>
              <w:kern w:val="2"/>
              <w:szCs w:val="24"/>
              <w14:ligatures w14:val="standardContextual"/>
            </w:rPr>
          </w:pPr>
          <w:hyperlink w:anchor="_Toc229070122" w:history="1">
            <w:r w:rsidRPr="009B11C1">
              <w:rPr>
                <w:rStyle w:val="Hyperlink"/>
                <w:noProof/>
              </w:rPr>
              <w:t>4.6 Time and space complexity analysis</w:t>
            </w:r>
            <w:r>
              <w:rPr>
                <w:noProof/>
                <w:webHidden/>
              </w:rPr>
              <w:tab/>
            </w:r>
            <w:r>
              <w:rPr>
                <w:noProof/>
                <w:webHidden/>
              </w:rPr>
              <w:fldChar w:fldCharType="begin"/>
            </w:r>
            <w:r>
              <w:rPr>
                <w:noProof/>
                <w:webHidden/>
              </w:rPr>
              <w:instrText xml:space="preserve"> PAGEREF _Toc229070122 \h </w:instrText>
            </w:r>
            <w:r>
              <w:rPr>
                <w:noProof/>
                <w:webHidden/>
              </w:rPr>
            </w:r>
            <w:r>
              <w:rPr>
                <w:noProof/>
                <w:webHidden/>
              </w:rPr>
              <w:fldChar w:fldCharType="separate"/>
            </w:r>
            <w:r w:rsidR="003B1856">
              <w:rPr>
                <w:noProof/>
                <w:webHidden/>
              </w:rPr>
              <w:t>85</w:t>
            </w:r>
            <w:r>
              <w:rPr>
                <w:noProof/>
                <w:webHidden/>
              </w:rPr>
              <w:fldChar w:fldCharType="end"/>
            </w:r>
          </w:hyperlink>
        </w:p>
        <w:p w14:paraId="4689F77A" w14:textId="005BE2DE" w:rsidR="0087420F" w:rsidRDefault="0087420F">
          <w:pPr>
            <w:pStyle w:val="TOC3"/>
            <w:tabs>
              <w:tab w:val="right" w:leader="dot" w:pos="9350"/>
            </w:tabs>
            <w:rPr>
              <w:rFonts w:cstheme="minorBidi"/>
              <w:noProof/>
              <w:kern w:val="2"/>
              <w:szCs w:val="24"/>
              <w14:ligatures w14:val="standardContextual"/>
            </w:rPr>
          </w:pPr>
          <w:hyperlink w:anchor="_Toc229070123" w:history="1">
            <w:r w:rsidRPr="009B11C1">
              <w:rPr>
                <w:rStyle w:val="Hyperlink"/>
                <w:noProof/>
              </w:rPr>
              <w:t>4.6.1 State space size</w:t>
            </w:r>
            <w:r>
              <w:rPr>
                <w:noProof/>
                <w:webHidden/>
              </w:rPr>
              <w:tab/>
            </w:r>
            <w:r>
              <w:rPr>
                <w:noProof/>
                <w:webHidden/>
              </w:rPr>
              <w:fldChar w:fldCharType="begin"/>
            </w:r>
            <w:r>
              <w:rPr>
                <w:noProof/>
                <w:webHidden/>
              </w:rPr>
              <w:instrText xml:space="preserve"> PAGEREF _Toc229070123 \h </w:instrText>
            </w:r>
            <w:r>
              <w:rPr>
                <w:noProof/>
                <w:webHidden/>
              </w:rPr>
            </w:r>
            <w:r>
              <w:rPr>
                <w:noProof/>
                <w:webHidden/>
              </w:rPr>
              <w:fldChar w:fldCharType="separate"/>
            </w:r>
            <w:r w:rsidR="003B1856">
              <w:rPr>
                <w:noProof/>
                <w:webHidden/>
              </w:rPr>
              <w:t>85</w:t>
            </w:r>
            <w:r>
              <w:rPr>
                <w:noProof/>
                <w:webHidden/>
              </w:rPr>
              <w:fldChar w:fldCharType="end"/>
            </w:r>
          </w:hyperlink>
        </w:p>
        <w:p w14:paraId="35E7D4C5" w14:textId="06826A9C" w:rsidR="0087420F" w:rsidRDefault="0087420F">
          <w:pPr>
            <w:pStyle w:val="TOC3"/>
            <w:tabs>
              <w:tab w:val="right" w:leader="dot" w:pos="9350"/>
            </w:tabs>
            <w:rPr>
              <w:rFonts w:cstheme="minorBidi"/>
              <w:noProof/>
              <w:kern w:val="2"/>
              <w:szCs w:val="24"/>
              <w14:ligatures w14:val="standardContextual"/>
            </w:rPr>
          </w:pPr>
          <w:hyperlink w:anchor="_Toc229070124" w:history="1">
            <w:r w:rsidRPr="009B11C1">
              <w:rPr>
                <w:rStyle w:val="Hyperlink"/>
                <w:noProof/>
              </w:rPr>
              <w:t>4.6.2 Time complexity</w:t>
            </w:r>
            <w:r>
              <w:rPr>
                <w:noProof/>
                <w:webHidden/>
              </w:rPr>
              <w:tab/>
            </w:r>
            <w:r>
              <w:rPr>
                <w:noProof/>
                <w:webHidden/>
              </w:rPr>
              <w:fldChar w:fldCharType="begin"/>
            </w:r>
            <w:r>
              <w:rPr>
                <w:noProof/>
                <w:webHidden/>
              </w:rPr>
              <w:instrText xml:space="preserve"> PAGEREF _Toc229070124 \h </w:instrText>
            </w:r>
            <w:r>
              <w:rPr>
                <w:noProof/>
                <w:webHidden/>
              </w:rPr>
            </w:r>
            <w:r>
              <w:rPr>
                <w:noProof/>
                <w:webHidden/>
              </w:rPr>
              <w:fldChar w:fldCharType="separate"/>
            </w:r>
            <w:r w:rsidR="003B1856">
              <w:rPr>
                <w:noProof/>
                <w:webHidden/>
              </w:rPr>
              <w:t>85</w:t>
            </w:r>
            <w:r>
              <w:rPr>
                <w:noProof/>
                <w:webHidden/>
              </w:rPr>
              <w:fldChar w:fldCharType="end"/>
            </w:r>
          </w:hyperlink>
        </w:p>
        <w:p w14:paraId="19DA4E0E" w14:textId="4B03F60A" w:rsidR="0087420F" w:rsidRDefault="0087420F">
          <w:pPr>
            <w:pStyle w:val="TOC3"/>
            <w:tabs>
              <w:tab w:val="right" w:leader="dot" w:pos="9350"/>
            </w:tabs>
            <w:rPr>
              <w:rFonts w:cstheme="minorBidi"/>
              <w:noProof/>
              <w:kern w:val="2"/>
              <w:szCs w:val="24"/>
              <w14:ligatures w14:val="standardContextual"/>
            </w:rPr>
          </w:pPr>
          <w:hyperlink w:anchor="_Toc229070125" w:history="1">
            <w:r w:rsidRPr="009B11C1">
              <w:rPr>
                <w:rStyle w:val="Hyperlink"/>
                <w:noProof/>
              </w:rPr>
              <w:t>4.6.3 Space complexity</w:t>
            </w:r>
            <w:r>
              <w:rPr>
                <w:noProof/>
                <w:webHidden/>
              </w:rPr>
              <w:tab/>
            </w:r>
            <w:r>
              <w:rPr>
                <w:noProof/>
                <w:webHidden/>
              </w:rPr>
              <w:fldChar w:fldCharType="begin"/>
            </w:r>
            <w:r>
              <w:rPr>
                <w:noProof/>
                <w:webHidden/>
              </w:rPr>
              <w:instrText xml:space="preserve"> PAGEREF _Toc229070125 \h </w:instrText>
            </w:r>
            <w:r>
              <w:rPr>
                <w:noProof/>
                <w:webHidden/>
              </w:rPr>
            </w:r>
            <w:r>
              <w:rPr>
                <w:noProof/>
                <w:webHidden/>
              </w:rPr>
              <w:fldChar w:fldCharType="separate"/>
            </w:r>
            <w:r w:rsidR="003B1856">
              <w:rPr>
                <w:noProof/>
                <w:webHidden/>
              </w:rPr>
              <w:t>86</w:t>
            </w:r>
            <w:r>
              <w:rPr>
                <w:noProof/>
                <w:webHidden/>
              </w:rPr>
              <w:fldChar w:fldCharType="end"/>
            </w:r>
          </w:hyperlink>
        </w:p>
        <w:p w14:paraId="66F1234F" w14:textId="6DAA0A1A" w:rsidR="0087420F" w:rsidRDefault="0087420F">
          <w:pPr>
            <w:pStyle w:val="TOC2"/>
            <w:tabs>
              <w:tab w:val="right" w:leader="dot" w:pos="9350"/>
            </w:tabs>
            <w:rPr>
              <w:rFonts w:cstheme="minorBidi"/>
              <w:noProof/>
              <w:kern w:val="2"/>
              <w:szCs w:val="24"/>
              <w14:ligatures w14:val="standardContextual"/>
            </w:rPr>
          </w:pPr>
          <w:hyperlink w:anchor="_Toc229070126" w:history="1">
            <w:r w:rsidRPr="009B11C1">
              <w:rPr>
                <w:rStyle w:val="Hyperlink"/>
                <w:noProof/>
              </w:rPr>
              <w:t>4.7 Comparative evaluation of techniques</w:t>
            </w:r>
            <w:r>
              <w:rPr>
                <w:noProof/>
                <w:webHidden/>
              </w:rPr>
              <w:tab/>
            </w:r>
            <w:r>
              <w:rPr>
                <w:noProof/>
                <w:webHidden/>
              </w:rPr>
              <w:fldChar w:fldCharType="begin"/>
            </w:r>
            <w:r>
              <w:rPr>
                <w:noProof/>
                <w:webHidden/>
              </w:rPr>
              <w:instrText xml:space="preserve"> PAGEREF _Toc229070126 \h </w:instrText>
            </w:r>
            <w:r>
              <w:rPr>
                <w:noProof/>
                <w:webHidden/>
              </w:rPr>
            </w:r>
            <w:r>
              <w:rPr>
                <w:noProof/>
                <w:webHidden/>
              </w:rPr>
              <w:fldChar w:fldCharType="separate"/>
            </w:r>
            <w:r w:rsidR="003B1856">
              <w:rPr>
                <w:noProof/>
                <w:webHidden/>
              </w:rPr>
              <w:t>87</w:t>
            </w:r>
            <w:r>
              <w:rPr>
                <w:noProof/>
                <w:webHidden/>
              </w:rPr>
              <w:fldChar w:fldCharType="end"/>
            </w:r>
          </w:hyperlink>
        </w:p>
        <w:p w14:paraId="4BE47EB1" w14:textId="07BE3002" w:rsidR="0087420F" w:rsidRDefault="0087420F">
          <w:pPr>
            <w:pStyle w:val="TOC2"/>
            <w:tabs>
              <w:tab w:val="right" w:leader="dot" w:pos="9350"/>
            </w:tabs>
            <w:rPr>
              <w:rFonts w:cstheme="minorBidi"/>
              <w:noProof/>
              <w:kern w:val="2"/>
              <w:szCs w:val="24"/>
              <w14:ligatures w14:val="standardContextual"/>
            </w:rPr>
          </w:pPr>
          <w:hyperlink w:anchor="_Toc229070127" w:history="1">
            <w:r w:rsidRPr="009B11C1">
              <w:rPr>
                <w:rStyle w:val="Hyperlink"/>
                <w:noProof/>
              </w:rPr>
              <w:t>4.8 Sample output</w:t>
            </w:r>
            <w:r>
              <w:rPr>
                <w:noProof/>
                <w:webHidden/>
              </w:rPr>
              <w:tab/>
            </w:r>
            <w:r>
              <w:rPr>
                <w:noProof/>
                <w:webHidden/>
              </w:rPr>
              <w:fldChar w:fldCharType="begin"/>
            </w:r>
            <w:r>
              <w:rPr>
                <w:noProof/>
                <w:webHidden/>
              </w:rPr>
              <w:instrText xml:space="preserve"> PAGEREF _Toc229070127 \h </w:instrText>
            </w:r>
            <w:r>
              <w:rPr>
                <w:noProof/>
                <w:webHidden/>
              </w:rPr>
            </w:r>
            <w:r>
              <w:rPr>
                <w:noProof/>
                <w:webHidden/>
              </w:rPr>
              <w:fldChar w:fldCharType="separate"/>
            </w:r>
            <w:r w:rsidR="003B1856">
              <w:rPr>
                <w:noProof/>
                <w:webHidden/>
              </w:rPr>
              <w:t>88</w:t>
            </w:r>
            <w:r>
              <w:rPr>
                <w:noProof/>
                <w:webHidden/>
              </w:rPr>
              <w:fldChar w:fldCharType="end"/>
            </w:r>
          </w:hyperlink>
        </w:p>
        <w:p w14:paraId="17DD22D9" w14:textId="2D688BD8" w:rsidR="0087420F" w:rsidRDefault="0087420F">
          <w:pPr>
            <w:pStyle w:val="TOC2"/>
            <w:tabs>
              <w:tab w:val="right" w:leader="dot" w:pos="9350"/>
            </w:tabs>
            <w:rPr>
              <w:rFonts w:cstheme="minorBidi"/>
              <w:noProof/>
              <w:kern w:val="2"/>
              <w:szCs w:val="24"/>
              <w14:ligatures w14:val="standardContextual"/>
            </w:rPr>
          </w:pPr>
          <w:hyperlink w:anchor="_Toc229070128" w:history="1">
            <w:r w:rsidRPr="009B11C1">
              <w:rPr>
                <w:rStyle w:val="Hyperlink"/>
                <w:noProof/>
              </w:rPr>
              <w:t>4.9 Key findings and insights</w:t>
            </w:r>
            <w:r>
              <w:rPr>
                <w:noProof/>
                <w:webHidden/>
              </w:rPr>
              <w:tab/>
            </w:r>
            <w:r>
              <w:rPr>
                <w:noProof/>
                <w:webHidden/>
              </w:rPr>
              <w:fldChar w:fldCharType="begin"/>
            </w:r>
            <w:r>
              <w:rPr>
                <w:noProof/>
                <w:webHidden/>
              </w:rPr>
              <w:instrText xml:space="preserve"> PAGEREF _Toc229070128 \h </w:instrText>
            </w:r>
            <w:r>
              <w:rPr>
                <w:noProof/>
                <w:webHidden/>
              </w:rPr>
            </w:r>
            <w:r>
              <w:rPr>
                <w:noProof/>
                <w:webHidden/>
              </w:rPr>
              <w:fldChar w:fldCharType="separate"/>
            </w:r>
            <w:r w:rsidR="003B1856">
              <w:rPr>
                <w:noProof/>
                <w:webHidden/>
              </w:rPr>
              <w:t>92</w:t>
            </w:r>
            <w:r>
              <w:rPr>
                <w:noProof/>
                <w:webHidden/>
              </w:rPr>
              <w:fldChar w:fldCharType="end"/>
            </w:r>
          </w:hyperlink>
        </w:p>
        <w:p w14:paraId="198E8A71" w14:textId="3A734FEB" w:rsidR="0087420F" w:rsidRDefault="0087420F">
          <w:pPr>
            <w:pStyle w:val="TOC1"/>
            <w:tabs>
              <w:tab w:val="right" w:leader="dot" w:pos="9350"/>
            </w:tabs>
            <w:rPr>
              <w:rFonts w:cstheme="minorBidi"/>
              <w:noProof/>
              <w:kern w:val="2"/>
              <w:szCs w:val="24"/>
              <w14:ligatures w14:val="standardContextual"/>
            </w:rPr>
          </w:pPr>
          <w:hyperlink w:anchor="_Toc229070129" w:history="1">
            <w:r w:rsidRPr="009B11C1">
              <w:rPr>
                <w:rStyle w:val="Hyperlink"/>
                <w:noProof/>
              </w:rPr>
              <w:t>5. Moving Target</w:t>
            </w:r>
            <w:r>
              <w:rPr>
                <w:noProof/>
                <w:webHidden/>
              </w:rPr>
              <w:tab/>
            </w:r>
            <w:r>
              <w:rPr>
                <w:noProof/>
                <w:webHidden/>
              </w:rPr>
              <w:fldChar w:fldCharType="begin"/>
            </w:r>
            <w:r>
              <w:rPr>
                <w:noProof/>
                <w:webHidden/>
              </w:rPr>
              <w:instrText xml:space="preserve"> PAGEREF _Toc229070129 \h </w:instrText>
            </w:r>
            <w:r>
              <w:rPr>
                <w:noProof/>
                <w:webHidden/>
              </w:rPr>
            </w:r>
            <w:r>
              <w:rPr>
                <w:noProof/>
                <w:webHidden/>
              </w:rPr>
              <w:fldChar w:fldCharType="separate"/>
            </w:r>
            <w:r w:rsidR="003B1856">
              <w:rPr>
                <w:noProof/>
                <w:webHidden/>
              </w:rPr>
              <w:t>93</w:t>
            </w:r>
            <w:r>
              <w:rPr>
                <w:noProof/>
                <w:webHidden/>
              </w:rPr>
              <w:fldChar w:fldCharType="end"/>
            </w:r>
          </w:hyperlink>
        </w:p>
        <w:p w14:paraId="0C61DFF4" w14:textId="1186247A" w:rsidR="0087420F" w:rsidRDefault="0087420F">
          <w:pPr>
            <w:pStyle w:val="TOC2"/>
            <w:tabs>
              <w:tab w:val="right" w:leader="dot" w:pos="9350"/>
            </w:tabs>
            <w:rPr>
              <w:rFonts w:cstheme="minorBidi"/>
              <w:noProof/>
              <w:kern w:val="2"/>
              <w:szCs w:val="24"/>
              <w14:ligatures w14:val="standardContextual"/>
            </w:rPr>
          </w:pPr>
          <w:hyperlink w:anchor="_Toc229070130" w:history="1">
            <w:r w:rsidRPr="009B11C1">
              <w:rPr>
                <w:rStyle w:val="Hyperlink"/>
                <w:noProof/>
              </w:rPr>
              <w:t>5.1 Problem description</w:t>
            </w:r>
            <w:r>
              <w:rPr>
                <w:noProof/>
                <w:webHidden/>
              </w:rPr>
              <w:tab/>
            </w:r>
            <w:r>
              <w:rPr>
                <w:noProof/>
                <w:webHidden/>
              </w:rPr>
              <w:fldChar w:fldCharType="begin"/>
            </w:r>
            <w:r>
              <w:rPr>
                <w:noProof/>
                <w:webHidden/>
              </w:rPr>
              <w:instrText xml:space="preserve"> PAGEREF _Toc229070130 \h </w:instrText>
            </w:r>
            <w:r>
              <w:rPr>
                <w:noProof/>
                <w:webHidden/>
              </w:rPr>
            </w:r>
            <w:r>
              <w:rPr>
                <w:noProof/>
                <w:webHidden/>
              </w:rPr>
              <w:fldChar w:fldCharType="separate"/>
            </w:r>
            <w:r w:rsidR="003B1856">
              <w:rPr>
                <w:noProof/>
                <w:webHidden/>
              </w:rPr>
              <w:t>93</w:t>
            </w:r>
            <w:r>
              <w:rPr>
                <w:noProof/>
                <w:webHidden/>
              </w:rPr>
              <w:fldChar w:fldCharType="end"/>
            </w:r>
          </w:hyperlink>
        </w:p>
        <w:p w14:paraId="21D95162" w14:textId="38AE3317" w:rsidR="0087420F" w:rsidRDefault="0087420F">
          <w:pPr>
            <w:pStyle w:val="TOC2"/>
            <w:tabs>
              <w:tab w:val="right" w:leader="dot" w:pos="9350"/>
            </w:tabs>
            <w:rPr>
              <w:rFonts w:cstheme="minorBidi"/>
              <w:noProof/>
              <w:kern w:val="2"/>
              <w:szCs w:val="24"/>
              <w14:ligatures w14:val="standardContextual"/>
            </w:rPr>
          </w:pPr>
          <w:hyperlink w:anchor="_Toc229070131" w:history="1">
            <w:r w:rsidRPr="009B11C1">
              <w:rPr>
                <w:rStyle w:val="Hyperlink"/>
                <w:noProof/>
              </w:rPr>
              <w:t>5.2 Assumptions</w:t>
            </w:r>
            <w:r>
              <w:rPr>
                <w:noProof/>
                <w:webHidden/>
              </w:rPr>
              <w:tab/>
            </w:r>
            <w:r>
              <w:rPr>
                <w:noProof/>
                <w:webHidden/>
              </w:rPr>
              <w:fldChar w:fldCharType="begin"/>
            </w:r>
            <w:r>
              <w:rPr>
                <w:noProof/>
                <w:webHidden/>
              </w:rPr>
              <w:instrText xml:space="preserve"> PAGEREF _Toc229070131 \h </w:instrText>
            </w:r>
            <w:r>
              <w:rPr>
                <w:noProof/>
                <w:webHidden/>
              </w:rPr>
            </w:r>
            <w:r>
              <w:rPr>
                <w:noProof/>
                <w:webHidden/>
              </w:rPr>
              <w:fldChar w:fldCharType="separate"/>
            </w:r>
            <w:r w:rsidR="003B1856">
              <w:rPr>
                <w:noProof/>
                <w:webHidden/>
              </w:rPr>
              <w:t>93</w:t>
            </w:r>
            <w:r>
              <w:rPr>
                <w:noProof/>
                <w:webHidden/>
              </w:rPr>
              <w:fldChar w:fldCharType="end"/>
            </w:r>
          </w:hyperlink>
        </w:p>
        <w:p w14:paraId="2913E9DB" w14:textId="00E9628D" w:rsidR="0087420F" w:rsidRDefault="0087420F">
          <w:pPr>
            <w:pStyle w:val="TOC2"/>
            <w:tabs>
              <w:tab w:val="right" w:leader="dot" w:pos="9350"/>
            </w:tabs>
            <w:rPr>
              <w:rFonts w:cstheme="minorBidi"/>
              <w:noProof/>
              <w:kern w:val="2"/>
              <w:szCs w:val="24"/>
              <w14:ligatures w14:val="standardContextual"/>
            </w:rPr>
          </w:pPr>
          <w:hyperlink w:anchor="_Toc229070132" w:history="1">
            <w:r w:rsidRPr="009B11C1">
              <w:rPr>
                <w:rStyle w:val="Hyperlink"/>
                <w:noProof/>
              </w:rPr>
              <w:t>5.3 Methodology</w:t>
            </w:r>
            <w:r>
              <w:rPr>
                <w:noProof/>
                <w:webHidden/>
              </w:rPr>
              <w:tab/>
            </w:r>
            <w:r>
              <w:rPr>
                <w:noProof/>
                <w:webHidden/>
              </w:rPr>
              <w:fldChar w:fldCharType="begin"/>
            </w:r>
            <w:r>
              <w:rPr>
                <w:noProof/>
                <w:webHidden/>
              </w:rPr>
              <w:instrText xml:space="preserve"> PAGEREF _Toc229070132 \h </w:instrText>
            </w:r>
            <w:r>
              <w:rPr>
                <w:noProof/>
                <w:webHidden/>
              </w:rPr>
            </w:r>
            <w:r>
              <w:rPr>
                <w:noProof/>
                <w:webHidden/>
              </w:rPr>
              <w:fldChar w:fldCharType="separate"/>
            </w:r>
            <w:r w:rsidR="003B1856">
              <w:rPr>
                <w:noProof/>
                <w:webHidden/>
              </w:rPr>
              <w:t>94</w:t>
            </w:r>
            <w:r>
              <w:rPr>
                <w:noProof/>
                <w:webHidden/>
              </w:rPr>
              <w:fldChar w:fldCharType="end"/>
            </w:r>
          </w:hyperlink>
        </w:p>
        <w:p w14:paraId="7BFF3472" w14:textId="2036870C" w:rsidR="0087420F" w:rsidRDefault="0087420F">
          <w:pPr>
            <w:pStyle w:val="TOC3"/>
            <w:tabs>
              <w:tab w:val="right" w:leader="dot" w:pos="9350"/>
            </w:tabs>
            <w:rPr>
              <w:rFonts w:cstheme="minorBidi"/>
              <w:noProof/>
              <w:kern w:val="2"/>
              <w:szCs w:val="24"/>
              <w14:ligatures w14:val="standardContextual"/>
            </w:rPr>
          </w:pPr>
          <w:hyperlink w:anchor="_Toc229070133" w:history="1">
            <w:r w:rsidRPr="009B11C1">
              <w:rPr>
                <w:rStyle w:val="Hyperlink"/>
                <w:noProof/>
              </w:rPr>
              <w:t>5.3.1 Key insight</w:t>
            </w:r>
            <w:r>
              <w:rPr>
                <w:noProof/>
                <w:webHidden/>
              </w:rPr>
              <w:tab/>
            </w:r>
            <w:r>
              <w:rPr>
                <w:noProof/>
                <w:webHidden/>
              </w:rPr>
              <w:fldChar w:fldCharType="begin"/>
            </w:r>
            <w:r>
              <w:rPr>
                <w:noProof/>
                <w:webHidden/>
              </w:rPr>
              <w:instrText xml:space="preserve"> PAGEREF _Toc229070133 \h </w:instrText>
            </w:r>
            <w:r>
              <w:rPr>
                <w:noProof/>
                <w:webHidden/>
              </w:rPr>
            </w:r>
            <w:r>
              <w:rPr>
                <w:noProof/>
                <w:webHidden/>
              </w:rPr>
              <w:fldChar w:fldCharType="separate"/>
            </w:r>
            <w:r w:rsidR="003B1856">
              <w:rPr>
                <w:noProof/>
                <w:webHidden/>
              </w:rPr>
              <w:t>94</w:t>
            </w:r>
            <w:r>
              <w:rPr>
                <w:noProof/>
                <w:webHidden/>
              </w:rPr>
              <w:fldChar w:fldCharType="end"/>
            </w:r>
          </w:hyperlink>
        </w:p>
        <w:p w14:paraId="088BFAF8" w14:textId="5B8B1810" w:rsidR="0087420F" w:rsidRDefault="0087420F">
          <w:pPr>
            <w:pStyle w:val="TOC3"/>
            <w:tabs>
              <w:tab w:val="right" w:leader="dot" w:pos="9350"/>
            </w:tabs>
            <w:rPr>
              <w:rFonts w:cstheme="minorBidi"/>
              <w:noProof/>
              <w:kern w:val="2"/>
              <w:szCs w:val="24"/>
              <w14:ligatures w14:val="standardContextual"/>
            </w:rPr>
          </w:pPr>
          <w:hyperlink w:anchor="_Toc229070134" w:history="1">
            <w:r w:rsidRPr="009B11C1">
              <w:rPr>
                <w:rStyle w:val="Hyperlink"/>
                <w:noProof/>
              </w:rPr>
              <w:t>5.3.2 Step-by-Step description</w:t>
            </w:r>
            <w:r>
              <w:rPr>
                <w:noProof/>
                <w:webHidden/>
              </w:rPr>
              <w:tab/>
            </w:r>
            <w:r>
              <w:rPr>
                <w:noProof/>
                <w:webHidden/>
              </w:rPr>
              <w:fldChar w:fldCharType="begin"/>
            </w:r>
            <w:r>
              <w:rPr>
                <w:noProof/>
                <w:webHidden/>
              </w:rPr>
              <w:instrText xml:space="preserve"> PAGEREF _Toc229070134 \h </w:instrText>
            </w:r>
            <w:r>
              <w:rPr>
                <w:noProof/>
                <w:webHidden/>
              </w:rPr>
            </w:r>
            <w:r>
              <w:rPr>
                <w:noProof/>
                <w:webHidden/>
              </w:rPr>
              <w:fldChar w:fldCharType="separate"/>
            </w:r>
            <w:r w:rsidR="003B1856">
              <w:rPr>
                <w:noProof/>
                <w:webHidden/>
              </w:rPr>
              <w:t>94</w:t>
            </w:r>
            <w:r>
              <w:rPr>
                <w:noProof/>
                <w:webHidden/>
              </w:rPr>
              <w:fldChar w:fldCharType="end"/>
            </w:r>
          </w:hyperlink>
        </w:p>
        <w:p w14:paraId="7D27B1D0" w14:textId="2FEE45B0" w:rsidR="0087420F" w:rsidRDefault="0087420F">
          <w:pPr>
            <w:pStyle w:val="TOC2"/>
            <w:tabs>
              <w:tab w:val="right" w:leader="dot" w:pos="9350"/>
            </w:tabs>
            <w:rPr>
              <w:rFonts w:cstheme="minorBidi"/>
              <w:noProof/>
              <w:kern w:val="2"/>
              <w:szCs w:val="24"/>
              <w14:ligatures w14:val="standardContextual"/>
            </w:rPr>
          </w:pPr>
          <w:hyperlink w:anchor="_Toc229070135" w:history="1">
            <w:r w:rsidRPr="009B11C1">
              <w:rPr>
                <w:rStyle w:val="Hyperlink"/>
                <w:noProof/>
              </w:rPr>
              <w:t>5.4 Pseudocode</w:t>
            </w:r>
            <w:r>
              <w:rPr>
                <w:noProof/>
                <w:webHidden/>
              </w:rPr>
              <w:tab/>
            </w:r>
            <w:r>
              <w:rPr>
                <w:noProof/>
                <w:webHidden/>
              </w:rPr>
              <w:fldChar w:fldCharType="begin"/>
            </w:r>
            <w:r>
              <w:rPr>
                <w:noProof/>
                <w:webHidden/>
              </w:rPr>
              <w:instrText xml:space="preserve"> PAGEREF _Toc229070135 \h </w:instrText>
            </w:r>
            <w:r>
              <w:rPr>
                <w:noProof/>
                <w:webHidden/>
              </w:rPr>
            </w:r>
            <w:r>
              <w:rPr>
                <w:noProof/>
                <w:webHidden/>
              </w:rPr>
              <w:fldChar w:fldCharType="separate"/>
            </w:r>
            <w:r w:rsidR="003B1856">
              <w:rPr>
                <w:noProof/>
                <w:webHidden/>
              </w:rPr>
              <w:t>95</w:t>
            </w:r>
            <w:r>
              <w:rPr>
                <w:noProof/>
                <w:webHidden/>
              </w:rPr>
              <w:fldChar w:fldCharType="end"/>
            </w:r>
          </w:hyperlink>
        </w:p>
        <w:p w14:paraId="76DD81D4" w14:textId="514A3871" w:rsidR="0087420F" w:rsidRDefault="0087420F">
          <w:pPr>
            <w:pStyle w:val="TOC2"/>
            <w:tabs>
              <w:tab w:val="right" w:leader="dot" w:pos="9350"/>
            </w:tabs>
            <w:rPr>
              <w:rFonts w:cstheme="minorBidi"/>
              <w:noProof/>
              <w:kern w:val="2"/>
              <w:szCs w:val="24"/>
              <w14:ligatures w14:val="standardContextual"/>
            </w:rPr>
          </w:pPr>
          <w:hyperlink w:anchor="_Toc229070136" w:history="1">
            <w:r w:rsidRPr="009B11C1">
              <w:rPr>
                <w:rStyle w:val="Hyperlink"/>
                <w:noProof/>
              </w:rPr>
              <w:t>5.5 Implementation code</w:t>
            </w:r>
            <w:r>
              <w:rPr>
                <w:noProof/>
                <w:webHidden/>
              </w:rPr>
              <w:tab/>
            </w:r>
            <w:r>
              <w:rPr>
                <w:noProof/>
                <w:webHidden/>
              </w:rPr>
              <w:fldChar w:fldCharType="begin"/>
            </w:r>
            <w:r>
              <w:rPr>
                <w:noProof/>
                <w:webHidden/>
              </w:rPr>
              <w:instrText xml:space="preserve"> PAGEREF _Toc229070136 \h </w:instrText>
            </w:r>
            <w:r>
              <w:rPr>
                <w:noProof/>
                <w:webHidden/>
              </w:rPr>
            </w:r>
            <w:r>
              <w:rPr>
                <w:noProof/>
                <w:webHidden/>
              </w:rPr>
              <w:fldChar w:fldCharType="separate"/>
            </w:r>
            <w:r w:rsidR="003B1856">
              <w:rPr>
                <w:noProof/>
                <w:webHidden/>
              </w:rPr>
              <w:t>96</w:t>
            </w:r>
            <w:r>
              <w:rPr>
                <w:noProof/>
                <w:webHidden/>
              </w:rPr>
              <w:fldChar w:fldCharType="end"/>
            </w:r>
          </w:hyperlink>
        </w:p>
        <w:p w14:paraId="2ACA993A" w14:textId="47431D04" w:rsidR="0087420F" w:rsidRDefault="0087420F">
          <w:pPr>
            <w:pStyle w:val="TOC2"/>
            <w:tabs>
              <w:tab w:val="right" w:leader="dot" w:pos="9350"/>
            </w:tabs>
            <w:rPr>
              <w:rFonts w:cstheme="minorBidi"/>
              <w:noProof/>
              <w:kern w:val="2"/>
              <w:szCs w:val="24"/>
              <w14:ligatures w14:val="standardContextual"/>
            </w:rPr>
          </w:pPr>
          <w:hyperlink w:anchor="_Toc229070137" w:history="1">
            <w:r w:rsidRPr="009B11C1">
              <w:rPr>
                <w:rStyle w:val="Hyperlink"/>
                <w:noProof/>
              </w:rPr>
              <w:t>5.6 Test cases</w:t>
            </w:r>
            <w:r>
              <w:rPr>
                <w:noProof/>
                <w:webHidden/>
              </w:rPr>
              <w:tab/>
            </w:r>
            <w:r>
              <w:rPr>
                <w:noProof/>
                <w:webHidden/>
              </w:rPr>
              <w:fldChar w:fldCharType="begin"/>
            </w:r>
            <w:r>
              <w:rPr>
                <w:noProof/>
                <w:webHidden/>
              </w:rPr>
              <w:instrText xml:space="preserve"> PAGEREF _Toc229070137 \h </w:instrText>
            </w:r>
            <w:r>
              <w:rPr>
                <w:noProof/>
                <w:webHidden/>
              </w:rPr>
            </w:r>
            <w:r>
              <w:rPr>
                <w:noProof/>
                <w:webHidden/>
              </w:rPr>
              <w:fldChar w:fldCharType="separate"/>
            </w:r>
            <w:r w:rsidR="003B1856">
              <w:rPr>
                <w:noProof/>
                <w:webHidden/>
              </w:rPr>
              <w:t>98</w:t>
            </w:r>
            <w:r>
              <w:rPr>
                <w:noProof/>
                <w:webHidden/>
              </w:rPr>
              <w:fldChar w:fldCharType="end"/>
            </w:r>
          </w:hyperlink>
        </w:p>
        <w:p w14:paraId="39651F9C" w14:textId="138EBF3F" w:rsidR="0087420F" w:rsidRDefault="0087420F">
          <w:pPr>
            <w:pStyle w:val="TOC3"/>
            <w:tabs>
              <w:tab w:val="right" w:leader="dot" w:pos="9350"/>
            </w:tabs>
            <w:rPr>
              <w:rFonts w:cstheme="minorBidi"/>
              <w:noProof/>
              <w:kern w:val="2"/>
              <w:szCs w:val="24"/>
              <w14:ligatures w14:val="standardContextual"/>
            </w:rPr>
          </w:pPr>
          <w:hyperlink w:anchor="_Toc229070138" w:history="1">
            <w:r w:rsidRPr="009B11C1">
              <w:rPr>
                <w:rStyle w:val="Hyperlink"/>
                <w:noProof/>
              </w:rPr>
              <w:t>5.6.1 Test cases where the technique succeeds</w:t>
            </w:r>
            <w:r>
              <w:rPr>
                <w:noProof/>
                <w:webHidden/>
              </w:rPr>
              <w:tab/>
            </w:r>
            <w:r>
              <w:rPr>
                <w:noProof/>
                <w:webHidden/>
              </w:rPr>
              <w:fldChar w:fldCharType="begin"/>
            </w:r>
            <w:r>
              <w:rPr>
                <w:noProof/>
                <w:webHidden/>
              </w:rPr>
              <w:instrText xml:space="preserve"> PAGEREF _Toc229070138 \h </w:instrText>
            </w:r>
            <w:r>
              <w:rPr>
                <w:noProof/>
                <w:webHidden/>
              </w:rPr>
            </w:r>
            <w:r>
              <w:rPr>
                <w:noProof/>
                <w:webHidden/>
              </w:rPr>
              <w:fldChar w:fldCharType="separate"/>
            </w:r>
            <w:r w:rsidR="003B1856">
              <w:rPr>
                <w:noProof/>
                <w:webHidden/>
              </w:rPr>
              <w:t>98</w:t>
            </w:r>
            <w:r>
              <w:rPr>
                <w:noProof/>
                <w:webHidden/>
              </w:rPr>
              <w:fldChar w:fldCharType="end"/>
            </w:r>
          </w:hyperlink>
        </w:p>
        <w:p w14:paraId="777A7FD5" w14:textId="7A94CC74" w:rsidR="0087420F" w:rsidRDefault="0087420F">
          <w:pPr>
            <w:pStyle w:val="TOC3"/>
            <w:tabs>
              <w:tab w:val="right" w:leader="dot" w:pos="9350"/>
            </w:tabs>
            <w:rPr>
              <w:rFonts w:cstheme="minorBidi"/>
              <w:noProof/>
              <w:kern w:val="2"/>
              <w:szCs w:val="24"/>
              <w14:ligatures w14:val="standardContextual"/>
            </w:rPr>
          </w:pPr>
          <w:hyperlink w:anchor="_Toc229070139" w:history="1">
            <w:r w:rsidRPr="009B11C1">
              <w:rPr>
                <w:rStyle w:val="Hyperlink"/>
                <w:noProof/>
              </w:rPr>
              <w:t>5.6.2 Test Cases Where the Technique Fails</w:t>
            </w:r>
            <w:r>
              <w:rPr>
                <w:noProof/>
                <w:webHidden/>
              </w:rPr>
              <w:tab/>
            </w:r>
            <w:r>
              <w:rPr>
                <w:noProof/>
                <w:webHidden/>
              </w:rPr>
              <w:fldChar w:fldCharType="begin"/>
            </w:r>
            <w:r>
              <w:rPr>
                <w:noProof/>
                <w:webHidden/>
              </w:rPr>
              <w:instrText xml:space="preserve"> PAGEREF _Toc229070139 \h </w:instrText>
            </w:r>
            <w:r>
              <w:rPr>
                <w:noProof/>
                <w:webHidden/>
              </w:rPr>
            </w:r>
            <w:r>
              <w:rPr>
                <w:noProof/>
                <w:webHidden/>
              </w:rPr>
              <w:fldChar w:fldCharType="separate"/>
            </w:r>
            <w:r w:rsidR="003B1856">
              <w:rPr>
                <w:noProof/>
                <w:webHidden/>
              </w:rPr>
              <w:t>99</w:t>
            </w:r>
            <w:r>
              <w:rPr>
                <w:noProof/>
                <w:webHidden/>
              </w:rPr>
              <w:fldChar w:fldCharType="end"/>
            </w:r>
          </w:hyperlink>
        </w:p>
        <w:p w14:paraId="3186F841" w14:textId="450E887E" w:rsidR="0087420F" w:rsidRDefault="0087420F">
          <w:pPr>
            <w:pStyle w:val="TOC2"/>
            <w:tabs>
              <w:tab w:val="right" w:leader="dot" w:pos="9350"/>
            </w:tabs>
            <w:rPr>
              <w:rFonts w:cstheme="minorBidi"/>
              <w:noProof/>
              <w:kern w:val="2"/>
              <w:szCs w:val="24"/>
              <w14:ligatures w14:val="standardContextual"/>
            </w:rPr>
          </w:pPr>
          <w:hyperlink w:anchor="_Toc229070140" w:history="1">
            <w:r w:rsidRPr="009B11C1">
              <w:rPr>
                <w:rStyle w:val="Hyperlink"/>
                <w:noProof/>
              </w:rPr>
              <w:t>5.7 Complexity analysis</w:t>
            </w:r>
            <w:r>
              <w:rPr>
                <w:noProof/>
                <w:webHidden/>
              </w:rPr>
              <w:tab/>
            </w:r>
            <w:r>
              <w:rPr>
                <w:noProof/>
                <w:webHidden/>
              </w:rPr>
              <w:fldChar w:fldCharType="begin"/>
            </w:r>
            <w:r>
              <w:rPr>
                <w:noProof/>
                <w:webHidden/>
              </w:rPr>
              <w:instrText xml:space="preserve"> PAGEREF _Toc229070140 \h </w:instrText>
            </w:r>
            <w:r>
              <w:rPr>
                <w:noProof/>
                <w:webHidden/>
              </w:rPr>
            </w:r>
            <w:r>
              <w:rPr>
                <w:noProof/>
                <w:webHidden/>
              </w:rPr>
              <w:fldChar w:fldCharType="separate"/>
            </w:r>
            <w:r w:rsidR="003B1856">
              <w:rPr>
                <w:noProof/>
                <w:webHidden/>
              </w:rPr>
              <w:t>101</w:t>
            </w:r>
            <w:r>
              <w:rPr>
                <w:noProof/>
                <w:webHidden/>
              </w:rPr>
              <w:fldChar w:fldCharType="end"/>
            </w:r>
          </w:hyperlink>
        </w:p>
        <w:p w14:paraId="21EEA26B" w14:textId="152CFBFF" w:rsidR="0087420F" w:rsidRDefault="0087420F">
          <w:pPr>
            <w:pStyle w:val="TOC3"/>
            <w:tabs>
              <w:tab w:val="right" w:leader="dot" w:pos="9350"/>
            </w:tabs>
            <w:rPr>
              <w:rFonts w:cstheme="minorBidi"/>
              <w:noProof/>
              <w:kern w:val="2"/>
              <w:szCs w:val="24"/>
              <w14:ligatures w14:val="standardContextual"/>
            </w:rPr>
          </w:pPr>
          <w:hyperlink w:anchor="_Toc229070141" w:history="1">
            <w:r w:rsidRPr="009B11C1">
              <w:rPr>
                <w:rStyle w:val="Hyperlink"/>
                <w:noProof/>
              </w:rPr>
              <w:t>5.7.1 Time complexity</w:t>
            </w:r>
            <w:r>
              <w:rPr>
                <w:noProof/>
                <w:webHidden/>
              </w:rPr>
              <w:tab/>
            </w:r>
            <w:r>
              <w:rPr>
                <w:noProof/>
                <w:webHidden/>
              </w:rPr>
              <w:fldChar w:fldCharType="begin"/>
            </w:r>
            <w:r>
              <w:rPr>
                <w:noProof/>
                <w:webHidden/>
              </w:rPr>
              <w:instrText xml:space="preserve"> PAGEREF _Toc229070141 \h </w:instrText>
            </w:r>
            <w:r>
              <w:rPr>
                <w:noProof/>
                <w:webHidden/>
              </w:rPr>
            </w:r>
            <w:r>
              <w:rPr>
                <w:noProof/>
                <w:webHidden/>
              </w:rPr>
              <w:fldChar w:fldCharType="separate"/>
            </w:r>
            <w:r w:rsidR="003B1856">
              <w:rPr>
                <w:noProof/>
                <w:webHidden/>
              </w:rPr>
              <w:t>101</w:t>
            </w:r>
            <w:r>
              <w:rPr>
                <w:noProof/>
                <w:webHidden/>
              </w:rPr>
              <w:fldChar w:fldCharType="end"/>
            </w:r>
          </w:hyperlink>
        </w:p>
        <w:p w14:paraId="5AD99D50" w14:textId="2708D268" w:rsidR="0087420F" w:rsidRDefault="0087420F">
          <w:pPr>
            <w:pStyle w:val="TOC3"/>
            <w:tabs>
              <w:tab w:val="right" w:leader="dot" w:pos="9350"/>
            </w:tabs>
            <w:rPr>
              <w:rFonts w:cstheme="minorBidi"/>
              <w:noProof/>
              <w:kern w:val="2"/>
              <w:szCs w:val="24"/>
              <w14:ligatures w14:val="standardContextual"/>
            </w:rPr>
          </w:pPr>
          <w:hyperlink w:anchor="_Toc229070142" w:history="1">
            <w:r w:rsidRPr="009B11C1">
              <w:rPr>
                <w:rStyle w:val="Hyperlink"/>
                <w:noProof/>
              </w:rPr>
              <w:t>5.7.2 Space complexity</w:t>
            </w:r>
            <w:r>
              <w:rPr>
                <w:noProof/>
                <w:webHidden/>
              </w:rPr>
              <w:tab/>
            </w:r>
            <w:r>
              <w:rPr>
                <w:noProof/>
                <w:webHidden/>
              </w:rPr>
              <w:fldChar w:fldCharType="begin"/>
            </w:r>
            <w:r>
              <w:rPr>
                <w:noProof/>
                <w:webHidden/>
              </w:rPr>
              <w:instrText xml:space="preserve"> PAGEREF _Toc229070142 \h </w:instrText>
            </w:r>
            <w:r>
              <w:rPr>
                <w:noProof/>
                <w:webHidden/>
              </w:rPr>
            </w:r>
            <w:r>
              <w:rPr>
                <w:noProof/>
                <w:webHidden/>
              </w:rPr>
              <w:fldChar w:fldCharType="separate"/>
            </w:r>
            <w:r w:rsidR="003B1856">
              <w:rPr>
                <w:noProof/>
                <w:webHidden/>
              </w:rPr>
              <w:t>101</w:t>
            </w:r>
            <w:r>
              <w:rPr>
                <w:noProof/>
                <w:webHidden/>
              </w:rPr>
              <w:fldChar w:fldCharType="end"/>
            </w:r>
          </w:hyperlink>
        </w:p>
        <w:p w14:paraId="6974F9F9" w14:textId="0035451E" w:rsidR="0087420F" w:rsidRDefault="0087420F">
          <w:pPr>
            <w:pStyle w:val="TOC2"/>
            <w:tabs>
              <w:tab w:val="right" w:leader="dot" w:pos="9350"/>
            </w:tabs>
            <w:rPr>
              <w:rFonts w:cstheme="minorBidi"/>
              <w:noProof/>
              <w:kern w:val="2"/>
              <w:szCs w:val="24"/>
              <w14:ligatures w14:val="standardContextual"/>
            </w:rPr>
          </w:pPr>
          <w:hyperlink w:anchor="_Toc229070143" w:history="1">
            <w:r w:rsidRPr="009B11C1">
              <w:rPr>
                <w:rStyle w:val="Hyperlink"/>
                <w:noProof/>
              </w:rPr>
              <w:t>5.8 Alternative Approaches</w:t>
            </w:r>
            <w:r>
              <w:rPr>
                <w:noProof/>
                <w:webHidden/>
              </w:rPr>
              <w:tab/>
            </w:r>
            <w:r>
              <w:rPr>
                <w:noProof/>
                <w:webHidden/>
              </w:rPr>
              <w:fldChar w:fldCharType="begin"/>
            </w:r>
            <w:r>
              <w:rPr>
                <w:noProof/>
                <w:webHidden/>
              </w:rPr>
              <w:instrText xml:space="preserve"> PAGEREF _Toc229070143 \h </w:instrText>
            </w:r>
            <w:r>
              <w:rPr>
                <w:noProof/>
                <w:webHidden/>
              </w:rPr>
            </w:r>
            <w:r>
              <w:rPr>
                <w:noProof/>
                <w:webHidden/>
              </w:rPr>
              <w:fldChar w:fldCharType="separate"/>
            </w:r>
            <w:r w:rsidR="003B1856">
              <w:rPr>
                <w:noProof/>
                <w:webHidden/>
              </w:rPr>
              <w:t>103</w:t>
            </w:r>
            <w:r>
              <w:rPr>
                <w:noProof/>
                <w:webHidden/>
              </w:rPr>
              <w:fldChar w:fldCharType="end"/>
            </w:r>
          </w:hyperlink>
        </w:p>
        <w:p w14:paraId="47A6C596" w14:textId="734EB0CB" w:rsidR="0087420F" w:rsidRDefault="0087420F">
          <w:pPr>
            <w:pStyle w:val="TOC3"/>
            <w:tabs>
              <w:tab w:val="right" w:leader="dot" w:pos="9350"/>
            </w:tabs>
            <w:rPr>
              <w:rFonts w:cstheme="minorBidi"/>
              <w:noProof/>
              <w:kern w:val="2"/>
              <w:szCs w:val="24"/>
              <w14:ligatures w14:val="standardContextual"/>
            </w:rPr>
          </w:pPr>
          <w:hyperlink w:anchor="_Toc229070144" w:history="1">
            <w:r w:rsidRPr="009B11C1">
              <w:rPr>
                <w:rStyle w:val="Hyperlink"/>
                <w:noProof/>
              </w:rPr>
              <w:t>5.8.1 Decrease and Conquer</w:t>
            </w:r>
            <w:r>
              <w:rPr>
                <w:noProof/>
                <w:webHidden/>
              </w:rPr>
              <w:tab/>
            </w:r>
            <w:r>
              <w:rPr>
                <w:noProof/>
                <w:webHidden/>
              </w:rPr>
              <w:fldChar w:fldCharType="begin"/>
            </w:r>
            <w:r>
              <w:rPr>
                <w:noProof/>
                <w:webHidden/>
              </w:rPr>
              <w:instrText xml:space="preserve"> PAGEREF _Toc229070144 \h </w:instrText>
            </w:r>
            <w:r>
              <w:rPr>
                <w:noProof/>
                <w:webHidden/>
              </w:rPr>
            </w:r>
            <w:r>
              <w:rPr>
                <w:noProof/>
                <w:webHidden/>
              </w:rPr>
              <w:fldChar w:fldCharType="separate"/>
            </w:r>
            <w:r w:rsidR="003B1856">
              <w:rPr>
                <w:noProof/>
                <w:webHidden/>
              </w:rPr>
              <w:t>103</w:t>
            </w:r>
            <w:r>
              <w:rPr>
                <w:noProof/>
                <w:webHidden/>
              </w:rPr>
              <w:fldChar w:fldCharType="end"/>
            </w:r>
          </w:hyperlink>
        </w:p>
        <w:p w14:paraId="63F6D632" w14:textId="588B814C" w:rsidR="0087420F" w:rsidRDefault="0087420F">
          <w:pPr>
            <w:pStyle w:val="TOC3"/>
            <w:tabs>
              <w:tab w:val="right" w:leader="dot" w:pos="9350"/>
            </w:tabs>
            <w:rPr>
              <w:rFonts w:cstheme="minorBidi"/>
              <w:noProof/>
              <w:kern w:val="2"/>
              <w:szCs w:val="24"/>
              <w14:ligatures w14:val="standardContextual"/>
            </w:rPr>
          </w:pPr>
          <w:hyperlink w:anchor="_Toc229070145" w:history="1">
            <w:r w:rsidRPr="009B11C1">
              <w:rPr>
                <w:rStyle w:val="Hyperlink"/>
                <w:noProof/>
              </w:rPr>
              <w:t>5.8.2 Random Shooting</w:t>
            </w:r>
            <w:r>
              <w:rPr>
                <w:noProof/>
                <w:webHidden/>
              </w:rPr>
              <w:tab/>
            </w:r>
            <w:r>
              <w:rPr>
                <w:noProof/>
                <w:webHidden/>
              </w:rPr>
              <w:fldChar w:fldCharType="begin"/>
            </w:r>
            <w:r>
              <w:rPr>
                <w:noProof/>
                <w:webHidden/>
              </w:rPr>
              <w:instrText xml:space="preserve"> PAGEREF _Toc229070145 \h </w:instrText>
            </w:r>
            <w:r>
              <w:rPr>
                <w:noProof/>
                <w:webHidden/>
              </w:rPr>
            </w:r>
            <w:r>
              <w:rPr>
                <w:noProof/>
                <w:webHidden/>
              </w:rPr>
              <w:fldChar w:fldCharType="separate"/>
            </w:r>
            <w:r w:rsidR="003B1856">
              <w:rPr>
                <w:noProof/>
                <w:webHidden/>
              </w:rPr>
              <w:t>103</w:t>
            </w:r>
            <w:r>
              <w:rPr>
                <w:noProof/>
                <w:webHidden/>
              </w:rPr>
              <w:fldChar w:fldCharType="end"/>
            </w:r>
          </w:hyperlink>
        </w:p>
        <w:p w14:paraId="0F8419AE" w14:textId="51B93D2D" w:rsidR="0087420F" w:rsidRDefault="0087420F">
          <w:pPr>
            <w:pStyle w:val="TOC3"/>
            <w:tabs>
              <w:tab w:val="right" w:leader="dot" w:pos="9350"/>
            </w:tabs>
            <w:rPr>
              <w:rFonts w:cstheme="minorBidi"/>
              <w:noProof/>
              <w:kern w:val="2"/>
              <w:szCs w:val="24"/>
              <w14:ligatures w14:val="standardContextual"/>
            </w:rPr>
          </w:pPr>
          <w:hyperlink w:anchor="_Toc229070146" w:history="1">
            <w:r w:rsidRPr="009B11C1">
              <w:rPr>
                <w:rStyle w:val="Hyperlink"/>
                <w:noProof/>
              </w:rPr>
              <w:t>5.8.3 Brute Force / Exhaustive Search</w:t>
            </w:r>
            <w:r>
              <w:rPr>
                <w:noProof/>
                <w:webHidden/>
              </w:rPr>
              <w:tab/>
            </w:r>
            <w:r>
              <w:rPr>
                <w:noProof/>
                <w:webHidden/>
              </w:rPr>
              <w:fldChar w:fldCharType="begin"/>
            </w:r>
            <w:r>
              <w:rPr>
                <w:noProof/>
                <w:webHidden/>
              </w:rPr>
              <w:instrText xml:space="preserve"> PAGEREF _Toc229070146 \h </w:instrText>
            </w:r>
            <w:r>
              <w:rPr>
                <w:noProof/>
                <w:webHidden/>
              </w:rPr>
            </w:r>
            <w:r>
              <w:rPr>
                <w:noProof/>
                <w:webHidden/>
              </w:rPr>
              <w:fldChar w:fldCharType="separate"/>
            </w:r>
            <w:r w:rsidR="003B1856">
              <w:rPr>
                <w:noProof/>
                <w:webHidden/>
              </w:rPr>
              <w:t>103</w:t>
            </w:r>
            <w:r>
              <w:rPr>
                <w:noProof/>
                <w:webHidden/>
              </w:rPr>
              <w:fldChar w:fldCharType="end"/>
            </w:r>
          </w:hyperlink>
        </w:p>
        <w:p w14:paraId="59D9CFB2" w14:textId="4C3E7D73" w:rsidR="0087420F" w:rsidRDefault="0087420F">
          <w:pPr>
            <w:pStyle w:val="TOC3"/>
            <w:tabs>
              <w:tab w:val="right" w:leader="dot" w:pos="9350"/>
            </w:tabs>
            <w:rPr>
              <w:rFonts w:cstheme="minorBidi"/>
              <w:noProof/>
              <w:kern w:val="2"/>
              <w:szCs w:val="24"/>
              <w14:ligatures w14:val="standardContextual"/>
            </w:rPr>
          </w:pPr>
          <w:hyperlink w:anchor="_Toc229070147" w:history="1">
            <w:r w:rsidRPr="009B11C1">
              <w:rPr>
                <w:rStyle w:val="Hyperlink"/>
                <w:noProof/>
              </w:rPr>
              <w:t>5.8.4 Advantages of Divide and Conquer over other techniques</w:t>
            </w:r>
            <w:r>
              <w:rPr>
                <w:noProof/>
                <w:webHidden/>
              </w:rPr>
              <w:tab/>
            </w:r>
            <w:r>
              <w:rPr>
                <w:noProof/>
                <w:webHidden/>
              </w:rPr>
              <w:fldChar w:fldCharType="begin"/>
            </w:r>
            <w:r>
              <w:rPr>
                <w:noProof/>
                <w:webHidden/>
              </w:rPr>
              <w:instrText xml:space="preserve"> PAGEREF _Toc229070147 \h </w:instrText>
            </w:r>
            <w:r>
              <w:rPr>
                <w:noProof/>
                <w:webHidden/>
              </w:rPr>
            </w:r>
            <w:r>
              <w:rPr>
                <w:noProof/>
                <w:webHidden/>
              </w:rPr>
              <w:fldChar w:fldCharType="separate"/>
            </w:r>
            <w:r w:rsidR="003B1856">
              <w:rPr>
                <w:noProof/>
                <w:webHidden/>
              </w:rPr>
              <w:t>104</w:t>
            </w:r>
            <w:r>
              <w:rPr>
                <w:noProof/>
                <w:webHidden/>
              </w:rPr>
              <w:fldChar w:fldCharType="end"/>
            </w:r>
          </w:hyperlink>
        </w:p>
        <w:p w14:paraId="1401D54E" w14:textId="2FAE77E1" w:rsidR="0087420F" w:rsidRDefault="0087420F">
          <w:pPr>
            <w:pStyle w:val="TOC3"/>
            <w:tabs>
              <w:tab w:val="right" w:leader="dot" w:pos="9350"/>
            </w:tabs>
            <w:rPr>
              <w:rFonts w:cstheme="minorBidi"/>
              <w:noProof/>
              <w:kern w:val="2"/>
              <w:szCs w:val="24"/>
              <w14:ligatures w14:val="standardContextual"/>
            </w:rPr>
          </w:pPr>
          <w:hyperlink w:anchor="_Toc229070148" w:history="1">
            <w:r w:rsidRPr="009B11C1">
              <w:rPr>
                <w:rStyle w:val="Hyperlink"/>
                <w:noProof/>
              </w:rPr>
              <w:t>5.8.5 Disadvantages of Divide and Conquer</w:t>
            </w:r>
            <w:r>
              <w:rPr>
                <w:noProof/>
                <w:webHidden/>
              </w:rPr>
              <w:tab/>
            </w:r>
            <w:r>
              <w:rPr>
                <w:noProof/>
                <w:webHidden/>
              </w:rPr>
              <w:fldChar w:fldCharType="begin"/>
            </w:r>
            <w:r>
              <w:rPr>
                <w:noProof/>
                <w:webHidden/>
              </w:rPr>
              <w:instrText xml:space="preserve"> PAGEREF _Toc229070148 \h </w:instrText>
            </w:r>
            <w:r>
              <w:rPr>
                <w:noProof/>
                <w:webHidden/>
              </w:rPr>
            </w:r>
            <w:r>
              <w:rPr>
                <w:noProof/>
                <w:webHidden/>
              </w:rPr>
              <w:fldChar w:fldCharType="separate"/>
            </w:r>
            <w:r w:rsidR="003B1856">
              <w:rPr>
                <w:noProof/>
                <w:webHidden/>
              </w:rPr>
              <w:t>104</w:t>
            </w:r>
            <w:r>
              <w:rPr>
                <w:noProof/>
                <w:webHidden/>
              </w:rPr>
              <w:fldChar w:fldCharType="end"/>
            </w:r>
          </w:hyperlink>
        </w:p>
        <w:p w14:paraId="2560CB8F" w14:textId="6B98195E" w:rsidR="0087420F" w:rsidRDefault="0087420F">
          <w:pPr>
            <w:pStyle w:val="TOC3"/>
            <w:tabs>
              <w:tab w:val="right" w:leader="dot" w:pos="9350"/>
            </w:tabs>
            <w:rPr>
              <w:rFonts w:cstheme="minorBidi"/>
              <w:noProof/>
              <w:kern w:val="2"/>
              <w:szCs w:val="24"/>
              <w14:ligatures w14:val="standardContextual"/>
            </w:rPr>
          </w:pPr>
          <w:hyperlink w:anchor="_Toc229070149" w:history="1">
            <w:r w:rsidRPr="009B11C1">
              <w:rPr>
                <w:rStyle w:val="Hyperlink"/>
                <w:noProof/>
              </w:rPr>
              <w:t>5.8.6 Possible improvements to the Divide-and-Conquer technique</w:t>
            </w:r>
            <w:r>
              <w:rPr>
                <w:noProof/>
                <w:webHidden/>
              </w:rPr>
              <w:tab/>
            </w:r>
            <w:r>
              <w:rPr>
                <w:noProof/>
                <w:webHidden/>
              </w:rPr>
              <w:fldChar w:fldCharType="begin"/>
            </w:r>
            <w:r>
              <w:rPr>
                <w:noProof/>
                <w:webHidden/>
              </w:rPr>
              <w:instrText xml:space="preserve"> PAGEREF _Toc229070149 \h </w:instrText>
            </w:r>
            <w:r>
              <w:rPr>
                <w:noProof/>
                <w:webHidden/>
              </w:rPr>
            </w:r>
            <w:r>
              <w:rPr>
                <w:noProof/>
                <w:webHidden/>
              </w:rPr>
              <w:fldChar w:fldCharType="separate"/>
            </w:r>
            <w:r w:rsidR="003B1856">
              <w:rPr>
                <w:noProof/>
                <w:webHidden/>
              </w:rPr>
              <w:t>104</w:t>
            </w:r>
            <w:r>
              <w:rPr>
                <w:noProof/>
                <w:webHidden/>
              </w:rPr>
              <w:fldChar w:fldCharType="end"/>
            </w:r>
          </w:hyperlink>
        </w:p>
        <w:p w14:paraId="0D6DE599" w14:textId="60E2DDCF" w:rsidR="0087420F" w:rsidRDefault="0087420F">
          <w:pPr>
            <w:pStyle w:val="TOC2"/>
            <w:tabs>
              <w:tab w:val="right" w:leader="dot" w:pos="9350"/>
            </w:tabs>
            <w:rPr>
              <w:rFonts w:cstheme="minorBidi"/>
              <w:noProof/>
              <w:kern w:val="2"/>
              <w:szCs w:val="24"/>
              <w14:ligatures w14:val="standardContextual"/>
            </w:rPr>
          </w:pPr>
          <w:hyperlink w:anchor="_Toc229070150" w:history="1">
            <w:r w:rsidRPr="009B11C1">
              <w:rPr>
                <w:rStyle w:val="Hyperlink"/>
                <w:noProof/>
              </w:rPr>
              <w:t>5.9 Sample outputs</w:t>
            </w:r>
            <w:r>
              <w:rPr>
                <w:noProof/>
                <w:webHidden/>
              </w:rPr>
              <w:tab/>
            </w:r>
            <w:r>
              <w:rPr>
                <w:noProof/>
                <w:webHidden/>
              </w:rPr>
              <w:fldChar w:fldCharType="begin"/>
            </w:r>
            <w:r>
              <w:rPr>
                <w:noProof/>
                <w:webHidden/>
              </w:rPr>
              <w:instrText xml:space="preserve"> PAGEREF _Toc229070150 \h </w:instrText>
            </w:r>
            <w:r>
              <w:rPr>
                <w:noProof/>
                <w:webHidden/>
              </w:rPr>
            </w:r>
            <w:r>
              <w:rPr>
                <w:noProof/>
                <w:webHidden/>
              </w:rPr>
              <w:fldChar w:fldCharType="separate"/>
            </w:r>
            <w:r w:rsidR="003B1856">
              <w:rPr>
                <w:noProof/>
                <w:webHidden/>
              </w:rPr>
              <w:t>106</w:t>
            </w:r>
            <w:r>
              <w:rPr>
                <w:noProof/>
                <w:webHidden/>
              </w:rPr>
              <w:fldChar w:fldCharType="end"/>
            </w:r>
          </w:hyperlink>
        </w:p>
        <w:p w14:paraId="4C0DDE58" w14:textId="715DA269" w:rsidR="0087420F" w:rsidRDefault="0087420F">
          <w:pPr>
            <w:pStyle w:val="TOC3"/>
            <w:tabs>
              <w:tab w:val="right" w:leader="dot" w:pos="9350"/>
            </w:tabs>
            <w:rPr>
              <w:rFonts w:cstheme="minorBidi"/>
              <w:noProof/>
              <w:kern w:val="2"/>
              <w:szCs w:val="24"/>
              <w14:ligatures w14:val="standardContextual"/>
            </w:rPr>
          </w:pPr>
          <w:hyperlink w:anchor="_Toc229070151" w:history="1">
            <w:r w:rsidRPr="009B11C1">
              <w:rPr>
                <w:rStyle w:val="Hyperlink"/>
                <w:noProof/>
              </w:rPr>
              <w:t>5.9.1 Sample output for n = 4</w:t>
            </w:r>
            <w:r>
              <w:rPr>
                <w:noProof/>
                <w:webHidden/>
              </w:rPr>
              <w:tab/>
            </w:r>
            <w:r>
              <w:rPr>
                <w:noProof/>
                <w:webHidden/>
              </w:rPr>
              <w:fldChar w:fldCharType="begin"/>
            </w:r>
            <w:r>
              <w:rPr>
                <w:noProof/>
                <w:webHidden/>
              </w:rPr>
              <w:instrText xml:space="preserve"> PAGEREF _Toc229070151 \h </w:instrText>
            </w:r>
            <w:r>
              <w:rPr>
                <w:noProof/>
                <w:webHidden/>
              </w:rPr>
            </w:r>
            <w:r>
              <w:rPr>
                <w:noProof/>
                <w:webHidden/>
              </w:rPr>
              <w:fldChar w:fldCharType="separate"/>
            </w:r>
            <w:r w:rsidR="003B1856">
              <w:rPr>
                <w:noProof/>
                <w:webHidden/>
              </w:rPr>
              <w:t>106</w:t>
            </w:r>
            <w:r>
              <w:rPr>
                <w:noProof/>
                <w:webHidden/>
              </w:rPr>
              <w:fldChar w:fldCharType="end"/>
            </w:r>
          </w:hyperlink>
        </w:p>
        <w:p w14:paraId="4B17C5E9" w14:textId="396E27A2" w:rsidR="0087420F" w:rsidRDefault="0087420F">
          <w:pPr>
            <w:pStyle w:val="TOC3"/>
            <w:tabs>
              <w:tab w:val="right" w:leader="dot" w:pos="9350"/>
            </w:tabs>
            <w:rPr>
              <w:rFonts w:cstheme="minorBidi"/>
              <w:noProof/>
              <w:kern w:val="2"/>
              <w:szCs w:val="24"/>
              <w14:ligatures w14:val="standardContextual"/>
            </w:rPr>
          </w:pPr>
          <w:hyperlink w:anchor="_Toc229070152" w:history="1">
            <w:r w:rsidRPr="009B11C1">
              <w:rPr>
                <w:rStyle w:val="Hyperlink"/>
                <w:noProof/>
              </w:rPr>
              <w:t>5.9.2 Sample output for n = 5</w:t>
            </w:r>
            <w:r>
              <w:rPr>
                <w:noProof/>
                <w:webHidden/>
              </w:rPr>
              <w:tab/>
            </w:r>
            <w:r>
              <w:rPr>
                <w:noProof/>
                <w:webHidden/>
              </w:rPr>
              <w:fldChar w:fldCharType="begin"/>
            </w:r>
            <w:r>
              <w:rPr>
                <w:noProof/>
                <w:webHidden/>
              </w:rPr>
              <w:instrText xml:space="preserve"> PAGEREF _Toc229070152 \h </w:instrText>
            </w:r>
            <w:r>
              <w:rPr>
                <w:noProof/>
                <w:webHidden/>
              </w:rPr>
            </w:r>
            <w:r>
              <w:rPr>
                <w:noProof/>
                <w:webHidden/>
              </w:rPr>
              <w:fldChar w:fldCharType="separate"/>
            </w:r>
            <w:r w:rsidR="003B1856">
              <w:rPr>
                <w:noProof/>
                <w:webHidden/>
              </w:rPr>
              <w:t>106</w:t>
            </w:r>
            <w:r>
              <w:rPr>
                <w:noProof/>
                <w:webHidden/>
              </w:rPr>
              <w:fldChar w:fldCharType="end"/>
            </w:r>
          </w:hyperlink>
        </w:p>
        <w:p w14:paraId="6A1063B8" w14:textId="7A8F5ACB" w:rsidR="0087420F" w:rsidRDefault="0087420F">
          <w:pPr>
            <w:pStyle w:val="TOC3"/>
            <w:tabs>
              <w:tab w:val="right" w:leader="dot" w:pos="9350"/>
            </w:tabs>
            <w:rPr>
              <w:rFonts w:cstheme="minorBidi"/>
              <w:noProof/>
              <w:kern w:val="2"/>
              <w:szCs w:val="24"/>
              <w14:ligatures w14:val="standardContextual"/>
            </w:rPr>
          </w:pPr>
          <w:hyperlink w:anchor="_Toc229070153" w:history="1">
            <w:r w:rsidRPr="009B11C1">
              <w:rPr>
                <w:rStyle w:val="Hyperlink"/>
                <w:noProof/>
              </w:rPr>
              <w:t>5.9.3 Sample Output for n = 8</w:t>
            </w:r>
            <w:r>
              <w:rPr>
                <w:noProof/>
                <w:webHidden/>
              </w:rPr>
              <w:tab/>
            </w:r>
            <w:r>
              <w:rPr>
                <w:noProof/>
                <w:webHidden/>
              </w:rPr>
              <w:fldChar w:fldCharType="begin"/>
            </w:r>
            <w:r>
              <w:rPr>
                <w:noProof/>
                <w:webHidden/>
              </w:rPr>
              <w:instrText xml:space="preserve"> PAGEREF _Toc229070153 \h </w:instrText>
            </w:r>
            <w:r>
              <w:rPr>
                <w:noProof/>
                <w:webHidden/>
              </w:rPr>
            </w:r>
            <w:r>
              <w:rPr>
                <w:noProof/>
                <w:webHidden/>
              </w:rPr>
              <w:fldChar w:fldCharType="separate"/>
            </w:r>
            <w:r w:rsidR="003B1856">
              <w:rPr>
                <w:noProof/>
                <w:webHidden/>
              </w:rPr>
              <w:t>107</w:t>
            </w:r>
            <w:r>
              <w:rPr>
                <w:noProof/>
                <w:webHidden/>
              </w:rPr>
              <w:fldChar w:fldCharType="end"/>
            </w:r>
          </w:hyperlink>
        </w:p>
        <w:p w14:paraId="11CE6F26" w14:textId="206035E5" w:rsidR="0087420F" w:rsidRDefault="0087420F">
          <w:pPr>
            <w:pStyle w:val="TOC2"/>
            <w:tabs>
              <w:tab w:val="right" w:leader="dot" w:pos="9350"/>
            </w:tabs>
            <w:rPr>
              <w:rFonts w:cstheme="minorBidi"/>
              <w:noProof/>
              <w:kern w:val="2"/>
              <w:szCs w:val="24"/>
              <w14:ligatures w14:val="standardContextual"/>
            </w:rPr>
          </w:pPr>
          <w:hyperlink w:anchor="_Toc229070154" w:history="1">
            <w:r w:rsidRPr="009B11C1">
              <w:rPr>
                <w:rStyle w:val="Hyperlink"/>
                <w:noProof/>
              </w:rPr>
              <w:t>5.10 Summary and key findings</w:t>
            </w:r>
            <w:r>
              <w:rPr>
                <w:noProof/>
                <w:webHidden/>
              </w:rPr>
              <w:tab/>
            </w:r>
            <w:r>
              <w:rPr>
                <w:noProof/>
                <w:webHidden/>
              </w:rPr>
              <w:fldChar w:fldCharType="begin"/>
            </w:r>
            <w:r>
              <w:rPr>
                <w:noProof/>
                <w:webHidden/>
              </w:rPr>
              <w:instrText xml:space="preserve"> PAGEREF _Toc229070154 \h </w:instrText>
            </w:r>
            <w:r>
              <w:rPr>
                <w:noProof/>
                <w:webHidden/>
              </w:rPr>
            </w:r>
            <w:r>
              <w:rPr>
                <w:noProof/>
                <w:webHidden/>
              </w:rPr>
              <w:fldChar w:fldCharType="separate"/>
            </w:r>
            <w:r w:rsidR="003B1856">
              <w:rPr>
                <w:noProof/>
                <w:webHidden/>
              </w:rPr>
              <w:t>108</w:t>
            </w:r>
            <w:r>
              <w:rPr>
                <w:noProof/>
                <w:webHidden/>
              </w:rPr>
              <w:fldChar w:fldCharType="end"/>
            </w:r>
          </w:hyperlink>
        </w:p>
        <w:p w14:paraId="378ACE76" w14:textId="73D69EC8" w:rsidR="0087420F" w:rsidRDefault="0087420F">
          <w:pPr>
            <w:pStyle w:val="TOC1"/>
            <w:tabs>
              <w:tab w:val="right" w:leader="dot" w:pos="9350"/>
            </w:tabs>
            <w:rPr>
              <w:rFonts w:cstheme="minorBidi"/>
              <w:noProof/>
              <w:kern w:val="2"/>
              <w:szCs w:val="24"/>
              <w14:ligatures w14:val="standardContextual"/>
            </w:rPr>
          </w:pPr>
          <w:hyperlink w:anchor="_Toc229070155" w:history="1">
            <w:r w:rsidRPr="009B11C1">
              <w:rPr>
                <w:rStyle w:val="Hyperlink"/>
                <w:noProof/>
              </w:rPr>
              <w:t>6. Lattice Crossing</w:t>
            </w:r>
            <w:r>
              <w:rPr>
                <w:noProof/>
                <w:webHidden/>
              </w:rPr>
              <w:tab/>
            </w:r>
            <w:r>
              <w:rPr>
                <w:noProof/>
                <w:webHidden/>
              </w:rPr>
              <w:fldChar w:fldCharType="begin"/>
            </w:r>
            <w:r>
              <w:rPr>
                <w:noProof/>
                <w:webHidden/>
              </w:rPr>
              <w:instrText xml:space="preserve"> PAGEREF _Toc229070155 \h </w:instrText>
            </w:r>
            <w:r>
              <w:rPr>
                <w:noProof/>
                <w:webHidden/>
              </w:rPr>
            </w:r>
            <w:r>
              <w:rPr>
                <w:noProof/>
                <w:webHidden/>
              </w:rPr>
              <w:fldChar w:fldCharType="separate"/>
            </w:r>
            <w:r w:rsidR="003B1856">
              <w:rPr>
                <w:noProof/>
                <w:webHidden/>
              </w:rPr>
              <w:t>109</w:t>
            </w:r>
            <w:r>
              <w:rPr>
                <w:noProof/>
                <w:webHidden/>
              </w:rPr>
              <w:fldChar w:fldCharType="end"/>
            </w:r>
          </w:hyperlink>
        </w:p>
        <w:p w14:paraId="631F4D8C" w14:textId="20CAE63A" w:rsidR="0087420F" w:rsidRDefault="0087420F">
          <w:pPr>
            <w:pStyle w:val="TOC2"/>
            <w:tabs>
              <w:tab w:val="right" w:leader="dot" w:pos="9350"/>
            </w:tabs>
            <w:rPr>
              <w:rFonts w:cstheme="minorBidi"/>
              <w:noProof/>
              <w:kern w:val="2"/>
              <w:szCs w:val="24"/>
              <w14:ligatures w14:val="standardContextual"/>
            </w:rPr>
          </w:pPr>
          <w:hyperlink w:anchor="_Toc229070156" w:history="1">
            <w:r w:rsidRPr="009B11C1">
              <w:rPr>
                <w:rStyle w:val="Hyperlink"/>
                <w:noProof/>
              </w:rPr>
              <w:t>6.1 Abstract</w:t>
            </w:r>
            <w:r>
              <w:rPr>
                <w:noProof/>
                <w:webHidden/>
              </w:rPr>
              <w:tab/>
            </w:r>
            <w:r>
              <w:rPr>
                <w:noProof/>
                <w:webHidden/>
              </w:rPr>
              <w:fldChar w:fldCharType="begin"/>
            </w:r>
            <w:r>
              <w:rPr>
                <w:noProof/>
                <w:webHidden/>
              </w:rPr>
              <w:instrText xml:space="preserve"> PAGEREF _Toc229070156 \h </w:instrText>
            </w:r>
            <w:r>
              <w:rPr>
                <w:noProof/>
                <w:webHidden/>
              </w:rPr>
            </w:r>
            <w:r>
              <w:rPr>
                <w:noProof/>
                <w:webHidden/>
              </w:rPr>
              <w:fldChar w:fldCharType="separate"/>
            </w:r>
            <w:r w:rsidR="003B1856">
              <w:rPr>
                <w:noProof/>
                <w:webHidden/>
              </w:rPr>
              <w:t>109</w:t>
            </w:r>
            <w:r>
              <w:rPr>
                <w:noProof/>
                <w:webHidden/>
              </w:rPr>
              <w:fldChar w:fldCharType="end"/>
            </w:r>
          </w:hyperlink>
        </w:p>
        <w:p w14:paraId="42EED50B" w14:textId="4862226A" w:rsidR="0087420F" w:rsidRDefault="0087420F">
          <w:pPr>
            <w:pStyle w:val="TOC2"/>
            <w:tabs>
              <w:tab w:val="right" w:leader="dot" w:pos="9350"/>
            </w:tabs>
            <w:rPr>
              <w:rFonts w:cstheme="minorBidi"/>
              <w:noProof/>
              <w:kern w:val="2"/>
              <w:szCs w:val="24"/>
              <w14:ligatures w14:val="standardContextual"/>
            </w:rPr>
          </w:pPr>
          <w:hyperlink w:anchor="_Toc229070157" w:history="1">
            <w:r w:rsidRPr="009B11C1">
              <w:rPr>
                <w:rStyle w:val="Hyperlink"/>
                <w:noProof/>
              </w:rPr>
              <w:t>6.2 Assumptions</w:t>
            </w:r>
            <w:r>
              <w:rPr>
                <w:noProof/>
                <w:webHidden/>
              </w:rPr>
              <w:tab/>
            </w:r>
            <w:r>
              <w:rPr>
                <w:noProof/>
                <w:webHidden/>
              </w:rPr>
              <w:fldChar w:fldCharType="begin"/>
            </w:r>
            <w:r>
              <w:rPr>
                <w:noProof/>
                <w:webHidden/>
              </w:rPr>
              <w:instrText xml:space="preserve"> PAGEREF _Toc229070157 \h </w:instrText>
            </w:r>
            <w:r>
              <w:rPr>
                <w:noProof/>
                <w:webHidden/>
              </w:rPr>
            </w:r>
            <w:r>
              <w:rPr>
                <w:noProof/>
                <w:webHidden/>
              </w:rPr>
              <w:fldChar w:fldCharType="separate"/>
            </w:r>
            <w:r w:rsidR="003B1856">
              <w:rPr>
                <w:noProof/>
                <w:webHidden/>
              </w:rPr>
              <w:t>110</w:t>
            </w:r>
            <w:r>
              <w:rPr>
                <w:noProof/>
                <w:webHidden/>
              </w:rPr>
              <w:fldChar w:fldCharType="end"/>
            </w:r>
          </w:hyperlink>
        </w:p>
        <w:p w14:paraId="5F6FD106" w14:textId="5CDB9A0C" w:rsidR="0087420F" w:rsidRDefault="0087420F">
          <w:pPr>
            <w:pStyle w:val="TOC3"/>
            <w:tabs>
              <w:tab w:val="right" w:leader="dot" w:pos="9350"/>
            </w:tabs>
            <w:rPr>
              <w:rFonts w:cstheme="minorBidi"/>
              <w:noProof/>
              <w:kern w:val="2"/>
              <w:szCs w:val="24"/>
              <w14:ligatures w14:val="standardContextual"/>
            </w:rPr>
          </w:pPr>
          <w:hyperlink w:anchor="_Toc229070158" w:history="1">
            <w:r w:rsidRPr="009B11C1">
              <w:rPr>
                <w:rStyle w:val="Hyperlink"/>
                <w:noProof/>
              </w:rPr>
              <w:t>6.2.1 Lattice definition</w:t>
            </w:r>
            <w:r>
              <w:rPr>
                <w:noProof/>
                <w:webHidden/>
              </w:rPr>
              <w:tab/>
            </w:r>
            <w:r>
              <w:rPr>
                <w:noProof/>
                <w:webHidden/>
              </w:rPr>
              <w:fldChar w:fldCharType="begin"/>
            </w:r>
            <w:r>
              <w:rPr>
                <w:noProof/>
                <w:webHidden/>
              </w:rPr>
              <w:instrText xml:space="preserve"> PAGEREF _Toc229070158 \h </w:instrText>
            </w:r>
            <w:r>
              <w:rPr>
                <w:noProof/>
                <w:webHidden/>
              </w:rPr>
            </w:r>
            <w:r>
              <w:rPr>
                <w:noProof/>
                <w:webHidden/>
              </w:rPr>
              <w:fldChar w:fldCharType="separate"/>
            </w:r>
            <w:r w:rsidR="003B1856">
              <w:rPr>
                <w:noProof/>
                <w:webHidden/>
              </w:rPr>
              <w:t>110</w:t>
            </w:r>
            <w:r>
              <w:rPr>
                <w:noProof/>
                <w:webHidden/>
              </w:rPr>
              <w:fldChar w:fldCharType="end"/>
            </w:r>
          </w:hyperlink>
        </w:p>
        <w:p w14:paraId="5FB2BEB3" w14:textId="0ED783C9" w:rsidR="0087420F" w:rsidRDefault="0087420F">
          <w:pPr>
            <w:pStyle w:val="TOC3"/>
            <w:tabs>
              <w:tab w:val="right" w:leader="dot" w:pos="9350"/>
            </w:tabs>
            <w:rPr>
              <w:rFonts w:cstheme="minorBidi"/>
              <w:noProof/>
              <w:kern w:val="2"/>
              <w:szCs w:val="24"/>
              <w14:ligatures w14:val="standardContextual"/>
            </w:rPr>
          </w:pPr>
          <w:hyperlink w:anchor="_Toc229070159" w:history="1">
            <w:r w:rsidRPr="009B11C1">
              <w:rPr>
                <w:rStyle w:val="Hyperlink"/>
                <w:noProof/>
              </w:rPr>
              <w:t>6.2.2 Segment rules</w:t>
            </w:r>
            <w:r>
              <w:rPr>
                <w:noProof/>
                <w:webHidden/>
              </w:rPr>
              <w:tab/>
            </w:r>
            <w:r>
              <w:rPr>
                <w:noProof/>
                <w:webHidden/>
              </w:rPr>
              <w:fldChar w:fldCharType="begin"/>
            </w:r>
            <w:r>
              <w:rPr>
                <w:noProof/>
                <w:webHidden/>
              </w:rPr>
              <w:instrText xml:space="preserve"> PAGEREF _Toc229070159 \h </w:instrText>
            </w:r>
            <w:r>
              <w:rPr>
                <w:noProof/>
                <w:webHidden/>
              </w:rPr>
            </w:r>
            <w:r>
              <w:rPr>
                <w:noProof/>
                <w:webHidden/>
              </w:rPr>
              <w:fldChar w:fldCharType="separate"/>
            </w:r>
            <w:r w:rsidR="003B1856">
              <w:rPr>
                <w:noProof/>
                <w:webHidden/>
              </w:rPr>
              <w:t>110</w:t>
            </w:r>
            <w:r>
              <w:rPr>
                <w:noProof/>
                <w:webHidden/>
              </w:rPr>
              <w:fldChar w:fldCharType="end"/>
            </w:r>
          </w:hyperlink>
        </w:p>
        <w:p w14:paraId="674ACBF7" w14:textId="53628ED8" w:rsidR="0087420F" w:rsidRDefault="0087420F">
          <w:pPr>
            <w:pStyle w:val="TOC3"/>
            <w:tabs>
              <w:tab w:val="right" w:leader="dot" w:pos="9350"/>
            </w:tabs>
            <w:rPr>
              <w:rFonts w:cstheme="minorBidi"/>
              <w:noProof/>
              <w:kern w:val="2"/>
              <w:szCs w:val="24"/>
              <w14:ligatures w14:val="standardContextual"/>
            </w:rPr>
          </w:pPr>
          <w:hyperlink w:anchor="_Toc229070160" w:history="1">
            <w:r w:rsidRPr="009B11C1">
              <w:rPr>
                <w:rStyle w:val="Hyperlink"/>
                <w:noProof/>
              </w:rPr>
              <w:t>6.2.3 Connected-Path constraint</w:t>
            </w:r>
            <w:r>
              <w:rPr>
                <w:noProof/>
                <w:webHidden/>
              </w:rPr>
              <w:tab/>
            </w:r>
            <w:r>
              <w:rPr>
                <w:noProof/>
                <w:webHidden/>
              </w:rPr>
              <w:fldChar w:fldCharType="begin"/>
            </w:r>
            <w:r>
              <w:rPr>
                <w:noProof/>
                <w:webHidden/>
              </w:rPr>
              <w:instrText xml:space="preserve"> PAGEREF _Toc229070160 \h </w:instrText>
            </w:r>
            <w:r>
              <w:rPr>
                <w:noProof/>
                <w:webHidden/>
              </w:rPr>
            </w:r>
            <w:r>
              <w:rPr>
                <w:noProof/>
                <w:webHidden/>
              </w:rPr>
              <w:fldChar w:fldCharType="separate"/>
            </w:r>
            <w:r w:rsidR="003B1856">
              <w:rPr>
                <w:noProof/>
                <w:webHidden/>
              </w:rPr>
              <w:t>110</w:t>
            </w:r>
            <w:r>
              <w:rPr>
                <w:noProof/>
                <w:webHidden/>
              </w:rPr>
              <w:fldChar w:fldCharType="end"/>
            </w:r>
          </w:hyperlink>
        </w:p>
        <w:p w14:paraId="3B7FB4FF" w14:textId="5FD969AD" w:rsidR="0087420F" w:rsidRDefault="0087420F">
          <w:pPr>
            <w:pStyle w:val="TOC3"/>
            <w:tabs>
              <w:tab w:val="right" w:leader="dot" w:pos="9350"/>
            </w:tabs>
            <w:rPr>
              <w:rFonts w:cstheme="minorBidi"/>
              <w:noProof/>
              <w:kern w:val="2"/>
              <w:szCs w:val="24"/>
              <w14:ligatures w14:val="standardContextual"/>
            </w:rPr>
          </w:pPr>
          <w:hyperlink w:anchor="_Toc229070161" w:history="1">
            <w:r w:rsidRPr="009B11C1">
              <w:rPr>
                <w:rStyle w:val="Hyperlink"/>
                <w:noProof/>
              </w:rPr>
              <w:t>6.2.4 Problem scope</w:t>
            </w:r>
            <w:r>
              <w:rPr>
                <w:noProof/>
                <w:webHidden/>
              </w:rPr>
              <w:tab/>
            </w:r>
            <w:r>
              <w:rPr>
                <w:noProof/>
                <w:webHidden/>
              </w:rPr>
              <w:fldChar w:fldCharType="begin"/>
            </w:r>
            <w:r>
              <w:rPr>
                <w:noProof/>
                <w:webHidden/>
              </w:rPr>
              <w:instrText xml:space="preserve"> PAGEREF _Toc229070161 \h </w:instrText>
            </w:r>
            <w:r>
              <w:rPr>
                <w:noProof/>
                <w:webHidden/>
              </w:rPr>
            </w:r>
            <w:r>
              <w:rPr>
                <w:noProof/>
                <w:webHidden/>
              </w:rPr>
              <w:fldChar w:fldCharType="separate"/>
            </w:r>
            <w:r w:rsidR="003B1856">
              <w:rPr>
                <w:noProof/>
                <w:webHidden/>
              </w:rPr>
              <w:t>111</w:t>
            </w:r>
            <w:r>
              <w:rPr>
                <w:noProof/>
                <w:webHidden/>
              </w:rPr>
              <w:fldChar w:fldCharType="end"/>
            </w:r>
          </w:hyperlink>
        </w:p>
        <w:p w14:paraId="2D4F748D" w14:textId="59741B96" w:rsidR="0087420F" w:rsidRDefault="0087420F">
          <w:pPr>
            <w:pStyle w:val="TOC3"/>
            <w:tabs>
              <w:tab w:val="right" w:leader="dot" w:pos="9350"/>
            </w:tabs>
            <w:rPr>
              <w:rFonts w:cstheme="minorBidi"/>
              <w:noProof/>
              <w:kern w:val="2"/>
              <w:szCs w:val="24"/>
              <w14:ligatures w14:val="standardContextual"/>
            </w:rPr>
          </w:pPr>
          <w:hyperlink w:anchor="_Toc229070162" w:history="1">
            <w:r w:rsidRPr="009B11C1">
              <w:rPr>
                <w:rStyle w:val="Hyperlink"/>
                <w:noProof/>
              </w:rPr>
              <w:t>6.2.5 Candidate Endpoint Set (DP Approach)</w:t>
            </w:r>
            <w:r>
              <w:rPr>
                <w:noProof/>
                <w:webHidden/>
              </w:rPr>
              <w:tab/>
            </w:r>
            <w:r>
              <w:rPr>
                <w:noProof/>
                <w:webHidden/>
              </w:rPr>
              <w:fldChar w:fldCharType="begin"/>
            </w:r>
            <w:r>
              <w:rPr>
                <w:noProof/>
                <w:webHidden/>
              </w:rPr>
              <w:instrText xml:space="preserve"> PAGEREF _Toc229070162 \h </w:instrText>
            </w:r>
            <w:r>
              <w:rPr>
                <w:noProof/>
                <w:webHidden/>
              </w:rPr>
            </w:r>
            <w:r>
              <w:rPr>
                <w:noProof/>
                <w:webHidden/>
              </w:rPr>
              <w:fldChar w:fldCharType="separate"/>
            </w:r>
            <w:r w:rsidR="003B1856">
              <w:rPr>
                <w:noProof/>
                <w:webHidden/>
              </w:rPr>
              <w:t>111</w:t>
            </w:r>
            <w:r>
              <w:rPr>
                <w:noProof/>
                <w:webHidden/>
              </w:rPr>
              <w:fldChar w:fldCharType="end"/>
            </w:r>
          </w:hyperlink>
        </w:p>
        <w:p w14:paraId="5C371DDD" w14:textId="4E2EC92C" w:rsidR="0087420F" w:rsidRDefault="0087420F">
          <w:pPr>
            <w:pStyle w:val="TOC3"/>
            <w:tabs>
              <w:tab w:val="right" w:leader="dot" w:pos="9350"/>
            </w:tabs>
            <w:rPr>
              <w:rFonts w:cstheme="minorBidi"/>
              <w:noProof/>
              <w:kern w:val="2"/>
              <w:szCs w:val="24"/>
              <w14:ligatures w14:val="standardContextual"/>
            </w:rPr>
          </w:pPr>
          <w:hyperlink w:anchor="_Toc229070163" w:history="1">
            <w:r w:rsidRPr="009B11C1">
              <w:rPr>
                <w:rStyle w:val="Hyperlink"/>
                <w:noProof/>
              </w:rPr>
              <w:t>6.2.6 Coordinate Convention</w:t>
            </w:r>
            <w:r>
              <w:rPr>
                <w:noProof/>
                <w:webHidden/>
              </w:rPr>
              <w:tab/>
            </w:r>
            <w:r>
              <w:rPr>
                <w:noProof/>
                <w:webHidden/>
              </w:rPr>
              <w:fldChar w:fldCharType="begin"/>
            </w:r>
            <w:r>
              <w:rPr>
                <w:noProof/>
                <w:webHidden/>
              </w:rPr>
              <w:instrText xml:space="preserve"> PAGEREF _Toc229070163 \h </w:instrText>
            </w:r>
            <w:r>
              <w:rPr>
                <w:noProof/>
                <w:webHidden/>
              </w:rPr>
            </w:r>
            <w:r>
              <w:rPr>
                <w:noProof/>
                <w:webHidden/>
              </w:rPr>
              <w:fldChar w:fldCharType="separate"/>
            </w:r>
            <w:r w:rsidR="003B1856">
              <w:rPr>
                <w:noProof/>
                <w:webHidden/>
              </w:rPr>
              <w:t>111</w:t>
            </w:r>
            <w:r>
              <w:rPr>
                <w:noProof/>
                <w:webHidden/>
              </w:rPr>
              <w:fldChar w:fldCharType="end"/>
            </w:r>
          </w:hyperlink>
        </w:p>
        <w:p w14:paraId="49817C8E" w14:textId="381D8E95" w:rsidR="0087420F" w:rsidRDefault="0087420F">
          <w:pPr>
            <w:pStyle w:val="TOC2"/>
            <w:tabs>
              <w:tab w:val="right" w:leader="dot" w:pos="9350"/>
            </w:tabs>
            <w:rPr>
              <w:rFonts w:cstheme="minorBidi"/>
              <w:noProof/>
              <w:kern w:val="2"/>
              <w:szCs w:val="24"/>
              <w14:ligatures w14:val="standardContextual"/>
            </w:rPr>
          </w:pPr>
          <w:hyperlink w:anchor="_Toc229070164" w:history="1">
            <w:r w:rsidRPr="009B11C1">
              <w:rPr>
                <w:rStyle w:val="Hyperlink"/>
                <w:noProof/>
              </w:rPr>
              <w:t>6.3. Problem Description</w:t>
            </w:r>
            <w:r>
              <w:rPr>
                <w:noProof/>
                <w:webHidden/>
              </w:rPr>
              <w:tab/>
            </w:r>
            <w:r>
              <w:rPr>
                <w:noProof/>
                <w:webHidden/>
              </w:rPr>
              <w:fldChar w:fldCharType="begin"/>
            </w:r>
            <w:r>
              <w:rPr>
                <w:noProof/>
                <w:webHidden/>
              </w:rPr>
              <w:instrText xml:space="preserve"> PAGEREF _Toc229070164 \h </w:instrText>
            </w:r>
            <w:r>
              <w:rPr>
                <w:noProof/>
                <w:webHidden/>
              </w:rPr>
            </w:r>
            <w:r>
              <w:rPr>
                <w:noProof/>
                <w:webHidden/>
              </w:rPr>
              <w:fldChar w:fldCharType="separate"/>
            </w:r>
            <w:r w:rsidR="003B1856">
              <w:rPr>
                <w:noProof/>
                <w:webHidden/>
              </w:rPr>
              <w:t>112</w:t>
            </w:r>
            <w:r>
              <w:rPr>
                <w:noProof/>
                <w:webHidden/>
              </w:rPr>
              <w:fldChar w:fldCharType="end"/>
            </w:r>
          </w:hyperlink>
        </w:p>
        <w:p w14:paraId="07942231" w14:textId="03DCC552" w:rsidR="0087420F" w:rsidRDefault="0087420F">
          <w:pPr>
            <w:pStyle w:val="TOC3"/>
            <w:tabs>
              <w:tab w:val="right" w:leader="dot" w:pos="9350"/>
            </w:tabs>
            <w:rPr>
              <w:rFonts w:cstheme="minorBidi"/>
              <w:noProof/>
              <w:kern w:val="2"/>
              <w:szCs w:val="24"/>
              <w14:ligatures w14:val="standardContextual"/>
            </w:rPr>
          </w:pPr>
          <w:hyperlink w:anchor="_Toc229070165" w:history="1">
            <w:r w:rsidRPr="009B11C1">
              <w:rPr>
                <w:rStyle w:val="Hyperlink"/>
                <w:noProof/>
              </w:rPr>
              <w:t>6.3.1 Formal Statement</w:t>
            </w:r>
            <w:r>
              <w:rPr>
                <w:noProof/>
                <w:webHidden/>
              </w:rPr>
              <w:tab/>
            </w:r>
            <w:r>
              <w:rPr>
                <w:noProof/>
                <w:webHidden/>
              </w:rPr>
              <w:fldChar w:fldCharType="begin"/>
            </w:r>
            <w:r>
              <w:rPr>
                <w:noProof/>
                <w:webHidden/>
              </w:rPr>
              <w:instrText xml:space="preserve"> PAGEREF _Toc229070165 \h </w:instrText>
            </w:r>
            <w:r>
              <w:rPr>
                <w:noProof/>
                <w:webHidden/>
              </w:rPr>
            </w:r>
            <w:r>
              <w:rPr>
                <w:noProof/>
                <w:webHidden/>
              </w:rPr>
              <w:fldChar w:fldCharType="separate"/>
            </w:r>
            <w:r w:rsidR="003B1856">
              <w:rPr>
                <w:noProof/>
                <w:webHidden/>
              </w:rPr>
              <w:t>112</w:t>
            </w:r>
            <w:r>
              <w:rPr>
                <w:noProof/>
                <w:webHidden/>
              </w:rPr>
              <w:fldChar w:fldCharType="end"/>
            </w:r>
          </w:hyperlink>
        </w:p>
        <w:p w14:paraId="58F053AB" w14:textId="28726489" w:rsidR="0087420F" w:rsidRDefault="0087420F">
          <w:pPr>
            <w:pStyle w:val="TOC3"/>
            <w:tabs>
              <w:tab w:val="right" w:leader="dot" w:pos="9350"/>
            </w:tabs>
            <w:rPr>
              <w:rFonts w:cstheme="minorBidi"/>
              <w:noProof/>
              <w:kern w:val="2"/>
              <w:szCs w:val="24"/>
              <w14:ligatures w14:val="standardContextual"/>
            </w:rPr>
          </w:pPr>
          <w:hyperlink w:anchor="_Toc229070166" w:history="1">
            <w:r w:rsidRPr="009B11C1">
              <w:rPr>
                <w:rStyle w:val="Hyperlink"/>
                <w:noProof/>
              </w:rPr>
              <w:t>6.3.2 Origin and Motivation</w:t>
            </w:r>
            <w:r>
              <w:rPr>
                <w:noProof/>
                <w:webHidden/>
              </w:rPr>
              <w:tab/>
            </w:r>
            <w:r>
              <w:rPr>
                <w:noProof/>
                <w:webHidden/>
              </w:rPr>
              <w:fldChar w:fldCharType="begin"/>
            </w:r>
            <w:r>
              <w:rPr>
                <w:noProof/>
                <w:webHidden/>
              </w:rPr>
              <w:instrText xml:space="preserve"> PAGEREF _Toc229070166 \h </w:instrText>
            </w:r>
            <w:r>
              <w:rPr>
                <w:noProof/>
                <w:webHidden/>
              </w:rPr>
            </w:r>
            <w:r>
              <w:rPr>
                <w:noProof/>
                <w:webHidden/>
              </w:rPr>
              <w:fldChar w:fldCharType="separate"/>
            </w:r>
            <w:r w:rsidR="003B1856">
              <w:rPr>
                <w:noProof/>
                <w:webHidden/>
              </w:rPr>
              <w:t>112</w:t>
            </w:r>
            <w:r>
              <w:rPr>
                <w:noProof/>
                <w:webHidden/>
              </w:rPr>
              <w:fldChar w:fldCharType="end"/>
            </w:r>
          </w:hyperlink>
        </w:p>
        <w:p w14:paraId="16C6A4DC" w14:textId="370DAFDE" w:rsidR="0087420F" w:rsidRDefault="0087420F">
          <w:pPr>
            <w:pStyle w:val="TOC3"/>
            <w:tabs>
              <w:tab w:val="right" w:leader="dot" w:pos="9350"/>
            </w:tabs>
            <w:rPr>
              <w:rFonts w:cstheme="minorBidi"/>
              <w:noProof/>
              <w:kern w:val="2"/>
              <w:szCs w:val="24"/>
              <w14:ligatures w14:val="standardContextual"/>
            </w:rPr>
          </w:pPr>
          <w:hyperlink w:anchor="_Toc229070167" w:history="1">
            <w:r w:rsidRPr="009B11C1">
              <w:rPr>
                <w:rStyle w:val="Hyperlink"/>
                <w:noProof/>
              </w:rPr>
              <w:t>6.3.3 2n-2 lines</w:t>
            </w:r>
            <w:r>
              <w:rPr>
                <w:noProof/>
                <w:webHidden/>
              </w:rPr>
              <w:tab/>
            </w:r>
            <w:r>
              <w:rPr>
                <w:noProof/>
                <w:webHidden/>
              </w:rPr>
              <w:fldChar w:fldCharType="begin"/>
            </w:r>
            <w:r>
              <w:rPr>
                <w:noProof/>
                <w:webHidden/>
              </w:rPr>
              <w:instrText xml:space="preserve"> PAGEREF _Toc229070167 \h </w:instrText>
            </w:r>
            <w:r>
              <w:rPr>
                <w:noProof/>
                <w:webHidden/>
              </w:rPr>
            </w:r>
            <w:r>
              <w:rPr>
                <w:noProof/>
                <w:webHidden/>
              </w:rPr>
              <w:fldChar w:fldCharType="separate"/>
            </w:r>
            <w:r w:rsidR="003B1856">
              <w:rPr>
                <w:noProof/>
                <w:webHidden/>
              </w:rPr>
              <w:t>112</w:t>
            </w:r>
            <w:r>
              <w:rPr>
                <w:noProof/>
                <w:webHidden/>
              </w:rPr>
              <w:fldChar w:fldCharType="end"/>
            </w:r>
          </w:hyperlink>
        </w:p>
        <w:p w14:paraId="5DAF4850" w14:textId="39C708C1" w:rsidR="0087420F" w:rsidRDefault="0087420F">
          <w:pPr>
            <w:pStyle w:val="TOC2"/>
            <w:tabs>
              <w:tab w:val="right" w:leader="dot" w:pos="9350"/>
            </w:tabs>
            <w:rPr>
              <w:rFonts w:cstheme="minorBidi"/>
              <w:noProof/>
              <w:kern w:val="2"/>
              <w:szCs w:val="24"/>
              <w14:ligatures w14:val="standardContextual"/>
            </w:rPr>
          </w:pPr>
          <w:hyperlink w:anchor="_Toc229070168" w:history="1">
            <w:r w:rsidRPr="009B11C1">
              <w:rPr>
                <w:rStyle w:val="Hyperlink"/>
                <w:noProof/>
              </w:rPr>
              <w:t>6.4. Technique 1:  Dynamic Programming with Backtracking</w:t>
            </w:r>
            <w:r>
              <w:rPr>
                <w:noProof/>
                <w:webHidden/>
              </w:rPr>
              <w:tab/>
            </w:r>
            <w:r>
              <w:rPr>
                <w:noProof/>
                <w:webHidden/>
              </w:rPr>
              <w:fldChar w:fldCharType="begin"/>
            </w:r>
            <w:r>
              <w:rPr>
                <w:noProof/>
                <w:webHidden/>
              </w:rPr>
              <w:instrText xml:space="preserve"> PAGEREF _Toc229070168 \h </w:instrText>
            </w:r>
            <w:r>
              <w:rPr>
                <w:noProof/>
                <w:webHidden/>
              </w:rPr>
            </w:r>
            <w:r>
              <w:rPr>
                <w:noProof/>
                <w:webHidden/>
              </w:rPr>
              <w:fldChar w:fldCharType="separate"/>
            </w:r>
            <w:r w:rsidR="003B1856">
              <w:rPr>
                <w:noProof/>
                <w:webHidden/>
              </w:rPr>
              <w:t>114</w:t>
            </w:r>
            <w:r>
              <w:rPr>
                <w:noProof/>
                <w:webHidden/>
              </w:rPr>
              <w:fldChar w:fldCharType="end"/>
            </w:r>
          </w:hyperlink>
        </w:p>
        <w:p w14:paraId="28760E57" w14:textId="70735636" w:rsidR="0087420F" w:rsidRDefault="0087420F">
          <w:pPr>
            <w:pStyle w:val="TOC3"/>
            <w:tabs>
              <w:tab w:val="right" w:leader="dot" w:pos="9350"/>
            </w:tabs>
            <w:rPr>
              <w:rFonts w:cstheme="minorBidi"/>
              <w:noProof/>
              <w:kern w:val="2"/>
              <w:szCs w:val="24"/>
              <w14:ligatures w14:val="standardContextual"/>
            </w:rPr>
          </w:pPr>
          <w:hyperlink w:anchor="_Toc229070169" w:history="1">
            <w:r w:rsidRPr="009B11C1">
              <w:rPr>
                <w:rStyle w:val="Hyperlink"/>
                <w:noProof/>
              </w:rPr>
              <w:t>6.4.1 Abstract</w:t>
            </w:r>
            <w:r>
              <w:rPr>
                <w:noProof/>
                <w:webHidden/>
              </w:rPr>
              <w:tab/>
            </w:r>
            <w:r>
              <w:rPr>
                <w:noProof/>
                <w:webHidden/>
              </w:rPr>
              <w:fldChar w:fldCharType="begin"/>
            </w:r>
            <w:r>
              <w:rPr>
                <w:noProof/>
                <w:webHidden/>
              </w:rPr>
              <w:instrText xml:space="preserve"> PAGEREF _Toc229070169 \h </w:instrText>
            </w:r>
            <w:r>
              <w:rPr>
                <w:noProof/>
                <w:webHidden/>
              </w:rPr>
            </w:r>
            <w:r>
              <w:rPr>
                <w:noProof/>
                <w:webHidden/>
              </w:rPr>
              <w:fldChar w:fldCharType="separate"/>
            </w:r>
            <w:r w:rsidR="003B1856">
              <w:rPr>
                <w:noProof/>
                <w:webHidden/>
              </w:rPr>
              <w:t>114</w:t>
            </w:r>
            <w:r>
              <w:rPr>
                <w:noProof/>
                <w:webHidden/>
              </w:rPr>
              <w:fldChar w:fldCharType="end"/>
            </w:r>
          </w:hyperlink>
        </w:p>
        <w:p w14:paraId="5410DAF3" w14:textId="2A751744" w:rsidR="0087420F" w:rsidRDefault="0087420F">
          <w:pPr>
            <w:pStyle w:val="TOC3"/>
            <w:tabs>
              <w:tab w:val="right" w:leader="dot" w:pos="9350"/>
            </w:tabs>
            <w:rPr>
              <w:rFonts w:cstheme="minorBidi"/>
              <w:noProof/>
              <w:kern w:val="2"/>
              <w:szCs w:val="24"/>
              <w14:ligatures w14:val="standardContextual"/>
            </w:rPr>
          </w:pPr>
          <w:hyperlink w:anchor="_Toc229070170" w:history="1">
            <w:r w:rsidRPr="009B11C1">
              <w:rPr>
                <w:rStyle w:val="Hyperlink"/>
                <w:noProof/>
              </w:rPr>
              <w:t>6.4.2 Methodology</w:t>
            </w:r>
            <w:r>
              <w:rPr>
                <w:noProof/>
                <w:webHidden/>
              </w:rPr>
              <w:tab/>
            </w:r>
            <w:r>
              <w:rPr>
                <w:noProof/>
                <w:webHidden/>
              </w:rPr>
              <w:fldChar w:fldCharType="begin"/>
            </w:r>
            <w:r>
              <w:rPr>
                <w:noProof/>
                <w:webHidden/>
              </w:rPr>
              <w:instrText xml:space="preserve"> PAGEREF _Toc229070170 \h </w:instrText>
            </w:r>
            <w:r>
              <w:rPr>
                <w:noProof/>
                <w:webHidden/>
              </w:rPr>
            </w:r>
            <w:r>
              <w:rPr>
                <w:noProof/>
                <w:webHidden/>
              </w:rPr>
              <w:fldChar w:fldCharType="separate"/>
            </w:r>
            <w:r w:rsidR="003B1856">
              <w:rPr>
                <w:noProof/>
                <w:webHidden/>
              </w:rPr>
              <w:t>114</w:t>
            </w:r>
            <w:r>
              <w:rPr>
                <w:noProof/>
                <w:webHidden/>
              </w:rPr>
              <w:fldChar w:fldCharType="end"/>
            </w:r>
          </w:hyperlink>
        </w:p>
        <w:p w14:paraId="25AC70B9" w14:textId="4E5F3D3F" w:rsidR="0087420F" w:rsidRDefault="0087420F">
          <w:pPr>
            <w:pStyle w:val="TOC3"/>
            <w:tabs>
              <w:tab w:val="right" w:leader="dot" w:pos="9350"/>
            </w:tabs>
            <w:rPr>
              <w:rFonts w:cstheme="minorBidi"/>
              <w:noProof/>
              <w:kern w:val="2"/>
              <w:szCs w:val="24"/>
              <w14:ligatures w14:val="standardContextual"/>
            </w:rPr>
          </w:pPr>
          <w:hyperlink w:anchor="_Toc229070171" w:history="1">
            <w:r w:rsidRPr="009B11C1">
              <w:rPr>
                <w:rStyle w:val="Hyperlink"/>
                <w:noProof/>
              </w:rPr>
              <w:t>6.4.3 Pseudocode</w:t>
            </w:r>
            <w:r>
              <w:rPr>
                <w:noProof/>
                <w:webHidden/>
              </w:rPr>
              <w:tab/>
            </w:r>
            <w:r>
              <w:rPr>
                <w:noProof/>
                <w:webHidden/>
              </w:rPr>
              <w:fldChar w:fldCharType="begin"/>
            </w:r>
            <w:r>
              <w:rPr>
                <w:noProof/>
                <w:webHidden/>
              </w:rPr>
              <w:instrText xml:space="preserve"> PAGEREF _Toc229070171 \h </w:instrText>
            </w:r>
            <w:r>
              <w:rPr>
                <w:noProof/>
                <w:webHidden/>
              </w:rPr>
            </w:r>
            <w:r>
              <w:rPr>
                <w:noProof/>
                <w:webHidden/>
              </w:rPr>
              <w:fldChar w:fldCharType="separate"/>
            </w:r>
            <w:r w:rsidR="003B1856">
              <w:rPr>
                <w:noProof/>
                <w:webHidden/>
              </w:rPr>
              <w:t>115</w:t>
            </w:r>
            <w:r>
              <w:rPr>
                <w:noProof/>
                <w:webHidden/>
              </w:rPr>
              <w:fldChar w:fldCharType="end"/>
            </w:r>
          </w:hyperlink>
        </w:p>
        <w:p w14:paraId="636D37E1" w14:textId="1D4415CA" w:rsidR="0087420F" w:rsidRDefault="0087420F">
          <w:pPr>
            <w:pStyle w:val="TOC3"/>
            <w:tabs>
              <w:tab w:val="right" w:leader="dot" w:pos="9350"/>
            </w:tabs>
            <w:rPr>
              <w:rFonts w:cstheme="minorBidi"/>
              <w:noProof/>
              <w:kern w:val="2"/>
              <w:szCs w:val="24"/>
              <w14:ligatures w14:val="standardContextual"/>
            </w:rPr>
          </w:pPr>
          <w:hyperlink w:anchor="_Toc229070172" w:history="1">
            <w:r w:rsidRPr="009B11C1">
              <w:rPr>
                <w:rStyle w:val="Hyperlink"/>
                <w:noProof/>
              </w:rPr>
              <w:t>6.4.4 Implementation code (C++)</w:t>
            </w:r>
            <w:r>
              <w:rPr>
                <w:noProof/>
                <w:webHidden/>
              </w:rPr>
              <w:tab/>
            </w:r>
            <w:r>
              <w:rPr>
                <w:noProof/>
                <w:webHidden/>
              </w:rPr>
              <w:fldChar w:fldCharType="begin"/>
            </w:r>
            <w:r>
              <w:rPr>
                <w:noProof/>
                <w:webHidden/>
              </w:rPr>
              <w:instrText xml:space="preserve"> PAGEREF _Toc229070172 \h </w:instrText>
            </w:r>
            <w:r>
              <w:rPr>
                <w:noProof/>
                <w:webHidden/>
              </w:rPr>
            </w:r>
            <w:r>
              <w:rPr>
                <w:noProof/>
                <w:webHidden/>
              </w:rPr>
              <w:fldChar w:fldCharType="separate"/>
            </w:r>
            <w:r w:rsidR="003B1856">
              <w:rPr>
                <w:noProof/>
                <w:webHidden/>
              </w:rPr>
              <w:t>116</w:t>
            </w:r>
            <w:r>
              <w:rPr>
                <w:noProof/>
                <w:webHidden/>
              </w:rPr>
              <w:fldChar w:fldCharType="end"/>
            </w:r>
          </w:hyperlink>
        </w:p>
        <w:p w14:paraId="7005A84C" w14:textId="4341C216" w:rsidR="0087420F" w:rsidRDefault="0087420F">
          <w:pPr>
            <w:pStyle w:val="TOC3"/>
            <w:tabs>
              <w:tab w:val="right" w:leader="dot" w:pos="9350"/>
            </w:tabs>
            <w:rPr>
              <w:rFonts w:cstheme="minorBidi"/>
              <w:noProof/>
              <w:kern w:val="2"/>
              <w:szCs w:val="24"/>
              <w14:ligatures w14:val="standardContextual"/>
            </w:rPr>
          </w:pPr>
          <w:hyperlink w:anchor="_Toc229070173" w:history="1">
            <w:r w:rsidRPr="009B11C1">
              <w:rPr>
                <w:rStyle w:val="Hyperlink"/>
                <w:noProof/>
              </w:rPr>
              <w:t>6.4.5 Advantages of DP + Backtracking</w:t>
            </w:r>
            <w:r>
              <w:rPr>
                <w:noProof/>
                <w:webHidden/>
              </w:rPr>
              <w:tab/>
            </w:r>
            <w:r>
              <w:rPr>
                <w:noProof/>
                <w:webHidden/>
              </w:rPr>
              <w:fldChar w:fldCharType="begin"/>
            </w:r>
            <w:r>
              <w:rPr>
                <w:noProof/>
                <w:webHidden/>
              </w:rPr>
              <w:instrText xml:space="preserve"> PAGEREF _Toc229070173 \h </w:instrText>
            </w:r>
            <w:r>
              <w:rPr>
                <w:noProof/>
                <w:webHidden/>
              </w:rPr>
            </w:r>
            <w:r>
              <w:rPr>
                <w:noProof/>
                <w:webHidden/>
              </w:rPr>
              <w:fldChar w:fldCharType="separate"/>
            </w:r>
            <w:r w:rsidR="003B1856">
              <w:rPr>
                <w:noProof/>
                <w:webHidden/>
              </w:rPr>
              <w:t>126</w:t>
            </w:r>
            <w:r>
              <w:rPr>
                <w:noProof/>
                <w:webHidden/>
              </w:rPr>
              <w:fldChar w:fldCharType="end"/>
            </w:r>
          </w:hyperlink>
        </w:p>
        <w:p w14:paraId="24166B97" w14:textId="6DBFA76B" w:rsidR="0087420F" w:rsidRDefault="0087420F">
          <w:pPr>
            <w:pStyle w:val="TOC3"/>
            <w:tabs>
              <w:tab w:val="right" w:leader="dot" w:pos="9350"/>
            </w:tabs>
            <w:rPr>
              <w:rFonts w:cstheme="minorBidi"/>
              <w:noProof/>
              <w:kern w:val="2"/>
              <w:szCs w:val="24"/>
              <w14:ligatures w14:val="standardContextual"/>
            </w:rPr>
          </w:pPr>
          <w:hyperlink w:anchor="_Toc229070174" w:history="1">
            <w:r w:rsidRPr="009B11C1">
              <w:rPr>
                <w:rStyle w:val="Hyperlink"/>
                <w:noProof/>
              </w:rPr>
              <w:t>6.4.6 Disadvantages of DP + Backtracking</w:t>
            </w:r>
            <w:r>
              <w:rPr>
                <w:noProof/>
                <w:webHidden/>
              </w:rPr>
              <w:tab/>
            </w:r>
            <w:r>
              <w:rPr>
                <w:noProof/>
                <w:webHidden/>
              </w:rPr>
              <w:fldChar w:fldCharType="begin"/>
            </w:r>
            <w:r>
              <w:rPr>
                <w:noProof/>
                <w:webHidden/>
              </w:rPr>
              <w:instrText xml:space="preserve"> PAGEREF _Toc229070174 \h </w:instrText>
            </w:r>
            <w:r>
              <w:rPr>
                <w:noProof/>
                <w:webHidden/>
              </w:rPr>
            </w:r>
            <w:r>
              <w:rPr>
                <w:noProof/>
                <w:webHidden/>
              </w:rPr>
              <w:fldChar w:fldCharType="separate"/>
            </w:r>
            <w:r w:rsidR="003B1856">
              <w:rPr>
                <w:noProof/>
                <w:webHidden/>
              </w:rPr>
              <w:t>126</w:t>
            </w:r>
            <w:r>
              <w:rPr>
                <w:noProof/>
                <w:webHidden/>
              </w:rPr>
              <w:fldChar w:fldCharType="end"/>
            </w:r>
          </w:hyperlink>
        </w:p>
        <w:p w14:paraId="0B2A3CA0" w14:textId="075AE735" w:rsidR="0087420F" w:rsidRDefault="0087420F">
          <w:pPr>
            <w:pStyle w:val="TOC3"/>
            <w:tabs>
              <w:tab w:val="right" w:leader="dot" w:pos="9350"/>
            </w:tabs>
            <w:rPr>
              <w:rFonts w:cstheme="minorBidi"/>
              <w:noProof/>
              <w:kern w:val="2"/>
              <w:szCs w:val="24"/>
              <w14:ligatures w14:val="standardContextual"/>
            </w:rPr>
          </w:pPr>
          <w:hyperlink w:anchor="_Toc229070175" w:history="1">
            <w:r w:rsidRPr="009B11C1">
              <w:rPr>
                <w:rStyle w:val="Hyperlink"/>
                <w:noProof/>
              </w:rPr>
              <w:t>6.4.7 Failure cases and enhancements</w:t>
            </w:r>
            <w:r>
              <w:rPr>
                <w:noProof/>
                <w:webHidden/>
              </w:rPr>
              <w:tab/>
            </w:r>
            <w:r>
              <w:rPr>
                <w:noProof/>
                <w:webHidden/>
              </w:rPr>
              <w:fldChar w:fldCharType="begin"/>
            </w:r>
            <w:r>
              <w:rPr>
                <w:noProof/>
                <w:webHidden/>
              </w:rPr>
              <w:instrText xml:space="preserve"> PAGEREF _Toc229070175 \h </w:instrText>
            </w:r>
            <w:r>
              <w:rPr>
                <w:noProof/>
                <w:webHidden/>
              </w:rPr>
            </w:r>
            <w:r>
              <w:rPr>
                <w:noProof/>
                <w:webHidden/>
              </w:rPr>
              <w:fldChar w:fldCharType="separate"/>
            </w:r>
            <w:r w:rsidR="003B1856">
              <w:rPr>
                <w:noProof/>
                <w:webHidden/>
              </w:rPr>
              <w:t>127</w:t>
            </w:r>
            <w:r>
              <w:rPr>
                <w:noProof/>
                <w:webHidden/>
              </w:rPr>
              <w:fldChar w:fldCharType="end"/>
            </w:r>
          </w:hyperlink>
        </w:p>
        <w:p w14:paraId="6E648583" w14:textId="3D275366" w:rsidR="0087420F" w:rsidRDefault="0087420F">
          <w:pPr>
            <w:pStyle w:val="TOC2"/>
            <w:tabs>
              <w:tab w:val="right" w:leader="dot" w:pos="9350"/>
            </w:tabs>
            <w:rPr>
              <w:rFonts w:cstheme="minorBidi"/>
              <w:noProof/>
              <w:kern w:val="2"/>
              <w:szCs w:val="24"/>
              <w14:ligatures w14:val="standardContextual"/>
            </w:rPr>
          </w:pPr>
          <w:hyperlink w:anchor="_Toc229070176" w:history="1">
            <w:r w:rsidRPr="009B11C1">
              <w:rPr>
                <w:rStyle w:val="Hyperlink"/>
                <w:noProof/>
              </w:rPr>
              <w:t>6.5 Technique 2: Geometric Spiral Construction</w:t>
            </w:r>
            <w:r>
              <w:rPr>
                <w:noProof/>
                <w:webHidden/>
              </w:rPr>
              <w:tab/>
            </w:r>
            <w:r>
              <w:rPr>
                <w:noProof/>
                <w:webHidden/>
              </w:rPr>
              <w:fldChar w:fldCharType="begin"/>
            </w:r>
            <w:r>
              <w:rPr>
                <w:noProof/>
                <w:webHidden/>
              </w:rPr>
              <w:instrText xml:space="preserve"> PAGEREF _Toc229070176 \h </w:instrText>
            </w:r>
            <w:r>
              <w:rPr>
                <w:noProof/>
                <w:webHidden/>
              </w:rPr>
            </w:r>
            <w:r>
              <w:rPr>
                <w:noProof/>
                <w:webHidden/>
              </w:rPr>
              <w:fldChar w:fldCharType="separate"/>
            </w:r>
            <w:r w:rsidR="003B1856">
              <w:rPr>
                <w:noProof/>
                <w:webHidden/>
              </w:rPr>
              <w:t>128</w:t>
            </w:r>
            <w:r>
              <w:rPr>
                <w:noProof/>
                <w:webHidden/>
              </w:rPr>
              <w:fldChar w:fldCharType="end"/>
            </w:r>
          </w:hyperlink>
        </w:p>
        <w:p w14:paraId="2162E60E" w14:textId="1C49D478" w:rsidR="0087420F" w:rsidRDefault="0087420F">
          <w:pPr>
            <w:pStyle w:val="TOC3"/>
            <w:tabs>
              <w:tab w:val="right" w:leader="dot" w:pos="9350"/>
            </w:tabs>
            <w:rPr>
              <w:rFonts w:cstheme="minorBidi"/>
              <w:noProof/>
              <w:kern w:val="2"/>
              <w:szCs w:val="24"/>
              <w14:ligatures w14:val="standardContextual"/>
            </w:rPr>
          </w:pPr>
          <w:hyperlink w:anchor="_Toc229070177" w:history="1">
            <w:r w:rsidRPr="009B11C1">
              <w:rPr>
                <w:rStyle w:val="Hyperlink"/>
                <w:noProof/>
              </w:rPr>
              <w:t>6.5.1 Abstract</w:t>
            </w:r>
            <w:r>
              <w:rPr>
                <w:noProof/>
                <w:webHidden/>
              </w:rPr>
              <w:tab/>
            </w:r>
            <w:r>
              <w:rPr>
                <w:noProof/>
                <w:webHidden/>
              </w:rPr>
              <w:fldChar w:fldCharType="begin"/>
            </w:r>
            <w:r>
              <w:rPr>
                <w:noProof/>
                <w:webHidden/>
              </w:rPr>
              <w:instrText xml:space="preserve"> PAGEREF _Toc229070177 \h </w:instrText>
            </w:r>
            <w:r>
              <w:rPr>
                <w:noProof/>
                <w:webHidden/>
              </w:rPr>
            </w:r>
            <w:r>
              <w:rPr>
                <w:noProof/>
                <w:webHidden/>
              </w:rPr>
              <w:fldChar w:fldCharType="separate"/>
            </w:r>
            <w:r w:rsidR="003B1856">
              <w:rPr>
                <w:noProof/>
                <w:webHidden/>
              </w:rPr>
              <w:t>128</w:t>
            </w:r>
            <w:r>
              <w:rPr>
                <w:noProof/>
                <w:webHidden/>
              </w:rPr>
              <w:fldChar w:fldCharType="end"/>
            </w:r>
          </w:hyperlink>
        </w:p>
        <w:p w14:paraId="6A207D7A" w14:textId="65F2937C" w:rsidR="0087420F" w:rsidRDefault="0087420F">
          <w:pPr>
            <w:pStyle w:val="TOC3"/>
            <w:tabs>
              <w:tab w:val="right" w:leader="dot" w:pos="9350"/>
            </w:tabs>
            <w:rPr>
              <w:rFonts w:cstheme="minorBidi"/>
              <w:noProof/>
              <w:kern w:val="2"/>
              <w:szCs w:val="24"/>
              <w14:ligatures w14:val="standardContextual"/>
            </w:rPr>
          </w:pPr>
          <w:hyperlink w:anchor="_Toc229070178" w:history="1">
            <w:r w:rsidRPr="009B11C1">
              <w:rPr>
                <w:rStyle w:val="Hyperlink"/>
                <w:noProof/>
              </w:rPr>
              <w:t>6.5.2 Methodology</w:t>
            </w:r>
            <w:r>
              <w:rPr>
                <w:noProof/>
                <w:webHidden/>
              </w:rPr>
              <w:tab/>
            </w:r>
            <w:r>
              <w:rPr>
                <w:noProof/>
                <w:webHidden/>
              </w:rPr>
              <w:fldChar w:fldCharType="begin"/>
            </w:r>
            <w:r>
              <w:rPr>
                <w:noProof/>
                <w:webHidden/>
              </w:rPr>
              <w:instrText xml:space="preserve"> PAGEREF _Toc229070178 \h </w:instrText>
            </w:r>
            <w:r>
              <w:rPr>
                <w:noProof/>
                <w:webHidden/>
              </w:rPr>
            </w:r>
            <w:r>
              <w:rPr>
                <w:noProof/>
                <w:webHidden/>
              </w:rPr>
              <w:fldChar w:fldCharType="separate"/>
            </w:r>
            <w:r w:rsidR="003B1856">
              <w:rPr>
                <w:noProof/>
                <w:webHidden/>
              </w:rPr>
              <w:t>128</w:t>
            </w:r>
            <w:r>
              <w:rPr>
                <w:noProof/>
                <w:webHidden/>
              </w:rPr>
              <w:fldChar w:fldCharType="end"/>
            </w:r>
          </w:hyperlink>
        </w:p>
        <w:p w14:paraId="7B7A9BB7" w14:textId="73E0BDF9" w:rsidR="0087420F" w:rsidRDefault="0087420F">
          <w:pPr>
            <w:pStyle w:val="TOC3"/>
            <w:tabs>
              <w:tab w:val="right" w:leader="dot" w:pos="9350"/>
            </w:tabs>
            <w:rPr>
              <w:rFonts w:cstheme="minorBidi"/>
              <w:noProof/>
              <w:kern w:val="2"/>
              <w:szCs w:val="24"/>
              <w14:ligatures w14:val="standardContextual"/>
            </w:rPr>
          </w:pPr>
          <w:hyperlink w:anchor="_Toc229070179" w:history="1">
            <w:r w:rsidRPr="009B11C1">
              <w:rPr>
                <w:rStyle w:val="Hyperlink"/>
                <w:noProof/>
              </w:rPr>
              <w:t>6.5.3 Pseudocode</w:t>
            </w:r>
            <w:r>
              <w:rPr>
                <w:noProof/>
                <w:webHidden/>
              </w:rPr>
              <w:tab/>
            </w:r>
            <w:r>
              <w:rPr>
                <w:noProof/>
                <w:webHidden/>
              </w:rPr>
              <w:fldChar w:fldCharType="begin"/>
            </w:r>
            <w:r>
              <w:rPr>
                <w:noProof/>
                <w:webHidden/>
              </w:rPr>
              <w:instrText xml:space="preserve"> PAGEREF _Toc229070179 \h </w:instrText>
            </w:r>
            <w:r>
              <w:rPr>
                <w:noProof/>
                <w:webHidden/>
              </w:rPr>
            </w:r>
            <w:r>
              <w:rPr>
                <w:noProof/>
                <w:webHidden/>
              </w:rPr>
              <w:fldChar w:fldCharType="separate"/>
            </w:r>
            <w:r w:rsidR="003B1856">
              <w:rPr>
                <w:noProof/>
                <w:webHidden/>
              </w:rPr>
              <w:t>129</w:t>
            </w:r>
            <w:r>
              <w:rPr>
                <w:noProof/>
                <w:webHidden/>
              </w:rPr>
              <w:fldChar w:fldCharType="end"/>
            </w:r>
          </w:hyperlink>
        </w:p>
        <w:p w14:paraId="29B4B8FD" w14:textId="5B763ABB" w:rsidR="0087420F" w:rsidRDefault="0087420F">
          <w:pPr>
            <w:pStyle w:val="TOC3"/>
            <w:tabs>
              <w:tab w:val="right" w:leader="dot" w:pos="9350"/>
            </w:tabs>
            <w:rPr>
              <w:rFonts w:cstheme="minorBidi"/>
              <w:noProof/>
              <w:kern w:val="2"/>
              <w:szCs w:val="24"/>
              <w14:ligatures w14:val="standardContextual"/>
            </w:rPr>
          </w:pPr>
          <w:hyperlink w:anchor="_Toc229070180" w:history="1">
            <w:r w:rsidRPr="009B11C1">
              <w:rPr>
                <w:rStyle w:val="Hyperlink"/>
                <w:noProof/>
              </w:rPr>
              <w:t>6.5.4 Implementation code (C++)</w:t>
            </w:r>
            <w:r>
              <w:rPr>
                <w:noProof/>
                <w:webHidden/>
              </w:rPr>
              <w:tab/>
            </w:r>
            <w:r>
              <w:rPr>
                <w:noProof/>
                <w:webHidden/>
              </w:rPr>
              <w:fldChar w:fldCharType="begin"/>
            </w:r>
            <w:r>
              <w:rPr>
                <w:noProof/>
                <w:webHidden/>
              </w:rPr>
              <w:instrText xml:space="preserve"> PAGEREF _Toc229070180 \h </w:instrText>
            </w:r>
            <w:r>
              <w:rPr>
                <w:noProof/>
                <w:webHidden/>
              </w:rPr>
            </w:r>
            <w:r>
              <w:rPr>
                <w:noProof/>
                <w:webHidden/>
              </w:rPr>
              <w:fldChar w:fldCharType="separate"/>
            </w:r>
            <w:r w:rsidR="003B1856">
              <w:rPr>
                <w:noProof/>
                <w:webHidden/>
              </w:rPr>
              <w:t>131</w:t>
            </w:r>
            <w:r>
              <w:rPr>
                <w:noProof/>
                <w:webHidden/>
              </w:rPr>
              <w:fldChar w:fldCharType="end"/>
            </w:r>
          </w:hyperlink>
        </w:p>
        <w:p w14:paraId="15297EFB" w14:textId="6A249AB1" w:rsidR="0087420F" w:rsidRDefault="0087420F">
          <w:pPr>
            <w:pStyle w:val="TOC3"/>
            <w:tabs>
              <w:tab w:val="right" w:leader="dot" w:pos="9350"/>
            </w:tabs>
            <w:rPr>
              <w:rFonts w:cstheme="minorBidi"/>
              <w:noProof/>
              <w:kern w:val="2"/>
              <w:szCs w:val="24"/>
              <w14:ligatures w14:val="standardContextual"/>
            </w:rPr>
          </w:pPr>
          <w:hyperlink w:anchor="_Toc229070181" w:history="1">
            <w:r w:rsidRPr="009B11C1">
              <w:rPr>
                <w:rStyle w:val="Hyperlink"/>
                <w:noProof/>
              </w:rPr>
              <w:t>6.5.5 Advantages</w:t>
            </w:r>
            <w:r>
              <w:rPr>
                <w:noProof/>
                <w:webHidden/>
              </w:rPr>
              <w:tab/>
            </w:r>
            <w:r>
              <w:rPr>
                <w:noProof/>
                <w:webHidden/>
              </w:rPr>
              <w:fldChar w:fldCharType="begin"/>
            </w:r>
            <w:r>
              <w:rPr>
                <w:noProof/>
                <w:webHidden/>
              </w:rPr>
              <w:instrText xml:space="preserve"> PAGEREF _Toc229070181 \h </w:instrText>
            </w:r>
            <w:r>
              <w:rPr>
                <w:noProof/>
                <w:webHidden/>
              </w:rPr>
            </w:r>
            <w:r>
              <w:rPr>
                <w:noProof/>
                <w:webHidden/>
              </w:rPr>
              <w:fldChar w:fldCharType="separate"/>
            </w:r>
            <w:r w:rsidR="003B1856">
              <w:rPr>
                <w:noProof/>
                <w:webHidden/>
              </w:rPr>
              <w:t>140</w:t>
            </w:r>
            <w:r>
              <w:rPr>
                <w:noProof/>
                <w:webHidden/>
              </w:rPr>
              <w:fldChar w:fldCharType="end"/>
            </w:r>
          </w:hyperlink>
        </w:p>
        <w:p w14:paraId="73F91815" w14:textId="17842D69" w:rsidR="0087420F" w:rsidRDefault="0087420F">
          <w:pPr>
            <w:pStyle w:val="TOC3"/>
            <w:tabs>
              <w:tab w:val="right" w:leader="dot" w:pos="9350"/>
            </w:tabs>
            <w:rPr>
              <w:rFonts w:cstheme="minorBidi"/>
              <w:noProof/>
              <w:kern w:val="2"/>
              <w:szCs w:val="24"/>
              <w14:ligatures w14:val="standardContextual"/>
            </w:rPr>
          </w:pPr>
          <w:hyperlink w:anchor="_Toc229070182" w:history="1">
            <w:r w:rsidRPr="009B11C1">
              <w:rPr>
                <w:rStyle w:val="Hyperlink"/>
                <w:noProof/>
              </w:rPr>
              <w:t>6.5.6 Disadvantages</w:t>
            </w:r>
            <w:r>
              <w:rPr>
                <w:noProof/>
                <w:webHidden/>
              </w:rPr>
              <w:tab/>
            </w:r>
            <w:r>
              <w:rPr>
                <w:noProof/>
                <w:webHidden/>
              </w:rPr>
              <w:fldChar w:fldCharType="begin"/>
            </w:r>
            <w:r>
              <w:rPr>
                <w:noProof/>
                <w:webHidden/>
              </w:rPr>
              <w:instrText xml:space="preserve"> PAGEREF _Toc229070182 \h </w:instrText>
            </w:r>
            <w:r>
              <w:rPr>
                <w:noProof/>
                <w:webHidden/>
              </w:rPr>
            </w:r>
            <w:r>
              <w:rPr>
                <w:noProof/>
                <w:webHidden/>
              </w:rPr>
              <w:fldChar w:fldCharType="separate"/>
            </w:r>
            <w:r w:rsidR="003B1856">
              <w:rPr>
                <w:noProof/>
                <w:webHidden/>
              </w:rPr>
              <w:t>140</w:t>
            </w:r>
            <w:r>
              <w:rPr>
                <w:noProof/>
                <w:webHidden/>
              </w:rPr>
              <w:fldChar w:fldCharType="end"/>
            </w:r>
          </w:hyperlink>
        </w:p>
        <w:p w14:paraId="361DC09C" w14:textId="4DEA56CD" w:rsidR="0087420F" w:rsidRDefault="0087420F">
          <w:pPr>
            <w:pStyle w:val="TOC3"/>
            <w:tabs>
              <w:tab w:val="right" w:leader="dot" w:pos="9350"/>
            </w:tabs>
            <w:rPr>
              <w:rFonts w:cstheme="minorBidi"/>
              <w:noProof/>
              <w:kern w:val="2"/>
              <w:szCs w:val="24"/>
              <w14:ligatures w14:val="standardContextual"/>
            </w:rPr>
          </w:pPr>
          <w:hyperlink w:anchor="_Toc229070183" w:history="1">
            <w:r w:rsidRPr="009B11C1">
              <w:rPr>
                <w:rStyle w:val="Hyperlink"/>
                <w:noProof/>
              </w:rPr>
              <w:t>6.5.7 Failure cases</w:t>
            </w:r>
            <w:r>
              <w:rPr>
                <w:noProof/>
                <w:webHidden/>
              </w:rPr>
              <w:tab/>
            </w:r>
            <w:r>
              <w:rPr>
                <w:noProof/>
                <w:webHidden/>
              </w:rPr>
              <w:fldChar w:fldCharType="begin"/>
            </w:r>
            <w:r>
              <w:rPr>
                <w:noProof/>
                <w:webHidden/>
              </w:rPr>
              <w:instrText xml:space="preserve"> PAGEREF _Toc229070183 \h </w:instrText>
            </w:r>
            <w:r>
              <w:rPr>
                <w:noProof/>
                <w:webHidden/>
              </w:rPr>
            </w:r>
            <w:r>
              <w:rPr>
                <w:noProof/>
                <w:webHidden/>
              </w:rPr>
              <w:fldChar w:fldCharType="separate"/>
            </w:r>
            <w:r w:rsidR="003B1856">
              <w:rPr>
                <w:noProof/>
                <w:webHidden/>
              </w:rPr>
              <w:t>140</w:t>
            </w:r>
            <w:r>
              <w:rPr>
                <w:noProof/>
                <w:webHidden/>
              </w:rPr>
              <w:fldChar w:fldCharType="end"/>
            </w:r>
          </w:hyperlink>
        </w:p>
        <w:p w14:paraId="2E72F890" w14:textId="4B2B3230" w:rsidR="0087420F" w:rsidRDefault="0087420F">
          <w:pPr>
            <w:pStyle w:val="TOC2"/>
            <w:tabs>
              <w:tab w:val="right" w:leader="dot" w:pos="9350"/>
            </w:tabs>
            <w:rPr>
              <w:rFonts w:cstheme="minorBidi"/>
              <w:noProof/>
              <w:kern w:val="2"/>
              <w:szCs w:val="24"/>
              <w14:ligatures w14:val="standardContextual"/>
            </w:rPr>
          </w:pPr>
          <w:hyperlink w:anchor="_Toc229070184" w:history="1">
            <w:r w:rsidRPr="009B11C1">
              <w:rPr>
                <w:rStyle w:val="Hyperlink"/>
                <w:noProof/>
              </w:rPr>
              <w:t>6.6 Time and space complexity analysis</w:t>
            </w:r>
            <w:r>
              <w:rPr>
                <w:noProof/>
                <w:webHidden/>
              </w:rPr>
              <w:tab/>
            </w:r>
            <w:r>
              <w:rPr>
                <w:noProof/>
                <w:webHidden/>
              </w:rPr>
              <w:fldChar w:fldCharType="begin"/>
            </w:r>
            <w:r>
              <w:rPr>
                <w:noProof/>
                <w:webHidden/>
              </w:rPr>
              <w:instrText xml:space="preserve"> PAGEREF _Toc229070184 \h </w:instrText>
            </w:r>
            <w:r>
              <w:rPr>
                <w:noProof/>
                <w:webHidden/>
              </w:rPr>
            </w:r>
            <w:r>
              <w:rPr>
                <w:noProof/>
                <w:webHidden/>
              </w:rPr>
              <w:fldChar w:fldCharType="separate"/>
            </w:r>
            <w:r w:rsidR="003B1856">
              <w:rPr>
                <w:noProof/>
                <w:webHidden/>
              </w:rPr>
              <w:t>141</w:t>
            </w:r>
            <w:r>
              <w:rPr>
                <w:noProof/>
                <w:webHidden/>
              </w:rPr>
              <w:fldChar w:fldCharType="end"/>
            </w:r>
          </w:hyperlink>
        </w:p>
        <w:p w14:paraId="0BB688A1" w14:textId="251A30D5" w:rsidR="0087420F" w:rsidRDefault="0087420F">
          <w:pPr>
            <w:pStyle w:val="TOC3"/>
            <w:tabs>
              <w:tab w:val="right" w:leader="dot" w:pos="9350"/>
            </w:tabs>
            <w:rPr>
              <w:rFonts w:cstheme="minorBidi"/>
              <w:noProof/>
              <w:kern w:val="2"/>
              <w:szCs w:val="24"/>
              <w14:ligatures w14:val="standardContextual"/>
            </w:rPr>
          </w:pPr>
          <w:hyperlink w:anchor="_Toc229070185" w:history="1">
            <w:r w:rsidRPr="009B11C1">
              <w:rPr>
                <w:rStyle w:val="Hyperlink"/>
                <w:noProof/>
              </w:rPr>
              <w:t>6.6.1 DP + Backtracking</w:t>
            </w:r>
            <w:r>
              <w:rPr>
                <w:noProof/>
                <w:webHidden/>
              </w:rPr>
              <w:tab/>
            </w:r>
            <w:r>
              <w:rPr>
                <w:noProof/>
                <w:webHidden/>
              </w:rPr>
              <w:fldChar w:fldCharType="begin"/>
            </w:r>
            <w:r>
              <w:rPr>
                <w:noProof/>
                <w:webHidden/>
              </w:rPr>
              <w:instrText xml:space="preserve"> PAGEREF _Toc229070185 \h </w:instrText>
            </w:r>
            <w:r>
              <w:rPr>
                <w:noProof/>
                <w:webHidden/>
              </w:rPr>
            </w:r>
            <w:r>
              <w:rPr>
                <w:noProof/>
                <w:webHidden/>
              </w:rPr>
              <w:fldChar w:fldCharType="separate"/>
            </w:r>
            <w:r w:rsidR="003B1856">
              <w:rPr>
                <w:noProof/>
                <w:webHidden/>
              </w:rPr>
              <w:t>141</w:t>
            </w:r>
            <w:r>
              <w:rPr>
                <w:noProof/>
                <w:webHidden/>
              </w:rPr>
              <w:fldChar w:fldCharType="end"/>
            </w:r>
          </w:hyperlink>
        </w:p>
        <w:p w14:paraId="74A43392" w14:textId="6506E8FD" w:rsidR="0087420F" w:rsidRDefault="0087420F">
          <w:pPr>
            <w:pStyle w:val="TOC3"/>
            <w:tabs>
              <w:tab w:val="right" w:leader="dot" w:pos="9350"/>
            </w:tabs>
            <w:rPr>
              <w:rFonts w:cstheme="minorBidi"/>
              <w:noProof/>
              <w:kern w:val="2"/>
              <w:szCs w:val="24"/>
              <w14:ligatures w14:val="standardContextual"/>
            </w:rPr>
          </w:pPr>
          <w:hyperlink w:anchor="_Toc229070186" w:history="1">
            <w:r w:rsidRPr="009B11C1">
              <w:rPr>
                <w:rStyle w:val="Hyperlink"/>
                <w:noProof/>
              </w:rPr>
              <w:t>6.6.2 Geometric Construction</w:t>
            </w:r>
            <w:r>
              <w:rPr>
                <w:noProof/>
                <w:webHidden/>
              </w:rPr>
              <w:tab/>
            </w:r>
            <w:r>
              <w:rPr>
                <w:noProof/>
                <w:webHidden/>
              </w:rPr>
              <w:fldChar w:fldCharType="begin"/>
            </w:r>
            <w:r>
              <w:rPr>
                <w:noProof/>
                <w:webHidden/>
              </w:rPr>
              <w:instrText xml:space="preserve"> PAGEREF _Toc229070186 \h </w:instrText>
            </w:r>
            <w:r>
              <w:rPr>
                <w:noProof/>
                <w:webHidden/>
              </w:rPr>
            </w:r>
            <w:r>
              <w:rPr>
                <w:noProof/>
                <w:webHidden/>
              </w:rPr>
              <w:fldChar w:fldCharType="separate"/>
            </w:r>
            <w:r w:rsidR="003B1856">
              <w:rPr>
                <w:noProof/>
                <w:webHidden/>
              </w:rPr>
              <w:t>142</w:t>
            </w:r>
            <w:r>
              <w:rPr>
                <w:noProof/>
                <w:webHidden/>
              </w:rPr>
              <w:fldChar w:fldCharType="end"/>
            </w:r>
          </w:hyperlink>
        </w:p>
        <w:p w14:paraId="5A5B52E3" w14:textId="0E8D5962" w:rsidR="0087420F" w:rsidRDefault="0087420F">
          <w:pPr>
            <w:pStyle w:val="TOC2"/>
            <w:tabs>
              <w:tab w:val="right" w:leader="dot" w:pos="9350"/>
            </w:tabs>
            <w:rPr>
              <w:rFonts w:cstheme="minorBidi"/>
              <w:noProof/>
              <w:kern w:val="2"/>
              <w:szCs w:val="24"/>
              <w14:ligatures w14:val="standardContextual"/>
            </w:rPr>
          </w:pPr>
          <w:hyperlink w:anchor="_Toc229070187" w:history="1">
            <w:r w:rsidRPr="009B11C1">
              <w:rPr>
                <w:rStyle w:val="Hyperlink"/>
                <w:noProof/>
              </w:rPr>
              <w:t>6.7 Alternative techniques</w:t>
            </w:r>
            <w:r>
              <w:rPr>
                <w:noProof/>
                <w:webHidden/>
              </w:rPr>
              <w:tab/>
            </w:r>
            <w:r>
              <w:rPr>
                <w:noProof/>
                <w:webHidden/>
              </w:rPr>
              <w:fldChar w:fldCharType="begin"/>
            </w:r>
            <w:r>
              <w:rPr>
                <w:noProof/>
                <w:webHidden/>
              </w:rPr>
              <w:instrText xml:space="preserve"> PAGEREF _Toc229070187 \h </w:instrText>
            </w:r>
            <w:r>
              <w:rPr>
                <w:noProof/>
                <w:webHidden/>
              </w:rPr>
            </w:r>
            <w:r>
              <w:rPr>
                <w:noProof/>
                <w:webHidden/>
              </w:rPr>
              <w:fldChar w:fldCharType="separate"/>
            </w:r>
            <w:r w:rsidR="003B1856">
              <w:rPr>
                <w:noProof/>
                <w:webHidden/>
              </w:rPr>
              <w:t>143</w:t>
            </w:r>
            <w:r>
              <w:rPr>
                <w:noProof/>
                <w:webHidden/>
              </w:rPr>
              <w:fldChar w:fldCharType="end"/>
            </w:r>
          </w:hyperlink>
        </w:p>
        <w:p w14:paraId="7C87A933" w14:textId="3508560F" w:rsidR="0087420F" w:rsidRDefault="0087420F">
          <w:pPr>
            <w:pStyle w:val="TOC3"/>
            <w:tabs>
              <w:tab w:val="right" w:leader="dot" w:pos="9350"/>
            </w:tabs>
            <w:rPr>
              <w:rFonts w:cstheme="minorBidi"/>
              <w:noProof/>
              <w:kern w:val="2"/>
              <w:szCs w:val="24"/>
              <w14:ligatures w14:val="standardContextual"/>
            </w:rPr>
          </w:pPr>
          <w:hyperlink w:anchor="_Toc229070188" w:history="1">
            <w:r w:rsidRPr="009B11C1">
              <w:rPr>
                <w:rStyle w:val="Hyperlink"/>
                <w:noProof/>
              </w:rPr>
              <w:t>6.7.1 Pure Backtracking</w:t>
            </w:r>
            <w:r>
              <w:rPr>
                <w:noProof/>
                <w:webHidden/>
              </w:rPr>
              <w:tab/>
            </w:r>
            <w:r>
              <w:rPr>
                <w:noProof/>
                <w:webHidden/>
              </w:rPr>
              <w:fldChar w:fldCharType="begin"/>
            </w:r>
            <w:r>
              <w:rPr>
                <w:noProof/>
                <w:webHidden/>
              </w:rPr>
              <w:instrText xml:space="preserve"> PAGEREF _Toc229070188 \h </w:instrText>
            </w:r>
            <w:r>
              <w:rPr>
                <w:noProof/>
                <w:webHidden/>
              </w:rPr>
            </w:r>
            <w:r>
              <w:rPr>
                <w:noProof/>
                <w:webHidden/>
              </w:rPr>
              <w:fldChar w:fldCharType="separate"/>
            </w:r>
            <w:r w:rsidR="003B1856">
              <w:rPr>
                <w:noProof/>
                <w:webHidden/>
              </w:rPr>
              <w:t>143</w:t>
            </w:r>
            <w:r>
              <w:rPr>
                <w:noProof/>
                <w:webHidden/>
              </w:rPr>
              <w:fldChar w:fldCharType="end"/>
            </w:r>
          </w:hyperlink>
        </w:p>
        <w:p w14:paraId="7B730874" w14:textId="1E543199" w:rsidR="0087420F" w:rsidRDefault="0087420F">
          <w:pPr>
            <w:pStyle w:val="TOC3"/>
            <w:tabs>
              <w:tab w:val="right" w:leader="dot" w:pos="9350"/>
            </w:tabs>
            <w:rPr>
              <w:rFonts w:cstheme="minorBidi"/>
              <w:noProof/>
              <w:kern w:val="2"/>
              <w:szCs w:val="24"/>
              <w14:ligatures w14:val="standardContextual"/>
            </w:rPr>
          </w:pPr>
          <w:hyperlink w:anchor="_Toc229070189" w:history="1">
            <w:r w:rsidRPr="009B11C1">
              <w:rPr>
                <w:rStyle w:val="Hyperlink"/>
                <w:noProof/>
              </w:rPr>
              <w:t>6.7.2 Greedy algorithm</w:t>
            </w:r>
            <w:r>
              <w:rPr>
                <w:noProof/>
                <w:webHidden/>
              </w:rPr>
              <w:tab/>
            </w:r>
            <w:r>
              <w:rPr>
                <w:noProof/>
                <w:webHidden/>
              </w:rPr>
              <w:fldChar w:fldCharType="begin"/>
            </w:r>
            <w:r>
              <w:rPr>
                <w:noProof/>
                <w:webHidden/>
              </w:rPr>
              <w:instrText xml:space="preserve"> PAGEREF _Toc229070189 \h </w:instrText>
            </w:r>
            <w:r>
              <w:rPr>
                <w:noProof/>
                <w:webHidden/>
              </w:rPr>
            </w:r>
            <w:r>
              <w:rPr>
                <w:noProof/>
                <w:webHidden/>
              </w:rPr>
              <w:fldChar w:fldCharType="separate"/>
            </w:r>
            <w:r w:rsidR="003B1856">
              <w:rPr>
                <w:noProof/>
                <w:webHidden/>
              </w:rPr>
              <w:t>143</w:t>
            </w:r>
            <w:r>
              <w:rPr>
                <w:noProof/>
                <w:webHidden/>
              </w:rPr>
              <w:fldChar w:fldCharType="end"/>
            </w:r>
          </w:hyperlink>
        </w:p>
        <w:p w14:paraId="07183EF5" w14:textId="498137DC" w:rsidR="0087420F" w:rsidRDefault="0087420F">
          <w:pPr>
            <w:pStyle w:val="TOC3"/>
            <w:tabs>
              <w:tab w:val="right" w:leader="dot" w:pos="9350"/>
            </w:tabs>
            <w:rPr>
              <w:rFonts w:cstheme="minorBidi"/>
              <w:noProof/>
              <w:kern w:val="2"/>
              <w:szCs w:val="24"/>
              <w14:ligatures w14:val="standardContextual"/>
            </w:rPr>
          </w:pPr>
          <w:hyperlink w:anchor="_Toc229070190" w:history="1">
            <w:r w:rsidRPr="009B11C1">
              <w:rPr>
                <w:rStyle w:val="Hyperlink"/>
                <w:noProof/>
              </w:rPr>
              <w:t>6.7.3 Breadth-First Search (BFS)</w:t>
            </w:r>
            <w:r>
              <w:rPr>
                <w:noProof/>
                <w:webHidden/>
              </w:rPr>
              <w:tab/>
            </w:r>
            <w:r>
              <w:rPr>
                <w:noProof/>
                <w:webHidden/>
              </w:rPr>
              <w:fldChar w:fldCharType="begin"/>
            </w:r>
            <w:r>
              <w:rPr>
                <w:noProof/>
                <w:webHidden/>
              </w:rPr>
              <w:instrText xml:space="preserve"> PAGEREF _Toc229070190 \h </w:instrText>
            </w:r>
            <w:r>
              <w:rPr>
                <w:noProof/>
                <w:webHidden/>
              </w:rPr>
            </w:r>
            <w:r>
              <w:rPr>
                <w:noProof/>
                <w:webHidden/>
              </w:rPr>
              <w:fldChar w:fldCharType="separate"/>
            </w:r>
            <w:r w:rsidR="003B1856">
              <w:rPr>
                <w:noProof/>
                <w:webHidden/>
              </w:rPr>
              <w:t>144</w:t>
            </w:r>
            <w:r>
              <w:rPr>
                <w:noProof/>
                <w:webHidden/>
              </w:rPr>
              <w:fldChar w:fldCharType="end"/>
            </w:r>
          </w:hyperlink>
        </w:p>
        <w:p w14:paraId="4833F75F" w14:textId="6EB011D1" w:rsidR="0087420F" w:rsidRDefault="0087420F">
          <w:pPr>
            <w:pStyle w:val="TOC3"/>
            <w:tabs>
              <w:tab w:val="right" w:leader="dot" w:pos="9350"/>
            </w:tabs>
            <w:rPr>
              <w:rFonts w:cstheme="minorBidi"/>
              <w:noProof/>
              <w:kern w:val="2"/>
              <w:szCs w:val="24"/>
              <w14:ligatures w14:val="standardContextual"/>
            </w:rPr>
          </w:pPr>
          <w:hyperlink w:anchor="_Toc229070191" w:history="1">
            <w:r w:rsidRPr="009B11C1">
              <w:rPr>
                <w:rStyle w:val="Hyperlink"/>
                <w:noProof/>
              </w:rPr>
              <w:t>6.7.4 Recursive Frame Decomposition</w:t>
            </w:r>
            <w:r>
              <w:rPr>
                <w:noProof/>
                <w:webHidden/>
              </w:rPr>
              <w:tab/>
            </w:r>
            <w:r>
              <w:rPr>
                <w:noProof/>
                <w:webHidden/>
              </w:rPr>
              <w:fldChar w:fldCharType="begin"/>
            </w:r>
            <w:r>
              <w:rPr>
                <w:noProof/>
                <w:webHidden/>
              </w:rPr>
              <w:instrText xml:space="preserve"> PAGEREF _Toc229070191 \h </w:instrText>
            </w:r>
            <w:r>
              <w:rPr>
                <w:noProof/>
                <w:webHidden/>
              </w:rPr>
            </w:r>
            <w:r>
              <w:rPr>
                <w:noProof/>
                <w:webHidden/>
              </w:rPr>
              <w:fldChar w:fldCharType="separate"/>
            </w:r>
            <w:r w:rsidR="003B1856">
              <w:rPr>
                <w:noProof/>
                <w:webHidden/>
              </w:rPr>
              <w:t>144</w:t>
            </w:r>
            <w:r>
              <w:rPr>
                <w:noProof/>
                <w:webHidden/>
              </w:rPr>
              <w:fldChar w:fldCharType="end"/>
            </w:r>
          </w:hyperlink>
        </w:p>
        <w:p w14:paraId="0CA5E476" w14:textId="210273AB" w:rsidR="0087420F" w:rsidRDefault="0087420F">
          <w:pPr>
            <w:pStyle w:val="TOC2"/>
            <w:tabs>
              <w:tab w:val="right" w:leader="dot" w:pos="9350"/>
            </w:tabs>
            <w:rPr>
              <w:rFonts w:cstheme="minorBidi"/>
              <w:noProof/>
              <w:kern w:val="2"/>
              <w:szCs w:val="24"/>
              <w14:ligatures w14:val="standardContextual"/>
            </w:rPr>
          </w:pPr>
          <w:hyperlink w:anchor="_Toc229070192" w:history="1">
            <w:r w:rsidRPr="009B11C1">
              <w:rPr>
                <w:rStyle w:val="Hyperlink"/>
                <w:noProof/>
              </w:rPr>
              <w:t>6.8 Comparative Evaluation of Techniques</w:t>
            </w:r>
            <w:r>
              <w:rPr>
                <w:noProof/>
                <w:webHidden/>
              </w:rPr>
              <w:tab/>
            </w:r>
            <w:r>
              <w:rPr>
                <w:noProof/>
                <w:webHidden/>
              </w:rPr>
              <w:fldChar w:fldCharType="begin"/>
            </w:r>
            <w:r>
              <w:rPr>
                <w:noProof/>
                <w:webHidden/>
              </w:rPr>
              <w:instrText xml:space="preserve"> PAGEREF _Toc229070192 \h </w:instrText>
            </w:r>
            <w:r>
              <w:rPr>
                <w:noProof/>
                <w:webHidden/>
              </w:rPr>
            </w:r>
            <w:r>
              <w:rPr>
                <w:noProof/>
                <w:webHidden/>
              </w:rPr>
              <w:fldChar w:fldCharType="separate"/>
            </w:r>
            <w:r w:rsidR="003B1856">
              <w:rPr>
                <w:noProof/>
                <w:webHidden/>
              </w:rPr>
              <w:t>145</w:t>
            </w:r>
            <w:r>
              <w:rPr>
                <w:noProof/>
                <w:webHidden/>
              </w:rPr>
              <w:fldChar w:fldCharType="end"/>
            </w:r>
          </w:hyperlink>
        </w:p>
        <w:p w14:paraId="533A3A63" w14:textId="347674BB" w:rsidR="0087420F" w:rsidRDefault="0087420F">
          <w:pPr>
            <w:pStyle w:val="TOC2"/>
            <w:tabs>
              <w:tab w:val="right" w:leader="dot" w:pos="9350"/>
            </w:tabs>
            <w:rPr>
              <w:rFonts w:cstheme="minorBidi"/>
              <w:noProof/>
              <w:kern w:val="2"/>
              <w:szCs w:val="24"/>
              <w14:ligatures w14:val="standardContextual"/>
            </w:rPr>
          </w:pPr>
          <w:hyperlink w:anchor="_Toc229070193" w:history="1">
            <w:r w:rsidRPr="009B11C1">
              <w:rPr>
                <w:rStyle w:val="Hyperlink"/>
                <w:noProof/>
              </w:rPr>
              <w:t>6.9 Sample output and explanations</w:t>
            </w:r>
            <w:r>
              <w:rPr>
                <w:noProof/>
                <w:webHidden/>
              </w:rPr>
              <w:tab/>
            </w:r>
            <w:r>
              <w:rPr>
                <w:noProof/>
                <w:webHidden/>
              </w:rPr>
              <w:fldChar w:fldCharType="begin"/>
            </w:r>
            <w:r>
              <w:rPr>
                <w:noProof/>
                <w:webHidden/>
              </w:rPr>
              <w:instrText xml:space="preserve"> PAGEREF _Toc229070193 \h </w:instrText>
            </w:r>
            <w:r>
              <w:rPr>
                <w:noProof/>
                <w:webHidden/>
              </w:rPr>
            </w:r>
            <w:r>
              <w:rPr>
                <w:noProof/>
                <w:webHidden/>
              </w:rPr>
              <w:fldChar w:fldCharType="separate"/>
            </w:r>
            <w:r w:rsidR="003B1856">
              <w:rPr>
                <w:noProof/>
                <w:webHidden/>
              </w:rPr>
              <w:t>146</w:t>
            </w:r>
            <w:r>
              <w:rPr>
                <w:noProof/>
                <w:webHidden/>
              </w:rPr>
              <w:fldChar w:fldCharType="end"/>
            </w:r>
          </w:hyperlink>
        </w:p>
        <w:p w14:paraId="7BDED8A7" w14:textId="3924A73A" w:rsidR="0087420F" w:rsidRDefault="0087420F">
          <w:pPr>
            <w:pStyle w:val="TOC3"/>
            <w:tabs>
              <w:tab w:val="right" w:leader="dot" w:pos="9350"/>
            </w:tabs>
            <w:rPr>
              <w:rFonts w:cstheme="minorBidi"/>
              <w:noProof/>
              <w:kern w:val="2"/>
              <w:szCs w:val="24"/>
              <w14:ligatures w14:val="standardContextual"/>
            </w:rPr>
          </w:pPr>
          <w:hyperlink w:anchor="_Toc229070194" w:history="1">
            <w:r w:rsidRPr="009B11C1">
              <w:rPr>
                <w:rStyle w:val="Hyperlink"/>
                <w:noProof/>
              </w:rPr>
              <w:t>6.9.1 DP Solution for n = 3</w:t>
            </w:r>
            <w:r>
              <w:rPr>
                <w:noProof/>
                <w:webHidden/>
              </w:rPr>
              <w:tab/>
            </w:r>
            <w:r>
              <w:rPr>
                <w:noProof/>
                <w:webHidden/>
              </w:rPr>
              <w:fldChar w:fldCharType="begin"/>
            </w:r>
            <w:r>
              <w:rPr>
                <w:noProof/>
                <w:webHidden/>
              </w:rPr>
              <w:instrText xml:space="preserve"> PAGEREF _Toc229070194 \h </w:instrText>
            </w:r>
            <w:r>
              <w:rPr>
                <w:noProof/>
                <w:webHidden/>
              </w:rPr>
            </w:r>
            <w:r>
              <w:rPr>
                <w:noProof/>
                <w:webHidden/>
              </w:rPr>
              <w:fldChar w:fldCharType="separate"/>
            </w:r>
            <w:r w:rsidR="003B1856">
              <w:rPr>
                <w:noProof/>
                <w:webHidden/>
              </w:rPr>
              <w:t>146</w:t>
            </w:r>
            <w:r>
              <w:rPr>
                <w:noProof/>
                <w:webHidden/>
              </w:rPr>
              <w:fldChar w:fldCharType="end"/>
            </w:r>
          </w:hyperlink>
        </w:p>
        <w:p w14:paraId="2F2A8611" w14:textId="2771E145" w:rsidR="0087420F" w:rsidRDefault="0087420F">
          <w:pPr>
            <w:pStyle w:val="TOC3"/>
            <w:tabs>
              <w:tab w:val="right" w:leader="dot" w:pos="9350"/>
            </w:tabs>
            <w:rPr>
              <w:rFonts w:cstheme="minorBidi"/>
              <w:noProof/>
              <w:kern w:val="2"/>
              <w:szCs w:val="24"/>
              <w14:ligatures w14:val="standardContextual"/>
            </w:rPr>
          </w:pPr>
          <w:hyperlink w:anchor="_Toc229070195" w:history="1">
            <w:r w:rsidRPr="009B11C1">
              <w:rPr>
                <w:rStyle w:val="Hyperlink"/>
                <w:noProof/>
              </w:rPr>
              <w:t>6.9.2 DP Solution for n = 4</w:t>
            </w:r>
            <w:r>
              <w:rPr>
                <w:noProof/>
                <w:webHidden/>
              </w:rPr>
              <w:tab/>
            </w:r>
            <w:r>
              <w:rPr>
                <w:noProof/>
                <w:webHidden/>
              </w:rPr>
              <w:fldChar w:fldCharType="begin"/>
            </w:r>
            <w:r>
              <w:rPr>
                <w:noProof/>
                <w:webHidden/>
              </w:rPr>
              <w:instrText xml:space="preserve"> PAGEREF _Toc229070195 \h </w:instrText>
            </w:r>
            <w:r>
              <w:rPr>
                <w:noProof/>
                <w:webHidden/>
              </w:rPr>
            </w:r>
            <w:r>
              <w:rPr>
                <w:noProof/>
                <w:webHidden/>
              </w:rPr>
              <w:fldChar w:fldCharType="separate"/>
            </w:r>
            <w:r w:rsidR="003B1856">
              <w:rPr>
                <w:noProof/>
                <w:webHidden/>
              </w:rPr>
              <w:t>146</w:t>
            </w:r>
            <w:r>
              <w:rPr>
                <w:noProof/>
                <w:webHidden/>
              </w:rPr>
              <w:fldChar w:fldCharType="end"/>
            </w:r>
          </w:hyperlink>
        </w:p>
        <w:p w14:paraId="0D65F659" w14:textId="4D6838C8" w:rsidR="0087420F" w:rsidRDefault="0087420F">
          <w:pPr>
            <w:pStyle w:val="TOC3"/>
            <w:tabs>
              <w:tab w:val="right" w:leader="dot" w:pos="9350"/>
            </w:tabs>
            <w:rPr>
              <w:rFonts w:cstheme="minorBidi"/>
              <w:noProof/>
              <w:kern w:val="2"/>
              <w:szCs w:val="24"/>
              <w14:ligatures w14:val="standardContextual"/>
            </w:rPr>
          </w:pPr>
          <w:hyperlink w:anchor="_Toc229070196" w:history="1">
            <w:r w:rsidRPr="009B11C1">
              <w:rPr>
                <w:rStyle w:val="Hyperlink"/>
                <w:noProof/>
              </w:rPr>
              <w:t>6.9.3 Geometric solution for n = 5 (Odd)</w:t>
            </w:r>
            <w:r>
              <w:rPr>
                <w:noProof/>
                <w:webHidden/>
              </w:rPr>
              <w:tab/>
            </w:r>
            <w:r>
              <w:rPr>
                <w:noProof/>
                <w:webHidden/>
              </w:rPr>
              <w:fldChar w:fldCharType="begin"/>
            </w:r>
            <w:r>
              <w:rPr>
                <w:noProof/>
                <w:webHidden/>
              </w:rPr>
              <w:instrText xml:space="preserve"> PAGEREF _Toc229070196 \h </w:instrText>
            </w:r>
            <w:r>
              <w:rPr>
                <w:noProof/>
                <w:webHidden/>
              </w:rPr>
            </w:r>
            <w:r>
              <w:rPr>
                <w:noProof/>
                <w:webHidden/>
              </w:rPr>
              <w:fldChar w:fldCharType="separate"/>
            </w:r>
            <w:r w:rsidR="003B1856">
              <w:rPr>
                <w:noProof/>
                <w:webHidden/>
              </w:rPr>
              <w:t>147</w:t>
            </w:r>
            <w:r>
              <w:rPr>
                <w:noProof/>
                <w:webHidden/>
              </w:rPr>
              <w:fldChar w:fldCharType="end"/>
            </w:r>
          </w:hyperlink>
        </w:p>
        <w:p w14:paraId="1BA86257" w14:textId="55E651B8" w:rsidR="0087420F" w:rsidRDefault="0087420F">
          <w:pPr>
            <w:pStyle w:val="TOC3"/>
            <w:tabs>
              <w:tab w:val="right" w:leader="dot" w:pos="9350"/>
            </w:tabs>
            <w:rPr>
              <w:rFonts w:cstheme="minorBidi"/>
              <w:noProof/>
              <w:kern w:val="2"/>
              <w:szCs w:val="24"/>
              <w14:ligatures w14:val="standardContextual"/>
            </w:rPr>
          </w:pPr>
          <w:hyperlink w:anchor="_Toc229070197" w:history="1">
            <w:r w:rsidRPr="009B11C1">
              <w:rPr>
                <w:rStyle w:val="Hyperlink"/>
                <w:noProof/>
              </w:rPr>
              <w:t>6.9.4 Geometric solution for n = 4 (Even)</w:t>
            </w:r>
            <w:r>
              <w:rPr>
                <w:noProof/>
                <w:webHidden/>
              </w:rPr>
              <w:tab/>
            </w:r>
            <w:r>
              <w:rPr>
                <w:noProof/>
                <w:webHidden/>
              </w:rPr>
              <w:fldChar w:fldCharType="begin"/>
            </w:r>
            <w:r>
              <w:rPr>
                <w:noProof/>
                <w:webHidden/>
              </w:rPr>
              <w:instrText xml:space="preserve"> PAGEREF _Toc229070197 \h </w:instrText>
            </w:r>
            <w:r>
              <w:rPr>
                <w:noProof/>
                <w:webHidden/>
              </w:rPr>
            </w:r>
            <w:r>
              <w:rPr>
                <w:noProof/>
                <w:webHidden/>
              </w:rPr>
              <w:fldChar w:fldCharType="separate"/>
            </w:r>
            <w:r w:rsidR="003B1856">
              <w:rPr>
                <w:noProof/>
                <w:webHidden/>
              </w:rPr>
              <w:t>148</w:t>
            </w:r>
            <w:r>
              <w:rPr>
                <w:noProof/>
                <w:webHidden/>
              </w:rPr>
              <w:fldChar w:fldCharType="end"/>
            </w:r>
          </w:hyperlink>
        </w:p>
        <w:p w14:paraId="25D16B50" w14:textId="6701B7E5" w:rsidR="0087420F" w:rsidRDefault="0087420F">
          <w:pPr>
            <w:pStyle w:val="TOC3"/>
            <w:tabs>
              <w:tab w:val="right" w:leader="dot" w:pos="9350"/>
            </w:tabs>
            <w:rPr>
              <w:rFonts w:cstheme="minorBidi"/>
              <w:noProof/>
              <w:kern w:val="2"/>
              <w:szCs w:val="24"/>
              <w14:ligatures w14:val="standardContextual"/>
            </w:rPr>
          </w:pPr>
          <w:hyperlink w:anchor="_Toc229070198" w:history="1">
            <w:r w:rsidRPr="009B11C1">
              <w:rPr>
                <w:rStyle w:val="Hyperlink"/>
                <w:noProof/>
              </w:rPr>
              <w:t>6.10 Summary and key findings</w:t>
            </w:r>
            <w:r>
              <w:rPr>
                <w:noProof/>
                <w:webHidden/>
              </w:rPr>
              <w:tab/>
            </w:r>
            <w:r>
              <w:rPr>
                <w:noProof/>
                <w:webHidden/>
              </w:rPr>
              <w:fldChar w:fldCharType="begin"/>
            </w:r>
            <w:r>
              <w:rPr>
                <w:noProof/>
                <w:webHidden/>
              </w:rPr>
              <w:instrText xml:space="preserve"> PAGEREF _Toc229070198 \h </w:instrText>
            </w:r>
            <w:r>
              <w:rPr>
                <w:noProof/>
                <w:webHidden/>
              </w:rPr>
            </w:r>
            <w:r>
              <w:rPr>
                <w:noProof/>
                <w:webHidden/>
              </w:rPr>
              <w:fldChar w:fldCharType="separate"/>
            </w:r>
            <w:r w:rsidR="003B1856">
              <w:rPr>
                <w:noProof/>
                <w:webHidden/>
              </w:rPr>
              <w:t>149</w:t>
            </w:r>
            <w:r>
              <w:rPr>
                <w:noProof/>
                <w:webHidden/>
              </w:rPr>
              <w:fldChar w:fldCharType="end"/>
            </w:r>
          </w:hyperlink>
        </w:p>
        <w:p w14:paraId="6E0EAF61" w14:textId="2BC3B306" w:rsidR="0087420F" w:rsidRDefault="0087420F">
          <w:pPr>
            <w:pStyle w:val="TOC1"/>
            <w:tabs>
              <w:tab w:val="right" w:leader="dot" w:pos="9350"/>
            </w:tabs>
            <w:rPr>
              <w:rFonts w:cstheme="minorBidi"/>
              <w:noProof/>
              <w:kern w:val="2"/>
              <w:szCs w:val="24"/>
              <w14:ligatures w14:val="standardContextual"/>
            </w:rPr>
          </w:pPr>
          <w:hyperlink w:anchor="_Toc229070199" w:history="1">
            <w:r w:rsidRPr="009B11C1">
              <w:rPr>
                <w:rStyle w:val="Hyperlink"/>
                <w:noProof/>
              </w:rPr>
              <w:t>7. Job Scheduling</w:t>
            </w:r>
            <w:r>
              <w:rPr>
                <w:noProof/>
                <w:webHidden/>
              </w:rPr>
              <w:tab/>
            </w:r>
            <w:r>
              <w:rPr>
                <w:noProof/>
                <w:webHidden/>
              </w:rPr>
              <w:fldChar w:fldCharType="begin"/>
            </w:r>
            <w:r>
              <w:rPr>
                <w:noProof/>
                <w:webHidden/>
              </w:rPr>
              <w:instrText xml:space="preserve"> PAGEREF _Toc229070199 \h </w:instrText>
            </w:r>
            <w:r>
              <w:rPr>
                <w:noProof/>
                <w:webHidden/>
              </w:rPr>
            </w:r>
            <w:r>
              <w:rPr>
                <w:noProof/>
                <w:webHidden/>
              </w:rPr>
              <w:fldChar w:fldCharType="separate"/>
            </w:r>
            <w:r w:rsidR="003B1856">
              <w:rPr>
                <w:noProof/>
                <w:webHidden/>
              </w:rPr>
              <w:t>150</w:t>
            </w:r>
            <w:r>
              <w:rPr>
                <w:noProof/>
                <w:webHidden/>
              </w:rPr>
              <w:fldChar w:fldCharType="end"/>
            </w:r>
          </w:hyperlink>
        </w:p>
        <w:p w14:paraId="446B1BD7" w14:textId="5D132B3B" w:rsidR="0087420F" w:rsidRDefault="0087420F">
          <w:pPr>
            <w:pStyle w:val="TOC2"/>
            <w:tabs>
              <w:tab w:val="right" w:leader="dot" w:pos="9350"/>
            </w:tabs>
            <w:rPr>
              <w:rFonts w:cstheme="minorBidi"/>
              <w:noProof/>
              <w:kern w:val="2"/>
              <w:szCs w:val="24"/>
              <w14:ligatures w14:val="standardContextual"/>
            </w:rPr>
          </w:pPr>
          <w:hyperlink w:anchor="_Toc229070200" w:history="1">
            <w:r w:rsidRPr="009B11C1">
              <w:rPr>
                <w:rStyle w:val="Hyperlink"/>
                <w:noProof/>
              </w:rPr>
              <w:t>7.1 Problem description</w:t>
            </w:r>
            <w:r>
              <w:rPr>
                <w:noProof/>
                <w:webHidden/>
              </w:rPr>
              <w:tab/>
            </w:r>
            <w:r>
              <w:rPr>
                <w:noProof/>
                <w:webHidden/>
              </w:rPr>
              <w:fldChar w:fldCharType="begin"/>
            </w:r>
            <w:r>
              <w:rPr>
                <w:noProof/>
                <w:webHidden/>
              </w:rPr>
              <w:instrText xml:space="preserve"> PAGEREF _Toc229070200 \h </w:instrText>
            </w:r>
            <w:r>
              <w:rPr>
                <w:noProof/>
                <w:webHidden/>
              </w:rPr>
            </w:r>
            <w:r>
              <w:rPr>
                <w:noProof/>
                <w:webHidden/>
              </w:rPr>
              <w:fldChar w:fldCharType="separate"/>
            </w:r>
            <w:r w:rsidR="003B1856">
              <w:rPr>
                <w:noProof/>
                <w:webHidden/>
              </w:rPr>
              <w:t>150</w:t>
            </w:r>
            <w:r>
              <w:rPr>
                <w:noProof/>
                <w:webHidden/>
              </w:rPr>
              <w:fldChar w:fldCharType="end"/>
            </w:r>
          </w:hyperlink>
        </w:p>
        <w:p w14:paraId="5C17EDD5" w14:textId="7B634F94" w:rsidR="0087420F" w:rsidRDefault="0087420F">
          <w:pPr>
            <w:pStyle w:val="TOC2"/>
            <w:tabs>
              <w:tab w:val="right" w:leader="dot" w:pos="9350"/>
            </w:tabs>
            <w:rPr>
              <w:rFonts w:cstheme="minorBidi"/>
              <w:noProof/>
              <w:kern w:val="2"/>
              <w:szCs w:val="24"/>
              <w14:ligatures w14:val="standardContextual"/>
            </w:rPr>
          </w:pPr>
          <w:hyperlink w:anchor="_Toc229070201" w:history="1">
            <w:r w:rsidRPr="009B11C1">
              <w:rPr>
                <w:rStyle w:val="Hyperlink"/>
                <w:noProof/>
              </w:rPr>
              <w:t>7.2 Assumptions</w:t>
            </w:r>
            <w:r>
              <w:rPr>
                <w:noProof/>
                <w:webHidden/>
              </w:rPr>
              <w:tab/>
            </w:r>
            <w:r>
              <w:rPr>
                <w:noProof/>
                <w:webHidden/>
              </w:rPr>
              <w:fldChar w:fldCharType="begin"/>
            </w:r>
            <w:r>
              <w:rPr>
                <w:noProof/>
                <w:webHidden/>
              </w:rPr>
              <w:instrText xml:space="preserve"> PAGEREF _Toc229070201 \h </w:instrText>
            </w:r>
            <w:r>
              <w:rPr>
                <w:noProof/>
                <w:webHidden/>
              </w:rPr>
            </w:r>
            <w:r>
              <w:rPr>
                <w:noProof/>
                <w:webHidden/>
              </w:rPr>
              <w:fldChar w:fldCharType="separate"/>
            </w:r>
            <w:r w:rsidR="003B1856">
              <w:rPr>
                <w:noProof/>
                <w:webHidden/>
              </w:rPr>
              <w:t>150</w:t>
            </w:r>
            <w:r>
              <w:rPr>
                <w:noProof/>
                <w:webHidden/>
              </w:rPr>
              <w:fldChar w:fldCharType="end"/>
            </w:r>
          </w:hyperlink>
        </w:p>
        <w:p w14:paraId="1D0BDF58" w14:textId="53831560" w:rsidR="0087420F" w:rsidRDefault="0087420F">
          <w:pPr>
            <w:pStyle w:val="TOC2"/>
            <w:tabs>
              <w:tab w:val="right" w:leader="dot" w:pos="9350"/>
            </w:tabs>
            <w:rPr>
              <w:rFonts w:cstheme="minorBidi"/>
              <w:noProof/>
              <w:kern w:val="2"/>
              <w:szCs w:val="24"/>
              <w14:ligatures w14:val="standardContextual"/>
            </w:rPr>
          </w:pPr>
          <w:hyperlink w:anchor="_Toc229070202" w:history="1">
            <w:r w:rsidRPr="009B11C1">
              <w:rPr>
                <w:rStyle w:val="Hyperlink"/>
                <w:noProof/>
              </w:rPr>
              <w:t>7.3 Brute-Force Algorithm</w:t>
            </w:r>
            <w:r>
              <w:rPr>
                <w:noProof/>
                <w:webHidden/>
              </w:rPr>
              <w:tab/>
            </w:r>
            <w:r>
              <w:rPr>
                <w:noProof/>
                <w:webHidden/>
              </w:rPr>
              <w:fldChar w:fldCharType="begin"/>
            </w:r>
            <w:r>
              <w:rPr>
                <w:noProof/>
                <w:webHidden/>
              </w:rPr>
              <w:instrText xml:space="preserve"> PAGEREF _Toc229070202 \h </w:instrText>
            </w:r>
            <w:r>
              <w:rPr>
                <w:noProof/>
                <w:webHidden/>
              </w:rPr>
            </w:r>
            <w:r>
              <w:rPr>
                <w:noProof/>
                <w:webHidden/>
              </w:rPr>
              <w:fldChar w:fldCharType="separate"/>
            </w:r>
            <w:r w:rsidR="003B1856">
              <w:rPr>
                <w:noProof/>
                <w:webHidden/>
              </w:rPr>
              <w:t>151</w:t>
            </w:r>
            <w:r>
              <w:rPr>
                <w:noProof/>
                <w:webHidden/>
              </w:rPr>
              <w:fldChar w:fldCharType="end"/>
            </w:r>
          </w:hyperlink>
        </w:p>
        <w:p w14:paraId="6B83FA13" w14:textId="0139747A" w:rsidR="0087420F" w:rsidRDefault="0087420F">
          <w:pPr>
            <w:pStyle w:val="TOC3"/>
            <w:tabs>
              <w:tab w:val="right" w:leader="dot" w:pos="9350"/>
            </w:tabs>
            <w:rPr>
              <w:rFonts w:cstheme="minorBidi"/>
              <w:noProof/>
              <w:kern w:val="2"/>
              <w:szCs w:val="24"/>
              <w14:ligatures w14:val="standardContextual"/>
            </w:rPr>
          </w:pPr>
          <w:hyperlink w:anchor="_Toc229070203" w:history="1">
            <w:r w:rsidRPr="009B11C1">
              <w:rPr>
                <w:rStyle w:val="Hyperlink"/>
                <w:noProof/>
              </w:rPr>
              <w:t>7.3.1 Methodology</w:t>
            </w:r>
            <w:r>
              <w:rPr>
                <w:noProof/>
                <w:webHidden/>
              </w:rPr>
              <w:tab/>
            </w:r>
            <w:r>
              <w:rPr>
                <w:noProof/>
                <w:webHidden/>
              </w:rPr>
              <w:fldChar w:fldCharType="begin"/>
            </w:r>
            <w:r>
              <w:rPr>
                <w:noProof/>
                <w:webHidden/>
              </w:rPr>
              <w:instrText xml:space="preserve"> PAGEREF _Toc229070203 \h </w:instrText>
            </w:r>
            <w:r>
              <w:rPr>
                <w:noProof/>
                <w:webHidden/>
              </w:rPr>
            </w:r>
            <w:r>
              <w:rPr>
                <w:noProof/>
                <w:webHidden/>
              </w:rPr>
              <w:fldChar w:fldCharType="separate"/>
            </w:r>
            <w:r w:rsidR="003B1856">
              <w:rPr>
                <w:noProof/>
                <w:webHidden/>
              </w:rPr>
              <w:t>151</w:t>
            </w:r>
            <w:r>
              <w:rPr>
                <w:noProof/>
                <w:webHidden/>
              </w:rPr>
              <w:fldChar w:fldCharType="end"/>
            </w:r>
          </w:hyperlink>
        </w:p>
        <w:p w14:paraId="411D9334" w14:textId="7BBC434A" w:rsidR="0087420F" w:rsidRDefault="0087420F">
          <w:pPr>
            <w:pStyle w:val="TOC3"/>
            <w:tabs>
              <w:tab w:val="right" w:leader="dot" w:pos="9350"/>
            </w:tabs>
            <w:rPr>
              <w:rFonts w:cstheme="minorBidi"/>
              <w:noProof/>
              <w:kern w:val="2"/>
              <w:szCs w:val="24"/>
              <w14:ligatures w14:val="standardContextual"/>
            </w:rPr>
          </w:pPr>
          <w:hyperlink w:anchor="_Toc229070204" w:history="1">
            <w:r w:rsidRPr="009B11C1">
              <w:rPr>
                <w:rStyle w:val="Hyperlink"/>
                <w:noProof/>
              </w:rPr>
              <w:t>7.3.2 Step-by-Step description</w:t>
            </w:r>
            <w:r>
              <w:rPr>
                <w:noProof/>
                <w:webHidden/>
              </w:rPr>
              <w:tab/>
            </w:r>
            <w:r>
              <w:rPr>
                <w:noProof/>
                <w:webHidden/>
              </w:rPr>
              <w:fldChar w:fldCharType="begin"/>
            </w:r>
            <w:r>
              <w:rPr>
                <w:noProof/>
                <w:webHidden/>
              </w:rPr>
              <w:instrText xml:space="preserve"> PAGEREF _Toc229070204 \h </w:instrText>
            </w:r>
            <w:r>
              <w:rPr>
                <w:noProof/>
                <w:webHidden/>
              </w:rPr>
            </w:r>
            <w:r>
              <w:rPr>
                <w:noProof/>
                <w:webHidden/>
              </w:rPr>
              <w:fldChar w:fldCharType="separate"/>
            </w:r>
            <w:r w:rsidR="003B1856">
              <w:rPr>
                <w:noProof/>
                <w:webHidden/>
              </w:rPr>
              <w:t>151</w:t>
            </w:r>
            <w:r>
              <w:rPr>
                <w:noProof/>
                <w:webHidden/>
              </w:rPr>
              <w:fldChar w:fldCharType="end"/>
            </w:r>
          </w:hyperlink>
        </w:p>
        <w:p w14:paraId="26A505BD" w14:textId="23FCEC3F" w:rsidR="0087420F" w:rsidRDefault="0087420F">
          <w:pPr>
            <w:pStyle w:val="TOC3"/>
            <w:tabs>
              <w:tab w:val="right" w:leader="dot" w:pos="9350"/>
            </w:tabs>
            <w:rPr>
              <w:rFonts w:cstheme="minorBidi"/>
              <w:noProof/>
              <w:kern w:val="2"/>
              <w:szCs w:val="24"/>
              <w14:ligatures w14:val="standardContextual"/>
            </w:rPr>
          </w:pPr>
          <w:hyperlink w:anchor="_Toc229070205" w:history="1">
            <w:r w:rsidRPr="009B11C1">
              <w:rPr>
                <w:rStyle w:val="Hyperlink"/>
                <w:noProof/>
              </w:rPr>
              <w:t>7.3.3 Pseudocode</w:t>
            </w:r>
            <w:r>
              <w:rPr>
                <w:noProof/>
                <w:webHidden/>
              </w:rPr>
              <w:tab/>
            </w:r>
            <w:r>
              <w:rPr>
                <w:noProof/>
                <w:webHidden/>
              </w:rPr>
              <w:fldChar w:fldCharType="begin"/>
            </w:r>
            <w:r>
              <w:rPr>
                <w:noProof/>
                <w:webHidden/>
              </w:rPr>
              <w:instrText xml:space="preserve"> PAGEREF _Toc229070205 \h </w:instrText>
            </w:r>
            <w:r>
              <w:rPr>
                <w:noProof/>
                <w:webHidden/>
              </w:rPr>
            </w:r>
            <w:r>
              <w:rPr>
                <w:noProof/>
                <w:webHidden/>
              </w:rPr>
              <w:fldChar w:fldCharType="separate"/>
            </w:r>
            <w:r w:rsidR="003B1856">
              <w:rPr>
                <w:noProof/>
                <w:webHidden/>
              </w:rPr>
              <w:t>152</w:t>
            </w:r>
            <w:r>
              <w:rPr>
                <w:noProof/>
                <w:webHidden/>
              </w:rPr>
              <w:fldChar w:fldCharType="end"/>
            </w:r>
          </w:hyperlink>
        </w:p>
        <w:p w14:paraId="23D9E0F4" w14:textId="4FA79AE9" w:rsidR="0087420F" w:rsidRDefault="0087420F">
          <w:pPr>
            <w:pStyle w:val="TOC3"/>
            <w:tabs>
              <w:tab w:val="right" w:leader="dot" w:pos="9350"/>
            </w:tabs>
            <w:rPr>
              <w:rFonts w:cstheme="minorBidi"/>
              <w:noProof/>
              <w:kern w:val="2"/>
              <w:szCs w:val="24"/>
              <w14:ligatures w14:val="standardContextual"/>
            </w:rPr>
          </w:pPr>
          <w:hyperlink w:anchor="_Toc229070206" w:history="1">
            <w:r w:rsidRPr="009B11C1">
              <w:rPr>
                <w:rStyle w:val="Hyperlink"/>
                <w:noProof/>
              </w:rPr>
              <w:t>7.3.4 Implementation</w:t>
            </w:r>
            <w:r>
              <w:rPr>
                <w:noProof/>
                <w:webHidden/>
              </w:rPr>
              <w:tab/>
            </w:r>
            <w:r>
              <w:rPr>
                <w:noProof/>
                <w:webHidden/>
              </w:rPr>
              <w:fldChar w:fldCharType="begin"/>
            </w:r>
            <w:r>
              <w:rPr>
                <w:noProof/>
                <w:webHidden/>
              </w:rPr>
              <w:instrText xml:space="preserve"> PAGEREF _Toc229070206 \h </w:instrText>
            </w:r>
            <w:r>
              <w:rPr>
                <w:noProof/>
                <w:webHidden/>
              </w:rPr>
            </w:r>
            <w:r>
              <w:rPr>
                <w:noProof/>
                <w:webHidden/>
              </w:rPr>
              <w:fldChar w:fldCharType="separate"/>
            </w:r>
            <w:r w:rsidR="003B1856">
              <w:rPr>
                <w:noProof/>
                <w:webHidden/>
              </w:rPr>
              <w:t>153</w:t>
            </w:r>
            <w:r>
              <w:rPr>
                <w:noProof/>
                <w:webHidden/>
              </w:rPr>
              <w:fldChar w:fldCharType="end"/>
            </w:r>
          </w:hyperlink>
        </w:p>
        <w:p w14:paraId="7897BA71" w14:textId="3EB3720A" w:rsidR="0087420F" w:rsidRDefault="0087420F">
          <w:pPr>
            <w:pStyle w:val="TOC3"/>
            <w:tabs>
              <w:tab w:val="right" w:leader="dot" w:pos="9350"/>
            </w:tabs>
            <w:rPr>
              <w:rFonts w:cstheme="minorBidi"/>
              <w:noProof/>
              <w:kern w:val="2"/>
              <w:szCs w:val="24"/>
              <w14:ligatures w14:val="standardContextual"/>
            </w:rPr>
          </w:pPr>
          <w:hyperlink w:anchor="_Toc229070207" w:history="1">
            <w:r w:rsidRPr="009B11C1">
              <w:rPr>
                <w:rStyle w:val="Hyperlink"/>
                <w:noProof/>
              </w:rPr>
              <w:t>7.3.5 Test cases</w:t>
            </w:r>
            <w:r>
              <w:rPr>
                <w:noProof/>
                <w:webHidden/>
              </w:rPr>
              <w:tab/>
            </w:r>
            <w:r>
              <w:rPr>
                <w:noProof/>
                <w:webHidden/>
              </w:rPr>
              <w:fldChar w:fldCharType="begin"/>
            </w:r>
            <w:r>
              <w:rPr>
                <w:noProof/>
                <w:webHidden/>
              </w:rPr>
              <w:instrText xml:space="preserve"> PAGEREF _Toc229070207 \h </w:instrText>
            </w:r>
            <w:r>
              <w:rPr>
                <w:noProof/>
                <w:webHidden/>
              </w:rPr>
            </w:r>
            <w:r>
              <w:rPr>
                <w:noProof/>
                <w:webHidden/>
              </w:rPr>
              <w:fldChar w:fldCharType="separate"/>
            </w:r>
            <w:r w:rsidR="003B1856">
              <w:rPr>
                <w:noProof/>
                <w:webHidden/>
              </w:rPr>
              <w:t>156</w:t>
            </w:r>
            <w:r>
              <w:rPr>
                <w:noProof/>
                <w:webHidden/>
              </w:rPr>
              <w:fldChar w:fldCharType="end"/>
            </w:r>
          </w:hyperlink>
        </w:p>
        <w:p w14:paraId="6FD87E07" w14:textId="54EA4702" w:rsidR="0087420F" w:rsidRDefault="0087420F">
          <w:pPr>
            <w:pStyle w:val="TOC3"/>
            <w:tabs>
              <w:tab w:val="right" w:leader="dot" w:pos="9350"/>
            </w:tabs>
            <w:rPr>
              <w:rFonts w:cstheme="minorBidi"/>
              <w:noProof/>
              <w:kern w:val="2"/>
              <w:szCs w:val="24"/>
              <w14:ligatures w14:val="standardContextual"/>
            </w:rPr>
          </w:pPr>
          <w:hyperlink w:anchor="_Toc229070208" w:history="1">
            <w:r w:rsidRPr="009B11C1">
              <w:rPr>
                <w:rStyle w:val="Hyperlink"/>
                <w:noProof/>
              </w:rPr>
              <w:t>7.3.6 Complexity analysis</w:t>
            </w:r>
            <w:r>
              <w:rPr>
                <w:noProof/>
                <w:webHidden/>
              </w:rPr>
              <w:tab/>
            </w:r>
            <w:r>
              <w:rPr>
                <w:noProof/>
                <w:webHidden/>
              </w:rPr>
              <w:fldChar w:fldCharType="begin"/>
            </w:r>
            <w:r>
              <w:rPr>
                <w:noProof/>
                <w:webHidden/>
              </w:rPr>
              <w:instrText xml:space="preserve"> PAGEREF _Toc229070208 \h </w:instrText>
            </w:r>
            <w:r>
              <w:rPr>
                <w:noProof/>
                <w:webHidden/>
              </w:rPr>
            </w:r>
            <w:r>
              <w:rPr>
                <w:noProof/>
                <w:webHidden/>
              </w:rPr>
              <w:fldChar w:fldCharType="separate"/>
            </w:r>
            <w:r w:rsidR="003B1856">
              <w:rPr>
                <w:noProof/>
                <w:webHidden/>
              </w:rPr>
              <w:t>158</w:t>
            </w:r>
            <w:r>
              <w:rPr>
                <w:noProof/>
                <w:webHidden/>
              </w:rPr>
              <w:fldChar w:fldCharType="end"/>
            </w:r>
          </w:hyperlink>
        </w:p>
        <w:p w14:paraId="5F67D1D8" w14:textId="7DCD5AA3" w:rsidR="0087420F" w:rsidRDefault="0087420F">
          <w:pPr>
            <w:pStyle w:val="TOC2"/>
            <w:tabs>
              <w:tab w:val="right" w:leader="dot" w:pos="9350"/>
            </w:tabs>
            <w:rPr>
              <w:rFonts w:cstheme="minorBidi"/>
              <w:noProof/>
              <w:kern w:val="2"/>
              <w:szCs w:val="24"/>
              <w14:ligatures w14:val="standardContextual"/>
            </w:rPr>
          </w:pPr>
          <w:hyperlink w:anchor="_Toc229070209" w:history="1">
            <w:r w:rsidRPr="009B11C1">
              <w:rPr>
                <w:rStyle w:val="Hyperlink"/>
                <w:noProof/>
              </w:rPr>
              <w:t>7.4.  Divide and Conquer algorithm</w:t>
            </w:r>
            <w:r>
              <w:rPr>
                <w:noProof/>
                <w:webHidden/>
              </w:rPr>
              <w:tab/>
            </w:r>
            <w:r>
              <w:rPr>
                <w:noProof/>
                <w:webHidden/>
              </w:rPr>
              <w:fldChar w:fldCharType="begin"/>
            </w:r>
            <w:r>
              <w:rPr>
                <w:noProof/>
                <w:webHidden/>
              </w:rPr>
              <w:instrText xml:space="preserve"> PAGEREF _Toc229070209 \h </w:instrText>
            </w:r>
            <w:r>
              <w:rPr>
                <w:noProof/>
                <w:webHidden/>
              </w:rPr>
            </w:r>
            <w:r>
              <w:rPr>
                <w:noProof/>
                <w:webHidden/>
              </w:rPr>
              <w:fldChar w:fldCharType="separate"/>
            </w:r>
            <w:r w:rsidR="003B1856">
              <w:rPr>
                <w:noProof/>
                <w:webHidden/>
              </w:rPr>
              <w:t>159</w:t>
            </w:r>
            <w:r>
              <w:rPr>
                <w:noProof/>
                <w:webHidden/>
              </w:rPr>
              <w:fldChar w:fldCharType="end"/>
            </w:r>
          </w:hyperlink>
        </w:p>
        <w:p w14:paraId="2CEA3CB0" w14:textId="0DED197C" w:rsidR="0087420F" w:rsidRDefault="0087420F">
          <w:pPr>
            <w:pStyle w:val="TOC3"/>
            <w:tabs>
              <w:tab w:val="right" w:leader="dot" w:pos="9350"/>
            </w:tabs>
            <w:rPr>
              <w:rFonts w:cstheme="minorBidi"/>
              <w:noProof/>
              <w:kern w:val="2"/>
              <w:szCs w:val="24"/>
              <w14:ligatures w14:val="standardContextual"/>
            </w:rPr>
          </w:pPr>
          <w:hyperlink w:anchor="_Toc229070210" w:history="1">
            <w:r w:rsidRPr="009B11C1">
              <w:rPr>
                <w:rStyle w:val="Hyperlink"/>
                <w:noProof/>
              </w:rPr>
              <w:t>7.4.1 Methodology</w:t>
            </w:r>
            <w:r>
              <w:rPr>
                <w:noProof/>
                <w:webHidden/>
              </w:rPr>
              <w:tab/>
            </w:r>
            <w:r>
              <w:rPr>
                <w:noProof/>
                <w:webHidden/>
              </w:rPr>
              <w:fldChar w:fldCharType="begin"/>
            </w:r>
            <w:r>
              <w:rPr>
                <w:noProof/>
                <w:webHidden/>
              </w:rPr>
              <w:instrText xml:space="preserve"> PAGEREF _Toc229070210 \h </w:instrText>
            </w:r>
            <w:r>
              <w:rPr>
                <w:noProof/>
                <w:webHidden/>
              </w:rPr>
            </w:r>
            <w:r>
              <w:rPr>
                <w:noProof/>
                <w:webHidden/>
              </w:rPr>
              <w:fldChar w:fldCharType="separate"/>
            </w:r>
            <w:r w:rsidR="003B1856">
              <w:rPr>
                <w:noProof/>
                <w:webHidden/>
              </w:rPr>
              <w:t>159</w:t>
            </w:r>
            <w:r>
              <w:rPr>
                <w:noProof/>
                <w:webHidden/>
              </w:rPr>
              <w:fldChar w:fldCharType="end"/>
            </w:r>
          </w:hyperlink>
        </w:p>
        <w:p w14:paraId="3126F106" w14:textId="3A41E112" w:rsidR="0087420F" w:rsidRDefault="0087420F">
          <w:pPr>
            <w:pStyle w:val="TOC3"/>
            <w:tabs>
              <w:tab w:val="right" w:leader="dot" w:pos="9350"/>
            </w:tabs>
            <w:rPr>
              <w:rFonts w:cstheme="minorBidi"/>
              <w:noProof/>
              <w:kern w:val="2"/>
              <w:szCs w:val="24"/>
              <w14:ligatures w14:val="standardContextual"/>
            </w:rPr>
          </w:pPr>
          <w:hyperlink w:anchor="_Toc229070211" w:history="1">
            <w:r w:rsidRPr="009B11C1">
              <w:rPr>
                <w:rStyle w:val="Hyperlink"/>
                <w:noProof/>
              </w:rPr>
              <w:t>7.4.2 Step-by-Step Description</w:t>
            </w:r>
            <w:r>
              <w:rPr>
                <w:noProof/>
                <w:webHidden/>
              </w:rPr>
              <w:tab/>
            </w:r>
            <w:r>
              <w:rPr>
                <w:noProof/>
                <w:webHidden/>
              </w:rPr>
              <w:fldChar w:fldCharType="begin"/>
            </w:r>
            <w:r>
              <w:rPr>
                <w:noProof/>
                <w:webHidden/>
              </w:rPr>
              <w:instrText xml:space="preserve"> PAGEREF _Toc229070211 \h </w:instrText>
            </w:r>
            <w:r>
              <w:rPr>
                <w:noProof/>
                <w:webHidden/>
              </w:rPr>
            </w:r>
            <w:r>
              <w:rPr>
                <w:noProof/>
                <w:webHidden/>
              </w:rPr>
              <w:fldChar w:fldCharType="separate"/>
            </w:r>
            <w:r w:rsidR="003B1856">
              <w:rPr>
                <w:noProof/>
                <w:webHidden/>
              </w:rPr>
              <w:t>159</w:t>
            </w:r>
            <w:r>
              <w:rPr>
                <w:noProof/>
                <w:webHidden/>
              </w:rPr>
              <w:fldChar w:fldCharType="end"/>
            </w:r>
          </w:hyperlink>
        </w:p>
        <w:p w14:paraId="3DF938CA" w14:textId="7CADD36F" w:rsidR="0087420F" w:rsidRDefault="0087420F">
          <w:pPr>
            <w:pStyle w:val="TOC3"/>
            <w:tabs>
              <w:tab w:val="right" w:leader="dot" w:pos="9350"/>
            </w:tabs>
            <w:rPr>
              <w:rFonts w:cstheme="minorBidi"/>
              <w:noProof/>
              <w:kern w:val="2"/>
              <w:szCs w:val="24"/>
              <w14:ligatures w14:val="standardContextual"/>
            </w:rPr>
          </w:pPr>
          <w:hyperlink w:anchor="_Toc229070212" w:history="1">
            <w:r w:rsidRPr="009B11C1">
              <w:rPr>
                <w:rStyle w:val="Hyperlink"/>
                <w:noProof/>
              </w:rPr>
              <w:t>7.4.3 Pseudocode</w:t>
            </w:r>
            <w:r>
              <w:rPr>
                <w:noProof/>
                <w:webHidden/>
              </w:rPr>
              <w:tab/>
            </w:r>
            <w:r>
              <w:rPr>
                <w:noProof/>
                <w:webHidden/>
              </w:rPr>
              <w:fldChar w:fldCharType="begin"/>
            </w:r>
            <w:r>
              <w:rPr>
                <w:noProof/>
                <w:webHidden/>
              </w:rPr>
              <w:instrText xml:space="preserve"> PAGEREF _Toc229070212 \h </w:instrText>
            </w:r>
            <w:r>
              <w:rPr>
                <w:noProof/>
                <w:webHidden/>
              </w:rPr>
            </w:r>
            <w:r>
              <w:rPr>
                <w:noProof/>
                <w:webHidden/>
              </w:rPr>
              <w:fldChar w:fldCharType="separate"/>
            </w:r>
            <w:r w:rsidR="003B1856">
              <w:rPr>
                <w:noProof/>
                <w:webHidden/>
              </w:rPr>
              <w:t>160</w:t>
            </w:r>
            <w:r>
              <w:rPr>
                <w:noProof/>
                <w:webHidden/>
              </w:rPr>
              <w:fldChar w:fldCharType="end"/>
            </w:r>
          </w:hyperlink>
        </w:p>
        <w:p w14:paraId="1D046D69" w14:textId="02662408" w:rsidR="0087420F" w:rsidRDefault="0087420F">
          <w:pPr>
            <w:pStyle w:val="TOC3"/>
            <w:tabs>
              <w:tab w:val="right" w:leader="dot" w:pos="9350"/>
            </w:tabs>
            <w:rPr>
              <w:rFonts w:cstheme="minorBidi"/>
              <w:noProof/>
              <w:kern w:val="2"/>
              <w:szCs w:val="24"/>
              <w14:ligatures w14:val="standardContextual"/>
            </w:rPr>
          </w:pPr>
          <w:hyperlink w:anchor="_Toc229070213" w:history="1">
            <w:r w:rsidRPr="009B11C1">
              <w:rPr>
                <w:rStyle w:val="Hyperlink"/>
                <w:noProof/>
              </w:rPr>
              <w:t>7.4.4 Implementation</w:t>
            </w:r>
            <w:r>
              <w:rPr>
                <w:noProof/>
                <w:webHidden/>
              </w:rPr>
              <w:tab/>
            </w:r>
            <w:r>
              <w:rPr>
                <w:noProof/>
                <w:webHidden/>
              </w:rPr>
              <w:fldChar w:fldCharType="begin"/>
            </w:r>
            <w:r>
              <w:rPr>
                <w:noProof/>
                <w:webHidden/>
              </w:rPr>
              <w:instrText xml:space="preserve"> PAGEREF _Toc229070213 \h </w:instrText>
            </w:r>
            <w:r>
              <w:rPr>
                <w:noProof/>
                <w:webHidden/>
              </w:rPr>
            </w:r>
            <w:r>
              <w:rPr>
                <w:noProof/>
                <w:webHidden/>
              </w:rPr>
              <w:fldChar w:fldCharType="separate"/>
            </w:r>
            <w:r w:rsidR="003B1856">
              <w:rPr>
                <w:noProof/>
                <w:webHidden/>
              </w:rPr>
              <w:t>162</w:t>
            </w:r>
            <w:r>
              <w:rPr>
                <w:noProof/>
                <w:webHidden/>
              </w:rPr>
              <w:fldChar w:fldCharType="end"/>
            </w:r>
          </w:hyperlink>
        </w:p>
        <w:p w14:paraId="4DE60852" w14:textId="25407CB8" w:rsidR="0087420F" w:rsidRDefault="0087420F">
          <w:pPr>
            <w:pStyle w:val="TOC3"/>
            <w:tabs>
              <w:tab w:val="right" w:leader="dot" w:pos="9350"/>
            </w:tabs>
            <w:rPr>
              <w:rFonts w:cstheme="minorBidi"/>
              <w:noProof/>
              <w:kern w:val="2"/>
              <w:szCs w:val="24"/>
              <w14:ligatures w14:val="standardContextual"/>
            </w:rPr>
          </w:pPr>
          <w:hyperlink w:anchor="_Toc229070214" w:history="1">
            <w:r w:rsidRPr="009B11C1">
              <w:rPr>
                <w:rStyle w:val="Hyperlink"/>
                <w:noProof/>
              </w:rPr>
              <w:t>7.4.5 Test Cases</w:t>
            </w:r>
            <w:r>
              <w:rPr>
                <w:noProof/>
                <w:webHidden/>
              </w:rPr>
              <w:tab/>
            </w:r>
            <w:r>
              <w:rPr>
                <w:noProof/>
                <w:webHidden/>
              </w:rPr>
              <w:fldChar w:fldCharType="begin"/>
            </w:r>
            <w:r>
              <w:rPr>
                <w:noProof/>
                <w:webHidden/>
              </w:rPr>
              <w:instrText xml:space="preserve"> PAGEREF _Toc229070214 \h </w:instrText>
            </w:r>
            <w:r>
              <w:rPr>
                <w:noProof/>
                <w:webHidden/>
              </w:rPr>
            </w:r>
            <w:r>
              <w:rPr>
                <w:noProof/>
                <w:webHidden/>
              </w:rPr>
              <w:fldChar w:fldCharType="separate"/>
            </w:r>
            <w:r w:rsidR="003B1856">
              <w:rPr>
                <w:noProof/>
                <w:webHidden/>
              </w:rPr>
              <w:t>166</w:t>
            </w:r>
            <w:r>
              <w:rPr>
                <w:noProof/>
                <w:webHidden/>
              </w:rPr>
              <w:fldChar w:fldCharType="end"/>
            </w:r>
          </w:hyperlink>
        </w:p>
        <w:p w14:paraId="0CDA0DF4" w14:textId="54C44902" w:rsidR="0087420F" w:rsidRDefault="0087420F">
          <w:pPr>
            <w:pStyle w:val="TOC3"/>
            <w:tabs>
              <w:tab w:val="right" w:leader="dot" w:pos="9350"/>
            </w:tabs>
            <w:rPr>
              <w:rFonts w:cstheme="minorBidi"/>
              <w:noProof/>
              <w:kern w:val="2"/>
              <w:szCs w:val="24"/>
              <w14:ligatures w14:val="standardContextual"/>
            </w:rPr>
          </w:pPr>
          <w:hyperlink w:anchor="_Toc229070215" w:history="1">
            <w:r w:rsidRPr="009B11C1">
              <w:rPr>
                <w:rStyle w:val="Hyperlink"/>
                <w:noProof/>
              </w:rPr>
              <w:t>7.4.6 Complexity Analysis</w:t>
            </w:r>
            <w:r>
              <w:rPr>
                <w:noProof/>
                <w:webHidden/>
              </w:rPr>
              <w:tab/>
            </w:r>
            <w:r>
              <w:rPr>
                <w:noProof/>
                <w:webHidden/>
              </w:rPr>
              <w:fldChar w:fldCharType="begin"/>
            </w:r>
            <w:r>
              <w:rPr>
                <w:noProof/>
                <w:webHidden/>
              </w:rPr>
              <w:instrText xml:space="preserve"> PAGEREF _Toc229070215 \h </w:instrText>
            </w:r>
            <w:r>
              <w:rPr>
                <w:noProof/>
                <w:webHidden/>
              </w:rPr>
            </w:r>
            <w:r>
              <w:rPr>
                <w:noProof/>
                <w:webHidden/>
              </w:rPr>
              <w:fldChar w:fldCharType="separate"/>
            </w:r>
            <w:r w:rsidR="003B1856">
              <w:rPr>
                <w:noProof/>
                <w:webHidden/>
              </w:rPr>
              <w:t>168</w:t>
            </w:r>
            <w:r>
              <w:rPr>
                <w:noProof/>
                <w:webHidden/>
              </w:rPr>
              <w:fldChar w:fldCharType="end"/>
            </w:r>
          </w:hyperlink>
        </w:p>
        <w:p w14:paraId="24560D27" w14:textId="539AD3CF" w:rsidR="0087420F" w:rsidRDefault="0087420F">
          <w:pPr>
            <w:pStyle w:val="TOC2"/>
            <w:tabs>
              <w:tab w:val="right" w:leader="dot" w:pos="9350"/>
            </w:tabs>
            <w:rPr>
              <w:rFonts w:cstheme="minorBidi"/>
              <w:noProof/>
              <w:kern w:val="2"/>
              <w:szCs w:val="24"/>
              <w14:ligatures w14:val="standardContextual"/>
            </w:rPr>
          </w:pPr>
          <w:hyperlink w:anchor="_Toc229070216" w:history="1">
            <w:r w:rsidRPr="009B11C1">
              <w:rPr>
                <w:rStyle w:val="Hyperlink"/>
                <w:noProof/>
              </w:rPr>
              <w:t>7.5 Dynamic Programming algorithm</w:t>
            </w:r>
            <w:r>
              <w:rPr>
                <w:noProof/>
                <w:webHidden/>
              </w:rPr>
              <w:tab/>
            </w:r>
            <w:r>
              <w:rPr>
                <w:noProof/>
                <w:webHidden/>
              </w:rPr>
              <w:fldChar w:fldCharType="begin"/>
            </w:r>
            <w:r>
              <w:rPr>
                <w:noProof/>
                <w:webHidden/>
              </w:rPr>
              <w:instrText xml:space="preserve"> PAGEREF _Toc229070216 \h </w:instrText>
            </w:r>
            <w:r>
              <w:rPr>
                <w:noProof/>
                <w:webHidden/>
              </w:rPr>
            </w:r>
            <w:r>
              <w:rPr>
                <w:noProof/>
                <w:webHidden/>
              </w:rPr>
              <w:fldChar w:fldCharType="separate"/>
            </w:r>
            <w:r w:rsidR="003B1856">
              <w:rPr>
                <w:noProof/>
                <w:webHidden/>
              </w:rPr>
              <w:t>169</w:t>
            </w:r>
            <w:r>
              <w:rPr>
                <w:noProof/>
                <w:webHidden/>
              </w:rPr>
              <w:fldChar w:fldCharType="end"/>
            </w:r>
          </w:hyperlink>
        </w:p>
        <w:p w14:paraId="14435DE6" w14:textId="5EF2E256" w:rsidR="0087420F" w:rsidRDefault="0087420F">
          <w:pPr>
            <w:pStyle w:val="TOC3"/>
            <w:tabs>
              <w:tab w:val="right" w:leader="dot" w:pos="9350"/>
            </w:tabs>
            <w:rPr>
              <w:rFonts w:cstheme="minorBidi"/>
              <w:noProof/>
              <w:kern w:val="2"/>
              <w:szCs w:val="24"/>
              <w14:ligatures w14:val="standardContextual"/>
            </w:rPr>
          </w:pPr>
          <w:hyperlink w:anchor="_Toc229070217" w:history="1">
            <w:r w:rsidRPr="009B11C1">
              <w:rPr>
                <w:rStyle w:val="Hyperlink"/>
                <w:noProof/>
              </w:rPr>
              <w:t>7.5.1 Methodology</w:t>
            </w:r>
            <w:r>
              <w:rPr>
                <w:noProof/>
                <w:webHidden/>
              </w:rPr>
              <w:tab/>
            </w:r>
            <w:r>
              <w:rPr>
                <w:noProof/>
                <w:webHidden/>
              </w:rPr>
              <w:fldChar w:fldCharType="begin"/>
            </w:r>
            <w:r>
              <w:rPr>
                <w:noProof/>
                <w:webHidden/>
              </w:rPr>
              <w:instrText xml:space="preserve"> PAGEREF _Toc229070217 \h </w:instrText>
            </w:r>
            <w:r>
              <w:rPr>
                <w:noProof/>
                <w:webHidden/>
              </w:rPr>
            </w:r>
            <w:r>
              <w:rPr>
                <w:noProof/>
                <w:webHidden/>
              </w:rPr>
              <w:fldChar w:fldCharType="separate"/>
            </w:r>
            <w:r w:rsidR="003B1856">
              <w:rPr>
                <w:noProof/>
                <w:webHidden/>
              </w:rPr>
              <w:t>169</w:t>
            </w:r>
            <w:r>
              <w:rPr>
                <w:noProof/>
                <w:webHidden/>
              </w:rPr>
              <w:fldChar w:fldCharType="end"/>
            </w:r>
          </w:hyperlink>
        </w:p>
        <w:p w14:paraId="7775F407" w14:textId="409D96F5" w:rsidR="0087420F" w:rsidRDefault="0087420F">
          <w:pPr>
            <w:pStyle w:val="TOC3"/>
            <w:tabs>
              <w:tab w:val="right" w:leader="dot" w:pos="9350"/>
            </w:tabs>
            <w:rPr>
              <w:rFonts w:cstheme="minorBidi"/>
              <w:noProof/>
              <w:kern w:val="2"/>
              <w:szCs w:val="24"/>
              <w14:ligatures w14:val="standardContextual"/>
            </w:rPr>
          </w:pPr>
          <w:hyperlink w:anchor="_Toc229070218" w:history="1">
            <w:r w:rsidRPr="009B11C1">
              <w:rPr>
                <w:rStyle w:val="Hyperlink"/>
                <w:noProof/>
              </w:rPr>
              <w:t>7.5.2 Step-by-Step description</w:t>
            </w:r>
            <w:r>
              <w:rPr>
                <w:noProof/>
                <w:webHidden/>
              </w:rPr>
              <w:tab/>
            </w:r>
            <w:r>
              <w:rPr>
                <w:noProof/>
                <w:webHidden/>
              </w:rPr>
              <w:fldChar w:fldCharType="begin"/>
            </w:r>
            <w:r>
              <w:rPr>
                <w:noProof/>
                <w:webHidden/>
              </w:rPr>
              <w:instrText xml:space="preserve"> PAGEREF _Toc229070218 \h </w:instrText>
            </w:r>
            <w:r>
              <w:rPr>
                <w:noProof/>
                <w:webHidden/>
              </w:rPr>
            </w:r>
            <w:r>
              <w:rPr>
                <w:noProof/>
                <w:webHidden/>
              </w:rPr>
              <w:fldChar w:fldCharType="separate"/>
            </w:r>
            <w:r w:rsidR="003B1856">
              <w:rPr>
                <w:noProof/>
                <w:webHidden/>
              </w:rPr>
              <w:t>169</w:t>
            </w:r>
            <w:r>
              <w:rPr>
                <w:noProof/>
                <w:webHidden/>
              </w:rPr>
              <w:fldChar w:fldCharType="end"/>
            </w:r>
          </w:hyperlink>
        </w:p>
        <w:p w14:paraId="031FA895" w14:textId="54328FB6" w:rsidR="0087420F" w:rsidRDefault="0087420F">
          <w:pPr>
            <w:pStyle w:val="TOC3"/>
            <w:tabs>
              <w:tab w:val="right" w:leader="dot" w:pos="9350"/>
            </w:tabs>
            <w:rPr>
              <w:rFonts w:cstheme="minorBidi"/>
              <w:noProof/>
              <w:kern w:val="2"/>
              <w:szCs w:val="24"/>
              <w14:ligatures w14:val="standardContextual"/>
            </w:rPr>
          </w:pPr>
          <w:hyperlink w:anchor="_Toc229070219" w:history="1">
            <w:r w:rsidRPr="009B11C1">
              <w:rPr>
                <w:rStyle w:val="Hyperlink"/>
                <w:noProof/>
              </w:rPr>
              <w:t>7.5.3 Pseudocode</w:t>
            </w:r>
            <w:r>
              <w:rPr>
                <w:noProof/>
                <w:webHidden/>
              </w:rPr>
              <w:tab/>
            </w:r>
            <w:r>
              <w:rPr>
                <w:noProof/>
                <w:webHidden/>
              </w:rPr>
              <w:fldChar w:fldCharType="begin"/>
            </w:r>
            <w:r>
              <w:rPr>
                <w:noProof/>
                <w:webHidden/>
              </w:rPr>
              <w:instrText xml:space="preserve"> PAGEREF _Toc229070219 \h </w:instrText>
            </w:r>
            <w:r>
              <w:rPr>
                <w:noProof/>
                <w:webHidden/>
              </w:rPr>
            </w:r>
            <w:r>
              <w:rPr>
                <w:noProof/>
                <w:webHidden/>
              </w:rPr>
              <w:fldChar w:fldCharType="separate"/>
            </w:r>
            <w:r w:rsidR="003B1856">
              <w:rPr>
                <w:noProof/>
                <w:webHidden/>
              </w:rPr>
              <w:t>170</w:t>
            </w:r>
            <w:r>
              <w:rPr>
                <w:noProof/>
                <w:webHidden/>
              </w:rPr>
              <w:fldChar w:fldCharType="end"/>
            </w:r>
          </w:hyperlink>
        </w:p>
        <w:p w14:paraId="70930F4D" w14:textId="0D4816D1" w:rsidR="0087420F" w:rsidRDefault="0087420F">
          <w:pPr>
            <w:pStyle w:val="TOC3"/>
            <w:tabs>
              <w:tab w:val="right" w:leader="dot" w:pos="9350"/>
            </w:tabs>
            <w:rPr>
              <w:rFonts w:cstheme="minorBidi"/>
              <w:noProof/>
              <w:kern w:val="2"/>
              <w:szCs w:val="24"/>
              <w14:ligatures w14:val="standardContextual"/>
            </w:rPr>
          </w:pPr>
          <w:hyperlink w:anchor="_Toc229070220" w:history="1">
            <w:r w:rsidRPr="009B11C1">
              <w:rPr>
                <w:rStyle w:val="Hyperlink"/>
                <w:noProof/>
              </w:rPr>
              <w:t>7.5.4 Implementation</w:t>
            </w:r>
            <w:r>
              <w:rPr>
                <w:noProof/>
                <w:webHidden/>
              </w:rPr>
              <w:tab/>
            </w:r>
            <w:r>
              <w:rPr>
                <w:noProof/>
                <w:webHidden/>
              </w:rPr>
              <w:fldChar w:fldCharType="begin"/>
            </w:r>
            <w:r>
              <w:rPr>
                <w:noProof/>
                <w:webHidden/>
              </w:rPr>
              <w:instrText xml:space="preserve"> PAGEREF _Toc229070220 \h </w:instrText>
            </w:r>
            <w:r>
              <w:rPr>
                <w:noProof/>
                <w:webHidden/>
              </w:rPr>
            </w:r>
            <w:r>
              <w:rPr>
                <w:noProof/>
                <w:webHidden/>
              </w:rPr>
              <w:fldChar w:fldCharType="separate"/>
            </w:r>
            <w:r w:rsidR="003B1856">
              <w:rPr>
                <w:noProof/>
                <w:webHidden/>
              </w:rPr>
              <w:t>172</w:t>
            </w:r>
            <w:r>
              <w:rPr>
                <w:noProof/>
                <w:webHidden/>
              </w:rPr>
              <w:fldChar w:fldCharType="end"/>
            </w:r>
          </w:hyperlink>
        </w:p>
        <w:p w14:paraId="54BEFF80" w14:textId="1521FBE6" w:rsidR="0087420F" w:rsidRDefault="0087420F">
          <w:pPr>
            <w:pStyle w:val="TOC3"/>
            <w:tabs>
              <w:tab w:val="right" w:leader="dot" w:pos="9350"/>
            </w:tabs>
            <w:rPr>
              <w:rFonts w:cstheme="minorBidi"/>
              <w:noProof/>
              <w:kern w:val="2"/>
              <w:szCs w:val="24"/>
              <w14:ligatures w14:val="standardContextual"/>
            </w:rPr>
          </w:pPr>
          <w:hyperlink w:anchor="_Toc229070221" w:history="1">
            <w:r w:rsidRPr="009B11C1">
              <w:rPr>
                <w:rStyle w:val="Hyperlink"/>
                <w:noProof/>
              </w:rPr>
              <w:t>7.5.5 Test cases</w:t>
            </w:r>
            <w:r>
              <w:rPr>
                <w:noProof/>
                <w:webHidden/>
              </w:rPr>
              <w:tab/>
            </w:r>
            <w:r>
              <w:rPr>
                <w:noProof/>
                <w:webHidden/>
              </w:rPr>
              <w:fldChar w:fldCharType="begin"/>
            </w:r>
            <w:r>
              <w:rPr>
                <w:noProof/>
                <w:webHidden/>
              </w:rPr>
              <w:instrText xml:space="preserve"> PAGEREF _Toc229070221 \h </w:instrText>
            </w:r>
            <w:r>
              <w:rPr>
                <w:noProof/>
                <w:webHidden/>
              </w:rPr>
            </w:r>
            <w:r>
              <w:rPr>
                <w:noProof/>
                <w:webHidden/>
              </w:rPr>
              <w:fldChar w:fldCharType="separate"/>
            </w:r>
            <w:r w:rsidR="003B1856">
              <w:rPr>
                <w:noProof/>
                <w:webHidden/>
              </w:rPr>
              <w:t>177</w:t>
            </w:r>
            <w:r>
              <w:rPr>
                <w:noProof/>
                <w:webHidden/>
              </w:rPr>
              <w:fldChar w:fldCharType="end"/>
            </w:r>
          </w:hyperlink>
        </w:p>
        <w:p w14:paraId="3E5CAC17" w14:textId="71D710D0" w:rsidR="0087420F" w:rsidRDefault="0087420F">
          <w:pPr>
            <w:pStyle w:val="TOC3"/>
            <w:tabs>
              <w:tab w:val="right" w:leader="dot" w:pos="9350"/>
            </w:tabs>
            <w:rPr>
              <w:rFonts w:cstheme="minorBidi"/>
              <w:noProof/>
              <w:kern w:val="2"/>
              <w:szCs w:val="24"/>
              <w14:ligatures w14:val="standardContextual"/>
            </w:rPr>
          </w:pPr>
          <w:hyperlink w:anchor="_Toc229070222" w:history="1">
            <w:r w:rsidRPr="009B11C1">
              <w:rPr>
                <w:rStyle w:val="Hyperlink"/>
                <w:noProof/>
              </w:rPr>
              <w:t>7.5.6 Complexity analysis</w:t>
            </w:r>
            <w:r>
              <w:rPr>
                <w:noProof/>
                <w:webHidden/>
              </w:rPr>
              <w:tab/>
            </w:r>
            <w:r>
              <w:rPr>
                <w:noProof/>
                <w:webHidden/>
              </w:rPr>
              <w:fldChar w:fldCharType="begin"/>
            </w:r>
            <w:r>
              <w:rPr>
                <w:noProof/>
                <w:webHidden/>
              </w:rPr>
              <w:instrText xml:space="preserve"> PAGEREF _Toc229070222 \h </w:instrText>
            </w:r>
            <w:r>
              <w:rPr>
                <w:noProof/>
                <w:webHidden/>
              </w:rPr>
            </w:r>
            <w:r>
              <w:rPr>
                <w:noProof/>
                <w:webHidden/>
              </w:rPr>
              <w:fldChar w:fldCharType="separate"/>
            </w:r>
            <w:r w:rsidR="003B1856">
              <w:rPr>
                <w:noProof/>
                <w:webHidden/>
              </w:rPr>
              <w:t>179</w:t>
            </w:r>
            <w:r>
              <w:rPr>
                <w:noProof/>
                <w:webHidden/>
              </w:rPr>
              <w:fldChar w:fldCharType="end"/>
            </w:r>
          </w:hyperlink>
        </w:p>
        <w:p w14:paraId="0442B8FD" w14:textId="1F15B90B" w:rsidR="0087420F" w:rsidRDefault="0087420F">
          <w:pPr>
            <w:pStyle w:val="TOC2"/>
            <w:tabs>
              <w:tab w:val="right" w:leader="dot" w:pos="9350"/>
            </w:tabs>
            <w:rPr>
              <w:rFonts w:cstheme="minorBidi"/>
              <w:noProof/>
              <w:kern w:val="2"/>
              <w:szCs w:val="24"/>
              <w14:ligatures w14:val="standardContextual"/>
            </w:rPr>
          </w:pPr>
          <w:hyperlink w:anchor="_Toc229070223" w:history="1">
            <w:r w:rsidRPr="009B11C1">
              <w:rPr>
                <w:rStyle w:val="Hyperlink"/>
                <w:noProof/>
              </w:rPr>
              <w:t>7.6 Technique comparison</w:t>
            </w:r>
            <w:r>
              <w:rPr>
                <w:noProof/>
                <w:webHidden/>
              </w:rPr>
              <w:tab/>
            </w:r>
            <w:r>
              <w:rPr>
                <w:noProof/>
                <w:webHidden/>
              </w:rPr>
              <w:fldChar w:fldCharType="begin"/>
            </w:r>
            <w:r>
              <w:rPr>
                <w:noProof/>
                <w:webHidden/>
              </w:rPr>
              <w:instrText xml:space="preserve"> PAGEREF _Toc229070223 \h </w:instrText>
            </w:r>
            <w:r>
              <w:rPr>
                <w:noProof/>
                <w:webHidden/>
              </w:rPr>
            </w:r>
            <w:r>
              <w:rPr>
                <w:noProof/>
                <w:webHidden/>
              </w:rPr>
              <w:fldChar w:fldCharType="separate"/>
            </w:r>
            <w:r w:rsidR="003B1856">
              <w:rPr>
                <w:noProof/>
                <w:webHidden/>
              </w:rPr>
              <w:t>180</w:t>
            </w:r>
            <w:r>
              <w:rPr>
                <w:noProof/>
                <w:webHidden/>
              </w:rPr>
              <w:fldChar w:fldCharType="end"/>
            </w:r>
          </w:hyperlink>
        </w:p>
        <w:p w14:paraId="0EBF7218" w14:textId="093CE8FC" w:rsidR="0087420F" w:rsidRDefault="0087420F">
          <w:pPr>
            <w:pStyle w:val="TOC2"/>
            <w:tabs>
              <w:tab w:val="right" w:leader="dot" w:pos="9350"/>
            </w:tabs>
            <w:rPr>
              <w:rFonts w:cstheme="minorBidi"/>
              <w:noProof/>
              <w:kern w:val="2"/>
              <w:szCs w:val="24"/>
              <w14:ligatures w14:val="standardContextual"/>
            </w:rPr>
          </w:pPr>
          <w:hyperlink w:anchor="_Toc229070224" w:history="1">
            <w:r w:rsidRPr="009B11C1">
              <w:rPr>
                <w:rStyle w:val="Hyperlink"/>
                <w:noProof/>
              </w:rPr>
              <w:t>7.7 Alternative approaches</w:t>
            </w:r>
            <w:r>
              <w:rPr>
                <w:noProof/>
                <w:webHidden/>
              </w:rPr>
              <w:tab/>
            </w:r>
            <w:r>
              <w:rPr>
                <w:noProof/>
                <w:webHidden/>
              </w:rPr>
              <w:fldChar w:fldCharType="begin"/>
            </w:r>
            <w:r>
              <w:rPr>
                <w:noProof/>
                <w:webHidden/>
              </w:rPr>
              <w:instrText xml:space="preserve"> PAGEREF _Toc229070224 \h </w:instrText>
            </w:r>
            <w:r>
              <w:rPr>
                <w:noProof/>
                <w:webHidden/>
              </w:rPr>
            </w:r>
            <w:r>
              <w:rPr>
                <w:noProof/>
                <w:webHidden/>
              </w:rPr>
              <w:fldChar w:fldCharType="separate"/>
            </w:r>
            <w:r w:rsidR="003B1856">
              <w:rPr>
                <w:noProof/>
                <w:webHidden/>
              </w:rPr>
              <w:t>181</w:t>
            </w:r>
            <w:r>
              <w:rPr>
                <w:noProof/>
                <w:webHidden/>
              </w:rPr>
              <w:fldChar w:fldCharType="end"/>
            </w:r>
          </w:hyperlink>
        </w:p>
        <w:p w14:paraId="6188AE53" w14:textId="4CBF1CFA" w:rsidR="0087420F" w:rsidRDefault="0087420F">
          <w:pPr>
            <w:pStyle w:val="TOC3"/>
            <w:tabs>
              <w:tab w:val="right" w:leader="dot" w:pos="9350"/>
            </w:tabs>
            <w:rPr>
              <w:rFonts w:cstheme="minorBidi"/>
              <w:noProof/>
              <w:kern w:val="2"/>
              <w:szCs w:val="24"/>
              <w14:ligatures w14:val="standardContextual"/>
            </w:rPr>
          </w:pPr>
          <w:hyperlink w:anchor="_Toc229070225" w:history="1">
            <w:r w:rsidRPr="009B11C1">
              <w:rPr>
                <w:rStyle w:val="Hyperlink"/>
                <w:noProof/>
              </w:rPr>
              <w:t>7.7.1 Greedy – Earliest Deadline First (EDF)</w:t>
            </w:r>
            <w:r>
              <w:rPr>
                <w:noProof/>
                <w:webHidden/>
              </w:rPr>
              <w:tab/>
            </w:r>
            <w:r>
              <w:rPr>
                <w:noProof/>
                <w:webHidden/>
              </w:rPr>
              <w:fldChar w:fldCharType="begin"/>
            </w:r>
            <w:r>
              <w:rPr>
                <w:noProof/>
                <w:webHidden/>
              </w:rPr>
              <w:instrText xml:space="preserve"> PAGEREF _Toc229070225 \h </w:instrText>
            </w:r>
            <w:r>
              <w:rPr>
                <w:noProof/>
                <w:webHidden/>
              </w:rPr>
            </w:r>
            <w:r>
              <w:rPr>
                <w:noProof/>
                <w:webHidden/>
              </w:rPr>
              <w:fldChar w:fldCharType="separate"/>
            </w:r>
            <w:r w:rsidR="003B1856">
              <w:rPr>
                <w:noProof/>
                <w:webHidden/>
              </w:rPr>
              <w:t>181</w:t>
            </w:r>
            <w:r>
              <w:rPr>
                <w:noProof/>
                <w:webHidden/>
              </w:rPr>
              <w:fldChar w:fldCharType="end"/>
            </w:r>
          </w:hyperlink>
        </w:p>
        <w:p w14:paraId="53949B6A" w14:textId="33061106" w:rsidR="0087420F" w:rsidRDefault="0087420F">
          <w:pPr>
            <w:pStyle w:val="TOC3"/>
            <w:tabs>
              <w:tab w:val="right" w:leader="dot" w:pos="9350"/>
            </w:tabs>
            <w:rPr>
              <w:rFonts w:cstheme="minorBidi"/>
              <w:noProof/>
              <w:kern w:val="2"/>
              <w:szCs w:val="24"/>
              <w14:ligatures w14:val="standardContextual"/>
            </w:rPr>
          </w:pPr>
          <w:hyperlink w:anchor="_Toc229070226" w:history="1">
            <w:r w:rsidRPr="009B11C1">
              <w:rPr>
                <w:rStyle w:val="Hyperlink"/>
                <w:noProof/>
              </w:rPr>
              <w:t>7.7.2 Branch-and-Bound</w:t>
            </w:r>
            <w:r>
              <w:rPr>
                <w:noProof/>
                <w:webHidden/>
              </w:rPr>
              <w:tab/>
            </w:r>
            <w:r>
              <w:rPr>
                <w:noProof/>
                <w:webHidden/>
              </w:rPr>
              <w:fldChar w:fldCharType="begin"/>
            </w:r>
            <w:r>
              <w:rPr>
                <w:noProof/>
                <w:webHidden/>
              </w:rPr>
              <w:instrText xml:space="preserve"> PAGEREF _Toc229070226 \h </w:instrText>
            </w:r>
            <w:r>
              <w:rPr>
                <w:noProof/>
                <w:webHidden/>
              </w:rPr>
            </w:r>
            <w:r>
              <w:rPr>
                <w:noProof/>
                <w:webHidden/>
              </w:rPr>
              <w:fldChar w:fldCharType="separate"/>
            </w:r>
            <w:r w:rsidR="003B1856">
              <w:rPr>
                <w:noProof/>
                <w:webHidden/>
              </w:rPr>
              <w:t>181</w:t>
            </w:r>
            <w:r>
              <w:rPr>
                <w:noProof/>
                <w:webHidden/>
              </w:rPr>
              <w:fldChar w:fldCharType="end"/>
            </w:r>
          </w:hyperlink>
        </w:p>
        <w:p w14:paraId="071B159E" w14:textId="2E5EDE38" w:rsidR="0087420F" w:rsidRDefault="0087420F">
          <w:pPr>
            <w:pStyle w:val="TOC3"/>
            <w:tabs>
              <w:tab w:val="right" w:leader="dot" w:pos="9350"/>
            </w:tabs>
            <w:rPr>
              <w:rFonts w:cstheme="minorBidi"/>
              <w:noProof/>
              <w:kern w:val="2"/>
              <w:szCs w:val="24"/>
              <w14:ligatures w14:val="standardContextual"/>
            </w:rPr>
          </w:pPr>
          <w:hyperlink w:anchor="_Toc229070227" w:history="1">
            <w:r w:rsidRPr="009B11C1">
              <w:rPr>
                <w:rStyle w:val="Hyperlink"/>
                <w:noProof/>
              </w:rPr>
              <w:t>7.7.3 Approximation algorithms</w:t>
            </w:r>
            <w:r>
              <w:rPr>
                <w:noProof/>
                <w:webHidden/>
              </w:rPr>
              <w:tab/>
            </w:r>
            <w:r>
              <w:rPr>
                <w:noProof/>
                <w:webHidden/>
              </w:rPr>
              <w:fldChar w:fldCharType="begin"/>
            </w:r>
            <w:r>
              <w:rPr>
                <w:noProof/>
                <w:webHidden/>
              </w:rPr>
              <w:instrText xml:space="preserve"> PAGEREF _Toc229070227 \h </w:instrText>
            </w:r>
            <w:r>
              <w:rPr>
                <w:noProof/>
                <w:webHidden/>
              </w:rPr>
            </w:r>
            <w:r>
              <w:rPr>
                <w:noProof/>
                <w:webHidden/>
              </w:rPr>
              <w:fldChar w:fldCharType="separate"/>
            </w:r>
            <w:r w:rsidR="003B1856">
              <w:rPr>
                <w:noProof/>
                <w:webHidden/>
              </w:rPr>
              <w:t>181</w:t>
            </w:r>
            <w:r>
              <w:rPr>
                <w:noProof/>
                <w:webHidden/>
              </w:rPr>
              <w:fldChar w:fldCharType="end"/>
            </w:r>
          </w:hyperlink>
        </w:p>
        <w:p w14:paraId="3518F54A" w14:textId="2D227398" w:rsidR="0087420F" w:rsidRDefault="0087420F">
          <w:pPr>
            <w:pStyle w:val="TOC2"/>
            <w:tabs>
              <w:tab w:val="right" w:leader="dot" w:pos="9350"/>
            </w:tabs>
            <w:rPr>
              <w:rFonts w:cstheme="minorBidi"/>
              <w:noProof/>
              <w:kern w:val="2"/>
              <w:szCs w:val="24"/>
              <w14:ligatures w14:val="standardContextual"/>
            </w:rPr>
          </w:pPr>
          <w:hyperlink w:anchor="_Toc229070228" w:history="1">
            <w:r w:rsidRPr="009B11C1">
              <w:rPr>
                <w:rStyle w:val="Hyperlink"/>
                <w:noProof/>
              </w:rPr>
              <w:t>7.8 Summary</w:t>
            </w:r>
            <w:r>
              <w:rPr>
                <w:noProof/>
                <w:webHidden/>
              </w:rPr>
              <w:tab/>
            </w:r>
            <w:r>
              <w:rPr>
                <w:noProof/>
                <w:webHidden/>
              </w:rPr>
              <w:fldChar w:fldCharType="begin"/>
            </w:r>
            <w:r>
              <w:rPr>
                <w:noProof/>
                <w:webHidden/>
              </w:rPr>
              <w:instrText xml:space="preserve"> PAGEREF _Toc229070228 \h </w:instrText>
            </w:r>
            <w:r>
              <w:rPr>
                <w:noProof/>
                <w:webHidden/>
              </w:rPr>
            </w:r>
            <w:r>
              <w:rPr>
                <w:noProof/>
                <w:webHidden/>
              </w:rPr>
              <w:fldChar w:fldCharType="separate"/>
            </w:r>
            <w:r w:rsidR="003B1856">
              <w:rPr>
                <w:noProof/>
                <w:webHidden/>
              </w:rPr>
              <w:t>182</w:t>
            </w:r>
            <w:r>
              <w:rPr>
                <w:noProof/>
                <w:webHidden/>
              </w:rPr>
              <w:fldChar w:fldCharType="end"/>
            </w:r>
          </w:hyperlink>
        </w:p>
        <w:p w14:paraId="1986D5C7" w14:textId="691F840E" w:rsidR="0087420F" w:rsidRDefault="0087420F">
          <w:pPr>
            <w:pStyle w:val="TOC1"/>
            <w:tabs>
              <w:tab w:val="right" w:leader="dot" w:pos="9350"/>
            </w:tabs>
            <w:rPr>
              <w:rFonts w:cstheme="minorBidi"/>
              <w:noProof/>
              <w:kern w:val="2"/>
              <w:szCs w:val="24"/>
              <w14:ligatures w14:val="standardContextual"/>
            </w:rPr>
          </w:pPr>
          <w:hyperlink w:anchor="_Toc229070229" w:history="1">
            <w:r w:rsidRPr="009B11C1">
              <w:rPr>
                <w:rStyle w:val="Hyperlink"/>
                <w:noProof/>
              </w:rPr>
              <w:t>8. Minimum Cut</w:t>
            </w:r>
            <w:r>
              <w:rPr>
                <w:noProof/>
                <w:webHidden/>
              </w:rPr>
              <w:tab/>
            </w:r>
            <w:r>
              <w:rPr>
                <w:noProof/>
                <w:webHidden/>
              </w:rPr>
              <w:fldChar w:fldCharType="begin"/>
            </w:r>
            <w:r>
              <w:rPr>
                <w:noProof/>
                <w:webHidden/>
              </w:rPr>
              <w:instrText xml:space="preserve"> PAGEREF _Toc229070229 \h </w:instrText>
            </w:r>
            <w:r>
              <w:rPr>
                <w:noProof/>
                <w:webHidden/>
              </w:rPr>
            </w:r>
            <w:r>
              <w:rPr>
                <w:noProof/>
                <w:webHidden/>
              </w:rPr>
              <w:fldChar w:fldCharType="separate"/>
            </w:r>
            <w:r w:rsidR="003B1856">
              <w:rPr>
                <w:noProof/>
                <w:webHidden/>
              </w:rPr>
              <w:t>183</w:t>
            </w:r>
            <w:r>
              <w:rPr>
                <w:noProof/>
                <w:webHidden/>
              </w:rPr>
              <w:fldChar w:fldCharType="end"/>
            </w:r>
          </w:hyperlink>
        </w:p>
        <w:p w14:paraId="64C3E81E" w14:textId="757CF892" w:rsidR="0087420F" w:rsidRDefault="0087420F">
          <w:pPr>
            <w:pStyle w:val="TOC2"/>
            <w:tabs>
              <w:tab w:val="right" w:leader="dot" w:pos="9350"/>
            </w:tabs>
            <w:rPr>
              <w:rFonts w:cstheme="minorBidi"/>
              <w:noProof/>
              <w:kern w:val="2"/>
              <w:szCs w:val="24"/>
              <w14:ligatures w14:val="standardContextual"/>
            </w:rPr>
          </w:pPr>
          <w:hyperlink w:anchor="_Toc229070230" w:history="1">
            <w:r w:rsidRPr="009B11C1">
              <w:rPr>
                <w:rStyle w:val="Hyperlink"/>
                <w:noProof/>
              </w:rPr>
              <w:t>8.1 Assumptions</w:t>
            </w:r>
            <w:r>
              <w:rPr>
                <w:noProof/>
                <w:webHidden/>
              </w:rPr>
              <w:tab/>
            </w:r>
            <w:r>
              <w:rPr>
                <w:noProof/>
                <w:webHidden/>
              </w:rPr>
              <w:fldChar w:fldCharType="begin"/>
            </w:r>
            <w:r>
              <w:rPr>
                <w:noProof/>
                <w:webHidden/>
              </w:rPr>
              <w:instrText xml:space="preserve"> PAGEREF _Toc229070230 \h </w:instrText>
            </w:r>
            <w:r>
              <w:rPr>
                <w:noProof/>
                <w:webHidden/>
              </w:rPr>
            </w:r>
            <w:r>
              <w:rPr>
                <w:noProof/>
                <w:webHidden/>
              </w:rPr>
              <w:fldChar w:fldCharType="separate"/>
            </w:r>
            <w:r w:rsidR="003B1856">
              <w:rPr>
                <w:noProof/>
                <w:webHidden/>
              </w:rPr>
              <w:t>183</w:t>
            </w:r>
            <w:r>
              <w:rPr>
                <w:noProof/>
                <w:webHidden/>
              </w:rPr>
              <w:fldChar w:fldCharType="end"/>
            </w:r>
          </w:hyperlink>
        </w:p>
        <w:p w14:paraId="4AACA2E9" w14:textId="2EFF8A08" w:rsidR="0087420F" w:rsidRDefault="0087420F">
          <w:pPr>
            <w:pStyle w:val="TOC3"/>
            <w:tabs>
              <w:tab w:val="right" w:leader="dot" w:pos="9350"/>
            </w:tabs>
            <w:rPr>
              <w:rFonts w:cstheme="minorBidi"/>
              <w:noProof/>
              <w:kern w:val="2"/>
              <w:szCs w:val="24"/>
              <w14:ligatures w14:val="standardContextual"/>
            </w:rPr>
          </w:pPr>
          <w:hyperlink w:anchor="_Toc229070231" w:history="1">
            <w:r w:rsidRPr="009B11C1">
              <w:rPr>
                <w:rStyle w:val="Hyperlink"/>
                <w:noProof/>
              </w:rPr>
              <w:t>8.1.1 Graph model assumptions</w:t>
            </w:r>
            <w:r>
              <w:rPr>
                <w:noProof/>
                <w:webHidden/>
              </w:rPr>
              <w:tab/>
            </w:r>
            <w:r>
              <w:rPr>
                <w:noProof/>
                <w:webHidden/>
              </w:rPr>
              <w:fldChar w:fldCharType="begin"/>
            </w:r>
            <w:r>
              <w:rPr>
                <w:noProof/>
                <w:webHidden/>
              </w:rPr>
              <w:instrText xml:space="preserve"> PAGEREF _Toc229070231 \h </w:instrText>
            </w:r>
            <w:r>
              <w:rPr>
                <w:noProof/>
                <w:webHidden/>
              </w:rPr>
            </w:r>
            <w:r>
              <w:rPr>
                <w:noProof/>
                <w:webHidden/>
              </w:rPr>
              <w:fldChar w:fldCharType="separate"/>
            </w:r>
            <w:r w:rsidR="003B1856">
              <w:rPr>
                <w:noProof/>
                <w:webHidden/>
              </w:rPr>
              <w:t>183</w:t>
            </w:r>
            <w:r>
              <w:rPr>
                <w:noProof/>
                <w:webHidden/>
              </w:rPr>
              <w:fldChar w:fldCharType="end"/>
            </w:r>
          </w:hyperlink>
        </w:p>
        <w:p w14:paraId="5BF2A095" w14:textId="05B47F0F" w:rsidR="0087420F" w:rsidRDefault="0087420F">
          <w:pPr>
            <w:pStyle w:val="TOC3"/>
            <w:tabs>
              <w:tab w:val="right" w:leader="dot" w:pos="9350"/>
            </w:tabs>
            <w:rPr>
              <w:rFonts w:cstheme="minorBidi"/>
              <w:noProof/>
              <w:kern w:val="2"/>
              <w:szCs w:val="24"/>
              <w14:ligatures w14:val="standardContextual"/>
            </w:rPr>
          </w:pPr>
          <w:hyperlink w:anchor="_Toc229070232" w:history="1">
            <w:r w:rsidRPr="009B11C1">
              <w:rPr>
                <w:rStyle w:val="Hyperlink"/>
                <w:noProof/>
              </w:rPr>
              <w:t>8.1.2 Weight assumptions</w:t>
            </w:r>
            <w:r>
              <w:rPr>
                <w:noProof/>
                <w:webHidden/>
              </w:rPr>
              <w:tab/>
            </w:r>
            <w:r>
              <w:rPr>
                <w:noProof/>
                <w:webHidden/>
              </w:rPr>
              <w:fldChar w:fldCharType="begin"/>
            </w:r>
            <w:r>
              <w:rPr>
                <w:noProof/>
                <w:webHidden/>
              </w:rPr>
              <w:instrText xml:space="preserve"> PAGEREF _Toc229070232 \h </w:instrText>
            </w:r>
            <w:r>
              <w:rPr>
                <w:noProof/>
                <w:webHidden/>
              </w:rPr>
            </w:r>
            <w:r>
              <w:rPr>
                <w:noProof/>
                <w:webHidden/>
              </w:rPr>
              <w:fldChar w:fldCharType="separate"/>
            </w:r>
            <w:r w:rsidR="003B1856">
              <w:rPr>
                <w:noProof/>
                <w:webHidden/>
              </w:rPr>
              <w:t>183</w:t>
            </w:r>
            <w:r>
              <w:rPr>
                <w:noProof/>
                <w:webHidden/>
              </w:rPr>
              <w:fldChar w:fldCharType="end"/>
            </w:r>
          </w:hyperlink>
        </w:p>
        <w:p w14:paraId="0607491A" w14:textId="27E7B589" w:rsidR="0087420F" w:rsidRDefault="0087420F">
          <w:pPr>
            <w:pStyle w:val="TOC3"/>
            <w:tabs>
              <w:tab w:val="right" w:leader="dot" w:pos="9350"/>
            </w:tabs>
            <w:rPr>
              <w:rFonts w:cstheme="minorBidi"/>
              <w:noProof/>
              <w:kern w:val="2"/>
              <w:szCs w:val="24"/>
              <w14:ligatures w14:val="standardContextual"/>
            </w:rPr>
          </w:pPr>
          <w:hyperlink w:anchor="_Toc229070233" w:history="1">
            <w:r w:rsidRPr="009B11C1">
              <w:rPr>
                <w:rStyle w:val="Hyperlink"/>
                <w:noProof/>
              </w:rPr>
              <w:t>8.1.3 Cut definition assumption</w:t>
            </w:r>
            <w:r>
              <w:rPr>
                <w:noProof/>
                <w:webHidden/>
              </w:rPr>
              <w:tab/>
            </w:r>
            <w:r>
              <w:rPr>
                <w:noProof/>
                <w:webHidden/>
              </w:rPr>
              <w:fldChar w:fldCharType="begin"/>
            </w:r>
            <w:r>
              <w:rPr>
                <w:noProof/>
                <w:webHidden/>
              </w:rPr>
              <w:instrText xml:space="preserve"> PAGEREF _Toc229070233 \h </w:instrText>
            </w:r>
            <w:r>
              <w:rPr>
                <w:noProof/>
                <w:webHidden/>
              </w:rPr>
            </w:r>
            <w:r>
              <w:rPr>
                <w:noProof/>
                <w:webHidden/>
              </w:rPr>
              <w:fldChar w:fldCharType="separate"/>
            </w:r>
            <w:r w:rsidR="003B1856">
              <w:rPr>
                <w:noProof/>
                <w:webHidden/>
              </w:rPr>
              <w:t>183</w:t>
            </w:r>
            <w:r>
              <w:rPr>
                <w:noProof/>
                <w:webHidden/>
              </w:rPr>
              <w:fldChar w:fldCharType="end"/>
            </w:r>
          </w:hyperlink>
        </w:p>
        <w:p w14:paraId="608C1D2C" w14:textId="57AC3536" w:rsidR="0087420F" w:rsidRDefault="0087420F">
          <w:pPr>
            <w:pStyle w:val="TOC3"/>
            <w:tabs>
              <w:tab w:val="right" w:leader="dot" w:pos="9350"/>
            </w:tabs>
            <w:rPr>
              <w:rFonts w:cstheme="minorBidi"/>
              <w:noProof/>
              <w:kern w:val="2"/>
              <w:szCs w:val="24"/>
              <w14:ligatures w14:val="standardContextual"/>
            </w:rPr>
          </w:pPr>
          <w:hyperlink w:anchor="_Toc229070234" w:history="1">
            <w:r w:rsidRPr="009B11C1">
              <w:rPr>
                <w:rStyle w:val="Hyperlink"/>
                <w:noProof/>
              </w:rPr>
              <w:t>8.1.4 Objective function assumptions</w:t>
            </w:r>
            <w:r>
              <w:rPr>
                <w:noProof/>
                <w:webHidden/>
              </w:rPr>
              <w:tab/>
            </w:r>
            <w:r>
              <w:rPr>
                <w:noProof/>
                <w:webHidden/>
              </w:rPr>
              <w:fldChar w:fldCharType="begin"/>
            </w:r>
            <w:r>
              <w:rPr>
                <w:noProof/>
                <w:webHidden/>
              </w:rPr>
              <w:instrText xml:space="preserve"> PAGEREF _Toc229070234 \h </w:instrText>
            </w:r>
            <w:r>
              <w:rPr>
                <w:noProof/>
                <w:webHidden/>
              </w:rPr>
            </w:r>
            <w:r>
              <w:rPr>
                <w:noProof/>
                <w:webHidden/>
              </w:rPr>
              <w:fldChar w:fldCharType="separate"/>
            </w:r>
            <w:r w:rsidR="003B1856">
              <w:rPr>
                <w:noProof/>
                <w:webHidden/>
              </w:rPr>
              <w:t>184</w:t>
            </w:r>
            <w:r>
              <w:rPr>
                <w:noProof/>
                <w:webHidden/>
              </w:rPr>
              <w:fldChar w:fldCharType="end"/>
            </w:r>
          </w:hyperlink>
        </w:p>
        <w:p w14:paraId="7A47F9B2" w14:textId="117A8851" w:rsidR="0087420F" w:rsidRDefault="0087420F">
          <w:pPr>
            <w:pStyle w:val="TOC3"/>
            <w:tabs>
              <w:tab w:val="right" w:leader="dot" w:pos="9350"/>
            </w:tabs>
            <w:rPr>
              <w:rFonts w:cstheme="minorBidi"/>
              <w:noProof/>
              <w:kern w:val="2"/>
              <w:szCs w:val="24"/>
              <w14:ligatures w14:val="standardContextual"/>
            </w:rPr>
          </w:pPr>
          <w:hyperlink w:anchor="_Toc229070235" w:history="1">
            <w:r w:rsidRPr="009B11C1">
              <w:rPr>
                <w:rStyle w:val="Hyperlink"/>
                <w:noProof/>
              </w:rPr>
              <w:t>8.1.5 Input/Output and indexing assumptions</w:t>
            </w:r>
            <w:r>
              <w:rPr>
                <w:noProof/>
                <w:webHidden/>
              </w:rPr>
              <w:tab/>
            </w:r>
            <w:r>
              <w:rPr>
                <w:noProof/>
                <w:webHidden/>
              </w:rPr>
              <w:fldChar w:fldCharType="begin"/>
            </w:r>
            <w:r>
              <w:rPr>
                <w:noProof/>
                <w:webHidden/>
              </w:rPr>
              <w:instrText xml:space="preserve"> PAGEREF _Toc229070235 \h </w:instrText>
            </w:r>
            <w:r>
              <w:rPr>
                <w:noProof/>
                <w:webHidden/>
              </w:rPr>
            </w:r>
            <w:r>
              <w:rPr>
                <w:noProof/>
                <w:webHidden/>
              </w:rPr>
              <w:fldChar w:fldCharType="separate"/>
            </w:r>
            <w:r w:rsidR="003B1856">
              <w:rPr>
                <w:noProof/>
                <w:webHidden/>
              </w:rPr>
              <w:t>184</w:t>
            </w:r>
            <w:r>
              <w:rPr>
                <w:noProof/>
                <w:webHidden/>
              </w:rPr>
              <w:fldChar w:fldCharType="end"/>
            </w:r>
          </w:hyperlink>
        </w:p>
        <w:p w14:paraId="36432444" w14:textId="4D089965" w:rsidR="0087420F" w:rsidRDefault="0087420F">
          <w:pPr>
            <w:pStyle w:val="TOC3"/>
            <w:tabs>
              <w:tab w:val="right" w:leader="dot" w:pos="9350"/>
            </w:tabs>
            <w:rPr>
              <w:rFonts w:cstheme="minorBidi"/>
              <w:noProof/>
              <w:kern w:val="2"/>
              <w:szCs w:val="24"/>
              <w14:ligatures w14:val="standardContextual"/>
            </w:rPr>
          </w:pPr>
          <w:hyperlink w:anchor="_Toc229070236" w:history="1">
            <w:r w:rsidRPr="009B11C1">
              <w:rPr>
                <w:rStyle w:val="Hyperlink"/>
                <w:noProof/>
              </w:rPr>
              <w:t>8.1.6 Algorithmic scope assumptions</w:t>
            </w:r>
            <w:r>
              <w:rPr>
                <w:noProof/>
                <w:webHidden/>
              </w:rPr>
              <w:tab/>
            </w:r>
            <w:r>
              <w:rPr>
                <w:noProof/>
                <w:webHidden/>
              </w:rPr>
              <w:fldChar w:fldCharType="begin"/>
            </w:r>
            <w:r>
              <w:rPr>
                <w:noProof/>
                <w:webHidden/>
              </w:rPr>
              <w:instrText xml:space="preserve"> PAGEREF _Toc229070236 \h </w:instrText>
            </w:r>
            <w:r>
              <w:rPr>
                <w:noProof/>
                <w:webHidden/>
              </w:rPr>
            </w:r>
            <w:r>
              <w:rPr>
                <w:noProof/>
                <w:webHidden/>
              </w:rPr>
              <w:fldChar w:fldCharType="separate"/>
            </w:r>
            <w:r w:rsidR="003B1856">
              <w:rPr>
                <w:noProof/>
                <w:webHidden/>
              </w:rPr>
              <w:t>185</w:t>
            </w:r>
            <w:r>
              <w:rPr>
                <w:noProof/>
                <w:webHidden/>
              </w:rPr>
              <w:fldChar w:fldCharType="end"/>
            </w:r>
          </w:hyperlink>
        </w:p>
        <w:p w14:paraId="48D30F42" w14:textId="1AB03A51" w:rsidR="0087420F" w:rsidRDefault="0087420F">
          <w:pPr>
            <w:pStyle w:val="TOC3"/>
            <w:tabs>
              <w:tab w:val="right" w:leader="dot" w:pos="9350"/>
            </w:tabs>
            <w:rPr>
              <w:rFonts w:cstheme="minorBidi"/>
              <w:noProof/>
              <w:kern w:val="2"/>
              <w:szCs w:val="24"/>
              <w14:ligatures w14:val="standardContextual"/>
            </w:rPr>
          </w:pPr>
          <w:hyperlink w:anchor="_Toc229070237" w:history="1">
            <w:r w:rsidRPr="009B11C1">
              <w:rPr>
                <w:rStyle w:val="Hyperlink"/>
                <w:noProof/>
              </w:rPr>
              <w:t>8.1.7 Randomization and reproducibility assumptions</w:t>
            </w:r>
            <w:r>
              <w:rPr>
                <w:noProof/>
                <w:webHidden/>
              </w:rPr>
              <w:tab/>
            </w:r>
            <w:r>
              <w:rPr>
                <w:noProof/>
                <w:webHidden/>
              </w:rPr>
              <w:fldChar w:fldCharType="begin"/>
            </w:r>
            <w:r>
              <w:rPr>
                <w:noProof/>
                <w:webHidden/>
              </w:rPr>
              <w:instrText xml:space="preserve"> PAGEREF _Toc229070237 \h </w:instrText>
            </w:r>
            <w:r>
              <w:rPr>
                <w:noProof/>
                <w:webHidden/>
              </w:rPr>
            </w:r>
            <w:r>
              <w:rPr>
                <w:noProof/>
                <w:webHidden/>
              </w:rPr>
              <w:fldChar w:fldCharType="separate"/>
            </w:r>
            <w:r w:rsidR="003B1856">
              <w:rPr>
                <w:noProof/>
                <w:webHidden/>
              </w:rPr>
              <w:t>185</w:t>
            </w:r>
            <w:r>
              <w:rPr>
                <w:noProof/>
                <w:webHidden/>
              </w:rPr>
              <w:fldChar w:fldCharType="end"/>
            </w:r>
          </w:hyperlink>
        </w:p>
        <w:p w14:paraId="63FD268C" w14:textId="7BBACE76" w:rsidR="0087420F" w:rsidRDefault="0087420F">
          <w:pPr>
            <w:pStyle w:val="TOC2"/>
            <w:tabs>
              <w:tab w:val="right" w:leader="dot" w:pos="9350"/>
            </w:tabs>
            <w:rPr>
              <w:rFonts w:cstheme="minorBidi"/>
              <w:noProof/>
              <w:kern w:val="2"/>
              <w:szCs w:val="24"/>
              <w14:ligatures w14:val="standardContextual"/>
            </w:rPr>
          </w:pPr>
          <w:hyperlink w:anchor="_Toc229070238" w:history="1">
            <w:r w:rsidRPr="009B11C1">
              <w:rPr>
                <w:rStyle w:val="Hyperlink"/>
                <w:noProof/>
              </w:rPr>
              <w:t>8.2 Problem description</w:t>
            </w:r>
            <w:r>
              <w:rPr>
                <w:noProof/>
                <w:webHidden/>
              </w:rPr>
              <w:tab/>
            </w:r>
            <w:r>
              <w:rPr>
                <w:noProof/>
                <w:webHidden/>
              </w:rPr>
              <w:fldChar w:fldCharType="begin"/>
            </w:r>
            <w:r>
              <w:rPr>
                <w:noProof/>
                <w:webHidden/>
              </w:rPr>
              <w:instrText xml:space="preserve"> PAGEREF _Toc229070238 \h </w:instrText>
            </w:r>
            <w:r>
              <w:rPr>
                <w:noProof/>
                <w:webHidden/>
              </w:rPr>
            </w:r>
            <w:r>
              <w:rPr>
                <w:noProof/>
                <w:webHidden/>
              </w:rPr>
              <w:fldChar w:fldCharType="separate"/>
            </w:r>
            <w:r w:rsidR="003B1856">
              <w:rPr>
                <w:noProof/>
                <w:webHidden/>
              </w:rPr>
              <w:t>186</w:t>
            </w:r>
            <w:r>
              <w:rPr>
                <w:noProof/>
                <w:webHidden/>
              </w:rPr>
              <w:fldChar w:fldCharType="end"/>
            </w:r>
          </w:hyperlink>
        </w:p>
        <w:p w14:paraId="01BCC552" w14:textId="43F3E0AB" w:rsidR="0087420F" w:rsidRDefault="0087420F">
          <w:pPr>
            <w:pStyle w:val="TOC3"/>
            <w:tabs>
              <w:tab w:val="right" w:leader="dot" w:pos="9350"/>
            </w:tabs>
            <w:rPr>
              <w:rFonts w:cstheme="minorBidi"/>
              <w:noProof/>
              <w:kern w:val="2"/>
              <w:szCs w:val="24"/>
              <w14:ligatures w14:val="standardContextual"/>
            </w:rPr>
          </w:pPr>
          <w:hyperlink w:anchor="_Toc229070239" w:history="1">
            <w:r w:rsidRPr="009B11C1">
              <w:rPr>
                <w:rStyle w:val="Hyperlink"/>
                <w:noProof/>
              </w:rPr>
              <w:t>8.2.1 Problem statement</w:t>
            </w:r>
            <w:r>
              <w:rPr>
                <w:noProof/>
                <w:webHidden/>
              </w:rPr>
              <w:tab/>
            </w:r>
            <w:r>
              <w:rPr>
                <w:noProof/>
                <w:webHidden/>
              </w:rPr>
              <w:fldChar w:fldCharType="begin"/>
            </w:r>
            <w:r>
              <w:rPr>
                <w:noProof/>
                <w:webHidden/>
              </w:rPr>
              <w:instrText xml:space="preserve"> PAGEREF _Toc229070239 \h </w:instrText>
            </w:r>
            <w:r>
              <w:rPr>
                <w:noProof/>
                <w:webHidden/>
              </w:rPr>
            </w:r>
            <w:r>
              <w:rPr>
                <w:noProof/>
                <w:webHidden/>
              </w:rPr>
              <w:fldChar w:fldCharType="separate"/>
            </w:r>
            <w:r w:rsidR="003B1856">
              <w:rPr>
                <w:noProof/>
                <w:webHidden/>
              </w:rPr>
              <w:t>186</w:t>
            </w:r>
            <w:r>
              <w:rPr>
                <w:noProof/>
                <w:webHidden/>
              </w:rPr>
              <w:fldChar w:fldCharType="end"/>
            </w:r>
          </w:hyperlink>
        </w:p>
        <w:p w14:paraId="41EA82F3" w14:textId="32D1BD00" w:rsidR="0087420F" w:rsidRDefault="0087420F">
          <w:pPr>
            <w:pStyle w:val="TOC3"/>
            <w:tabs>
              <w:tab w:val="right" w:leader="dot" w:pos="9350"/>
            </w:tabs>
            <w:rPr>
              <w:rFonts w:cstheme="minorBidi"/>
              <w:noProof/>
              <w:kern w:val="2"/>
              <w:szCs w:val="24"/>
              <w14:ligatures w14:val="standardContextual"/>
            </w:rPr>
          </w:pPr>
          <w:hyperlink w:anchor="_Toc229070240" w:history="1">
            <w:r w:rsidRPr="009B11C1">
              <w:rPr>
                <w:rStyle w:val="Hyperlink"/>
                <w:noProof/>
              </w:rPr>
              <w:t>8.2.2 Challenges</w:t>
            </w:r>
            <w:r>
              <w:rPr>
                <w:noProof/>
                <w:webHidden/>
              </w:rPr>
              <w:tab/>
            </w:r>
            <w:r>
              <w:rPr>
                <w:noProof/>
                <w:webHidden/>
              </w:rPr>
              <w:fldChar w:fldCharType="begin"/>
            </w:r>
            <w:r>
              <w:rPr>
                <w:noProof/>
                <w:webHidden/>
              </w:rPr>
              <w:instrText xml:space="preserve"> PAGEREF _Toc229070240 \h </w:instrText>
            </w:r>
            <w:r>
              <w:rPr>
                <w:noProof/>
                <w:webHidden/>
              </w:rPr>
            </w:r>
            <w:r>
              <w:rPr>
                <w:noProof/>
                <w:webHidden/>
              </w:rPr>
              <w:fldChar w:fldCharType="separate"/>
            </w:r>
            <w:r w:rsidR="003B1856">
              <w:rPr>
                <w:noProof/>
                <w:webHidden/>
              </w:rPr>
              <w:t>186</w:t>
            </w:r>
            <w:r>
              <w:rPr>
                <w:noProof/>
                <w:webHidden/>
              </w:rPr>
              <w:fldChar w:fldCharType="end"/>
            </w:r>
          </w:hyperlink>
        </w:p>
        <w:p w14:paraId="5CAE8BE7" w14:textId="17AC1625" w:rsidR="0087420F" w:rsidRDefault="0087420F">
          <w:pPr>
            <w:pStyle w:val="TOC3"/>
            <w:tabs>
              <w:tab w:val="right" w:leader="dot" w:pos="9350"/>
            </w:tabs>
            <w:rPr>
              <w:rFonts w:cstheme="minorBidi"/>
              <w:noProof/>
              <w:kern w:val="2"/>
              <w:szCs w:val="24"/>
              <w14:ligatures w14:val="standardContextual"/>
            </w:rPr>
          </w:pPr>
          <w:hyperlink w:anchor="_Toc229070241" w:history="1">
            <w:r w:rsidRPr="009B11C1">
              <w:rPr>
                <w:rStyle w:val="Hyperlink"/>
                <w:noProof/>
              </w:rPr>
              <w:t>8.2.3 Required output</w:t>
            </w:r>
            <w:r>
              <w:rPr>
                <w:noProof/>
                <w:webHidden/>
              </w:rPr>
              <w:tab/>
            </w:r>
            <w:r>
              <w:rPr>
                <w:noProof/>
                <w:webHidden/>
              </w:rPr>
              <w:fldChar w:fldCharType="begin"/>
            </w:r>
            <w:r>
              <w:rPr>
                <w:noProof/>
                <w:webHidden/>
              </w:rPr>
              <w:instrText xml:space="preserve"> PAGEREF _Toc229070241 \h </w:instrText>
            </w:r>
            <w:r>
              <w:rPr>
                <w:noProof/>
                <w:webHidden/>
              </w:rPr>
            </w:r>
            <w:r>
              <w:rPr>
                <w:noProof/>
                <w:webHidden/>
              </w:rPr>
              <w:fldChar w:fldCharType="separate"/>
            </w:r>
            <w:r w:rsidR="003B1856">
              <w:rPr>
                <w:noProof/>
                <w:webHidden/>
              </w:rPr>
              <w:t>187</w:t>
            </w:r>
            <w:r>
              <w:rPr>
                <w:noProof/>
                <w:webHidden/>
              </w:rPr>
              <w:fldChar w:fldCharType="end"/>
            </w:r>
          </w:hyperlink>
        </w:p>
        <w:p w14:paraId="2F3A15C7" w14:textId="33C44502" w:rsidR="0087420F" w:rsidRDefault="0087420F">
          <w:pPr>
            <w:pStyle w:val="TOC2"/>
            <w:tabs>
              <w:tab w:val="right" w:leader="dot" w:pos="9350"/>
            </w:tabs>
            <w:rPr>
              <w:rFonts w:cstheme="minorBidi"/>
              <w:noProof/>
              <w:kern w:val="2"/>
              <w:szCs w:val="24"/>
              <w14:ligatures w14:val="standardContextual"/>
            </w:rPr>
          </w:pPr>
          <w:hyperlink w:anchor="_Toc229070242" w:history="1">
            <w:r w:rsidRPr="009B11C1">
              <w:rPr>
                <w:rStyle w:val="Hyperlink"/>
                <w:noProof/>
              </w:rPr>
              <w:t>8.3 Methodology and solutions</w:t>
            </w:r>
            <w:r>
              <w:rPr>
                <w:noProof/>
                <w:webHidden/>
              </w:rPr>
              <w:tab/>
            </w:r>
            <w:r>
              <w:rPr>
                <w:noProof/>
                <w:webHidden/>
              </w:rPr>
              <w:fldChar w:fldCharType="begin"/>
            </w:r>
            <w:r>
              <w:rPr>
                <w:noProof/>
                <w:webHidden/>
              </w:rPr>
              <w:instrText xml:space="preserve"> PAGEREF _Toc229070242 \h </w:instrText>
            </w:r>
            <w:r>
              <w:rPr>
                <w:noProof/>
                <w:webHidden/>
              </w:rPr>
            </w:r>
            <w:r>
              <w:rPr>
                <w:noProof/>
                <w:webHidden/>
              </w:rPr>
              <w:fldChar w:fldCharType="separate"/>
            </w:r>
            <w:r w:rsidR="003B1856">
              <w:rPr>
                <w:noProof/>
                <w:webHidden/>
              </w:rPr>
              <w:t>188</w:t>
            </w:r>
            <w:r>
              <w:rPr>
                <w:noProof/>
                <w:webHidden/>
              </w:rPr>
              <w:fldChar w:fldCharType="end"/>
            </w:r>
          </w:hyperlink>
        </w:p>
        <w:p w14:paraId="62624C9B" w14:textId="67AFDD55" w:rsidR="0087420F" w:rsidRDefault="0087420F">
          <w:pPr>
            <w:pStyle w:val="TOC2"/>
            <w:tabs>
              <w:tab w:val="right" w:leader="dot" w:pos="9350"/>
            </w:tabs>
            <w:rPr>
              <w:rFonts w:cstheme="minorBidi"/>
              <w:noProof/>
              <w:kern w:val="2"/>
              <w:szCs w:val="24"/>
              <w14:ligatures w14:val="standardContextual"/>
            </w:rPr>
          </w:pPr>
          <w:hyperlink w:anchor="_Toc229070243" w:history="1">
            <w:r w:rsidRPr="009B11C1">
              <w:rPr>
                <w:rStyle w:val="Hyperlink"/>
                <w:noProof/>
              </w:rPr>
              <w:t>8.4 Brute Force</w:t>
            </w:r>
            <w:r>
              <w:rPr>
                <w:noProof/>
                <w:webHidden/>
              </w:rPr>
              <w:tab/>
            </w:r>
            <w:r>
              <w:rPr>
                <w:noProof/>
                <w:webHidden/>
              </w:rPr>
              <w:fldChar w:fldCharType="begin"/>
            </w:r>
            <w:r>
              <w:rPr>
                <w:noProof/>
                <w:webHidden/>
              </w:rPr>
              <w:instrText xml:space="preserve"> PAGEREF _Toc229070243 \h </w:instrText>
            </w:r>
            <w:r>
              <w:rPr>
                <w:noProof/>
                <w:webHidden/>
              </w:rPr>
            </w:r>
            <w:r>
              <w:rPr>
                <w:noProof/>
                <w:webHidden/>
              </w:rPr>
              <w:fldChar w:fldCharType="separate"/>
            </w:r>
            <w:r w:rsidR="003B1856">
              <w:rPr>
                <w:noProof/>
                <w:webHidden/>
              </w:rPr>
              <w:t>188</w:t>
            </w:r>
            <w:r>
              <w:rPr>
                <w:noProof/>
                <w:webHidden/>
              </w:rPr>
              <w:fldChar w:fldCharType="end"/>
            </w:r>
          </w:hyperlink>
        </w:p>
        <w:p w14:paraId="7021C3ED" w14:textId="636556F6" w:rsidR="0087420F" w:rsidRDefault="0087420F">
          <w:pPr>
            <w:pStyle w:val="TOC3"/>
            <w:tabs>
              <w:tab w:val="right" w:leader="dot" w:pos="9350"/>
            </w:tabs>
            <w:rPr>
              <w:rFonts w:cstheme="minorBidi"/>
              <w:noProof/>
              <w:kern w:val="2"/>
              <w:szCs w:val="24"/>
              <w14:ligatures w14:val="standardContextual"/>
            </w:rPr>
          </w:pPr>
          <w:hyperlink w:anchor="_Toc229070244" w:history="1">
            <w:r w:rsidRPr="009B11C1">
              <w:rPr>
                <w:rStyle w:val="Hyperlink"/>
                <w:noProof/>
              </w:rPr>
              <w:t>8.4.1 Step-by-Step methodology</w:t>
            </w:r>
            <w:r>
              <w:rPr>
                <w:noProof/>
                <w:webHidden/>
              </w:rPr>
              <w:tab/>
            </w:r>
            <w:r>
              <w:rPr>
                <w:noProof/>
                <w:webHidden/>
              </w:rPr>
              <w:fldChar w:fldCharType="begin"/>
            </w:r>
            <w:r>
              <w:rPr>
                <w:noProof/>
                <w:webHidden/>
              </w:rPr>
              <w:instrText xml:space="preserve"> PAGEREF _Toc229070244 \h </w:instrText>
            </w:r>
            <w:r>
              <w:rPr>
                <w:noProof/>
                <w:webHidden/>
              </w:rPr>
            </w:r>
            <w:r>
              <w:rPr>
                <w:noProof/>
                <w:webHidden/>
              </w:rPr>
              <w:fldChar w:fldCharType="separate"/>
            </w:r>
            <w:r w:rsidR="003B1856">
              <w:rPr>
                <w:noProof/>
                <w:webHidden/>
              </w:rPr>
              <w:t>188</w:t>
            </w:r>
            <w:r>
              <w:rPr>
                <w:noProof/>
                <w:webHidden/>
              </w:rPr>
              <w:fldChar w:fldCharType="end"/>
            </w:r>
          </w:hyperlink>
        </w:p>
        <w:p w14:paraId="5A665155" w14:textId="63BB7425" w:rsidR="0087420F" w:rsidRDefault="0087420F">
          <w:pPr>
            <w:pStyle w:val="TOC3"/>
            <w:tabs>
              <w:tab w:val="right" w:leader="dot" w:pos="9350"/>
            </w:tabs>
            <w:rPr>
              <w:rFonts w:cstheme="minorBidi"/>
              <w:noProof/>
              <w:kern w:val="2"/>
              <w:szCs w:val="24"/>
              <w14:ligatures w14:val="standardContextual"/>
            </w:rPr>
          </w:pPr>
          <w:hyperlink w:anchor="_Toc229070245" w:history="1">
            <w:r w:rsidRPr="009B11C1">
              <w:rPr>
                <w:rStyle w:val="Hyperlink"/>
                <w:noProof/>
              </w:rPr>
              <w:t>8.4.2 Brute Force pseudocode</w:t>
            </w:r>
            <w:r>
              <w:rPr>
                <w:noProof/>
                <w:webHidden/>
              </w:rPr>
              <w:tab/>
            </w:r>
            <w:r>
              <w:rPr>
                <w:noProof/>
                <w:webHidden/>
              </w:rPr>
              <w:fldChar w:fldCharType="begin"/>
            </w:r>
            <w:r>
              <w:rPr>
                <w:noProof/>
                <w:webHidden/>
              </w:rPr>
              <w:instrText xml:space="preserve"> PAGEREF _Toc229070245 \h </w:instrText>
            </w:r>
            <w:r>
              <w:rPr>
                <w:noProof/>
                <w:webHidden/>
              </w:rPr>
            </w:r>
            <w:r>
              <w:rPr>
                <w:noProof/>
                <w:webHidden/>
              </w:rPr>
              <w:fldChar w:fldCharType="separate"/>
            </w:r>
            <w:r w:rsidR="003B1856">
              <w:rPr>
                <w:noProof/>
                <w:webHidden/>
              </w:rPr>
              <w:t>189</w:t>
            </w:r>
            <w:r>
              <w:rPr>
                <w:noProof/>
                <w:webHidden/>
              </w:rPr>
              <w:fldChar w:fldCharType="end"/>
            </w:r>
          </w:hyperlink>
        </w:p>
        <w:p w14:paraId="224B1BFF" w14:textId="6FA9A65F" w:rsidR="0087420F" w:rsidRDefault="0087420F">
          <w:pPr>
            <w:pStyle w:val="TOC3"/>
            <w:tabs>
              <w:tab w:val="right" w:leader="dot" w:pos="9350"/>
            </w:tabs>
            <w:rPr>
              <w:rFonts w:cstheme="minorBidi"/>
              <w:noProof/>
              <w:kern w:val="2"/>
              <w:szCs w:val="24"/>
              <w14:ligatures w14:val="standardContextual"/>
            </w:rPr>
          </w:pPr>
          <w:hyperlink w:anchor="_Toc229070246" w:history="1">
            <w:r w:rsidRPr="009B11C1">
              <w:rPr>
                <w:rStyle w:val="Hyperlink"/>
                <w:noProof/>
              </w:rPr>
              <w:t>8.4.3 Worked example</w:t>
            </w:r>
            <w:r>
              <w:rPr>
                <w:noProof/>
                <w:webHidden/>
              </w:rPr>
              <w:tab/>
            </w:r>
            <w:r>
              <w:rPr>
                <w:noProof/>
                <w:webHidden/>
              </w:rPr>
              <w:fldChar w:fldCharType="begin"/>
            </w:r>
            <w:r>
              <w:rPr>
                <w:noProof/>
                <w:webHidden/>
              </w:rPr>
              <w:instrText xml:space="preserve"> PAGEREF _Toc229070246 \h </w:instrText>
            </w:r>
            <w:r>
              <w:rPr>
                <w:noProof/>
                <w:webHidden/>
              </w:rPr>
            </w:r>
            <w:r>
              <w:rPr>
                <w:noProof/>
                <w:webHidden/>
              </w:rPr>
              <w:fldChar w:fldCharType="separate"/>
            </w:r>
            <w:r w:rsidR="003B1856">
              <w:rPr>
                <w:noProof/>
                <w:webHidden/>
              </w:rPr>
              <w:t>190</w:t>
            </w:r>
            <w:r>
              <w:rPr>
                <w:noProof/>
                <w:webHidden/>
              </w:rPr>
              <w:fldChar w:fldCharType="end"/>
            </w:r>
          </w:hyperlink>
        </w:p>
        <w:p w14:paraId="367DD19D" w14:textId="4174C5BB" w:rsidR="0087420F" w:rsidRDefault="0087420F">
          <w:pPr>
            <w:pStyle w:val="TOC3"/>
            <w:tabs>
              <w:tab w:val="right" w:leader="dot" w:pos="9350"/>
            </w:tabs>
            <w:rPr>
              <w:rFonts w:cstheme="minorBidi"/>
              <w:noProof/>
              <w:kern w:val="2"/>
              <w:szCs w:val="24"/>
              <w14:ligatures w14:val="standardContextual"/>
            </w:rPr>
          </w:pPr>
          <w:hyperlink w:anchor="_Toc229070247" w:history="1">
            <w:r w:rsidRPr="009B11C1">
              <w:rPr>
                <w:rStyle w:val="Hyperlink"/>
                <w:noProof/>
              </w:rPr>
              <w:t>8.4.4 Time and space complexity</w:t>
            </w:r>
            <w:r>
              <w:rPr>
                <w:noProof/>
                <w:webHidden/>
              </w:rPr>
              <w:tab/>
            </w:r>
            <w:r>
              <w:rPr>
                <w:noProof/>
                <w:webHidden/>
              </w:rPr>
              <w:fldChar w:fldCharType="begin"/>
            </w:r>
            <w:r>
              <w:rPr>
                <w:noProof/>
                <w:webHidden/>
              </w:rPr>
              <w:instrText xml:space="preserve"> PAGEREF _Toc229070247 \h </w:instrText>
            </w:r>
            <w:r>
              <w:rPr>
                <w:noProof/>
                <w:webHidden/>
              </w:rPr>
            </w:r>
            <w:r>
              <w:rPr>
                <w:noProof/>
                <w:webHidden/>
              </w:rPr>
              <w:fldChar w:fldCharType="separate"/>
            </w:r>
            <w:r w:rsidR="003B1856">
              <w:rPr>
                <w:noProof/>
                <w:webHidden/>
              </w:rPr>
              <w:t>192</w:t>
            </w:r>
            <w:r>
              <w:rPr>
                <w:noProof/>
                <w:webHidden/>
              </w:rPr>
              <w:fldChar w:fldCharType="end"/>
            </w:r>
          </w:hyperlink>
        </w:p>
        <w:p w14:paraId="13DF54EC" w14:textId="21177844" w:rsidR="0087420F" w:rsidRDefault="0087420F">
          <w:pPr>
            <w:pStyle w:val="TOC2"/>
            <w:tabs>
              <w:tab w:val="right" w:leader="dot" w:pos="9350"/>
            </w:tabs>
            <w:rPr>
              <w:rFonts w:cstheme="minorBidi"/>
              <w:noProof/>
              <w:kern w:val="2"/>
              <w:szCs w:val="24"/>
              <w14:ligatures w14:val="standardContextual"/>
            </w:rPr>
          </w:pPr>
          <w:hyperlink w:anchor="_Toc229070248" w:history="1">
            <w:r w:rsidRPr="009B11C1">
              <w:rPr>
                <w:rStyle w:val="Hyperlink"/>
                <w:rFonts w:cs="Calibri"/>
                <w:noProof/>
              </w:rPr>
              <w:t>8.5 Iterative Improvement</w:t>
            </w:r>
            <w:r>
              <w:rPr>
                <w:noProof/>
                <w:webHidden/>
              </w:rPr>
              <w:tab/>
            </w:r>
            <w:r>
              <w:rPr>
                <w:noProof/>
                <w:webHidden/>
              </w:rPr>
              <w:fldChar w:fldCharType="begin"/>
            </w:r>
            <w:r>
              <w:rPr>
                <w:noProof/>
                <w:webHidden/>
              </w:rPr>
              <w:instrText xml:space="preserve"> PAGEREF _Toc229070248 \h </w:instrText>
            </w:r>
            <w:r>
              <w:rPr>
                <w:noProof/>
                <w:webHidden/>
              </w:rPr>
            </w:r>
            <w:r>
              <w:rPr>
                <w:noProof/>
                <w:webHidden/>
              </w:rPr>
              <w:fldChar w:fldCharType="separate"/>
            </w:r>
            <w:r w:rsidR="003B1856">
              <w:rPr>
                <w:noProof/>
                <w:webHidden/>
              </w:rPr>
              <w:t>193</w:t>
            </w:r>
            <w:r>
              <w:rPr>
                <w:noProof/>
                <w:webHidden/>
              </w:rPr>
              <w:fldChar w:fldCharType="end"/>
            </w:r>
          </w:hyperlink>
        </w:p>
        <w:p w14:paraId="79C98FE3" w14:textId="30C5D0ED" w:rsidR="0087420F" w:rsidRDefault="0087420F">
          <w:pPr>
            <w:pStyle w:val="TOC3"/>
            <w:tabs>
              <w:tab w:val="right" w:leader="dot" w:pos="9350"/>
            </w:tabs>
            <w:rPr>
              <w:rFonts w:cstheme="minorBidi"/>
              <w:noProof/>
              <w:kern w:val="2"/>
              <w:szCs w:val="24"/>
              <w14:ligatures w14:val="standardContextual"/>
            </w:rPr>
          </w:pPr>
          <w:hyperlink w:anchor="_Toc229070249" w:history="1">
            <w:r w:rsidRPr="009B11C1">
              <w:rPr>
                <w:rStyle w:val="Hyperlink"/>
                <w:noProof/>
              </w:rPr>
              <w:t>8.5.1 Solution representation</w:t>
            </w:r>
            <w:r>
              <w:rPr>
                <w:noProof/>
                <w:webHidden/>
              </w:rPr>
              <w:tab/>
            </w:r>
            <w:r>
              <w:rPr>
                <w:noProof/>
                <w:webHidden/>
              </w:rPr>
              <w:fldChar w:fldCharType="begin"/>
            </w:r>
            <w:r>
              <w:rPr>
                <w:noProof/>
                <w:webHidden/>
              </w:rPr>
              <w:instrText xml:space="preserve"> PAGEREF _Toc229070249 \h </w:instrText>
            </w:r>
            <w:r>
              <w:rPr>
                <w:noProof/>
                <w:webHidden/>
              </w:rPr>
            </w:r>
            <w:r>
              <w:rPr>
                <w:noProof/>
                <w:webHidden/>
              </w:rPr>
              <w:fldChar w:fldCharType="separate"/>
            </w:r>
            <w:r w:rsidR="003B1856">
              <w:rPr>
                <w:noProof/>
                <w:webHidden/>
              </w:rPr>
              <w:t>193</w:t>
            </w:r>
            <w:r>
              <w:rPr>
                <w:noProof/>
                <w:webHidden/>
              </w:rPr>
              <w:fldChar w:fldCharType="end"/>
            </w:r>
          </w:hyperlink>
        </w:p>
        <w:p w14:paraId="44A1F379" w14:textId="2C7CE3E0" w:rsidR="0087420F" w:rsidRDefault="0087420F">
          <w:pPr>
            <w:pStyle w:val="TOC3"/>
            <w:tabs>
              <w:tab w:val="right" w:leader="dot" w:pos="9350"/>
            </w:tabs>
            <w:rPr>
              <w:rFonts w:cstheme="minorBidi"/>
              <w:noProof/>
              <w:kern w:val="2"/>
              <w:szCs w:val="24"/>
              <w14:ligatures w14:val="standardContextual"/>
            </w:rPr>
          </w:pPr>
          <w:hyperlink w:anchor="_Toc229070250" w:history="1">
            <w:r w:rsidRPr="009B11C1">
              <w:rPr>
                <w:rStyle w:val="Hyperlink"/>
                <w:noProof/>
              </w:rPr>
              <w:t>8.5.2 Neighborhood structure</w:t>
            </w:r>
            <w:r>
              <w:rPr>
                <w:noProof/>
                <w:webHidden/>
              </w:rPr>
              <w:tab/>
            </w:r>
            <w:r>
              <w:rPr>
                <w:noProof/>
                <w:webHidden/>
              </w:rPr>
              <w:fldChar w:fldCharType="begin"/>
            </w:r>
            <w:r>
              <w:rPr>
                <w:noProof/>
                <w:webHidden/>
              </w:rPr>
              <w:instrText xml:space="preserve"> PAGEREF _Toc229070250 \h </w:instrText>
            </w:r>
            <w:r>
              <w:rPr>
                <w:noProof/>
                <w:webHidden/>
              </w:rPr>
            </w:r>
            <w:r>
              <w:rPr>
                <w:noProof/>
                <w:webHidden/>
              </w:rPr>
              <w:fldChar w:fldCharType="separate"/>
            </w:r>
            <w:r w:rsidR="003B1856">
              <w:rPr>
                <w:noProof/>
                <w:webHidden/>
              </w:rPr>
              <w:t>193</w:t>
            </w:r>
            <w:r>
              <w:rPr>
                <w:noProof/>
                <w:webHidden/>
              </w:rPr>
              <w:fldChar w:fldCharType="end"/>
            </w:r>
          </w:hyperlink>
        </w:p>
        <w:p w14:paraId="1406341D" w14:textId="591AFBF5" w:rsidR="0087420F" w:rsidRDefault="0087420F">
          <w:pPr>
            <w:pStyle w:val="TOC3"/>
            <w:tabs>
              <w:tab w:val="right" w:leader="dot" w:pos="9350"/>
            </w:tabs>
            <w:rPr>
              <w:rFonts w:cstheme="minorBidi"/>
              <w:noProof/>
              <w:kern w:val="2"/>
              <w:szCs w:val="24"/>
              <w14:ligatures w14:val="standardContextual"/>
            </w:rPr>
          </w:pPr>
          <w:hyperlink w:anchor="_Toc229070251" w:history="1">
            <w:r w:rsidRPr="009B11C1">
              <w:rPr>
                <w:rStyle w:val="Hyperlink"/>
                <w:noProof/>
              </w:rPr>
              <w:t>8.5.3 Delta for flipping one vertex</w:t>
            </w:r>
            <w:r>
              <w:rPr>
                <w:noProof/>
                <w:webHidden/>
              </w:rPr>
              <w:tab/>
            </w:r>
            <w:r>
              <w:rPr>
                <w:noProof/>
                <w:webHidden/>
              </w:rPr>
              <w:fldChar w:fldCharType="begin"/>
            </w:r>
            <w:r>
              <w:rPr>
                <w:noProof/>
                <w:webHidden/>
              </w:rPr>
              <w:instrText xml:space="preserve"> PAGEREF _Toc229070251 \h </w:instrText>
            </w:r>
            <w:r>
              <w:rPr>
                <w:noProof/>
                <w:webHidden/>
              </w:rPr>
            </w:r>
            <w:r>
              <w:rPr>
                <w:noProof/>
                <w:webHidden/>
              </w:rPr>
              <w:fldChar w:fldCharType="separate"/>
            </w:r>
            <w:r w:rsidR="003B1856">
              <w:rPr>
                <w:noProof/>
                <w:webHidden/>
              </w:rPr>
              <w:t>194</w:t>
            </w:r>
            <w:r>
              <w:rPr>
                <w:noProof/>
                <w:webHidden/>
              </w:rPr>
              <w:fldChar w:fldCharType="end"/>
            </w:r>
          </w:hyperlink>
        </w:p>
        <w:p w14:paraId="4D09F721" w14:textId="0281BFCD" w:rsidR="0087420F" w:rsidRDefault="0087420F">
          <w:pPr>
            <w:pStyle w:val="TOC3"/>
            <w:tabs>
              <w:tab w:val="right" w:leader="dot" w:pos="9350"/>
            </w:tabs>
            <w:rPr>
              <w:rFonts w:cstheme="minorBidi"/>
              <w:noProof/>
              <w:kern w:val="2"/>
              <w:szCs w:val="24"/>
              <w14:ligatures w14:val="standardContextual"/>
            </w:rPr>
          </w:pPr>
          <w:hyperlink w:anchor="_Toc229070252" w:history="1">
            <w:r w:rsidRPr="009B11C1">
              <w:rPr>
                <w:rStyle w:val="Hyperlink"/>
                <w:noProof/>
              </w:rPr>
              <w:t>8.5.4 Best-Improvement strategy</w:t>
            </w:r>
            <w:r>
              <w:rPr>
                <w:noProof/>
                <w:webHidden/>
              </w:rPr>
              <w:tab/>
            </w:r>
            <w:r>
              <w:rPr>
                <w:noProof/>
                <w:webHidden/>
              </w:rPr>
              <w:fldChar w:fldCharType="begin"/>
            </w:r>
            <w:r>
              <w:rPr>
                <w:noProof/>
                <w:webHidden/>
              </w:rPr>
              <w:instrText xml:space="preserve"> PAGEREF _Toc229070252 \h </w:instrText>
            </w:r>
            <w:r>
              <w:rPr>
                <w:noProof/>
                <w:webHidden/>
              </w:rPr>
            </w:r>
            <w:r>
              <w:rPr>
                <w:noProof/>
                <w:webHidden/>
              </w:rPr>
              <w:fldChar w:fldCharType="separate"/>
            </w:r>
            <w:r w:rsidR="003B1856">
              <w:rPr>
                <w:noProof/>
                <w:webHidden/>
              </w:rPr>
              <w:t>195</w:t>
            </w:r>
            <w:r>
              <w:rPr>
                <w:noProof/>
                <w:webHidden/>
              </w:rPr>
              <w:fldChar w:fldCharType="end"/>
            </w:r>
          </w:hyperlink>
        </w:p>
        <w:p w14:paraId="125A887B" w14:textId="30B4FB31" w:rsidR="0087420F" w:rsidRDefault="0087420F">
          <w:pPr>
            <w:pStyle w:val="TOC3"/>
            <w:tabs>
              <w:tab w:val="right" w:leader="dot" w:pos="9350"/>
            </w:tabs>
            <w:rPr>
              <w:rFonts w:cstheme="minorBidi"/>
              <w:noProof/>
              <w:kern w:val="2"/>
              <w:szCs w:val="24"/>
              <w14:ligatures w14:val="standardContextual"/>
            </w:rPr>
          </w:pPr>
          <w:hyperlink w:anchor="_Toc229070253" w:history="1">
            <w:r w:rsidRPr="009B11C1">
              <w:rPr>
                <w:rStyle w:val="Hyperlink"/>
                <w:noProof/>
              </w:rPr>
              <w:t>8.5.5 Multi-Start strategy</w:t>
            </w:r>
            <w:r>
              <w:rPr>
                <w:noProof/>
                <w:webHidden/>
              </w:rPr>
              <w:tab/>
            </w:r>
            <w:r>
              <w:rPr>
                <w:noProof/>
                <w:webHidden/>
              </w:rPr>
              <w:fldChar w:fldCharType="begin"/>
            </w:r>
            <w:r>
              <w:rPr>
                <w:noProof/>
                <w:webHidden/>
              </w:rPr>
              <w:instrText xml:space="preserve"> PAGEREF _Toc229070253 \h </w:instrText>
            </w:r>
            <w:r>
              <w:rPr>
                <w:noProof/>
                <w:webHidden/>
              </w:rPr>
            </w:r>
            <w:r>
              <w:rPr>
                <w:noProof/>
                <w:webHidden/>
              </w:rPr>
              <w:fldChar w:fldCharType="separate"/>
            </w:r>
            <w:r w:rsidR="003B1856">
              <w:rPr>
                <w:noProof/>
                <w:webHidden/>
              </w:rPr>
              <w:t>195</w:t>
            </w:r>
            <w:r>
              <w:rPr>
                <w:noProof/>
                <w:webHidden/>
              </w:rPr>
              <w:fldChar w:fldCharType="end"/>
            </w:r>
          </w:hyperlink>
        </w:p>
        <w:p w14:paraId="363281D8" w14:textId="0F54BA55" w:rsidR="0087420F" w:rsidRDefault="0087420F">
          <w:pPr>
            <w:pStyle w:val="TOC3"/>
            <w:tabs>
              <w:tab w:val="right" w:leader="dot" w:pos="9350"/>
            </w:tabs>
            <w:rPr>
              <w:rFonts w:cstheme="minorBidi"/>
              <w:noProof/>
              <w:kern w:val="2"/>
              <w:szCs w:val="24"/>
              <w14:ligatures w14:val="standardContextual"/>
            </w:rPr>
          </w:pPr>
          <w:hyperlink w:anchor="_Toc229070254" w:history="1">
            <w:r w:rsidRPr="009B11C1">
              <w:rPr>
                <w:rStyle w:val="Hyperlink"/>
                <w:noProof/>
              </w:rPr>
              <w:t>8.5.6 Step-by-Step methodology (Iterative Improvement + Multi-Start)</w:t>
            </w:r>
            <w:r>
              <w:rPr>
                <w:noProof/>
                <w:webHidden/>
              </w:rPr>
              <w:tab/>
            </w:r>
            <w:r>
              <w:rPr>
                <w:noProof/>
                <w:webHidden/>
              </w:rPr>
              <w:fldChar w:fldCharType="begin"/>
            </w:r>
            <w:r>
              <w:rPr>
                <w:noProof/>
                <w:webHidden/>
              </w:rPr>
              <w:instrText xml:space="preserve"> PAGEREF _Toc229070254 \h </w:instrText>
            </w:r>
            <w:r>
              <w:rPr>
                <w:noProof/>
                <w:webHidden/>
              </w:rPr>
            </w:r>
            <w:r>
              <w:rPr>
                <w:noProof/>
                <w:webHidden/>
              </w:rPr>
              <w:fldChar w:fldCharType="separate"/>
            </w:r>
            <w:r w:rsidR="003B1856">
              <w:rPr>
                <w:noProof/>
                <w:webHidden/>
              </w:rPr>
              <w:t>195</w:t>
            </w:r>
            <w:r>
              <w:rPr>
                <w:noProof/>
                <w:webHidden/>
              </w:rPr>
              <w:fldChar w:fldCharType="end"/>
            </w:r>
          </w:hyperlink>
        </w:p>
        <w:p w14:paraId="4AAC06EC" w14:textId="19AD2DC1" w:rsidR="0087420F" w:rsidRDefault="0087420F">
          <w:pPr>
            <w:pStyle w:val="TOC3"/>
            <w:tabs>
              <w:tab w:val="right" w:leader="dot" w:pos="9350"/>
            </w:tabs>
            <w:rPr>
              <w:rFonts w:cstheme="minorBidi"/>
              <w:noProof/>
              <w:kern w:val="2"/>
              <w:szCs w:val="24"/>
              <w14:ligatures w14:val="standardContextual"/>
            </w:rPr>
          </w:pPr>
          <w:hyperlink w:anchor="_Toc229070255" w:history="1">
            <w:r w:rsidRPr="009B11C1">
              <w:rPr>
                <w:rStyle w:val="Hyperlink"/>
                <w:noProof/>
              </w:rPr>
              <w:t>8.5.7 Iterative Improvement pseudocode</w:t>
            </w:r>
            <w:r>
              <w:rPr>
                <w:noProof/>
                <w:webHidden/>
              </w:rPr>
              <w:tab/>
            </w:r>
            <w:r>
              <w:rPr>
                <w:noProof/>
                <w:webHidden/>
              </w:rPr>
              <w:fldChar w:fldCharType="begin"/>
            </w:r>
            <w:r>
              <w:rPr>
                <w:noProof/>
                <w:webHidden/>
              </w:rPr>
              <w:instrText xml:space="preserve"> PAGEREF _Toc229070255 \h </w:instrText>
            </w:r>
            <w:r>
              <w:rPr>
                <w:noProof/>
                <w:webHidden/>
              </w:rPr>
            </w:r>
            <w:r>
              <w:rPr>
                <w:noProof/>
                <w:webHidden/>
              </w:rPr>
              <w:fldChar w:fldCharType="separate"/>
            </w:r>
            <w:r w:rsidR="003B1856">
              <w:rPr>
                <w:noProof/>
                <w:webHidden/>
              </w:rPr>
              <w:t>196</w:t>
            </w:r>
            <w:r>
              <w:rPr>
                <w:noProof/>
                <w:webHidden/>
              </w:rPr>
              <w:fldChar w:fldCharType="end"/>
            </w:r>
          </w:hyperlink>
        </w:p>
        <w:p w14:paraId="44926234" w14:textId="407A4315" w:rsidR="0087420F" w:rsidRDefault="0087420F">
          <w:pPr>
            <w:pStyle w:val="TOC3"/>
            <w:tabs>
              <w:tab w:val="right" w:leader="dot" w:pos="9350"/>
            </w:tabs>
            <w:rPr>
              <w:rFonts w:cstheme="minorBidi"/>
              <w:noProof/>
              <w:kern w:val="2"/>
              <w:szCs w:val="24"/>
              <w14:ligatures w14:val="standardContextual"/>
            </w:rPr>
          </w:pPr>
          <w:hyperlink w:anchor="_Toc229070256" w:history="1">
            <w:r w:rsidRPr="009B11C1">
              <w:rPr>
                <w:rStyle w:val="Hyperlink"/>
                <w:noProof/>
              </w:rPr>
              <w:t>8.5.8 Worked example</w:t>
            </w:r>
            <w:r>
              <w:rPr>
                <w:noProof/>
                <w:webHidden/>
              </w:rPr>
              <w:tab/>
            </w:r>
            <w:r>
              <w:rPr>
                <w:noProof/>
                <w:webHidden/>
              </w:rPr>
              <w:fldChar w:fldCharType="begin"/>
            </w:r>
            <w:r>
              <w:rPr>
                <w:noProof/>
                <w:webHidden/>
              </w:rPr>
              <w:instrText xml:space="preserve"> PAGEREF _Toc229070256 \h </w:instrText>
            </w:r>
            <w:r>
              <w:rPr>
                <w:noProof/>
                <w:webHidden/>
              </w:rPr>
            </w:r>
            <w:r>
              <w:rPr>
                <w:noProof/>
                <w:webHidden/>
              </w:rPr>
              <w:fldChar w:fldCharType="separate"/>
            </w:r>
            <w:r w:rsidR="003B1856">
              <w:rPr>
                <w:noProof/>
                <w:webHidden/>
              </w:rPr>
              <w:t>197</w:t>
            </w:r>
            <w:r>
              <w:rPr>
                <w:noProof/>
                <w:webHidden/>
              </w:rPr>
              <w:fldChar w:fldCharType="end"/>
            </w:r>
          </w:hyperlink>
        </w:p>
        <w:p w14:paraId="3ECE2FE5" w14:textId="31889C65" w:rsidR="0087420F" w:rsidRDefault="0087420F">
          <w:pPr>
            <w:pStyle w:val="TOC3"/>
            <w:tabs>
              <w:tab w:val="right" w:leader="dot" w:pos="9350"/>
            </w:tabs>
            <w:rPr>
              <w:rFonts w:cstheme="minorBidi"/>
              <w:noProof/>
              <w:kern w:val="2"/>
              <w:szCs w:val="24"/>
              <w14:ligatures w14:val="standardContextual"/>
            </w:rPr>
          </w:pPr>
          <w:hyperlink w:anchor="_Toc229070257" w:history="1">
            <w:r w:rsidRPr="009B11C1">
              <w:rPr>
                <w:rStyle w:val="Hyperlink"/>
                <w:noProof/>
              </w:rPr>
              <w:t>8.5.9 Notes on limitations</w:t>
            </w:r>
            <w:r>
              <w:rPr>
                <w:noProof/>
                <w:webHidden/>
              </w:rPr>
              <w:tab/>
            </w:r>
            <w:r>
              <w:rPr>
                <w:noProof/>
                <w:webHidden/>
              </w:rPr>
              <w:fldChar w:fldCharType="begin"/>
            </w:r>
            <w:r>
              <w:rPr>
                <w:noProof/>
                <w:webHidden/>
              </w:rPr>
              <w:instrText xml:space="preserve"> PAGEREF _Toc229070257 \h </w:instrText>
            </w:r>
            <w:r>
              <w:rPr>
                <w:noProof/>
                <w:webHidden/>
              </w:rPr>
            </w:r>
            <w:r>
              <w:rPr>
                <w:noProof/>
                <w:webHidden/>
              </w:rPr>
              <w:fldChar w:fldCharType="separate"/>
            </w:r>
            <w:r w:rsidR="003B1856">
              <w:rPr>
                <w:noProof/>
                <w:webHidden/>
              </w:rPr>
              <w:t>202</w:t>
            </w:r>
            <w:r>
              <w:rPr>
                <w:noProof/>
                <w:webHidden/>
              </w:rPr>
              <w:fldChar w:fldCharType="end"/>
            </w:r>
          </w:hyperlink>
        </w:p>
        <w:p w14:paraId="07103737" w14:textId="3D08B343" w:rsidR="0087420F" w:rsidRDefault="0087420F">
          <w:pPr>
            <w:pStyle w:val="TOC3"/>
            <w:tabs>
              <w:tab w:val="right" w:leader="dot" w:pos="9350"/>
            </w:tabs>
            <w:rPr>
              <w:rFonts w:cstheme="minorBidi"/>
              <w:noProof/>
              <w:kern w:val="2"/>
              <w:szCs w:val="24"/>
              <w14:ligatures w14:val="standardContextual"/>
            </w:rPr>
          </w:pPr>
          <w:hyperlink w:anchor="_Toc229070258" w:history="1">
            <w:r w:rsidRPr="009B11C1">
              <w:rPr>
                <w:rStyle w:val="Hyperlink"/>
                <w:noProof/>
              </w:rPr>
              <w:t>8.5.10 Time and space complexity</w:t>
            </w:r>
            <w:r>
              <w:rPr>
                <w:noProof/>
                <w:webHidden/>
              </w:rPr>
              <w:tab/>
            </w:r>
            <w:r>
              <w:rPr>
                <w:noProof/>
                <w:webHidden/>
              </w:rPr>
              <w:fldChar w:fldCharType="begin"/>
            </w:r>
            <w:r>
              <w:rPr>
                <w:noProof/>
                <w:webHidden/>
              </w:rPr>
              <w:instrText xml:space="preserve"> PAGEREF _Toc229070258 \h </w:instrText>
            </w:r>
            <w:r>
              <w:rPr>
                <w:noProof/>
                <w:webHidden/>
              </w:rPr>
            </w:r>
            <w:r>
              <w:rPr>
                <w:noProof/>
                <w:webHidden/>
              </w:rPr>
              <w:fldChar w:fldCharType="separate"/>
            </w:r>
            <w:r w:rsidR="003B1856">
              <w:rPr>
                <w:noProof/>
                <w:webHidden/>
              </w:rPr>
              <w:t>202</w:t>
            </w:r>
            <w:r>
              <w:rPr>
                <w:noProof/>
                <w:webHidden/>
              </w:rPr>
              <w:fldChar w:fldCharType="end"/>
            </w:r>
          </w:hyperlink>
        </w:p>
        <w:p w14:paraId="1422F65A" w14:textId="3DA83057" w:rsidR="0087420F" w:rsidRDefault="0087420F">
          <w:pPr>
            <w:pStyle w:val="TOC2"/>
            <w:tabs>
              <w:tab w:val="right" w:leader="dot" w:pos="9350"/>
            </w:tabs>
            <w:rPr>
              <w:rFonts w:cstheme="minorBidi"/>
              <w:noProof/>
              <w:kern w:val="2"/>
              <w:szCs w:val="24"/>
              <w14:ligatures w14:val="standardContextual"/>
            </w:rPr>
          </w:pPr>
          <w:hyperlink w:anchor="_Toc229070259" w:history="1">
            <w:r w:rsidRPr="009B11C1">
              <w:rPr>
                <w:rStyle w:val="Hyperlink"/>
                <w:noProof/>
              </w:rPr>
              <w:t>8.6 Implementation details</w:t>
            </w:r>
            <w:r>
              <w:rPr>
                <w:noProof/>
                <w:webHidden/>
              </w:rPr>
              <w:tab/>
            </w:r>
            <w:r>
              <w:rPr>
                <w:noProof/>
                <w:webHidden/>
              </w:rPr>
              <w:fldChar w:fldCharType="begin"/>
            </w:r>
            <w:r>
              <w:rPr>
                <w:noProof/>
                <w:webHidden/>
              </w:rPr>
              <w:instrText xml:space="preserve"> PAGEREF _Toc229070259 \h </w:instrText>
            </w:r>
            <w:r>
              <w:rPr>
                <w:noProof/>
                <w:webHidden/>
              </w:rPr>
            </w:r>
            <w:r>
              <w:rPr>
                <w:noProof/>
                <w:webHidden/>
              </w:rPr>
              <w:fldChar w:fldCharType="separate"/>
            </w:r>
            <w:r w:rsidR="003B1856">
              <w:rPr>
                <w:noProof/>
                <w:webHidden/>
              </w:rPr>
              <w:t>203</w:t>
            </w:r>
            <w:r>
              <w:rPr>
                <w:noProof/>
                <w:webHidden/>
              </w:rPr>
              <w:fldChar w:fldCharType="end"/>
            </w:r>
          </w:hyperlink>
        </w:p>
        <w:p w14:paraId="1C51851B" w14:textId="2E8CFB68" w:rsidR="0087420F" w:rsidRDefault="0087420F">
          <w:pPr>
            <w:pStyle w:val="TOC3"/>
            <w:tabs>
              <w:tab w:val="right" w:leader="dot" w:pos="9350"/>
            </w:tabs>
            <w:rPr>
              <w:rFonts w:cstheme="minorBidi"/>
              <w:noProof/>
              <w:kern w:val="2"/>
              <w:szCs w:val="24"/>
              <w14:ligatures w14:val="standardContextual"/>
            </w:rPr>
          </w:pPr>
          <w:hyperlink w:anchor="_Toc229070260" w:history="1">
            <w:r w:rsidRPr="009B11C1">
              <w:rPr>
                <w:rStyle w:val="Hyperlink"/>
                <w:noProof/>
              </w:rPr>
              <w:t>8.6.1 Implementation overview</w:t>
            </w:r>
            <w:r>
              <w:rPr>
                <w:noProof/>
                <w:webHidden/>
              </w:rPr>
              <w:tab/>
            </w:r>
            <w:r>
              <w:rPr>
                <w:noProof/>
                <w:webHidden/>
              </w:rPr>
              <w:fldChar w:fldCharType="begin"/>
            </w:r>
            <w:r>
              <w:rPr>
                <w:noProof/>
                <w:webHidden/>
              </w:rPr>
              <w:instrText xml:space="preserve"> PAGEREF _Toc229070260 \h </w:instrText>
            </w:r>
            <w:r>
              <w:rPr>
                <w:noProof/>
                <w:webHidden/>
              </w:rPr>
            </w:r>
            <w:r>
              <w:rPr>
                <w:noProof/>
                <w:webHidden/>
              </w:rPr>
              <w:fldChar w:fldCharType="separate"/>
            </w:r>
            <w:r w:rsidR="003B1856">
              <w:rPr>
                <w:noProof/>
                <w:webHidden/>
              </w:rPr>
              <w:t>203</w:t>
            </w:r>
            <w:r>
              <w:rPr>
                <w:noProof/>
                <w:webHidden/>
              </w:rPr>
              <w:fldChar w:fldCharType="end"/>
            </w:r>
          </w:hyperlink>
        </w:p>
        <w:p w14:paraId="7E6C2F4D" w14:textId="144387D1" w:rsidR="0087420F" w:rsidRDefault="0087420F">
          <w:pPr>
            <w:pStyle w:val="TOC3"/>
            <w:tabs>
              <w:tab w:val="right" w:leader="dot" w:pos="9350"/>
            </w:tabs>
            <w:rPr>
              <w:rFonts w:cstheme="minorBidi"/>
              <w:noProof/>
              <w:kern w:val="2"/>
              <w:szCs w:val="24"/>
              <w14:ligatures w14:val="standardContextual"/>
            </w:rPr>
          </w:pPr>
          <w:hyperlink w:anchor="_Toc229070261" w:history="1">
            <w:r w:rsidRPr="009B11C1">
              <w:rPr>
                <w:rStyle w:val="Hyperlink"/>
                <w:noProof/>
              </w:rPr>
              <w:t>8.6.2 Data structures</w:t>
            </w:r>
            <w:r>
              <w:rPr>
                <w:noProof/>
                <w:webHidden/>
              </w:rPr>
              <w:tab/>
            </w:r>
            <w:r>
              <w:rPr>
                <w:noProof/>
                <w:webHidden/>
              </w:rPr>
              <w:fldChar w:fldCharType="begin"/>
            </w:r>
            <w:r>
              <w:rPr>
                <w:noProof/>
                <w:webHidden/>
              </w:rPr>
              <w:instrText xml:space="preserve"> PAGEREF _Toc229070261 \h </w:instrText>
            </w:r>
            <w:r>
              <w:rPr>
                <w:noProof/>
                <w:webHidden/>
              </w:rPr>
            </w:r>
            <w:r>
              <w:rPr>
                <w:noProof/>
                <w:webHidden/>
              </w:rPr>
              <w:fldChar w:fldCharType="separate"/>
            </w:r>
            <w:r w:rsidR="003B1856">
              <w:rPr>
                <w:noProof/>
                <w:webHidden/>
              </w:rPr>
              <w:t>203</w:t>
            </w:r>
            <w:r>
              <w:rPr>
                <w:noProof/>
                <w:webHidden/>
              </w:rPr>
              <w:fldChar w:fldCharType="end"/>
            </w:r>
          </w:hyperlink>
        </w:p>
        <w:p w14:paraId="175F9CA7" w14:textId="7F71121F" w:rsidR="0087420F" w:rsidRDefault="0087420F">
          <w:pPr>
            <w:pStyle w:val="TOC3"/>
            <w:tabs>
              <w:tab w:val="right" w:leader="dot" w:pos="9350"/>
            </w:tabs>
            <w:rPr>
              <w:rFonts w:cstheme="minorBidi"/>
              <w:noProof/>
              <w:kern w:val="2"/>
              <w:szCs w:val="24"/>
              <w14:ligatures w14:val="standardContextual"/>
            </w:rPr>
          </w:pPr>
          <w:hyperlink w:anchor="_Toc229070262" w:history="1">
            <w:r w:rsidRPr="009B11C1">
              <w:rPr>
                <w:rStyle w:val="Hyperlink"/>
                <w:noProof/>
              </w:rPr>
              <w:t>8.6.3 Helper functions</w:t>
            </w:r>
            <w:r>
              <w:rPr>
                <w:noProof/>
                <w:webHidden/>
              </w:rPr>
              <w:tab/>
            </w:r>
            <w:r>
              <w:rPr>
                <w:noProof/>
                <w:webHidden/>
              </w:rPr>
              <w:fldChar w:fldCharType="begin"/>
            </w:r>
            <w:r>
              <w:rPr>
                <w:noProof/>
                <w:webHidden/>
              </w:rPr>
              <w:instrText xml:space="preserve"> PAGEREF _Toc229070262 \h </w:instrText>
            </w:r>
            <w:r>
              <w:rPr>
                <w:noProof/>
                <w:webHidden/>
              </w:rPr>
            </w:r>
            <w:r>
              <w:rPr>
                <w:noProof/>
                <w:webHidden/>
              </w:rPr>
              <w:fldChar w:fldCharType="separate"/>
            </w:r>
            <w:r w:rsidR="003B1856">
              <w:rPr>
                <w:noProof/>
                <w:webHidden/>
              </w:rPr>
              <w:t>204</w:t>
            </w:r>
            <w:r>
              <w:rPr>
                <w:noProof/>
                <w:webHidden/>
              </w:rPr>
              <w:fldChar w:fldCharType="end"/>
            </w:r>
          </w:hyperlink>
        </w:p>
        <w:p w14:paraId="4A0979ED" w14:textId="063C43CF" w:rsidR="0087420F" w:rsidRDefault="0087420F">
          <w:pPr>
            <w:pStyle w:val="TOC3"/>
            <w:tabs>
              <w:tab w:val="right" w:leader="dot" w:pos="9350"/>
            </w:tabs>
            <w:rPr>
              <w:rFonts w:cstheme="minorBidi"/>
              <w:noProof/>
              <w:kern w:val="2"/>
              <w:szCs w:val="24"/>
              <w14:ligatures w14:val="standardContextual"/>
            </w:rPr>
          </w:pPr>
          <w:hyperlink w:anchor="_Toc229070263" w:history="1">
            <w:r w:rsidRPr="009B11C1">
              <w:rPr>
                <w:rStyle w:val="Hyperlink"/>
                <w:noProof/>
              </w:rPr>
              <w:t>8.6.4 Implementation code</w:t>
            </w:r>
            <w:r>
              <w:rPr>
                <w:noProof/>
                <w:webHidden/>
              </w:rPr>
              <w:tab/>
            </w:r>
            <w:r>
              <w:rPr>
                <w:noProof/>
                <w:webHidden/>
              </w:rPr>
              <w:fldChar w:fldCharType="begin"/>
            </w:r>
            <w:r>
              <w:rPr>
                <w:noProof/>
                <w:webHidden/>
              </w:rPr>
              <w:instrText xml:space="preserve"> PAGEREF _Toc229070263 \h </w:instrText>
            </w:r>
            <w:r>
              <w:rPr>
                <w:noProof/>
                <w:webHidden/>
              </w:rPr>
            </w:r>
            <w:r>
              <w:rPr>
                <w:noProof/>
                <w:webHidden/>
              </w:rPr>
              <w:fldChar w:fldCharType="separate"/>
            </w:r>
            <w:r w:rsidR="003B1856">
              <w:rPr>
                <w:noProof/>
                <w:webHidden/>
              </w:rPr>
              <w:t>204</w:t>
            </w:r>
            <w:r>
              <w:rPr>
                <w:noProof/>
                <w:webHidden/>
              </w:rPr>
              <w:fldChar w:fldCharType="end"/>
            </w:r>
          </w:hyperlink>
        </w:p>
        <w:p w14:paraId="689748F8" w14:textId="590BBB67" w:rsidR="0087420F" w:rsidRDefault="0087420F">
          <w:pPr>
            <w:pStyle w:val="TOC3"/>
            <w:tabs>
              <w:tab w:val="right" w:leader="dot" w:pos="9350"/>
            </w:tabs>
            <w:rPr>
              <w:rFonts w:cstheme="minorBidi"/>
              <w:noProof/>
              <w:kern w:val="2"/>
              <w:szCs w:val="24"/>
              <w14:ligatures w14:val="standardContextual"/>
            </w:rPr>
          </w:pPr>
          <w:hyperlink w:anchor="_Toc229070264" w:history="1">
            <w:r w:rsidRPr="009B11C1">
              <w:rPr>
                <w:rStyle w:val="Hyperlink"/>
                <w:noProof/>
              </w:rPr>
              <w:t>8.6.5 Notes</w:t>
            </w:r>
            <w:r>
              <w:rPr>
                <w:noProof/>
                <w:webHidden/>
              </w:rPr>
              <w:tab/>
            </w:r>
            <w:r>
              <w:rPr>
                <w:noProof/>
                <w:webHidden/>
              </w:rPr>
              <w:fldChar w:fldCharType="begin"/>
            </w:r>
            <w:r>
              <w:rPr>
                <w:noProof/>
                <w:webHidden/>
              </w:rPr>
              <w:instrText xml:space="preserve"> PAGEREF _Toc229070264 \h </w:instrText>
            </w:r>
            <w:r>
              <w:rPr>
                <w:noProof/>
                <w:webHidden/>
              </w:rPr>
            </w:r>
            <w:r>
              <w:rPr>
                <w:noProof/>
                <w:webHidden/>
              </w:rPr>
              <w:fldChar w:fldCharType="separate"/>
            </w:r>
            <w:r w:rsidR="003B1856">
              <w:rPr>
                <w:noProof/>
                <w:webHidden/>
              </w:rPr>
              <w:t>214</w:t>
            </w:r>
            <w:r>
              <w:rPr>
                <w:noProof/>
                <w:webHidden/>
              </w:rPr>
              <w:fldChar w:fldCharType="end"/>
            </w:r>
          </w:hyperlink>
        </w:p>
        <w:p w14:paraId="0ED74410" w14:textId="430744A7" w:rsidR="0087420F" w:rsidRDefault="0087420F">
          <w:pPr>
            <w:pStyle w:val="TOC2"/>
            <w:tabs>
              <w:tab w:val="right" w:leader="dot" w:pos="9350"/>
            </w:tabs>
            <w:rPr>
              <w:rFonts w:cstheme="minorBidi"/>
              <w:noProof/>
              <w:kern w:val="2"/>
              <w:szCs w:val="24"/>
              <w14:ligatures w14:val="standardContextual"/>
            </w:rPr>
          </w:pPr>
          <w:hyperlink w:anchor="_Toc229070265" w:history="1">
            <w:r w:rsidRPr="009B11C1">
              <w:rPr>
                <w:rStyle w:val="Hyperlink"/>
                <w:noProof/>
              </w:rPr>
              <w:t>8.7 Comparative evaluation</w:t>
            </w:r>
            <w:r>
              <w:rPr>
                <w:noProof/>
                <w:webHidden/>
              </w:rPr>
              <w:tab/>
            </w:r>
            <w:r>
              <w:rPr>
                <w:noProof/>
                <w:webHidden/>
              </w:rPr>
              <w:fldChar w:fldCharType="begin"/>
            </w:r>
            <w:r>
              <w:rPr>
                <w:noProof/>
                <w:webHidden/>
              </w:rPr>
              <w:instrText xml:space="preserve"> PAGEREF _Toc229070265 \h </w:instrText>
            </w:r>
            <w:r>
              <w:rPr>
                <w:noProof/>
                <w:webHidden/>
              </w:rPr>
            </w:r>
            <w:r>
              <w:rPr>
                <w:noProof/>
                <w:webHidden/>
              </w:rPr>
              <w:fldChar w:fldCharType="separate"/>
            </w:r>
            <w:r w:rsidR="003B1856">
              <w:rPr>
                <w:noProof/>
                <w:webHidden/>
              </w:rPr>
              <w:t>215</w:t>
            </w:r>
            <w:r>
              <w:rPr>
                <w:noProof/>
                <w:webHidden/>
              </w:rPr>
              <w:fldChar w:fldCharType="end"/>
            </w:r>
          </w:hyperlink>
        </w:p>
        <w:p w14:paraId="735AD7DA" w14:textId="50AC352A" w:rsidR="0087420F" w:rsidRDefault="0087420F">
          <w:pPr>
            <w:pStyle w:val="TOC3"/>
            <w:tabs>
              <w:tab w:val="right" w:leader="dot" w:pos="9350"/>
            </w:tabs>
            <w:rPr>
              <w:rFonts w:cstheme="minorBidi"/>
              <w:noProof/>
              <w:kern w:val="2"/>
              <w:szCs w:val="24"/>
              <w14:ligatures w14:val="standardContextual"/>
            </w:rPr>
          </w:pPr>
          <w:hyperlink w:anchor="_Toc229070266" w:history="1">
            <w:r w:rsidRPr="009B11C1">
              <w:rPr>
                <w:rStyle w:val="Hyperlink"/>
                <w:noProof/>
              </w:rPr>
              <w:t>8.7.1 Evaluation criteria</w:t>
            </w:r>
            <w:r>
              <w:rPr>
                <w:noProof/>
                <w:webHidden/>
              </w:rPr>
              <w:tab/>
            </w:r>
            <w:r>
              <w:rPr>
                <w:noProof/>
                <w:webHidden/>
              </w:rPr>
              <w:fldChar w:fldCharType="begin"/>
            </w:r>
            <w:r>
              <w:rPr>
                <w:noProof/>
                <w:webHidden/>
              </w:rPr>
              <w:instrText xml:space="preserve"> PAGEREF _Toc229070266 \h </w:instrText>
            </w:r>
            <w:r>
              <w:rPr>
                <w:noProof/>
                <w:webHidden/>
              </w:rPr>
            </w:r>
            <w:r>
              <w:rPr>
                <w:noProof/>
                <w:webHidden/>
              </w:rPr>
              <w:fldChar w:fldCharType="separate"/>
            </w:r>
            <w:r w:rsidR="003B1856">
              <w:rPr>
                <w:noProof/>
                <w:webHidden/>
              </w:rPr>
              <w:t>215</w:t>
            </w:r>
            <w:r>
              <w:rPr>
                <w:noProof/>
                <w:webHidden/>
              </w:rPr>
              <w:fldChar w:fldCharType="end"/>
            </w:r>
          </w:hyperlink>
        </w:p>
        <w:p w14:paraId="7F17AF51" w14:textId="50EA5B72" w:rsidR="0087420F" w:rsidRDefault="0087420F">
          <w:pPr>
            <w:pStyle w:val="TOC3"/>
            <w:tabs>
              <w:tab w:val="right" w:leader="dot" w:pos="9350"/>
            </w:tabs>
            <w:rPr>
              <w:rFonts w:cstheme="minorBidi"/>
              <w:noProof/>
              <w:kern w:val="2"/>
              <w:szCs w:val="24"/>
              <w14:ligatures w14:val="standardContextual"/>
            </w:rPr>
          </w:pPr>
          <w:hyperlink w:anchor="_Toc229070267" w:history="1">
            <w:r w:rsidRPr="009B11C1">
              <w:rPr>
                <w:rStyle w:val="Hyperlink"/>
                <w:noProof/>
              </w:rPr>
              <w:t>8.7.2 Experimental setup</w:t>
            </w:r>
            <w:r>
              <w:rPr>
                <w:noProof/>
                <w:webHidden/>
              </w:rPr>
              <w:tab/>
            </w:r>
            <w:r>
              <w:rPr>
                <w:noProof/>
                <w:webHidden/>
              </w:rPr>
              <w:fldChar w:fldCharType="begin"/>
            </w:r>
            <w:r>
              <w:rPr>
                <w:noProof/>
                <w:webHidden/>
              </w:rPr>
              <w:instrText xml:space="preserve"> PAGEREF _Toc229070267 \h </w:instrText>
            </w:r>
            <w:r>
              <w:rPr>
                <w:noProof/>
                <w:webHidden/>
              </w:rPr>
            </w:r>
            <w:r>
              <w:rPr>
                <w:noProof/>
                <w:webHidden/>
              </w:rPr>
              <w:fldChar w:fldCharType="separate"/>
            </w:r>
            <w:r w:rsidR="003B1856">
              <w:rPr>
                <w:noProof/>
                <w:webHidden/>
              </w:rPr>
              <w:t>215</w:t>
            </w:r>
            <w:r>
              <w:rPr>
                <w:noProof/>
                <w:webHidden/>
              </w:rPr>
              <w:fldChar w:fldCharType="end"/>
            </w:r>
          </w:hyperlink>
        </w:p>
        <w:p w14:paraId="4AADB0A2" w14:textId="5C722950" w:rsidR="0087420F" w:rsidRDefault="0087420F">
          <w:pPr>
            <w:pStyle w:val="TOC3"/>
            <w:tabs>
              <w:tab w:val="right" w:leader="dot" w:pos="9350"/>
            </w:tabs>
            <w:rPr>
              <w:rFonts w:cstheme="minorBidi"/>
              <w:noProof/>
              <w:kern w:val="2"/>
              <w:szCs w:val="24"/>
              <w14:ligatures w14:val="standardContextual"/>
            </w:rPr>
          </w:pPr>
          <w:hyperlink w:anchor="_Toc229070268" w:history="1">
            <w:r w:rsidRPr="009B11C1">
              <w:rPr>
                <w:rStyle w:val="Hyperlink"/>
                <w:noProof/>
              </w:rPr>
              <w:t>8.7.3 Comparative results on sample graphs</w:t>
            </w:r>
            <w:r>
              <w:rPr>
                <w:noProof/>
                <w:webHidden/>
              </w:rPr>
              <w:tab/>
            </w:r>
            <w:r>
              <w:rPr>
                <w:noProof/>
                <w:webHidden/>
              </w:rPr>
              <w:fldChar w:fldCharType="begin"/>
            </w:r>
            <w:r>
              <w:rPr>
                <w:noProof/>
                <w:webHidden/>
              </w:rPr>
              <w:instrText xml:space="preserve"> PAGEREF _Toc229070268 \h </w:instrText>
            </w:r>
            <w:r>
              <w:rPr>
                <w:noProof/>
                <w:webHidden/>
              </w:rPr>
            </w:r>
            <w:r>
              <w:rPr>
                <w:noProof/>
                <w:webHidden/>
              </w:rPr>
              <w:fldChar w:fldCharType="separate"/>
            </w:r>
            <w:r w:rsidR="003B1856">
              <w:rPr>
                <w:noProof/>
                <w:webHidden/>
              </w:rPr>
              <w:t>216</w:t>
            </w:r>
            <w:r>
              <w:rPr>
                <w:noProof/>
                <w:webHidden/>
              </w:rPr>
              <w:fldChar w:fldCharType="end"/>
            </w:r>
          </w:hyperlink>
        </w:p>
        <w:p w14:paraId="045E1A96" w14:textId="1A8C7FD0" w:rsidR="0087420F" w:rsidRDefault="0087420F">
          <w:pPr>
            <w:pStyle w:val="TOC3"/>
            <w:tabs>
              <w:tab w:val="right" w:leader="dot" w:pos="9350"/>
            </w:tabs>
            <w:rPr>
              <w:rFonts w:cstheme="minorBidi"/>
              <w:noProof/>
              <w:kern w:val="2"/>
              <w:szCs w:val="24"/>
              <w14:ligatures w14:val="standardContextual"/>
            </w:rPr>
          </w:pPr>
          <w:hyperlink w:anchor="_Toc229070269" w:history="1">
            <w:r w:rsidRPr="009B11C1">
              <w:rPr>
                <w:rStyle w:val="Hyperlink"/>
                <w:noProof/>
              </w:rPr>
              <w:t>8.7.4 Interpretation and scalability discussion</w:t>
            </w:r>
            <w:r>
              <w:rPr>
                <w:noProof/>
                <w:webHidden/>
              </w:rPr>
              <w:tab/>
            </w:r>
            <w:r>
              <w:rPr>
                <w:noProof/>
                <w:webHidden/>
              </w:rPr>
              <w:fldChar w:fldCharType="begin"/>
            </w:r>
            <w:r>
              <w:rPr>
                <w:noProof/>
                <w:webHidden/>
              </w:rPr>
              <w:instrText xml:space="preserve"> PAGEREF _Toc229070269 \h </w:instrText>
            </w:r>
            <w:r>
              <w:rPr>
                <w:noProof/>
                <w:webHidden/>
              </w:rPr>
            </w:r>
            <w:r>
              <w:rPr>
                <w:noProof/>
                <w:webHidden/>
              </w:rPr>
              <w:fldChar w:fldCharType="separate"/>
            </w:r>
            <w:r w:rsidR="003B1856">
              <w:rPr>
                <w:noProof/>
                <w:webHidden/>
              </w:rPr>
              <w:t>217</w:t>
            </w:r>
            <w:r>
              <w:rPr>
                <w:noProof/>
                <w:webHidden/>
              </w:rPr>
              <w:fldChar w:fldCharType="end"/>
            </w:r>
          </w:hyperlink>
        </w:p>
        <w:p w14:paraId="292E96E7" w14:textId="5297EF5F" w:rsidR="0087420F" w:rsidRDefault="0087420F">
          <w:pPr>
            <w:pStyle w:val="TOC2"/>
            <w:tabs>
              <w:tab w:val="right" w:leader="dot" w:pos="9350"/>
            </w:tabs>
            <w:rPr>
              <w:rFonts w:cstheme="minorBidi"/>
              <w:noProof/>
              <w:kern w:val="2"/>
              <w:szCs w:val="24"/>
              <w14:ligatures w14:val="standardContextual"/>
            </w:rPr>
          </w:pPr>
          <w:hyperlink w:anchor="_Toc229070270" w:history="1">
            <w:r w:rsidRPr="009B11C1">
              <w:rPr>
                <w:rStyle w:val="Hyperlink"/>
                <w:noProof/>
              </w:rPr>
              <w:t>8.8 Alternative approaches</w:t>
            </w:r>
            <w:r>
              <w:rPr>
                <w:noProof/>
                <w:webHidden/>
              </w:rPr>
              <w:tab/>
            </w:r>
            <w:r>
              <w:rPr>
                <w:noProof/>
                <w:webHidden/>
              </w:rPr>
              <w:fldChar w:fldCharType="begin"/>
            </w:r>
            <w:r>
              <w:rPr>
                <w:noProof/>
                <w:webHidden/>
              </w:rPr>
              <w:instrText xml:space="preserve"> PAGEREF _Toc229070270 \h </w:instrText>
            </w:r>
            <w:r>
              <w:rPr>
                <w:noProof/>
                <w:webHidden/>
              </w:rPr>
            </w:r>
            <w:r>
              <w:rPr>
                <w:noProof/>
                <w:webHidden/>
              </w:rPr>
              <w:fldChar w:fldCharType="separate"/>
            </w:r>
            <w:r w:rsidR="003B1856">
              <w:rPr>
                <w:noProof/>
                <w:webHidden/>
              </w:rPr>
              <w:t>218</w:t>
            </w:r>
            <w:r>
              <w:rPr>
                <w:noProof/>
                <w:webHidden/>
              </w:rPr>
              <w:fldChar w:fldCharType="end"/>
            </w:r>
          </w:hyperlink>
        </w:p>
        <w:p w14:paraId="7B5FEE69" w14:textId="4DB6C198" w:rsidR="0087420F" w:rsidRDefault="0087420F">
          <w:pPr>
            <w:pStyle w:val="TOC3"/>
            <w:tabs>
              <w:tab w:val="right" w:leader="dot" w:pos="9350"/>
            </w:tabs>
            <w:rPr>
              <w:rFonts w:cstheme="minorBidi"/>
              <w:noProof/>
              <w:kern w:val="2"/>
              <w:szCs w:val="24"/>
              <w14:ligatures w14:val="standardContextual"/>
            </w:rPr>
          </w:pPr>
          <w:hyperlink w:anchor="_Toc229070271" w:history="1">
            <w:r w:rsidRPr="009B11C1">
              <w:rPr>
                <w:rStyle w:val="Hyperlink"/>
                <w:noProof/>
              </w:rPr>
              <w:t>8.8.1 Exact Global Minimum Cut in Undirected Graphs (Stoer–Wagner)</w:t>
            </w:r>
            <w:r>
              <w:rPr>
                <w:noProof/>
                <w:webHidden/>
              </w:rPr>
              <w:tab/>
            </w:r>
            <w:r>
              <w:rPr>
                <w:noProof/>
                <w:webHidden/>
              </w:rPr>
              <w:fldChar w:fldCharType="begin"/>
            </w:r>
            <w:r>
              <w:rPr>
                <w:noProof/>
                <w:webHidden/>
              </w:rPr>
              <w:instrText xml:space="preserve"> PAGEREF _Toc229070271 \h </w:instrText>
            </w:r>
            <w:r>
              <w:rPr>
                <w:noProof/>
                <w:webHidden/>
              </w:rPr>
            </w:r>
            <w:r>
              <w:rPr>
                <w:noProof/>
                <w:webHidden/>
              </w:rPr>
              <w:fldChar w:fldCharType="separate"/>
            </w:r>
            <w:r w:rsidR="003B1856">
              <w:rPr>
                <w:noProof/>
                <w:webHidden/>
              </w:rPr>
              <w:t>218</w:t>
            </w:r>
            <w:r>
              <w:rPr>
                <w:noProof/>
                <w:webHidden/>
              </w:rPr>
              <w:fldChar w:fldCharType="end"/>
            </w:r>
          </w:hyperlink>
        </w:p>
        <w:p w14:paraId="2A4A31D3" w14:textId="2FC1A40E" w:rsidR="0087420F" w:rsidRDefault="0087420F">
          <w:pPr>
            <w:pStyle w:val="TOC3"/>
            <w:tabs>
              <w:tab w:val="right" w:leader="dot" w:pos="9350"/>
            </w:tabs>
            <w:rPr>
              <w:rFonts w:cstheme="minorBidi"/>
              <w:noProof/>
              <w:kern w:val="2"/>
              <w:szCs w:val="24"/>
              <w14:ligatures w14:val="standardContextual"/>
            </w:rPr>
          </w:pPr>
          <w:hyperlink w:anchor="_Toc229070272" w:history="1">
            <w:r w:rsidRPr="009B11C1">
              <w:rPr>
                <w:rStyle w:val="Hyperlink"/>
                <w:noProof/>
              </w:rPr>
              <w:t>8.8.2 Exact s–t Minimum Cut via Maximum Flow (Max-Flow Min-Cut)</w:t>
            </w:r>
            <w:r>
              <w:rPr>
                <w:noProof/>
                <w:webHidden/>
              </w:rPr>
              <w:tab/>
            </w:r>
            <w:r>
              <w:rPr>
                <w:noProof/>
                <w:webHidden/>
              </w:rPr>
              <w:fldChar w:fldCharType="begin"/>
            </w:r>
            <w:r>
              <w:rPr>
                <w:noProof/>
                <w:webHidden/>
              </w:rPr>
              <w:instrText xml:space="preserve"> PAGEREF _Toc229070272 \h </w:instrText>
            </w:r>
            <w:r>
              <w:rPr>
                <w:noProof/>
                <w:webHidden/>
              </w:rPr>
            </w:r>
            <w:r>
              <w:rPr>
                <w:noProof/>
                <w:webHidden/>
              </w:rPr>
              <w:fldChar w:fldCharType="separate"/>
            </w:r>
            <w:r w:rsidR="003B1856">
              <w:rPr>
                <w:noProof/>
                <w:webHidden/>
              </w:rPr>
              <w:t>218</w:t>
            </w:r>
            <w:r>
              <w:rPr>
                <w:noProof/>
                <w:webHidden/>
              </w:rPr>
              <w:fldChar w:fldCharType="end"/>
            </w:r>
          </w:hyperlink>
        </w:p>
        <w:p w14:paraId="7B6632E8" w14:textId="7721155B" w:rsidR="0087420F" w:rsidRDefault="0087420F">
          <w:pPr>
            <w:pStyle w:val="TOC3"/>
            <w:tabs>
              <w:tab w:val="right" w:leader="dot" w:pos="9350"/>
            </w:tabs>
            <w:rPr>
              <w:rFonts w:cstheme="minorBidi"/>
              <w:noProof/>
              <w:kern w:val="2"/>
              <w:szCs w:val="24"/>
              <w14:ligatures w14:val="standardContextual"/>
            </w:rPr>
          </w:pPr>
          <w:hyperlink w:anchor="_Toc229070273" w:history="1">
            <w:r w:rsidRPr="009B11C1">
              <w:rPr>
                <w:rStyle w:val="Hyperlink"/>
                <w:noProof/>
              </w:rPr>
              <w:t>8.8.3 Randomized Algorithms for Min Cut (Alternative Exact/Probabilistic Perspective)</w:t>
            </w:r>
            <w:r>
              <w:rPr>
                <w:noProof/>
                <w:webHidden/>
              </w:rPr>
              <w:tab/>
            </w:r>
            <w:r>
              <w:rPr>
                <w:noProof/>
                <w:webHidden/>
              </w:rPr>
              <w:fldChar w:fldCharType="begin"/>
            </w:r>
            <w:r>
              <w:rPr>
                <w:noProof/>
                <w:webHidden/>
              </w:rPr>
              <w:instrText xml:space="preserve"> PAGEREF _Toc229070273 \h </w:instrText>
            </w:r>
            <w:r>
              <w:rPr>
                <w:noProof/>
                <w:webHidden/>
              </w:rPr>
            </w:r>
            <w:r>
              <w:rPr>
                <w:noProof/>
                <w:webHidden/>
              </w:rPr>
              <w:fldChar w:fldCharType="separate"/>
            </w:r>
            <w:r w:rsidR="003B1856">
              <w:rPr>
                <w:noProof/>
                <w:webHidden/>
              </w:rPr>
              <w:t>219</w:t>
            </w:r>
            <w:r>
              <w:rPr>
                <w:noProof/>
                <w:webHidden/>
              </w:rPr>
              <w:fldChar w:fldCharType="end"/>
            </w:r>
          </w:hyperlink>
        </w:p>
        <w:p w14:paraId="1ABBE485" w14:textId="06206ABB" w:rsidR="0087420F" w:rsidRDefault="0087420F">
          <w:pPr>
            <w:pStyle w:val="TOC3"/>
            <w:tabs>
              <w:tab w:val="right" w:leader="dot" w:pos="9350"/>
            </w:tabs>
            <w:rPr>
              <w:rFonts w:cstheme="minorBidi"/>
              <w:noProof/>
              <w:kern w:val="2"/>
              <w:szCs w:val="24"/>
              <w14:ligatures w14:val="standardContextual"/>
            </w:rPr>
          </w:pPr>
          <w:hyperlink w:anchor="_Toc229070274" w:history="1">
            <w:r w:rsidRPr="009B11C1">
              <w:rPr>
                <w:rStyle w:val="Hyperlink"/>
                <w:noProof/>
              </w:rPr>
              <w:t>8.8.4 Stronger Heuristics than Basic Local Improvement (Escaping Local Minima)</w:t>
            </w:r>
            <w:r>
              <w:rPr>
                <w:noProof/>
                <w:webHidden/>
              </w:rPr>
              <w:tab/>
            </w:r>
            <w:r>
              <w:rPr>
                <w:noProof/>
                <w:webHidden/>
              </w:rPr>
              <w:fldChar w:fldCharType="begin"/>
            </w:r>
            <w:r>
              <w:rPr>
                <w:noProof/>
                <w:webHidden/>
              </w:rPr>
              <w:instrText xml:space="preserve"> PAGEREF _Toc229070274 \h </w:instrText>
            </w:r>
            <w:r>
              <w:rPr>
                <w:noProof/>
                <w:webHidden/>
              </w:rPr>
            </w:r>
            <w:r>
              <w:rPr>
                <w:noProof/>
                <w:webHidden/>
              </w:rPr>
              <w:fldChar w:fldCharType="separate"/>
            </w:r>
            <w:r w:rsidR="003B1856">
              <w:rPr>
                <w:noProof/>
                <w:webHidden/>
              </w:rPr>
              <w:t>219</w:t>
            </w:r>
            <w:r>
              <w:rPr>
                <w:noProof/>
                <w:webHidden/>
              </w:rPr>
              <w:fldChar w:fldCharType="end"/>
            </w:r>
          </w:hyperlink>
        </w:p>
        <w:p w14:paraId="353A8E12" w14:textId="59CAC907" w:rsidR="0087420F" w:rsidRDefault="0087420F">
          <w:pPr>
            <w:pStyle w:val="TOC2"/>
            <w:tabs>
              <w:tab w:val="right" w:leader="dot" w:pos="9350"/>
            </w:tabs>
            <w:rPr>
              <w:rFonts w:cstheme="minorBidi"/>
              <w:noProof/>
              <w:kern w:val="2"/>
              <w:szCs w:val="24"/>
              <w14:ligatures w14:val="standardContextual"/>
            </w:rPr>
          </w:pPr>
          <w:hyperlink w:anchor="_Toc229070275" w:history="1">
            <w:r w:rsidRPr="009B11C1">
              <w:rPr>
                <w:rStyle w:val="Hyperlink"/>
                <w:noProof/>
              </w:rPr>
              <w:t>8.9 Sample input and output</w:t>
            </w:r>
            <w:r>
              <w:rPr>
                <w:noProof/>
                <w:webHidden/>
              </w:rPr>
              <w:tab/>
            </w:r>
            <w:r>
              <w:rPr>
                <w:noProof/>
                <w:webHidden/>
              </w:rPr>
              <w:fldChar w:fldCharType="begin"/>
            </w:r>
            <w:r>
              <w:rPr>
                <w:noProof/>
                <w:webHidden/>
              </w:rPr>
              <w:instrText xml:space="preserve"> PAGEREF _Toc229070275 \h </w:instrText>
            </w:r>
            <w:r>
              <w:rPr>
                <w:noProof/>
                <w:webHidden/>
              </w:rPr>
            </w:r>
            <w:r>
              <w:rPr>
                <w:noProof/>
                <w:webHidden/>
              </w:rPr>
              <w:fldChar w:fldCharType="separate"/>
            </w:r>
            <w:r w:rsidR="003B1856">
              <w:rPr>
                <w:noProof/>
                <w:webHidden/>
              </w:rPr>
              <w:t>220</w:t>
            </w:r>
            <w:r>
              <w:rPr>
                <w:noProof/>
                <w:webHidden/>
              </w:rPr>
              <w:fldChar w:fldCharType="end"/>
            </w:r>
          </w:hyperlink>
        </w:p>
        <w:p w14:paraId="22691485" w14:textId="30165BAD" w:rsidR="0087420F" w:rsidRDefault="0087420F">
          <w:pPr>
            <w:pStyle w:val="TOC1"/>
            <w:tabs>
              <w:tab w:val="right" w:leader="dot" w:pos="9350"/>
            </w:tabs>
            <w:rPr>
              <w:rFonts w:cstheme="minorBidi"/>
              <w:noProof/>
              <w:kern w:val="2"/>
              <w:szCs w:val="24"/>
              <w14:ligatures w14:val="standardContextual"/>
            </w:rPr>
          </w:pPr>
          <w:hyperlink w:anchor="_Toc229070276" w:history="1">
            <w:r w:rsidRPr="009B11C1">
              <w:rPr>
                <w:rStyle w:val="Hyperlink"/>
                <w:noProof/>
              </w:rPr>
              <w:t>9. Cluster Points into Clusters</w:t>
            </w:r>
            <w:r>
              <w:rPr>
                <w:noProof/>
                <w:webHidden/>
              </w:rPr>
              <w:tab/>
            </w:r>
            <w:r>
              <w:rPr>
                <w:noProof/>
                <w:webHidden/>
              </w:rPr>
              <w:fldChar w:fldCharType="begin"/>
            </w:r>
            <w:r>
              <w:rPr>
                <w:noProof/>
                <w:webHidden/>
              </w:rPr>
              <w:instrText xml:space="preserve"> PAGEREF _Toc229070276 \h </w:instrText>
            </w:r>
            <w:r>
              <w:rPr>
                <w:noProof/>
                <w:webHidden/>
              </w:rPr>
            </w:r>
            <w:r>
              <w:rPr>
                <w:noProof/>
                <w:webHidden/>
              </w:rPr>
              <w:fldChar w:fldCharType="separate"/>
            </w:r>
            <w:r w:rsidR="003B1856">
              <w:rPr>
                <w:noProof/>
                <w:webHidden/>
              </w:rPr>
              <w:t>222</w:t>
            </w:r>
            <w:r>
              <w:rPr>
                <w:noProof/>
                <w:webHidden/>
              </w:rPr>
              <w:fldChar w:fldCharType="end"/>
            </w:r>
          </w:hyperlink>
        </w:p>
        <w:p w14:paraId="3444ECD6" w14:textId="5EFF0DE5" w:rsidR="0087420F" w:rsidRDefault="0087420F">
          <w:pPr>
            <w:pStyle w:val="TOC2"/>
            <w:tabs>
              <w:tab w:val="right" w:leader="dot" w:pos="9350"/>
            </w:tabs>
            <w:rPr>
              <w:rFonts w:cstheme="minorBidi"/>
              <w:noProof/>
              <w:kern w:val="2"/>
              <w:szCs w:val="24"/>
              <w14:ligatures w14:val="standardContextual"/>
            </w:rPr>
          </w:pPr>
          <w:hyperlink w:anchor="_Toc229070277" w:history="1">
            <w:r w:rsidRPr="009B11C1">
              <w:rPr>
                <w:rStyle w:val="Hyperlink"/>
                <w:noProof/>
              </w:rPr>
              <w:t>9.1 Problem description</w:t>
            </w:r>
            <w:r>
              <w:rPr>
                <w:noProof/>
                <w:webHidden/>
              </w:rPr>
              <w:tab/>
            </w:r>
            <w:r>
              <w:rPr>
                <w:noProof/>
                <w:webHidden/>
              </w:rPr>
              <w:fldChar w:fldCharType="begin"/>
            </w:r>
            <w:r>
              <w:rPr>
                <w:noProof/>
                <w:webHidden/>
              </w:rPr>
              <w:instrText xml:space="preserve"> PAGEREF _Toc229070277 \h </w:instrText>
            </w:r>
            <w:r>
              <w:rPr>
                <w:noProof/>
                <w:webHidden/>
              </w:rPr>
            </w:r>
            <w:r>
              <w:rPr>
                <w:noProof/>
                <w:webHidden/>
              </w:rPr>
              <w:fldChar w:fldCharType="separate"/>
            </w:r>
            <w:r w:rsidR="003B1856">
              <w:rPr>
                <w:noProof/>
                <w:webHidden/>
              </w:rPr>
              <w:t>222</w:t>
            </w:r>
            <w:r>
              <w:rPr>
                <w:noProof/>
                <w:webHidden/>
              </w:rPr>
              <w:fldChar w:fldCharType="end"/>
            </w:r>
          </w:hyperlink>
        </w:p>
        <w:p w14:paraId="533EA243" w14:textId="152FCD42" w:rsidR="0087420F" w:rsidRDefault="0087420F">
          <w:pPr>
            <w:pStyle w:val="TOC2"/>
            <w:tabs>
              <w:tab w:val="right" w:leader="dot" w:pos="9350"/>
            </w:tabs>
            <w:rPr>
              <w:rFonts w:cstheme="minorBidi"/>
              <w:noProof/>
              <w:kern w:val="2"/>
              <w:szCs w:val="24"/>
              <w14:ligatures w14:val="standardContextual"/>
            </w:rPr>
          </w:pPr>
          <w:hyperlink w:anchor="_Toc229070278" w:history="1">
            <w:r w:rsidRPr="009B11C1">
              <w:rPr>
                <w:rStyle w:val="Hyperlink"/>
                <w:noProof/>
              </w:rPr>
              <w:t>9.2 Assumptions</w:t>
            </w:r>
            <w:r>
              <w:rPr>
                <w:noProof/>
                <w:webHidden/>
              </w:rPr>
              <w:tab/>
            </w:r>
            <w:r>
              <w:rPr>
                <w:noProof/>
                <w:webHidden/>
              </w:rPr>
              <w:fldChar w:fldCharType="begin"/>
            </w:r>
            <w:r>
              <w:rPr>
                <w:noProof/>
                <w:webHidden/>
              </w:rPr>
              <w:instrText xml:space="preserve"> PAGEREF _Toc229070278 \h </w:instrText>
            </w:r>
            <w:r>
              <w:rPr>
                <w:noProof/>
                <w:webHidden/>
              </w:rPr>
            </w:r>
            <w:r>
              <w:rPr>
                <w:noProof/>
                <w:webHidden/>
              </w:rPr>
              <w:fldChar w:fldCharType="separate"/>
            </w:r>
            <w:r w:rsidR="003B1856">
              <w:rPr>
                <w:noProof/>
                <w:webHidden/>
              </w:rPr>
              <w:t>222</w:t>
            </w:r>
            <w:r>
              <w:rPr>
                <w:noProof/>
                <w:webHidden/>
              </w:rPr>
              <w:fldChar w:fldCharType="end"/>
            </w:r>
          </w:hyperlink>
        </w:p>
        <w:p w14:paraId="24E3B9FC" w14:textId="2CA3C38E" w:rsidR="0087420F" w:rsidRDefault="0087420F">
          <w:pPr>
            <w:pStyle w:val="TOC2"/>
            <w:tabs>
              <w:tab w:val="right" w:leader="dot" w:pos="9350"/>
            </w:tabs>
            <w:rPr>
              <w:rFonts w:cstheme="minorBidi"/>
              <w:noProof/>
              <w:kern w:val="2"/>
              <w:szCs w:val="24"/>
              <w14:ligatures w14:val="standardContextual"/>
            </w:rPr>
          </w:pPr>
          <w:hyperlink w:anchor="_Toc229070279" w:history="1">
            <w:r w:rsidRPr="009B11C1">
              <w:rPr>
                <w:rStyle w:val="Hyperlink"/>
                <w:noProof/>
              </w:rPr>
              <w:t>9.3 Methodology</w:t>
            </w:r>
            <w:r>
              <w:rPr>
                <w:noProof/>
                <w:webHidden/>
              </w:rPr>
              <w:tab/>
            </w:r>
            <w:r>
              <w:rPr>
                <w:noProof/>
                <w:webHidden/>
              </w:rPr>
              <w:fldChar w:fldCharType="begin"/>
            </w:r>
            <w:r>
              <w:rPr>
                <w:noProof/>
                <w:webHidden/>
              </w:rPr>
              <w:instrText xml:space="preserve"> PAGEREF _Toc229070279 \h </w:instrText>
            </w:r>
            <w:r>
              <w:rPr>
                <w:noProof/>
                <w:webHidden/>
              </w:rPr>
            </w:r>
            <w:r>
              <w:rPr>
                <w:noProof/>
                <w:webHidden/>
              </w:rPr>
              <w:fldChar w:fldCharType="separate"/>
            </w:r>
            <w:r w:rsidR="003B1856">
              <w:rPr>
                <w:noProof/>
                <w:webHidden/>
              </w:rPr>
              <w:t>223</w:t>
            </w:r>
            <w:r>
              <w:rPr>
                <w:noProof/>
                <w:webHidden/>
              </w:rPr>
              <w:fldChar w:fldCharType="end"/>
            </w:r>
          </w:hyperlink>
        </w:p>
        <w:p w14:paraId="4F62C3A0" w14:textId="76A6CE45" w:rsidR="0087420F" w:rsidRDefault="0087420F">
          <w:pPr>
            <w:pStyle w:val="TOC3"/>
            <w:tabs>
              <w:tab w:val="right" w:leader="dot" w:pos="9350"/>
            </w:tabs>
            <w:rPr>
              <w:rFonts w:cstheme="minorBidi"/>
              <w:noProof/>
              <w:kern w:val="2"/>
              <w:szCs w:val="24"/>
              <w14:ligatures w14:val="standardContextual"/>
            </w:rPr>
          </w:pPr>
          <w:hyperlink w:anchor="_Toc229070280" w:history="1">
            <w:r w:rsidRPr="009B11C1">
              <w:rPr>
                <w:rStyle w:val="Hyperlink"/>
                <w:noProof/>
              </w:rPr>
              <w:t>9.3.1 Brute-Force</w:t>
            </w:r>
            <w:r>
              <w:rPr>
                <w:noProof/>
                <w:webHidden/>
              </w:rPr>
              <w:tab/>
            </w:r>
            <w:r>
              <w:rPr>
                <w:noProof/>
                <w:webHidden/>
              </w:rPr>
              <w:fldChar w:fldCharType="begin"/>
            </w:r>
            <w:r>
              <w:rPr>
                <w:noProof/>
                <w:webHidden/>
              </w:rPr>
              <w:instrText xml:space="preserve"> PAGEREF _Toc229070280 \h </w:instrText>
            </w:r>
            <w:r>
              <w:rPr>
                <w:noProof/>
                <w:webHidden/>
              </w:rPr>
            </w:r>
            <w:r>
              <w:rPr>
                <w:noProof/>
                <w:webHidden/>
              </w:rPr>
              <w:fldChar w:fldCharType="separate"/>
            </w:r>
            <w:r w:rsidR="003B1856">
              <w:rPr>
                <w:noProof/>
                <w:webHidden/>
              </w:rPr>
              <w:t>223</w:t>
            </w:r>
            <w:r>
              <w:rPr>
                <w:noProof/>
                <w:webHidden/>
              </w:rPr>
              <w:fldChar w:fldCharType="end"/>
            </w:r>
          </w:hyperlink>
        </w:p>
        <w:p w14:paraId="1AF7AB1E" w14:textId="675EE648" w:rsidR="0087420F" w:rsidRDefault="0087420F">
          <w:pPr>
            <w:pStyle w:val="TOC3"/>
            <w:tabs>
              <w:tab w:val="right" w:leader="dot" w:pos="9350"/>
            </w:tabs>
            <w:rPr>
              <w:rFonts w:cstheme="minorBidi"/>
              <w:noProof/>
              <w:kern w:val="2"/>
              <w:szCs w:val="24"/>
              <w14:ligatures w14:val="standardContextual"/>
            </w:rPr>
          </w:pPr>
          <w:hyperlink w:anchor="_Toc229070281" w:history="1">
            <w:r w:rsidRPr="009B11C1">
              <w:rPr>
                <w:rStyle w:val="Hyperlink"/>
                <w:noProof/>
              </w:rPr>
              <w:t>9.3.2 Divide and Conquer</w:t>
            </w:r>
            <w:r>
              <w:rPr>
                <w:noProof/>
                <w:webHidden/>
              </w:rPr>
              <w:tab/>
            </w:r>
            <w:r>
              <w:rPr>
                <w:noProof/>
                <w:webHidden/>
              </w:rPr>
              <w:fldChar w:fldCharType="begin"/>
            </w:r>
            <w:r>
              <w:rPr>
                <w:noProof/>
                <w:webHidden/>
              </w:rPr>
              <w:instrText xml:space="preserve"> PAGEREF _Toc229070281 \h </w:instrText>
            </w:r>
            <w:r>
              <w:rPr>
                <w:noProof/>
                <w:webHidden/>
              </w:rPr>
            </w:r>
            <w:r>
              <w:rPr>
                <w:noProof/>
                <w:webHidden/>
              </w:rPr>
              <w:fldChar w:fldCharType="separate"/>
            </w:r>
            <w:r w:rsidR="003B1856">
              <w:rPr>
                <w:noProof/>
                <w:webHidden/>
              </w:rPr>
              <w:t>223</w:t>
            </w:r>
            <w:r>
              <w:rPr>
                <w:noProof/>
                <w:webHidden/>
              </w:rPr>
              <w:fldChar w:fldCharType="end"/>
            </w:r>
          </w:hyperlink>
        </w:p>
        <w:p w14:paraId="2A6C5725" w14:textId="4AF7F687" w:rsidR="0087420F" w:rsidRDefault="0087420F">
          <w:pPr>
            <w:pStyle w:val="TOC3"/>
            <w:tabs>
              <w:tab w:val="right" w:leader="dot" w:pos="9350"/>
            </w:tabs>
            <w:rPr>
              <w:rFonts w:cstheme="minorBidi"/>
              <w:noProof/>
              <w:kern w:val="2"/>
              <w:szCs w:val="24"/>
              <w14:ligatures w14:val="standardContextual"/>
            </w:rPr>
          </w:pPr>
          <w:hyperlink w:anchor="_Toc229070282" w:history="1">
            <w:r w:rsidRPr="009B11C1">
              <w:rPr>
                <w:rStyle w:val="Hyperlink"/>
                <w:noProof/>
              </w:rPr>
              <w:t>9.3.3 Iterative Improvement</w:t>
            </w:r>
            <w:r>
              <w:rPr>
                <w:noProof/>
                <w:webHidden/>
              </w:rPr>
              <w:tab/>
            </w:r>
            <w:r>
              <w:rPr>
                <w:noProof/>
                <w:webHidden/>
              </w:rPr>
              <w:fldChar w:fldCharType="begin"/>
            </w:r>
            <w:r>
              <w:rPr>
                <w:noProof/>
                <w:webHidden/>
              </w:rPr>
              <w:instrText xml:space="preserve"> PAGEREF _Toc229070282 \h </w:instrText>
            </w:r>
            <w:r>
              <w:rPr>
                <w:noProof/>
                <w:webHidden/>
              </w:rPr>
            </w:r>
            <w:r>
              <w:rPr>
                <w:noProof/>
                <w:webHidden/>
              </w:rPr>
              <w:fldChar w:fldCharType="separate"/>
            </w:r>
            <w:r w:rsidR="003B1856">
              <w:rPr>
                <w:noProof/>
                <w:webHidden/>
              </w:rPr>
              <w:t>224</w:t>
            </w:r>
            <w:r>
              <w:rPr>
                <w:noProof/>
                <w:webHidden/>
              </w:rPr>
              <w:fldChar w:fldCharType="end"/>
            </w:r>
          </w:hyperlink>
        </w:p>
        <w:p w14:paraId="1957F797" w14:textId="58E5FDD6" w:rsidR="0087420F" w:rsidRDefault="0087420F">
          <w:pPr>
            <w:pStyle w:val="TOC2"/>
            <w:tabs>
              <w:tab w:val="right" w:leader="dot" w:pos="9350"/>
            </w:tabs>
            <w:rPr>
              <w:rFonts w:cstheme="minorBidi"/>
              <w:noProof/>
              <w:kern w:val="2"/>
              <w:szCs w:val="24"/>
              <w14:ligatures w14:val="standardContextual"/>
            </w:rPr>
          </w:pPr>
          <w:hyperlink w:anchor="_Toc229070283" w:history="1">
            <w:r w:rsidRPr="009B11C1">
              <w:rPr>
                <w:rStyle w:val="Hyperlink"/>
                <w:noProof/>
              </w:rPr>
              <w:t>9.4 Pseudocode</w:t>
            </w:r>
            <w:r>
              <w:rPr>
                <w:noProof/>
                <w:webHidden/>
              </w:rPr>
              <w:tab/>
            </w:r>
            <w:r>
              <w:rPr>
                <w:noProof/>
                <w:webHidden/>
              </w:rPr>
              <w:fldChar w:fldCharType="begin"/>
            </w:r>
            <w:r>
              <w:rPr>
                <w:noProof/>
                <w:webHidden/>
              </w:rPr>
              <w:instrText xml:space="preserve"> PAGEREF _Toc229070283 \h </w:instrText>
            </w:r>
            <w:r>
              <w:rPr>
                <w:noProof/>
                <w:webHidden/>
              </w:rPr>
            </w:r>
            <w:r>
              <w:rPr>
                <w:noProof/>
                <w:webHidden/>
              </w:rPr>
              <w:fldChar w:fldCharType="separate"/>
            </w:r>
            <w:r w:rsidR="003B1856">
              <w:rPr>
                <w:noProof/>
                <w:webHidden/>
              </w:rPr>
              <w:t>225</w:t>
            </w:r>
            <w:r>
              <w:rPr>
                <w:noProof/>
                <w:webHidden/>
              </w:rPr>
              <w:fldChar w:fldCharType="end"/>
            </w:r>
          </w:hyperlink>
        </w:p>
        <w:p w14:paraId="5EC22AD4" w14:textId="0536B5D1" w:rsidR="0087420F" w:rsidRDefault="0087420F">
          <w:pPr>
            <w:pStyle w:val="TOC3"/>
            <w:tabs>
              <w:tab w:val="right" w:leader="dot" w:pos="9350"/>
            </w:tabs>
            <w:rPr>
              <w:rFonts w:cstheme="minorBidi"/>
              <w:noProof/>
              <w:kern w:val="2"/>
              <w:szCs w:val="24"/>
              <w14:ligatures w14:val="standardContextual"/>
            </w:rPr>
          </w:pPr>
          <w:hyperlink w:anchor="_Toc229070284" w:history="1">
            <w:r w:rsidRPr="009B11C1">
              <w:rPr>
                <w:rStyle w:val="Hyperlink"/>
                <w:noProof/>
              </w:rPr>
              <w:t>9.4.1 Helper Functions</w:t>
            </w:r>
            <w:r>
              <w:rPr>
                <w:noProof/>
                <w:webHidden/>
              </w:rPr>
              <w:tab/>
            </w:r>
            <w:r>
              <w:rPr>
                <w:noProof/>
                <w:webHidden/>
              </w:rPr>
              <w:fldChar w:fldCharType="begin"/>
            </w:r>
            <w:r>
              <w:rPr>
                <w:noProof/>
                <w:webHidden/>
              </w:rPr>
              <w:instrText xml:space="preserve"> PAGEREF _Toc229070284 \h </w:instrText>
            </w:r>
            <w:r>
              <w:rPr>
                <w:noProof/>
                <w:webHidden/>
              </w:rPr>
            </w:r>
            <w:r>
              <w:rPr>
                <w:noProof/>
                <w:webHidden/>
              </w:rPr>
              <w:fldChar w:fldCharType="separate"/>
            </w:r>
            <w:r w:rsidR="003B1856">
              <w:rPr>
                <w:noProof/>
                <w:webHidden/>
              </w:rPr>
              <w:t>225</w:t>
            </w:r>
            <w:r>
              <w:rPr>
                <w:noProof/>
                <w:webHidden/>
              </w:rPr>
              <w:fldChar w:fldCharType="end"/>
            </w:r>
          </w:hyperlink>
        </w:p>
        <w:p w14:paraId="59F1F216" w14:textId="084DBC07" w:rsidR="0087420F" w:rsidRDefault="0087420F">
          <w:pPr>
            <w:pStyle w:val="TOC3"/>
            <w:tabs>
              <w:tab w:val="right" w:leader="dot" w:pos="9350"/>
            </w:tabs>
            <w:rPr>
              <w:rFonts w:cstheme="minorBidi"/>
              <w:noProof/>
              <w:kern w:val="2"/>
              <w:szCs w:val="24"/>
              <w14:ligatures w14:val="standardContextual"/>
            </w:rPr>
          </w:pPr>
          <w:hyperlink w:anchor="_Toc229070285" w:history="1">
            <w:r w:rsidRPr="009B11C1">
              <w:rPr>
                <w:rStyle w:val="Hyperlink"/>
                <w:noProof/>
              </w:rPr>
              <w:t>9.4.2 Brute-Force</w:t>
            </w:r>
            <w:r>
              <w:rPr>
                <w:noProof/>
                <w:webHidden/>
              </w:rPr>
              <w:tab/>
            </w:r>
            <w:r>
              <w:rPr>
                <w:noProof/>
                <w:webHidden/>
              </w:rPr>
              <w:fldChar w:fldCharType="begin"/>
            </w:r>
            <w:r>
              <w:rPr>
                <w:noProof/>
                <w:webHidden/>
              </w:rPr>
              <w:instrText xml:space="preserve"> PAGEREF _Toc229070285 \h </w:instrText>
            </w:r>
            <w:r>
              <w:rPr>
                <w:noProof/>
                <w:webHidden/>
              </w:rPr>
            </w:r>
            <w:r>
              <w:rPr>
                <w:noProof/>
                <w:webHidden/>
              </w:rPr>
              <w:fldChar w:fldCharType="separate"/>
            </w:r>
            <w:r w:rsidR="003B1856">
              <w:rPr>
                <w:noProof/>
                <w:webHidden/>
              </w:rPr>
              <w:t>227</w:t>
            </w:r>
            <w:r>
              <w:rPr>
                <w:noProof/>
                <w:webHidden/>
              </w:rPr>
              <w:fldChar w:fldCharType="end"/>
            </w:r>
          </w:hyperlink>
        </w:p>
        <w:p w14:paraId="31E1257D" w14:textId="24D43F56" w:rsidR="0087420F" w:rsidRDefault="0087420F">
          <w:pPr>
            <w:pStyle w:val="TOC3"/>
            <w:tabs>
              <w:tab w:val="right" w:leader="dot" w:pos="9350"/>
            </w:tabs>
            <w:rPr>
              <w:rFonts w:cstheme="minorBidi"/>
              <w:noProof/>
              <w:kern w:val="2"/>
              <w:szCs w:val="24"/>
              <w14:ligatures w14:val="standardContextual"/>
            </w:rPr>
          </w:pPr>
          <w:hyperlink w:anchor="_Toc229070286" w:history="1">
            <w:r w:rsidRPr="009B11C1">
              <w:rPr>
                <w:rStyle w:val="Hyperlink"/>
                <w:noProof/>
              </w:rPr>
              <w:t>9.4.3 Divide and Conquer</w:t>
            </w:r>
            <w:r>
              <w:rPr>
                <w:noProof/>
                <w:webHidden/>
              </w:rPr>
              <w:tab/>
            </w:r>
            <w:r>
              <w:rPr>
                <w:noProof/>
                <w:webHidden/>
              </w:rPr>
              <w:fldChar w:fldCharType="begin"/>
            </w:r>
            <w:r>
              <w:rPr>
                <w:noProof/>
                <w:webHidden/>
              </w:rPr>
              <w:instrText xml:space="preserve"> PAGEREF _Toc229070286 \h </w:instrText>
            </w:r>
            <w:r>
              <w:rPr>
                <w:noProof/>
                <w:webHidden/>
              </w:rPr>
            </w:r>
            <w:r>
              <w:rPr>
                <w:noProof/>
                <w:webHidden/>
              </w:rPr>
              <w:fldChar w:fldCharType="separate"/>
            </w:r>
            <w:r w:rsidR="003B1856">
              <w:rPr>
                <w:noProof/>
                <w:webHidden/>
              </w:rPr>
              <w:t>231</w:t>
            </w:r>
            <w:r>
              <w:rPr>
                <w:noProof/>
                <w:webHidden/>
              </w:rPr>
              <w:fldChar w:fldCharType="end"/>
            </w:r>
          </w:hyperlink>
        </w:p>
        <w:p w14:paraId="2567EAAD" w14:textId="628C23B7" w:rsidR="0087420F" w:rsidRDefault="0087420F">
          <w:pPr>
            <w:pStyle w:val="TOC3"/>
            <w:tabs>
              <w:tab w:val="right" w:leader="dot" w:pos="9350"/>
            </w:tabs>
            <w:rPr>
              <w:rFonts w:cstheme="minorBidi"/>
              <w:noProof/>
              <w:kern w:val="2"/>
              <w:szCs w:val="24"/>
              <w14:ligatures w14:val="standardContextual"/>
            </w:rPr>
          </w:pPr>
          <w:hyperlink w:anchor="_Toc229070287" w:history="1">
            <w:r w:rsidRPr="009B11C1">
              <w:rPr>
                <w:rStyle w:val="Hyperlink"/>
                <w:noProof/>
              </w:rPr>
              <w:t>9.4.4 Iterative Improvement</w:t>
            </w:r>
            <w:r>
              <w:rPr>
                <w:noProof/>
                <w:webHidden/>
              </w:rPr>
              <w:tab/>
            </w:r>
            <w:r>
              <w:rPr>
                <w:noProof/>
                <w:webHidden/>
              </w:rPr>
              <w:fldChar w:fldCharType="begin"/>
            </w:r>
            <w:r>
              <w:rPr>
                <w:noProof/>
                <w:webHidden/>
              </w:rPr>
              <w:instrText xml:space="preserve"> PAGEREF _Toc229070287 \h </w:instrText>
            </w:r>
            <w:r>
              <w:rPr>
                <w:noProof/>
                <w:webHidden/>
              </w:rPr>
            </w:r>
            <w:r>
              <w:rPr>
                <w:noProof/>
                <w:webHidden/>
              </w:rPr>
              <w:fldChar w:fldCharType="separate"/>
            </w:r>
            <w:r w:rsidR="003B1856">
              <w:rPr>
                <w:noProof/>
                <w:webHidden/>
              </w:rPr>
              <w:t>233</w:t>
            </w:r>
            <w:r>
              <w:rPr>
                <w:noProof/>
                <w:webHidden/>
              </w:rPr>
              <w:fldChar w:fldCharType="end"/>
            </w:r>
          </w:hyperlink>
        </w:p>
        <w:p w14:paraId="1EA2C684" w14:textId="67BD7049" w:rsidR="0087420F" w:rsidRDefault="0087420F">
          <w:pPr>
            <w:pStyle w:val="TOC2"/>
            <w:tabs>
              <w:tab w:val="right" w:leader="dot" w:pos="9350"/>
            </w:tabs>
            <w:rPr>
              <w:rFonts w:cstheme="minorBidi"/>
              <w:noProof/>
              <w:kern w:val="2"/>
              <w:szCs w:val="24"/>
              <w14:ligatures w14:val="standardContextual"/>
            </w:rPr>
          </w:pPr>
          <w:hyperlink w:anchor="_Toc229070288" w:history="1">
            <w:r w:rsidRPr="009B11C1">
              <w:rPr>
                <w:rStyle w:val="Hyperlink"/>
                <w:noProof/>
              </w:rPr>
              <w:t>9.5 Code implementation</w:t>
            </w:r>
            <w:r>
              <w:rPr>
                <w:noProof/>
                <w:webHidden/>
              </w:rPr>
              <w:tab/>
            </w:r>
            <w:r>
              <w:rPr>
                <w:noProof/>
                <w:webHidden/>
              </w:rPr>
              <w:fldChar w:fldCharType="begin"/>
            </w:r>
            <w:r>
              <w:rPr>
                <w:noProof/>
                <w:webHidden/>
              </w:rPr>
              <w:instrText xml:space="preserve"> PAGEREF _Toc229070288 \h </w:instrText>
            </w:r>
            <w:r>
              <w:rPr>
                <w:noProof/>
                <w:webHidden/>
              </w:rPr>
            </w:r>
            <w:r>
              <w:rPr>
                <w:noProof/>
                <w:webHidden/>
              </w:rPr>
              <w:fldChar w:fldCharType="separate"/>
            </w:r>
            <w:r w:rsidR="003B1856">
              <w:rPr>
                <w:noProof/>
                <w:webHidden/>
              </w:rPr>
              <w:t>236</w:t>
            </w:r>
            <w:r>
              <w:rPr>
                <w:noProof/>
                <w:webHidden/>
              </w:rPr>
              <w:fldChar w:fldCharType="end"/>
            </w:r>
          </w:hyperlink>
        </w:p>
        <w:p w14:paraId="65A67D5C" w14:textId="5B7B1DD5" w:rsidR="0087420F" w:rsidRDefault="0087420F">
          <w:pPr>
            <w:pStyle w:val="TOC3"/>
            <w:tabs>
              <w:tab w:val="right" w:leader="dot" w:pos="9350"/>
            </w:tabs>
            <w:rPr>
              <w:rFonts w:cstheme="minorBidi"/>
              <w:noProof/>
              <w:kern w:val="2"/>
              <w:szCs w:val="24"/>
              <w14:ligatures w14:val="standardContextual"/>
            </w:rPr>
          </w:pPr>
          <w:hyperlink w:anchor="_Toc229070289" w:history="1">
            <w:r w:rsidRPr="009B11C1">
              <w:rPr>
                <w:rStyle w:val="Hyperlink"/>
                <w:noProof/>
              </w:rPr>
              <w:t>9.5.1 Helper code</w:t>
            </w:r>
            <w:r>
              <w:rPr>
                <w:noProof/>
                <w:webHidden/>
              </w:rPr>
              <w:tab/>
            </w:r>
            <w:r>
              <w:rPr>
                <w:noProof/>
                <w:webHidden/>
              </w:rPr>
              <w:fldChar w:fldCharType="begin"/>
            </w:r>
            <w:r>
              <w:rPr>
                <w:noProof/>
                <w:webHidden/>
              </w:rPr>
              <w:instrText xml:space="preserve"> PAGEREF _Toc229070289 \h </w:instrText>
            </w:r>
            <w:r>
              <w:rPr>
                <w:noProof/>
                <w:webHidden/>
              </w:rPr>
            </w:r>
            <w:r>
              <w:rPr>
                <w:noProof/>
                <w:webHidden/>
              </w:rPr>
              <w:fldChar w:fldCharType="separate"/>
            </w:r>
            <w:r w:rsidR="003B1856">
              <w:rPr>
                <w:noProof/>
                <w:webHidden/>
              </w:rPr>
              <w:t>236</w:t>
            </w:r>
            <w:r>
              <w:rPr>
                <w:noProof/>
                <w:webHidden/>
              </w:rPr>
              <w:fldChar w:fldCharType="end"/>
            </w:r>
          </w:hyperlink>
        </w:p>
        <w:p w14:paraId="3F24103C" w14:textId="7C757752" w:rsidR="0087420F" w:rsidRDefault="0087420F">
          <w:pPr>
            <w:pStyle w:val="TOC3"/>
            <w:tabs>
              <w:tab w:val="right" w:leader="dot" w:pos="9350"/>
            </w:tabs>
            <w:rPr>
              <w:rFonts w:cstheme="minorBidi"/>
              <w:noProof/>
              <w:kern w:val="2"/>
              <w:szCs w:val="24"/>
              <w14:ligatures w14:val="standardContextual"/>
            </w:rPr>
          </w:pPr>
          <w:hyperlink w:anchor="_Toc229070290" w:history="1">
            <w:r w:rsidRPr="009B11C1">
              <w:rPr>
                <w:rStyle w:val="Hyperlink"/>
                <w:noProof/>
              </w:rPr>
              <w:t>9.5.2 Brute-Force</w:t>
            </w:r>
            <w:r>
              <w:rPr>
                <w:noProof/>
                <w:webHidden/>
              </w:rPr>
              <w:tab/>
            </w:r>
            <w:r>
              <w:rPr>
                <w:noProof/>
                <w:webHidden/>
              </w:rPr>
              <w:fldChar w:fldCharType="begin"/>
            </w:r>
            <w:r>
              <w:rPr>
                <w:noProof/>
                <w:webHidden/>
              </w:rPr>
              <w:instrText xml:space="preserve"> PAGEREF _Toc229070290 \h </w:instrText>
            </w:r>
            <w:r>
              <w:rPr>
                <w:noProof/>
                <w:webHidden/>
              </w:rPr>
            </w:r>
            <w:r>
              <w:rPr>
                <w:noProof/>
                <w:webHidden/>
              </w:rPr>
              <w:fldChar w:fldCharType="separate"/>
            </w:r>
            <w:r w:rsidR="003B1856">
              <w:rPr>
                <w:noProof/>
                <w:webHidden/>
              </w:rPr>
              <w:t>240</w:t>
            </w:r>
            <w:r>
              <w:rPr>
                <w:noProof/>
                <w:webHidden/>
              </w:rPr>
              <w:fldChar w:fldCharType="end"/>
            </w:r>
          </w:hyperlink>
        </w:p>
        <w:p w14:paraId="658F9128" w14:textId="6D28A336" w:rsidR="0087420F" w:rsidRDefault="0087420F">
          <w:pPr>
            <w:pStyle w:val="TOC3"/>
            <w:tabs>
              <w:tab w:val="right" w:leader="dot" w:pos="9350"/>
            </w:tabs>
            <w:rPr>
              <w:rFonts w:cstheme="minorBidi"/>
              <w:noProof/>
              <w:kern w:val="2"/>
              <w:szCs w:val="24"/>
              <w14:ligatures w14:val="standardContextual"/>
            </w:rPr>
          </w:pPr>
          <w:hyperlink w:anchor="_Toc229070291" w:history="1">
            <w:r w:rsidRPr="009B11C1">
              <w:rPr>
                <w:rStyle w:val="Hyperlink"/>
                <w:noProof/>
              </w:rPr>
              <w:t>9.5.3 Divide and Conquer</w:t>
            </w:r>
            <w:r>
              <w:rPr>
                <w:noProof/>
                <w:webHidden/>
              </w:rPr>
              <w:tab/>
            </w:r>
            <w:r>
              <w:rPr>
                <w:noProof/>
                <w:webHidden/>
              </w:rPr>
              <w:fldChar w:fldCharType="begin"/>
            </w:r>
            <w:r>
              <w:rPr>
                <w:noProof/>
                <w:webHidden/>
              </w:rPr>
              <w:instrText xml:space="preserve"> PAGEREF _Toc229070291 \h </w:instrText>
            </w:r>
            <w:r>
              <w:rPr>
                <w:noProof/>
                <w:webHidden/>
              </w:rPr>
            </w:r>
            <w:r>
              <w:rPr>
                <w:noProof/>
                <w:webHidden/>
              </w:rPr>
              <w:fldChar w:fldCharType="separate"/>
            </w:r>
            <w:r w:rsidR="003B1856">
              <w:rPr>
                <w:noProof/>
                <w:webHidden/>
              </w:rPr>
              <w:t>245</w:t>
            </w:r>
            <w:r>
              <w:rPr>
                <w:noProof/>
                <w:webHidden/>
              </w:rPr>
              <w:fldChar w:fldCharType="end"/>
            </w:r>
          </w:hyperlink>
        </w:p>
        <w:p w14:paraId="4FC090AF" w14:textId="6079B9C5" w:rsidR="0087420F" w:rsidRDefault="0087420F">
          <w:pPr>
            <w:pStyle w:val="TOC3"/>
            <w:tabs>
              <w:tab w:val="right" w:leader="dot" w:pos="9350"/>
            </w:tabs>
            <w:rPr>
              <w:rFonts w:cstheme="minorBidi"/>
              <w:noProof/>
              <w:kern w:val="2"/>
              <w:szCs w:val="24"/>
              <w14:ligatures w14:val="standardContextual"/>
            </w:rPr>
          </w:pPr>
          <w:hyperlink w:anchor="_Toc229070292" w:history="1">
            <w:r w:rsidRPr="009B11C1">
              <w:rPr>
                <w:rStyle w:val="Hyperlink"/>
                <w:noProof/>
              </w:rPr>
              <w:t>9.5.4 Iterative Improvement</w:t>
            </w:r>
            <w:r>
              <w:rPr>
                <w:noProof/>
                <w:webHidden/>
              </w:rPr>
              <w:tab/>
            </w:r>
            <w:r>
              <w:rPr>
                <w:noProof/>
                <w:webHidden/>
              </w:rPr>
              <w:fldChar w:fldCharType="begin"/>
            </w:r>
            <w:r>
              <w:rPr>
                <w:noProof/>
                <w:webHidden/>
              </w:rPr>
              <w:instrText xml:space="preserve"> PAGEREF _Toc229070292 \h </w:instrText>
            </w:r>
            <w:r>
              <w:rPr>
                <w:noProof/>
                <w:webHidden/>
              </w:rPr>
            </w:r>
            <w:r>
              <w:rPr>
                <w:noProof/>
                <w:webHidden/>
              </w:rPr>
              <w:fldChar w:fldCharType="separate"/>
            </w:r>
            <w:r w:rsidR="003B1856">
              <w:rPr>
                <w:noProof/>
                <w:webHidden/>
              </w:rPr>
              <w:t>247</w:t>
            </w:r>
            <w:r>
              <w:rPr>
                <w:noProof/>
                <w:webHidden/>
              </w:rPr>
              <w:fldChar w:fldCharType="end"/>
            </w:r>
          </w:hyperlink>
        </w:p>
        <w:p w14:paraId="297B6BA8" w14:textId="67CACB10" w:rsidR="0087420F" w:rsidRDefault="0087420F">
          <w:pPr>
            <w:pStyle w:val="TOC2"/>
            <w:tabs>
              <w:tab w:val="right" w:leader="dot" w:pos="9350"/>
            </w:tabs>
            <w:rPr>
              <w:rFonts w:cstheme="minorBidi"/>
              <w:noProof/>
              <w:kern w:val="2"/>
              <w:szCs w:val="24"/>
              <w14:ligatures w14:val="standardContextual"/>
            </w:rPr>
          </w:pPr>
          <w:hyperlink w:anchor="_Toc229070293" w:history="1">
            <w:r w:rsidRPr="009B11C1">
              <w:rPr>
                <w:rStyle w:val="Hyperlink"/>
                <w:noProof/>
              </w:rPr>
              <w:t>9.6 Test cases</w:t>
            </w:r>
            <w:r>
              <w:rPr>
                <w:noProof/>
                <w:webHidden/>
              </w:rPr>
              <w:tab/>
            </w:r>
            <w:r>
              <w:rPr>
                <w:noProof/>
                <w:webHidden/>
              </w:rPr>
              <w:fldChar w:fldCharType="begin"/>
            </w:r>
            <w:r>
              <w:rPr>
                <w:noProof/>
                <w:webHidden/>
              </w:rPr>
              <w:instrText xml:space="preserve"> PAGEREF _Toc229070293 \h </w:instrText>
            </w:r>
            <w:r>
              <w:rPr>
                <w:noProof/>
                <w:webHidden/>
              </w:rPr>
            </w:r>
            <w:r>
              <w:rPr>
                <w:noProof/>
                <w:webHidden/>
              </w:rPr>
              <w:fldChar w:fldCharType="separate"/>
            </w:r>
            <w:r w:rsidR="003B1856">
              <w:rPr>
                <w:noProof/>
                <w:webHidden/>
              </w:rPr>
              <w:t>250</w:t>
            </w:r>
            <w:r>
              <w:rPr>
                <w:noProof/>
                <w:webHidden/>
              </w:rPr>
              <w:fldChar w:fldCharType="end"/>
            </w:r>
          </w:hyperlink>
        </w:p>
        <w:p w14:paraId="7EDDDCF3" w14:textId="61F6523D" w:rsidR="0087420F" w:rsidRDefault="0087420F">
          <w:pPr>
            <w:pStyle w:val="TOC3"/>
            <w:tabs>
              <w:tab w:val="right" w:leader="dot" w:pos="9350"/>
            </w:tabs>
            <w:rPr>
              <w:rFonts w:cstheme="minorBidi"/>
              <w:noProof/>
              <w:kern w:val="2"/>
              <w:szCs w:val="24"/>
              <w14:ligatures w14:val="standardContextual"/>
            </w:rPr>
          </w:pPr>
          <w:hyperlink w:anchor="_Toc229070294" w:history="1">
            <w:r w:rsidRPr="009B11C1">
              <w:rPr>
                <w:rStyle w:val="Hyperlink"/>
                <w:noProof/>
              </w:rPr>
              <w:t>9.6.1 Chosen test cases</w:t>
            </w:r>
            <w:r>
              <w:rPr>
                <w:noProof/>
                <w:webHidden/>
              </w:rPr>
              <w:tab/>
            </w:r>
            <w:r>
              <w:rPr>
                <w:noProof/>
                <w:webHidden/>
              </w:rPr>
              <w:fldChar w:fldCharType="begin"/>
            </w:r>
            <w:r>
              <w:rPr>
                <w:noProof/>
                <w:webHidden/>
              </w:rPr>
              <w:instrText xml:space="preserve"> PAGEREF _Toc229070294 \h </w:instrText>
            </w:r>
            <w:r>
              <w:rPr>
                <w:noProof/>
                <w:webHidden/>
              </w:rPr>
            </w:r>
            <w:r>
              <w:rPr>
                <w:noProof/>
                <w:webHidden/>
              </w:rPr>
              <w:fldChar w:fldCharType="separate"/>
            </w:r>
            <w:r w:rsidR="003B1856">
              <w:rPr>
                <w:noProof/>
                <w:webHidden/>
              </w:rPr>
              <w:t>250</w:t>
            </w:r>
            <w:r>
              <w:rPr>
                <w:noProof/>
                <w:webHidden/>
              </w:rPr>
              <w:fldChar w:fldCharType="end"/>
            </w:r>
          </w:hyperlink>
        </w:p>
        <w:p w14:paraId="20725D13" w14:textId="2ABC8202" w:rsidR="0087420F" w:rsidRDefault="0087420F">
          <w:pPr>
            <w:pStyle w:val="TOC3"/>
            <w:tabs>
              <w:tab w:val="right" w:leader="dot" w:pos="9350"/>
            </w:tabs>
            <w:rPr>
              <w:rFonts w:cstheme="minorBidi"/>
              <w:noProof/>
              <w:kern w:val="2"/>
              <w:szCs w:val="24"/>
              <w14:ligatures w14:val="standardContextual"/>
            </w:rPr>
          </w:pPr>
          <w:hyperlink w:anchor="_Toc229070295" w:history="1">
            <w:r w:rsidRPr="009B11C1">
              <w:rPr>
                <w:rStyle w:val="Hyperlink"/>
                <w:noProof/>
              </w:rPr>
              <w:t>9.6.2 Output</w:t>
            </w:r>
            <w:r>
              <w:rPr>
                <w:noProof/>
                <w:webHidden/>
              </w:rPr>
              <w:tab/>
            </w:r>
            <w:r>
              <w:rPr>
                <w:noProof/>
                <w:webHidden/>
              </w:rPr>
              <w:fldChar w:fldCharType="begin"/>
            </w:r>
            <w:r>
              <w:rPr>
                <w:noProof/>
                <w:webHidden/>
              </w:rPr>
              <w:instrText xml:space="preserve"> PAGEREF _Toc229070295 \h </w:instrText>
            </w:r>
            <w:r>
              <w:rPr>
                <w:noProof/>
                <w:webHidden/>
              </w:rPr>
            </w:r>
            <w:r>
              <w:rPr>
                <w:noProof/>
                <w:webHidden/>
              </w:rPr>
              <w:fldChar w:fldCharType="separate"/>
            </w:r>
            <w:r w:rsidR="003B1856">
              <w:rPr>
                <w:noProof/>
                <w:webHidden/>
              </w:rPr>
              <w:t>251</w:t>
            </w:r>
            <w:r>
              <w:rPr>
                <w:noProof/>
                <w:webHidden/>
              </w:rPr>
              <w:fldChar w:fldCharType="end"/>
            </w:r>
          </w:hyperlink>
        </w:p>
        <w:p w14:paraId="5E69730C" w14:textId="16AF78B6" w:rsidR="0087420F" w:rsidRDefault="0087420F">
          <w:pPr>
            <w:pStyle w:val="TOC2"/>
            <w:tabs>
              <w:tab w:val="right" w:leader="dot" w:pos="9350"/>
            </w:tabs>
            <w:rPr>
              <w:rFonts w:cstheme="minorBidi"/>
              <w:noProof/>
              <w:kern w:val="2"/>
              <w:szCs w:val="24"/>
              <w14:ligatures w14:val="standardContextual"/>
            </w:rPr>
          </w:pPr>
          <w:hyperlink w:anchor="_Toc229070296" w:history="1">
            <w:r w:rsidRPr="009B11C1">
              <w:rPr>
                <w:rStyle w:val="Hyperlink"/>
                <w:noProof/>
              </w:rPr>
              <w:t>9.7 Complexity analysis</w:t>
            </w:r>
            <w:r>
              <w:rPr>
                <w:noProof/>
                <w:webHidden/>
              </w:rPr>
              <w:tab/>
            </w:r>
            <w:r>
              <w:rPr>
                <w:noProof/>
                <w:webHidden/>
              </w:rPr>
              <w:fldChar w:fldCharType="begin"/>
            </w:r>
            <w:r>
              <w:rPr>
                <w:noProof/>
                <w:webHidden/>
              </w:rPr>
              <w:instrText xml:space="preserve"> PAGEREF _Toc229070296 \h </w:instrText>
            </w:r>
            <w:r>
              <w:rPr>
                <w:noProof/>
                <w:webHidden/>
              </w:rPr>
            </w:r>
            <w:r>
              <w:rPr>
                <w:noProof/>
                <w:webHidden/>
              </w:rPr>
              <w:fldChar w:fldCharType="separate"/>
            </w:r>
            <w:r w:rsidR="003B1856">
              <w:rPr>
                <w:noProof/>
                <w:webHidden/>
              </w:rPr>
              <w:t>253</w:t>
            </w:r>
            <w:r>
              <w:rPr>
                <w:noProof/>
                <w:webHidden/>
              </w:rPr>
              <w:fldChar w:fldCharType="end"/>
            </w:r>
          </w:hyperlink>
        </w:p>
        <w:p w14:paraId="0E6F88B3" w14:textId="4A07F0E2" w:rsidR="0087420F" w:rsidRDefault="0087420F">
          <w:pPr>
            <w:pStyle w:val="TOC3"/>
            <w:tabs>
              <w:tab w:val="right" w:leader="dot" w:pos="9350"/>
            </w:tabs>
            <w:rPr>
              <w:rFonts w:cstheme="minorBidi"/>
              <w:noProof/>
              <w:kern w:val="2"/>
              <w:szCs w:val="24"/>
              <w14:ligatures w14:val="standardContextual"/>
            </w:rPr>
          </w:pPr>
          <w:hyperlink w:anchor="_Toc229070297" w:history="1">
            <w:r w:rsidRPr="009B11C1">
              <w:rPr>
                <w:rStyle w:val="Hyperlink"/>
                <w:noProof/>
              </w:rPr>
              <w:t>9.7.1 Brute Force</w:t>
            </w:r>
            <w:r>
              <w:rPr>
                <w:noProof/>
                <w:webHidden/>
              </w:rPr>
              <w:tab/>
            </w:r>
            <w:r>
              <w:rPr>
                <w:noProof/>
                <w:webHidden/>
              </w:rPr>
              <w:fldChar w:fldCharType="begin"/>
            </w:r>
            <w:r>
              <w:rPr>
                <w:noProof/>
                <w:webHidden/>
              </w:rPr>
              <w:instrText xml:space="preserve"> PAGEREF _Toc229070297 \h </w:instrText>
            </w:r>
            <w:r>
              <w:rPr>
                <w:noProof/>
                <w:webHidden/>
              </w:rPr>
            </w:r>
            <w:r>
              <w:rPr>
                <w:noProof/>
                <w:webHidden/>
              </w:rPr>
              <w:fldChar w:fldCharType="separate"/>
            </w:r>
            <w:r w:rsidR="003B1856">
              <w:rPr>
                <w:noProof/>
                <w:webHidden/>
              </w:rPr>
              <w:t>253</w:t>
            </w:r>
            <w:r>
              <w:rPr>
                <w:noProof/>
                <w:webHidden/>
              </w:rPr>
              <w:fldChar w:fldCharType="end"/>
            </w:r>
          </w:hyperlink>
        </w:p>
        <w:p w14:paraId="67DBFFBC" w14:textId="776E3255" w:rsidR="0087420F" w:rsidRDefault="0087420F">
          <w:pPr>
            <w:pStyle w:val="TOC3"/>
            <w:tabs>
              <w:tab w:val="right" w:leader="dot" w:pos="9350"/>
            </w:tabs>
            <w:rPr>
              <w:rFonts w:cstheme="minorBidi"/>
              <w:noProof/>
              <w:kern w:val="2"/>
              <w:szCs w:val="24"/>
              <w14:ligatures w14:val="standardContextual"/>
            </w:rPr>
          </w:pPr>
          <w:hyperlink w:anchor="_Toc229070298" w:history="1">
            <w:r w:rsidRPr="009B11C1">
              <w:rPr>
                <w:rStyle w:val="Hyperlink"/>
                <w:noProof/>
              </w:rPr>
              <w:t>9.7.2 Divide and Conquer</w:t>
            </w:r>
            <w:r>
              <w:rPr>
                <w:noProof/>
                <w:webHidden/>
              </w:rPr>
              <w:tab/>
            </w:r>
            <w:r>
              <w:rPr>
                <w:noProof/>
                <w:webHidden/>
              </w:rPr>
              <w:fldChar w:fldCharType="begin"/>
            </w:r>
            <w:r>
              <w:rPr>
                <w:noProof/>
                <w:webHidden/>
              </w:rPr>
              <w:instrText xml:space="preserve"> PAGEREF _Toc229070298 \h </w:instrText>
            </w:r>
            <w:r>
              <w:rPr>
                <w:noProof/>
                <w:webHidden/>
              </w:rPr>
            </w:r>
            <w:r>
              <w:rPr>
                <w:noProof/>
                <w:webHidden/>
              </w:rPr>
              <w:fldChar w:fldCharType="separate"/>
            </w:r>
            <w:r w:rsidR="003B1856">
              <w:rPr>
                <w:noProof/>
                <w:webHidden/>
              </w:rPr>
              <w:t>254</w:t>
            </w:r>
            <w:r>
              <w:rPr>
                <w:noProof/>
                <w:webHidden/>
              </w:rPr>
              <w:fldChar w:fldCharType="end"/>
            </w:r>
          </w:hyperlink>
        </w:p>
        <w:p w14:paraId="7DEEBEC9" w14:textId="30A827D4" w:rsidR="0087420F" w:rsidRDefault="0087420F">
          <w:pPr>
            <w:pStyle w:val="TOC3"/>
            <w:tabs>
              <w:tab w:val="right" w:leader="dot" w:pos="9350"/>
            </w:tabs>
            <w:rPr>
              <w:rFonts w:cstheme="minorBidi"/>
              <w:noProof/>
              <w:kern w:val="2"/>
              <w:szCs w:val="24"/>
              <w14:ligatures w14:val="standardContextual"/>
            </w:rPr>
          </w:pPr>
          <w:hyperlink w:anchor="_Toc229070299" w:history="1">
            <w:r w:rsidRPr="009B11C1">
              <w:rPr>
                <w:rStyle w:val="Hyperlink"/>
                <w:noProof/>
              </w:rPr>
              <w:t>9.7.3 Iterative Improvement</w:t>
            </w:r>
            <w:r>
              <w:rPr>
                <w:noProof/>
                <w:webHidden/>
              </w:rPr>
              <w:tab/>
            </w:r>
            <w:r>
              <w:rPr>
                <w:noProof/>
                <w:webHidden/>
              </w:rPr>
              <w:fldChar w:fldCharType="begin"/>
            </w:r>
            <w:r>
              <w:rPr>
                <w:noProof/>
                <w:webHidden/>
              </w:rPr>
              <w:instrText xml:space="preserve"> PAGEREF _Toc229070299 \h </w:instrText>
            </w:r>
            <w:r>
              <w:rPr>
                <w:noProof/>
                <w:webHidden/>
              </w:rPr>
            </w:r>
            <w:r>
              <w:rPr>
                <w:noProof/>
                <w:webHidden/>
              </w:rPr>
              <w:fldChar w:fldCharType="separate"/>
            </w:r>
            <w:r w:rsidR="003B1856">
              <w:rPr>
                <w:noProof/>
                <w:webHidden/>
              </w:rPr>
              <w:t>256</w:t>
            </w:r>
            <w:r>
              <w:rPr>
                <w:noProof/>
                <w:webHidden/>
              </w:rPr>
              <w:fldChar w:fldCharType="end"/>
            </w:r>
          </w:hyperlink>
        </w:p>
        <w:p w14:paraId="4B1A3003" w14:textId="08307032" w:rsidR="0087420F" w:rsidRDefault="0087420F">
          <w:pPr>
            <w:pStyle w:val="TOC2"/>
            <w:tabs>
              <w:tab w:val="right" w:leader="dot" w:pos="9350"/>
            </w:tabs>
            <w:rPr>
              <w:rFonts w:cstheme="minorBidi"/>
              <w:noProof/>
              <w:kern w:val="2"/>
              <w:szCs w:val="24"/>
              <w14:ligatures w14:val="standardContextual"/>
            </w:rPr>
          </w:pPr>
          <w:hyperlink w:anchor="_Toc229070300" w:history="1">
            <w:r w:rsidRPr="009B11C1">
              <w:rPr>
                <w:rStyle w:val="Hyperlink"/>
                <w:noProof/>
              </w:rPr>
              <w:t>9.8 Technique comparison</w:t>
            </w:r>
            <w:r>
              <w:rPr>
                <w:noProof/>
                <w:webHidden/>
              </w:rPr>
              <w:tab/>
            </w:r>
            <w:r>
              <w:rPr>
                <w:noProof/>
                <w:webHidden/>
              </w:rPr>
              <w:fldChar w:fldCharType="begin"/>
            </w:r>
            <w:r>
              <w:rPr>
                <w:noProof/>
                <w:webHidden/>
              </w:rPr>
              <w:instrText xml:space="preserve"> PAGEREF _Toc229070300 \h </w:instrText>
            </w:r>
            <w:r>
              <w:rPr>
                <w:noProof/>
                <w:webHidden/>
              </w:rPr>
            </w:r>
            <w:r>
              <w:rPr>
                <w:noProof/>
                <w:webHidden/>
              </w:rPr>
              <w:fldChar w:fldCharType="separate"/>
            </w:r>
            <w:r w:rsidR="003B1856">
              <w:rPr>
                <w:noProof/>
                <w:webHidden/>
              </w:rPr>
              <w:t>257</w:t>
            </w:r>
            <w:r>
              <w:rPr>
                <w:noProof/>
                <w:webHidden/>
              </w:rPr>
              <w:fldChar w:fldCharType="end"/>
            </w:r>
          </w:hyperlink>
        </w:p>
        <w:p w14:paraId="46B0BAD5" w14:textId="32847639" w:rsidR="0087420F" w:rsidRDefault="0087420F">
          <w:pPr>
            <w:pStyle w:val="TOC3"/>
            <w:tabs>
              <w:tab w:val="right" w:leader="dot" w:pos="9350"/>
            </w:tabs>
            <w:rPr>
              <w:rFonts w:cstheme="minorBidi"/>
              <w:noProof/>
              <w:kern w:val="2"/>
              <w:szCs w:val="24"/>
              <w14:ligatures w14:val="standardContextual"/>
            </w:rPr>
          </w:pPr>
          <w:hyperlink w:anchor="_Toc229070301" w:history="1">
            <w:r w:rsidRPr="009B11C1">
              <w:rPr>
                <w:rStyle w:val="Hyperlink"/>
                <w:noProof/>
              </w:rPr>
              <w:t>9.8.1 Comparative Summary Table</w:t>
            </w:r>
            <w:r>
              <w:rPr>
                <w:noProof/>
                <w:webHidden/>
              </w:rPr>
              <w:tab/>
            </w:r>
            <w:r>
              <w:rPr>
                <w:noProof/>
                <w:webHidden/>
              </w:rPr>
              <w:fldChar w:fldCharType="begin"/>
            </w:r>
            <w:r>
              <w:rPr>
                <w:noProof/>
                <w:webHidden/>
              </w:rPr>
              <w:instrText xml:space="preserve"> PAGEREF _Toc229070301 \h </w:instrText>
            </w:r>
            <w:r>
              <w:rPr>
                <w:noProof/>
                <w:webHidden/>
              </w:rPr>
            </w:r>
            <w:r>
              <w:rPr>
                <w:noProof/>
                <w:webHidden/>
              </w:rPr>
              <w:fldChar w:fldCharType="separate"/>
            </w:r>
            <w:r w:rsidR="003B1856">
              <w:rPr>
                <w:noProof/>
                <w:webHidden/>
              </w:rPr>
              <w:t>257</w:t>
            </w:r>
            <w:r>
              <w:rPr>
                <w:noProof/>
                <w:webHidden/>
              </w:rPr>
              <w:fldChar w:fldCharType="end"/>
            </w:r>
          </w:hyperlink>
        </w:p>
        <w:p w14:paraId="04FC4BC2" w14:textId="1DDAE6AA" w:rsidR="0087420F" w:rsidRDefault="0087420F">
          <w:pPr>
            <w:pStyle w:val="TOC3"/>
            <w:tabs>
              <w:tab w:val="right" w:leader="dot" w:pos="9350"/>
            </w:tabs>
            <w:rPr>
              <w:rFonts w:cstheme="minorBidi"/>
              <w:noProof/>
              <w:kern w:val="2"/>
              <w:szCs w:val="24"/>
              <w14:ligatures w14:val="standardContextual"/>
            </w:rPr>
          </w:pPr>
          <w:hyperlink w:anchor="_Toc229070302" w:history="1">
            <w:r w:rsidRPr="009B11C1">
              <w:rPr>
                <w:rStyle w:val="Hyperlink"/>
                <w:noProof/>
              </w:rPr>
              <w:t>9.8.2 Deep dive analysis</w:t>
            </w:r>
            <w:r>
              <w:rPr>
                <w:noProof/>
                <w:webHidden/>
              </w:rPr>
              <w:tab/>
            </w:r>
            <w:r>
              <w:rPr>
                <w:noProof/>
                <w:webHidden/>
              </w:rPr>
              <w:fldChar w:fldCharType="begin"/>
            </w:r>
            <w:r>
              <w:rPr>
                <w:noProof/>
                <w:webHidden/>
              </w:rPr>
              <w:instrText xml:space="preserve"> PAGEREF _Toc229070302 \h </w:instrText>
            </w:r>
            <w:r>
              <w:rPr>
                <w:noProof/>
                <w:webHidden/>
              </w:rPr>
            </w:r>
            <w:r>
              <w:rPr>
                <w:noProof/>
                <w:webHidden/>
              </w:rPr>
              <w:fldChar w:fldCharType="separate"/>
            </w:r>
            <w:r w:rsidR="003B1856">
              <w:rPr>
                <w:noProof/>
                <w:webHidden/>
              </w:rPr>
              <w:t>258</w:t>
            </w:r>
            <w:r>
              <w:rPr>
                <w:noProof/>
                <w:webHidden/>
              </w:rPr>
              <w:fldChar w:fldCharType="end"/>
            </w:r>
          </w:hyperlink>
        </w:p>
        <w:p w14:paraId="5DF304CD" w14:textId="49DB9822" w:rsidR="0087420F" w:rsidRDefault="0087420F">
          <w:pPr>
            <w:pStyle w:val="TOC2"/>
            <w:tabs>
              <w:tab w:val="right" w:leader="dot" w:pos="9350"/>
            </w:tabs>
            <w:rPr>
              <w:rFonts w:cstheme="minorBidi"/>
              <w:noProof/>
              <w:kern w:val="2"/>
              <w:szCs w:val="24"/>
              <w14:ligatures w14:val="standardContextual"/>
            </w:rPr>
          </w:pPr>
          <w:hyperlink w:anchor="_Toc229070303" w:history="1">
            <w:r w:rsidRPr="009B11C1">
              <w:rPr>
                <w:rStyle w:val="Hyperlink"/>
                <w:noProof/>
              </w:rPr>
              <w:t>9.9 Alternative approaches</w:t>
            </w:r>
            <w:r>
              <w:rPr>
                <w:noProof/>
                <w:webHidden/>
              </w:rPr>
              <w:tab/>
            </w:r>
            <w:r>
              <w:rPr>
                <w:noProof/>
                <w:webHidden/>
              </w:rPr>
              <w:fldChar w:fldCharType="begin"/>
            </w:r>
            <w:r>
              <w:rPr>
                <w:noProof/>
                <w:webHidden/>
              </w:rPr>
              <w:instrText xml:space="preserve"> PAGEREF _Toc229070303 \h </w:instrText>
            </w:r>
            <w:r>
              <w:rPr>
                <w:noProof/>
                <w:webHidden/>
              </w:rPr>
            </w:r>
            <w:r>
              <w:rPr>
                <w:noProof/>
                <w:webHidden/>
              </w:rPr>
              <w:fldChar w:fldCharType="separate"/>
            </w:r>
            <w:r w:rsidR="003B1856">
              <w:rPr>
                <w:noProof/>
                <w:webHidden/>
              </w:rPr>
              <w:t>259</w:t>
            </w:r>
            <w:r>
              <w:rPr>
                <w:noProof/>
                <w:webHidden/>
              </w:rPr>
              <w:fldChar w:fldCharType="end"/>
            </w:r>
          </w:hyperlink>
        </w:p>
        <w:p w14:paraId="4F0C1692" w14:textId="1D94FD95" w:rsidR="0087420F" w:rsidRDefault="0087420F">
          <w:pPr>
            <w:pStyle w:val="TOC3"/>
            <w:tabs>
              <w:tab w:val="right" w:leader="dot" w:pos="9350"/>
            </w:tabs>
            <w:rPr>
              <w:rFonts w:cstheme="minorBidi"/>
              <w:noProof/>
              <w:kern w:val="2"/>
              <w:szCs w:val="24"/>
              <w14:ligatures w14:val="standardContextual"/>
            </w:rPr>
          </w:pPr>
          <w:hyperlink w:anchor="_Toc229070304" w:history="1">
            <w:r w:rsidRPr="009B11C1">
              <w:rPr>
                <w:rStyle w:val="Hyperlink"/>
                <w:noProof/>
              </w:rPr>
              <w:t>9.9.1 BFR (Bradley-Fayyad-Reina) Algorithm</w:t>
            </w:r>
            <w:r>
              <w:rPr>
                <w:noProof/>
                <w:webHidden/>
              </w:rPr>
              <w:tab/>
            </w:r>
            <w:r>
              <w:rPr>
                <w:noProof/>
                <w:webHidden/>
              </w:rPr>
              <w:fldChar w:fldCharType="begin"/>
            </w:r>
            <w:r>
              <w:rPr>
                <w:noProof/>
                <w:webHidden/>
              </w:rPr>
              <w:instrText xml:space="preserve"> PAGEREF _Toc229070304 \h </w:instrText>
            </w:r>
            <w:r>
              <w:rPr>
                <w:noProof/>
                <w:webHidden/>
              </w:rPr>
            </w:r>
            <w:r>
              <w:rPr>
                <w:noProof/>
                <w:webHidden/>
              </w:rPr>
              <w:fldChar w:fldCharType="separate"/>
            </w:r>
            <w:r w:rsidR="003B1856">
              <w:rPr>
                <w:noProof/>
                <w:webHidden/>
              </w:rPr>
              <w:t>259</w:t>
            </w:r>
            <w:r>
              <w:rPr>
                <w:noProof/>
                <w:webHidden/>
              </w:rPr>
              <w:fldChar w:fldCharType="end"/>
            </w:r>
          </w:hyperlink>
        </w:p>
        <w:p w14:paraId="1DCAC0AC" w14:textId="25D37A2C" w:rsidR="0087420F" w:rsidRDefault="0087420F">
          <w:pPr>
            <w:pStyle w:val="TOC3"/>
            <w:tabs>
              <w:tab w:val="right" w:leader="dot" w:pos="9350"/>
            </w:tabs>
            <w:rPr>
              <w:rFonts w:cstheme="minorBidi"/>
              <w:noProof/>
              <w:kern w:val="2"/>
              <w:szCs w:val="24"/>
              <w14:ligatures w14:val="standardContextual"/>
            </w:rPr>
          </w:pPr>
          <w:hyperlink w:anchor="_Toc229070305" w:history="1">
            <w:r w:rsidRPr="009B11C1">
              <w:rPr>
                <w:rStyle w:val="Hyperlink"/>
                <w:noProof/>
              </w:rPr>
              <w:t>9.9.2 CURE (Clustering Using REpresentatives) Algorithm</w:t>
            </w:r>
            <w:r>
              <w:rPr>
                <w:noProof/>
                <w:webHidden/>
              </w:rPr>
              <w:tab/>
            </w:r>
            <w:r>
              <w:rPr>
                <w:noProof/>
                <w:webHidden/>
              </w:rPr>
              <w:fldChar w:fldCharType="begin"/>
            </w:r>
            <w:r>
              <w:rPr>
                <w:noProof/>
                <w:webHidden/>
              </w:rPr>
              <w:instrText xml:space="preserve"> PAGEREF _Toc229070305 \h </w:instrText>
            </w:r>
            <w:r>
              <w:rPr>
                <w:noProof/>
                <w:webHidden/>
              </w:rPr>
            </w:r>
            <w:r>
              <w:rPr>
                <w:noProof/>
                <w:webHidden/>
              </w:rPr>
              <w:fldChar w:fldCharType="separate"/>
            </w:r>
            <w:r w:rsidR="003B1856">
              <w:rPr>
                <w:noProof/>
                <w:webHidden/>
              </w:rPr>
              <w:t>259</w:t>
            </w:r>
            <w:r>
              <w:rPr>
                <w:noProof/>
                <w:webHidden/>
              </w:rPr>
              <w:fldChar w:fldCharType="end"/>
            </w:r>
          </w:hyperlink>
        </w:p>
        <w:p w14:paraId="064E53F7" w14:textId="2B286978" w:rsidR="0087420F" w:rsidRDefault="0087420F">
          <w:pPr>
            <w:pStyle w:val="TOC2"/>
            <w:tabs>
              <w:tab w:val="right" w:leader="dot" w:pos="9350"/>
            </w:tabs>
            <w:rPr>
              <w:rFonts w:cstheme="minorBidi"/>
              <w:noProof/>
              <w:kern w:val="2"/>
              <w:szCs w:val="24"/>
              <w14:ligatures w14:val="standardContextual"/>
            </w:rPr>
          </w:pPr>
          <w:hyperlink w:anchor="_Toc229070306" w:history="1">
            <w:r w:rsidRPr="009B11C1">
              <w:rPr>
                <w:rStyle w:val="Hyperlink"/>
                <w:noProof/>
              </w:rPr>
              <w:t>9.10 Summary</w:t>
            </w:r>
            <w:r>
              <w:rPr>
                <w:noProof/>
                <w:webHidden/>
              </w:rPr>
              <w:tab/>
            </w:r>
            <w:r>
              <w:rPr>
                <w:noProof/>
                <w:webHidden/>
              </w:rPr>
              <w:fldChar w:fldCharType="begin"/>
            </w:r>
            <w:r>
              <w:rPr>
                <w:noProof/>
                <w:webHidden/>
              </w:rPr>
              <w:instrText xml:space="preserve"> PAGEREF _Toc229070306 \h </w:instrText>
            </w:r>
            <w:r>
              <w:rPr>
                <w:noProof/>
                <w:webHidden/>
              </w:rPr>
            </w:r>
            <w:r>
              <w:rPr>
                <w:noProof/>
                <w:webHidden/>
              </w:rPr>
              <w:fldChar w:fldCharType="separate"/>
            </w:r>
            <w:r w:rsidR="003B1856">
              <w:rPr>
                <w:noProof/>
                <w:webHidden/>
              </w:rPr>
              <w:t>260</w:t>
            </w:r>
            <w:r>
              <w:rPr>
                <w:noProof/>
                <w:webHidden/>
              </w:rPr>
              <w:fldChar w:fldCharType="end"/>
            </w:r>
          </w:hyperlink>
        </w:p>
        <w:p w14:paraId="05F7D72B" w14:textId="146E3132" w:rsidR="0087420F" w:rsidRDefault="0087420F">
          <w:pPr>
            <w:pStyle w:val="TOC1"/>
            <w:tabs>
              <w:tab w:val="left" w:pos="660"/>
              <w:tab w:val="right" w:leader="dot" w:pos="9350"/>
            </w:tabs>
            <w:rPr>
              <w:rFonts w:cstheme="minorBidi"/>
              <w:noProof/>
              <w:kern w:val="2"/>
              <w:szCs w:val="24"/>
              <w14:ligatures w14:val="standardContextual"/>
            </w:rPr>
          </w:pPr>
          <w:hyperlink w:anchor="_Toc229070307" w:history="1">
            <w:r w:rsidRPr="009B11C1">
              <w:rPr>
                <w:rStyle w:val="Hyperlink"/>
                <w:noProof/>
              </w:rPr>
              <w:t>10.</w:t>
            </w:r>
            <w:r>
              <w:rPr>
                <w:rFonts w:cstheme="minorBidi" w:hint="cs"/>
                <w:noProof/>
                <w:kern w:val="2"/>
                <w:szCs w:val="24"/>
                <w:rtl/>
                <w14:ligatures w14:val="standardContextual"/>
              </w:rPr>
              <w:t xml:space="preserve"> </w:t>
            </w:r>
            <w:r w:rsidRPr="009B11C1">
              <w:rPr>
                <w:rStyle w:val="Hyperlink"/>
                <w:noProof/>
              </w:rPr>
              <w:t>Coin Flipping</w:t>
            </w:r>
            <w:r>
              <w:rPr>
                <w:noProof/>
                <w:webHidden/>
              </w:rPr>
              <w:tab/>
            </w:r>
            <w:r>
              <w:rPr>
                <w:noProof/>
                <w:webHidden/>
              </w:rPr>
              <w:fldChar w:fldCharType="begin"/>
            </w:r>
            <w:r>
              <w:rPr>
                <w:noProof/>
                <w:webHidden/>
              </w:rPr>
              <w:instrText xml:space="preserve"> PAGEREF _Toc229070307 \h </w:instrText>
            </w:r>
            <w:r>
              <w:rPr>
                <w:noProof/>
                <w:webHidden/>
              </w:rPr>
            </w:r>
            <w:r>
              <w:rPr>
                <w:noProof/>
                <w:webHidden/>
              </w:rPr>
              <w:fldChar w:fldCharType="separate"/>
            </w:r>
            <w:r w:rsidR="003B1856">
              <w:rPr>
                <w:noProof/>
                <w:webHidden/>
              </w:rPr>
              <w:t>261</w:t>
            </w:r>
            <w:r>
              <w:rPr>
                <w:noProof/>
                <w:webHidden/>
              </w:rPr>
              <w:fldChar w:fldCharType="end"/>
            </w:r>
          </w:hyperlink>
        </w:p>
        <w:p w14:paraId="10063516" w14:textId="63AF340B" w:rsidR="0087420F" w:rsidRDefault="0087420F">
          <w:pPr>
            <w:pStyle w:val="TOC2"/>
            <w:tabs>
              <w:tab w:val="right" w:leader="dot" w:pos="9350"/>
            </w:tabs>
            <w:rPr>
              <w:rFonts w:cstheme="minorBidi"/>
              <w:noProof/>
              <w:kern w:val="2"/>
              <w:szCs w:val="24"/>
              <w14:ligatures w14:val="standardContextual"/>
            </w:rPr>
          </w:pPr>
          <w:hyperlink w:anchor="_Toc229070308" w:history="1">
            <w:r w:rsidRPr="009B11C1">
              <w:rPr>
                <w:rStyle w:val="Hyperlink"/>
                <w:noProof/>
              </w:rPr>
              <w:t>10.1 Problem description</w:t>
            </w:r>
            <w:r>
              <w:rPr>
                <w:noProof/>
                <w:webHidden/>
              </w:rPr>
              <w:tab/>
            </w:r>
            <w:r>
              <w:rPr>
                <w:noProof/>
                <w:webHidden/>
              </w:rPr>
              <w:fldChar w:fldCharType="begin"/>
            </w:r>
            <w:r>
              <w:rPr>
                <w:noProof/>
                <w:webHidden/>
              </w:rPr>
              <w:instrText xml:space="preserve"> PAGEREF _Toc229070308 \h </w:instrText>
            </w:r>
            <w:r>
              <w:rPr>
                <w:noProof/>
                <w:webHidden/>
              </w:rPr>
            </w:r>
            <w:r>
              <w:rPr>
                <w:noProof/>
                <w:webHidden/>
              </w:rPr>
              <w:fldChar w:fldCharType="separate"/>
            </w:r>
            <w:r w:rsidR="003B1856">
              <w:rPr>
                <w:noProof/>
                <w:webHidden/>
              </w:rPr>
              <w:t>261</w:t>
            </w:r>
            <w:r>
              <w:rPr>
                <w:noProof/>
                <w:webHidden/>
              </w:rPr>
              <w:fldChar w:fldCharType="end"/>
            </w:r>
          </w:hyperlink>
        </w:p>
        <w:p w14:paraId="592F43C3" w14:textId="01EE0705" w:rsidR="0087420F" w:rsidRDefault="0087420F">
          <w:pPr>
            <w:pStyle w:val="TOC2"/>
            <w:tabs>
              <w:tab w:val="right" w:leader="dot" w:pos="9350"/>
            </w:tabs>
            <w:rPr>
              <w:rFonts w:cstheme="minorBidi"/>
              <w:noProof/>
              <w:kern w:val="2"/>
              <w:szCs w:val="24"/>
              <w14:ligatures w14:val="standardContextual"/>
            </w:rPr>
          </w:pPr>
          <w:hyperlink w:anchor="_Toc229070309" w:history="1">
            <w:r w:rsidRPr="009B11C1">
              <w:rPr>
                <w:rStyle w:val="Hyperlink"/>
                <w:noProof/>
              </w:rPr>
              <w:t>10.2 Assumptions</w:t>
            </w:r>
            <w:r>
              <w:rPr>
                <w:noProof/>
                <w:webHidden/>
              </w:rPr>
              <w:tab/>
            </w:r>
            <w:r>
              <w:rPr>
                <w:noProof/>
                <w:webHidden/>
              </w:rPr>
              <w:fldChar w:fldCharType="begin"/>
            </w:r>
            <w:r>
              <w:rPr>
                <w:noProof/>
                <w:webHidden/>
              </w:rPr>
              <w:instrText xml:space="preserve"> PAGEREF _Toc229070309 \h </w:instrText>
            </w:r>
            <w:r>
              <w:rPr>
                <w:noProof/>
                <w:webHidden/>
              </w:rPr>
            </w:r>
            <w:r>
              <w:rPr>
                <w:noProof/>
                <w:webHidden/>
              </w:rPr>
              <w:fldChar w:fldCharType="separate"/>
            </w:r>
            <w:r w:rsidR="003B1856">
              <w:rPr>
                <w:noProof/>
                <w:webHidden/>
              </w:rPr>
              <w:t>261</w:t>
            </w:r>
            <w:r>
              <w:rPr>
                <w:noProof/>
                <w:webHidden/>
              </w:rPr>
              <w:fldChar w:fldCharType="end"/>
            </w:r>
          </w:hyperlink>
        </w:p>
        <w:p w14:paraId="05478794" w14:textId="65635D32" w:rsidR="0087420F" w:rsidRDefault="0087420F">
          <w:pPr>
            <w:pStyle w:val="TOC2"/>
            <w:tabs>
              <w:tab w:val="right" w:leader="dot" w:pos="9350"/>
            </w:tabs>
            <w:rPr>
              <w:rFonts w:cstheme="minorBidi"/>
              <w:noProof/>
              <w:kern w:val="2"/>
              <w:szCs w:val="24"/>
              <w14:ligatures w14:val="standardContextual"/>
            </w:rPr>
          </w:pPr>
          <w:hyperlink w:anchor="_Toc229070310" w:history="1">
            <w:r w:rsidRPr="009B11C1">
              <w:rPr>
                <w:rStyle w:val="Hyperlink"/>
                <w:noProof/>
              </w:rPr>
              <w:t>10.3 Algorithm Design</w:t>
            </w:r>
            <w:r>
              <w:rPr>
                <w:noProof/>
                <w:webHidden/>
              </w:rPr>
              <w:tab/>
            </w:r>
            <w:r>
              <w:rPr>
                <w:noProof/>
                <w:webHidden/>
              </w:rPr>
              <w:fldChar w:fldCharType="begin"/>
            </w:r>
            <w:r>
              <w:rPr>
                <w:noProof/>
                <w:webHidden/>
              </w:rPr>
              <w:instrText xml:space="preserve"> PAGEREF _Toc229070310 \h </w:instrText>
            </w:r>
            <w:r>
              <w:rPr>
                <w:noProof/>
                <w:webHidden/>
              </w:rPr>
            </w:r>
            <w:r>
              <w:rPr>
                <w:noProof/>
                <w:webHidden/>
              </w:rPr>
              <w:fldChar w:fldCharType="separate"/>
            </w:r>
            <w:r w:rsidR="003B1856">
              <w:rPr>
                <w:noProof/>
                <w:webHidden/>
              </w:rPr>
              <w:t>262</w:t>
            </w:r>
            <w:r>
              <w:rPr>
                <w:noProof/>
                <w:webHidden/>
              </w:rPr>
              <w:fldChar w:fldCharType="end"/>
            </w:r>
          </w:hyperlink>
        </w:p>
        <w:p w14:paraId="2428F649" w14:textId="52D73662" w:rsidR="0087420F" w:rsidRDefault="0087420F">
          <w:pPr>
            <w:pStyle w:val="TOC3"/>
            <w:tabs>
              <w:tab w:val="right" w:leader="dot" w:pos="9350"/>
            </w:tabs>
            <w:rPr>
              <w:rFonts w:cstheme="minorBidi"/>
              <w:noProof/>
              <w:kern w:val="2"/>
              <w:szCs w:val="24"/>
              <w14:ligatures w14:val="standardContextual"/>
            </w:rPr>
          </w:pPr>
          <w:hyperlink w:anchor="_Toc229070311" w:history="1">
            <w:r w:rsidRPr="009B11C1">
              <w:rPr>
                <w:rStyle w:val="Hyperlink"/>
                <w:noProof/>
              </w:rPr>
              <w:t>10.3.1 Step-by-step Execution:</w:t>
            </w:r>
            <w:r>
              <w:rPr>
                <w:noProof/>
                <w:webHidden/>
              </w:rPr>
              <w:tab/>
            </w:r>
            <w:r>
              <w:rPr>
                <w:noProof/>
                <w:webHidden/>
              </w:rPr>
              <w:fldChar w:fldCharType="begin"/>
            </w:r>
            <w:r>
              <w:rPr>
                <w:noProof/>
                <w:webHidden/>
              </w:rPr>
              <w:instrText xml:space="preserve"> PAGEREF _Toc229070311 \h </w:instrText>
            </w:r>
            <w:r>
              <w:rPr>
                <w:noProof/>
                <w:webHidden/>
              </w:rPr>
            </w:r>
            <w:r>
              <w:rPr>
                <w:noProof/>
                <w:webHidden/>
              </w:rPr>
              <w:fldChar w:fldCharType="separate"/>
            </w:r>
            <w:r w:rsidR="003B1856">
              <w:rPr>
                <w:noProof/>
                <w:webHidden/>
              </w:rPr>
              <w:t>262</w:t>
            </w:r>
            <w:r>
              <w:rPr>
                <w:noProof/>
                <w:webHidden/>
              </w:rPr>
              <w:fldChar w:fldCharType="end"/>
            </w:r>
          </w:hyperlink>
        </w:p>
        <w:p w14:paraId="527D06DD" w14:textId="4556E8AD" w:rsidR="0087420F" w:rsidRDefault="0087420F">
          <w:pPr>
            <w:pStyle w:val="TOC3"/>
            <w:tabs>
              <w:tab w:val="right" w:leader="dot" w:pos="9350"/>
            </w:tabs>
            <w:rPr>
              <w:rFonts w:cstheme="minorBidi"/>
              <w:noProof/>
              <w:kern w:val="2"/>
              <w:szCs w:val="24"/>
              <w14:ligatures w14:val="standardContextual"/>
            </w:rPr>
          </w:pPr>
          <w:hyperlink w:anchor="_Toc229070312" w:history="1">
            <w:r w:rsidRPr="009B11C1">
              <w:rPr>
                <w:rStyle w:val="Hyperlink"/>
                <w:noProof/>
              </w:rPr>
              <w:t>10.3.2 Pseudocode:</w:t>
            </w:r>
            <w:r>
              <w:rPr>
                <w:noProof/>
                <w:webHidden/>
              </w:rPr>
              <w:tab/>
            </w:r>
            <w:r>
              <w:rPr>
                <w:noProof/>
                <w:webHidden/>
              </w:rPr>
              <w:fldChar w:fldCharType="begin"/>
            </w:r>
            <w:r>
              <w:rPr>
                <w:noProof/>
                <w:webHidden/>
              </w:rPr>
              <w:instrText xml:space="preserve"> PAGEREF _Toc229070312 \h </w:instrText>
            </w:r>
            <w:r>
              <w:rPr>
                <w:noProof/>
                <w:webHidden/>
              </w:rPr>
            </w:r>
            <w:r>
              <w:rPr>
                <w:noProof/>
                <w:webHidden/>
              </w:rPr>
              <w:fldChar w:fldCharType="separate"/>
            </w:r>
            <w:r w:rsidR="003B1856">
              <w:rPr>
                <w:noProof/>
                <w:webHidden/>
              </w:rPr>
              <w:t>263</w:t>
            </w:r>
            <w:r>
              <w:rPr>
                <w:noProof/>
                <w:webHidden/>
              </w:rPr>
              <w:fldChar w:fldCharType="end"/>
            </w:r>
          </w:hyperlink>
        </w:p>
        <w:p w14:paraId="217D3CE8" w14:textId="6B702FC1" w:rsidR="0087420F" w:rsidRDefault="0087420F">
          <w:pPr>
            <w:pStyle w:val="TOC3"/>
            <w:tabs>
              <w:tab w:val="right" w:leader="dot" w:pos="9350"/>
            </w:tabs>
            <w:rPr>
              <w:rFonts w:cstheme="minorBidi"/>
              <w:noProof/>
              <w:kern w:val="2"/>
              <w:szCs w:val="24"/>
              <w14:ligatures w14:val="standardContextual"/>
            </w:rPr>
          </w:pPr>
          <w:hyperlink w:anchor="_Toc229070313" w:history="1">
            <w:r w:rsidRPr="009B11C1">
              <w:rPr>
                <w:rStyle w:val="Hyperlink"/>
                <w:noProof/>
              </w:rPr>
              <w:t>10.3.3 Code Implementation:</w:t>
            </w:r>
            <w:r>
              <w:rPr>
                <w:noProof/>
                <w:webHidden/>
              </w:rPr>
              <w:tab/>
            </w:r>
            <w:r>
              <w:rPr>
                <w:noProof/>
                <w:webHidden/>
              </w:rPr>
              <w:fldChar w:fldCharType="begin"/>
            </w:r>
            <w:r>
              <w:rPr>
                <w:noProof/>
                <w:webHidden/>
              </w:rPr>
              <w:instrText xml:space="preserve"> PAGEREF _Toc229070313 \h </w:instrText>
            </w:r>
            <w:r>
              <w:rPr>
                <w:noProof/>
                <w:webHidden/>
              </w:rPr>
            </w:r>
            <w:r>
              <w:rPr>
                <w:noProof/>
                <w:webHidden/>
              </w:rPr>
              <w:fldChar w:fldCharType="separate"/>
            </w:r>
            <w:r w:rsidR="003B1856">
              <w:rPr>
                <w:noProof/>
                <w:webHidden/>
              </w:rPr>
              <w:t>264</w:t>
            </w:r>
            <w:r>
              <w:rPr>
                <w:noProof/>
                <w:webHidden/>
              </w:rPr>
              <w:fldChar w:fldCharType="end"/>
            </w:r>
          </w:hyperlink>
        </w:p>
        <w:p w14:paraId="5C9643FB" w14:textId="6FBC4869" w:rsidR="0087420F" w:rsidRDefault="0087420F">
          <w:pPr>
            <w:pStyle w:val="TOC2"/>
            <w:tabs>
              <w:tab w:val="right" w:leader="dot" w:pos="9350"/>
            </w:tabs>
            <w:rPr>
              <w:rFonts w:cstheme="minorBidi"/>
              <w:noProof/>
              <w:kern w:val="2"/>
              <w:szCs w:val="24"/>
              <w14:ligatures w14:val="standardContextual"/>
            </w:rPr>
          </w:pPr>
          <w:hyperlink w:anchor="_Toc229070314" w:history="1">
            <w:r w:rsidRPr="009B11C1">
              <w:rPr>
                <w:rStyle w:val="Hyperlink"/>
                <w:noProof/>
              </w:rPr>
              <w:t>10.4 Correctness and case coverage</w:t>
            </w:r>
            <w:r>
              <w:rPr>
                <w:noProof/>
                <w:webHidden/>
              </w:rPr>
              <w:tab/>
            </w:r>
            <w:r>
              <w:rPr>
                <w:noProof/>
                <w:webHidden/>
              </w:rPr>
              <w:fldChar w:fldCharType="begin"/>
            </w:r>
            <w:r>
              <w:rPr>
                <w:noProof/>
                <w:webHidden/>
              </w:rPr>
              <w:instrText xml:space="preserve"> PAGEREF _Toc229070314 \h </w:instrText>
            </w:r>
            <w:r>
              <w:rPr>
                <w:noProof/>
                <w:webHidden/>
              </w:rPr>
            </w:r>
            <w:r>
              <w:rPr>
                <w:noProof/>
                <w:webHidden/>
              </w:rPr>
              <w:fldChar w:fldCharType="separate"/>
            </w:r>
            <w:r w:rsidR="003B1856">
              <w:rPr>
                <w:noProof/>
                <w:webHidden/>
              </w:rPr>
              <w:t>266</w:t>
            </w:r>
            <w:r>
              <w:rPr>
                <w:noProof/>
                <w:webHidden/>
              </w:rPr>
              <w:fldChar w:fldCharType="end"/>
            </w:r>
          </w:hyperlink>
        </w:p>
        <w:p w14:paraId="0BBADAC4" w14:textId="2B2A2AC5" w:rsidR="0087420F" w:rsidRDefault="0087420F">
          <w:pPr>
            <w:pStyle w:val="TOC2"/>
            <w:tabs>
              <w:tab w:val="right" w:leader="dot" w:pos="9350"/>
            </w:tabs>
            <w:rPr>
              <w:rFonts w:cstheme="minorBidi"/>
              <w:noProof/>
              <w:kern w:val="2"/>
              <w:szCs w:val="24"/>
              <w14:ligatures w14:val="standardContextual"/>
            </w:rPr>
          </w:pPr>
          <w:hyperlink w:anchor="_Toc229070315" w:history="1">
            <w:r w:rsidRPr="009B11C1">
              <w:rPr>
                <w:rStyle w:val="Hyperlink"/>
                <w:noProof/>
              </w:rPr>
              <w:t>10.5 Complexity Analysis</w:t>
            </w:r>
            <w:r>
              <w:rPr>
                <w:noProof/>
                <w:webHidden/>
              </w:rPr>
              <w:tab/>
            </w:r>
            <w:r>
              <w:rPr>
                <w:noProof/>
                <w:webHidden/>
              </w:rPr>
              <w:fldChar w:fldCharType="begin"/>
            </w:r>
            <w:r>
              <w:rPr>
                <w:noProof/>
                <w:webHidden/>
              </w:rPr>
              <w:instrText xml:space="preserve"> PAGEREF _Toc229070315 \h </w:instrText>
            </w:r>
            <w:r>
              <w:rPr>
                <w:noProof/>
                <w:webHidden/>
              </w:rPr>
            </w:r>
            <w:r>
              <w:rPr>
                <w:noProof/>
                <w:webHidden/>
              </w:rPr>
              <w:fldChar w:fldCharType="separate"/>
            </w:r>
            <w:r w:rsidR="003B1856">
              <w:rPr>
                <w:noProof/>
                <w:webHidden/>
              </w:rPr>
              <w:t>267</w:t>
            </w:r>
            <w:r>
              <w:rPr>
                <w:noProof/>
                <w:webHidden/>
              </w:rPr>
              <w:fldChar w:fldCharType="end"/>
            </w:r>
          </w:hyperlink>
        </w:p>
        <w:p w14:paraId="1A6737DE" w14:textId="1BC9A636" w:rsidR="0087420F" w:rsidRDefault="0087420F">
          <w:pPr>
            <w:pStyle w:val="TOC2"/>
            <w:tabs>
              <w:tab w:val="right" w:leader="dot" w:pos="9350"/>
            </w:tabs>
            <w:rPr>
              <w:rFonts w:cstheme="minorBidi"/>
              <w:noProof/>
              <w:kern w:val="2"/>
              <w:szCs w:val="24"/>
              <w14:ligatures w14:val="standardContextual"/>
            </w:rPr>
          </w:pPr>
          <w:hyperlink w:anchor="_Toc229070316" w:history="1">
            <w:r w:rsidRPr="009B11C1">
              <w:rPr>
                <w:rStyle w:val="Hyperlink"/>
                <w:noProof/>
              </w:rPr>
              <w:t>10.6 Algorithms Comparative Analysis</w:t>
            </w:r>
            <w:r>
              <w:rPr>
                <w:noProof/>
                <w:webHidden/>
              </w:rPr>
              <w:tab/>
            </w:r>
            <w:r>
              <w:rPr>
                <w:noProof/>
                <w:webHidden/>
              </w:rPr>
              <w:fldChar w:fldCharType="begin"/>
            </w:r>
            <w:r>
              <w:rPr>
                <w:noProof/>
                <w:webHidden/>
              </w:rPr>
              <w:instrText xml:space="preserve"> PAGEREF _Toc229070316 \h </w:instrText>
            </w:r>
            <w:r>
              <w:rPr>
                <w:noProof/>
                <w:webHidden/>
              </w:rPr>
            </w:r>
            <w:r>
              <w:rPr>
                <w:noProof/>
                <w:webHidden/>
              </w:rPr>
              <w:fldChar w:fldCharType="separate"/>
            </w:r>
            <w:r w:rsidR="003B1856">
              <w:rPr>
                <w:noProof/>
                <w:webHidden/>
              </w:rPr>
              <w:t>268</w:t>
            </w:r>
            <w:r>
              <w:rPr>
                <w:noProof/>
                <w:webHidden/>
              </w:rPr>
              <w:fldChar w:fldCharType="end"/>
            </w:r>
          </w:hyperlink>
        </w:p>
        <w:p w14:paraId="04D70F00" w14:textId="12C6DDB6" w:rsidR="0087420F" w:rsidRDefault="0087420F">
          <w:pPr>
            <w:pStyle w:val="TOC2"/>
            <w:tabs>
              <w:tab w:val="right" w:leader="dot" w:pos="9350"/>
            </w:tabs>
            <w:rPr>
              <w:rFonts w:cstheme="minorBidi"/>
              <w:noProof/>
              <w:kern w:val="2"/>
              <w:szCs w:val="24"/>
              <w14:ligatures w14:val="standardContextual"/>
            </w:rPr>
          </w:pPr>
          <w:hyperlink w:anchor="_Toc229070317" w:history="1">
            <w:r w:rsidRPr="009B11C1">
              <w:rPr>
                <w:rStyle w:val="Hyperlink"/>
                <w:noProof/>
              </w:rPr>
              <w:t>10.7 Sample outputs</w:t>
            </w:r>
            <w:r>
              <w:rPr>
                <w:noProof/>
                <w:webHidden/>
              </w:rPr>
              <w:tab/>
            </w:r>
            <w:r>
              <w:rPr>
                <w:noProof/>
                <w:webHidden/>
              </w:rPr>
              <w:fldChar w:fldCharType="begin"/>
            </w:r>
            <w:r>
              <w:rPr>
                <w:noProof/>
                <w:webHidden/>
              </w:rPr>
              <w:instrText xml:space="preserve"> PAGEREF _Toc229070317 \h </w:instrText>
            </w:r>
            <w:r>
              <w:rPr>
                <w:noProof/>
                <w:webHidden/>
              </w:rPr>
            </w:r>
            <w:r>
              <w:rPr>
                <w:noProof/>
                <w:webHidden/>
              </w:rPr>
              <w:fldChar w:fldCharType="separate"/>
            </w:r>
            <w:r w:rsidR="003B1856">
              <w:rPr>
                <w:noProof/>
                <w:webHidden/>
              </w:rPr>
              <w:t>270</w:t>
            </w:r>
            <w:r>
              <w:rPr>
                <w:noProof/>
                <w:webHidden/>
              </w:rPr>
              <w:fldChar w:fldCharType="end"/>
            </w:r>
          </w:hyperlink>
        </w:p>
        <w:p w14:paraId="49673430" w14:textId="5D528BB4" w:rsidR="0087420F" w:rsidRDefault="0087420F">
          <w:pPr>
            <w:pStyle w:val="TOC2"/>
            <w:tabs>
              <w:tab w:val="right" w:leader="dot" w:pos="9350"/>
            </w:tabs>
            <w:rPr>
              <w:rFonts w:cstheme="minorBidi"/>
              <w:noProof/>
              <w:kern w:val="2"/>
              <w:szCs w:val="24"/>
              <w14:ligatures w14:val="standardContextual"/>
            </w:rPr>
          </w:pPr>
          <w:hyperlink w:anchor="_Toc229070318" w:history="1">
            <w:r w:rsidRPr="009B11C1">
              <w:rPr>
                <w:rStyle w:val="Hyperlink"/>
                <w:noProof/>
              </w:rPr>
              <w:t>10.8 Approach downsides</w:t>
            </w:r>
            <w:r>
              <w:rPr>
                <w:noProof/>
                <w:webHidden/>
              </w:rPr>
              <w:tab/>
            </w:r>
            <w:r>
              <w:rPr>
                <w:noProof/>
                <w:webHidden/>
              </w:rPr>
              <w:fldChar w:fldCharType="begin"/>
            </w:r>
            <w:r>
              <w:rPr>
                <w:noProof/>
                <w:webHidden/>
              </w:rPr>
              <w:instrText xml:space="preserve"> PAGEREF _Toc229070318 \h </w:instrText>
            </w:r>
            <w:r>
              <w:rPr>
                <w:noProof/>
                <w:webHidden/>
              </w:rPr>
            </w:r>
            <w:r>
              <w:rPr>
                <w:noProof/>
                <w:webHidden/>
              </w:rPr>
              <w:fldChar w:fldCharType="separate"/>
            </w:r>
            <w:r w:rsidR="003B1856">
              <w:rPr>
                <w:noProof/>
                <w:webHidden/>
              </w:rPr>
              <w:t>271</w:t>
            </w:r>
            <w:r>
              <w:rPr>
                <w:noProof/>
                <w:webHidden/>
              </w:rPr>
              <w:fldChar w:fldCharType="end"/>
            </w:r>
          </w:hyperlink>
        </w:p>
        <w:p w14:paraId="1749F054" w14:textId="4FD715E1" w:rsidR="0087420F" w:rsidRDefault="0087420F">
          <w:pPr>
            <w:pStyle w:val="TOC2"/>
            <w:tabs>
              <w:tab w:val="right" w:leader="dot" w:pos="9350"/>
            </w:tabs>
            <w:rPr>
              <w:rFonts w:cstheme="minorBidi"/>
              <w:noProof/>
              <w:kern w:val="2"/>
              <w:szCs w:val="24"/>
              <w14:ligatures w14:val="standardContextual"/>
            </w:rPr>
          </w:pPr>
          <w:hyperlink w:anchor="_Toc229070319" w:history="1">
            <w:r w:rsidRPr="009B11C1">
              <w:rPr>
                <w:rStyle w:val="Hyperlink"/>
                <w:noProof/>
              </w:rPr>
              <w:t>10.9 Improvements</w:t>
            </w:r>
            <w:r>
              <w:rPr>
                <w:noProof/>
                <w:webHidden/>
              </w:rPr>
              <w:tab/>
            </w:r>
            <w:r>
              <w:rPr>
                <w:noProof/>
                <w:webHidden/>
              </w:rPr>
              <w:fldChar w:fldCharType="begin"/>
            </w:r>
            <w:r>
              <w:rPr>
                <w:noProof/>
                <w:webHidden/>
              </w:rPr>
              <w:instrText xml:space="preserve"> PAGEREF _Toc229070319 \h </w:instrText>
            </w:r>
            <w:r>
              <w:rPr>
                <w:noProof/>
                <w:webHidden/>
              </w:rPr>
            </w:r>
            <w:r>
              <w:rPr>
                <w:noProof/>
                <w:webHidden/>
              </w:rPr>
              <w:fldChar w:fldCharType="separate"/>
            </w:r>
            <w:r w:rsidR="003B1856">
              <w:rPr>
                <w:noProof/>
                <w:webHidden/>
              </w:rPr>
              <w:t>271</w:t>
            </w:r>
            <w:r>
              <w:rPr>
                <w:noProof/>
                <w:webHidden/>
              </w:rPr>
              <w:fldChar w:fldCharType="end"/>
            </w:r>
          </w:hyperlink>
        </w:p>
        <w:p w14:paraId="0A9586A8" w14:textId="084ABC95" w:rsidR="0087420F" w:rsidRDefault="0087420F">
          <w:pPr>
            <w:pStyle w:val="TOC2"/>
            <w:tabs>
              <w:tab w:val="right" w:leader="dot" w:pos="9350"/>
            </w:tabs>
            <w:rPr>
              <w:rFonts w:cstheme="minorBidi"/>
              <w:noProof/>
              <w:kern w:val="2"/>
              <w:szCs w:val="24"/>
              <w14:ligatures w14:val="standardContextual"/>
            </w:rPr>
          </w:pPr>
          <w:hyperlink w:anchor="_Toc229070320" w:history="1">
            <w:r w:rsidRPr="009B11C1">
              <w:rPr>
                <w:rStyle w:val="Hyperlink"/>
                <w:noProof/>
              </w:rPr>
              <w:t>10.10 Conclusion</w:t>
            </w:r>
            <w:r>
              <w:rPr>
                <w:noProof/>
                <w:webHidden/>
              </w:rPr>
              <w:tab/>
            </w:r>
            <w:r>
              <w:rPr>
                <w:noProof/>
                <w:webHidden/>
              </w:rPr>
              <w:fldChar w:fldCharType="begin"/>
            </w:r>
            <w:r>
              <w:rPr>
                <w:noProof/>
                <w:webHidden/>
              </w:rPr>
              <w:instrText xml:space="preserve"> PAGEREF _Toc229070320 \h </w:instrText>
            </w:r>
            <w:r>
              <w:rPr>
                <w:noProof/>
                <w:webHidden/>
              </w:rPr>
            </w:r>
            <w:r>
              <w:rPr>
                <w:noProof/>
                <w:webHidden/>
              </w:rPr>
              <w:fldChar w:fldCharType="separate"/>
            </w:r>
            <w:r w:rsidR="003B1856">
              <w:rPr>
                <w:noProof/>
                <w:webHidden/>
              </w:rPr>
              <w:t>271</w:t>
            </w:r>
            <w:r>
              <w:rPr>
                <w:noProof/>
                <w:webHidden/>
              </w:rPr>
              <w:fldChar w:fldCharType="end"/>
            </w:r>
          </w:hyperlink>
        </w:p>
        <w:p w14:paraId="255BA117" w14:textId="1CBA7A7C" w:rsidR="0087420F" w:rsidRDefault="0087420F">
          <w:pPr>
            <w:pStyle w:val="TOC1"/>
            <w:tabs>
              <w:tab w:val="right" w:leader="dot" w:pos="9350"/>
            </w:tabs>
            <w:rPr>
              <w:rFonts w:cstheme="minorBidi"/>
              <w:noProof/>
              <w:kern w:val="2"/>
              <w:szCs w:val="24"/>
              <w14:ligatures w14:val="standardContextual"/>
            </w:rPr>
          </w:pPr>
          <w:hyperlink w:anchor="_Toc229070321" w:history="1">
            <w:r w:rsidRPr="009B11C1">
              <w:rPr>
                <w:rStyle w:val="Hyperlink"/>
                <w:noProof/>
              </w:rPr>
              <w:t>11. Research Conclusions</w:t>
            </w:r>
            <w:r>
              <w:rPr>
                <w:noProof/>
                <w:webHidden/>
              </w:rPr>
              <w:tab/>
            </w:r>
            <w:r>
              <w:rPr>
                <w:noProof/>
                <w:webHidden/>
              </w:rPr>
              <w:fldChar w:fldCharType="begin"/>
            </w:r>
            <w:r>
              <w:rPr>
                <w:noProof/>
                <w:webHidden/>
              </w:rPr>
              <w:instrText xml:space="preserve"> PAGEREF _Toc229070321 \h </w:instrText>
            </w:r>
            <w:r>
              <w:rPr>
                <w:noProof/>
                <w:webHidden/>
              </w:rPr>
            </w:r>
            <w:r>
              <w:rPr>
                <w:noProof/>
                <w:webHidden/>
              </w:rPr>
              <w:fldChar w:fldCharType="separate"/>
            </w:r>
            <w:r w:rsidR="003B1856">
              <w:rPr>
                <w:noProof/>
                <w:webHidden/>
              </w:rPr>
              <w:t>272</w:t>
            </w:r>
            <w:r>
              <w:rPr>
                <w:noProof/>
                <w:webHidden/>
              </w:rPr>
              <w:fldChar w:fldCharType="end"/>
            </w:r>
          </w:hyperlink>
        </w:p>
        <w:p w14:paraId="473FC2D3" w14:textId="5BEBC9DE" w:rsidR="0087420F" w:rsidRDefault="0087420F">
          <w:pPr>
            <w:pStyle w:val="TOC1"/>
            <w:tabs>
              <w:tab w:val="right" w:leader="dot" w:pos="9350"/>
            </w:tabs>
            <w:rPr>
              <w:rFonts w:cstheme="minorBidi"/>
              <w:noProof/>
              <w:kern w:val="2"/>
              <w:szCs w:val="24"/>
              <w14:ligatures w14:val="standardContextual"/>
            </w:rPr>
          </w:pPr>
          <w:hyperlink w:anchor="_Toc229070322" w:history="1">
            <w:r w:rsidRPr="009B11C1">
              <w:rPr>
                <w:rStyle w:val="Hyperlink"/>
                <w:noProof/>
              </w:rPr>
              <w:t>12. References</w:t>
            </w:r>
            <w:r>
              <w:rPr>
                <w:noProof/>
                <w:webHidden/>
              </w:rPr>
              <w:tab/>
            </w:r>
            <w:r>
              <w:rPr>
                <w:noProof/>
                <w:webHidden/>
              </w:rPr>
              <w:fldChar w:fldCharType="begin"/>
            </w:r>
            <w:r>
              <w:rPr>
                <w:noProof/>
                <w:webHidden/>
              </w:rPr>
              <w:instrText xml:space="preserve"> PAGEREF _Toc229070322 \h </w:instrText>
            </w:r>
            <w:r>
              <w:rPr>
                <w:noProof/>
                <w:webHidden/>
              </w:rPr>
            </w:r>
            <w:r>
              <w:rPr>
                <w:noProof/>
                <w:webHidden/>
              </w:rPr>
              <w:fldChar w:fldCharType="separate"/>
            </w:r>
            <w:r w:rsidR="003B1856">
              <w:rPr>
                <w:noProof/>
                <w:webHidden/>
              </w:rPr>
              <w:t>273</w:t>
            </w:r>
            <w:r>
              <w:rPr>
                <w:noProof/>
                <w:webHidden/>
              </w:rPr>
              <w:fldChar w:fldCharType="end"/>
            </w:r>
          </w:hyperlink>
        </w:p>
        <w:p w14:paraId="62908A73" w14:textId="7421FFD3" w:rsidR="00C65220" w:rsidRDefault="00753D20" w:rsidP="00C65220">
          <w:pPr>
            <w:rPr>
              <w:bCs/>
              <w:noProof/>
            </w:rPr>
          </w:pPr>
          <w:r>
            <w:rPr>
              <w:b/>
              <w:bCs/>
              <w:noProof/>
            </w:rPr>
            <w:fldChar w:fldCharType="end"/>
          </w:r>
        </w:p>
      </w:sdtContent>
    </w:sdt>
    <w:p w14:paraId="3FAABFAE" w14:textId="384B9F59" w:rsidR="00872600" w:rsidRDefault="00F817F5" w:rsidP="00872600">
      <w:pPr>
        <w:pStyle w:val="Heading1"/>
        <w:rPr>
          <w:rFonts w:asciiTheme="minorHAnsi" w:eastAsiaTheme="minorEastAsia" w:hAnsiTheme="minorHAnsi" w:cstheme="minorHAnsi"/>
          <w:b w:val="0"/>
          <w:color w:val="auto"/>
          <w:sz w:val="20"/>
          <w:szCs w:val="24"/>
        </w:rPr>
      </w:pPr>
      <w:bookmarkStart w:id="2" w:name="_Toc229070042"/>
      <w:r>
        <w:rPr>
          <w:noProof/>
        </w:rPr>
        <w:lastRenderedPageBreak/>
        <w:t>List of Figures</w:t>
      </w:r>
      <w:bookmarkEnd w:id="2"/>
    </w:p>
    <w:p w14:paraId="33EE6174" w14:textId="28FE0DE7" w:rsidR="003B1856" w:rsidRDefault="00885D64">
      <w:pPr>
        <w:pStyle w:val="TableofFigures"/>
        <w:tabs>
          <w:tab w:val="right" w:leader="dot" w:pos="9350"/>
        </w:tabs>
        <w:rPr>
          <w:rFonts w:cstheme="minorBidi"/>
          <w:i w:val="0"/>
          <w:iCs w:val="0"/>
          <w:noProof/>
          <w:kern w:val="2"/>
          <w:sz w:val="24"/>
          <w14:ligatures w14:val="standardContextual"/>
        </w:rPr>
      </w:pPr>
      <w:r>
        <w:fldChar w:fldCharType="begin"/>
      </w:r>
      <w:r>
        <w:instrText xml:space="preserve"> TOC \h \z \c "Figure" </w:instrText>
      </w:r>
      <w:r>
        <w:fldChar w:fldCharType="separate"/>
      </w:r>
      <w:hyperlink w:anchor="_Toc229070323" w:history="1">
        <w:r w:rsidR="003B1856" w:rsidRPr="009F4229">
          <w:rPr>
            <w:rStyle w:val="Hyperlink"/>
            <w:noProof/>
          </w:rPr>
          <w:t>Figure 1 - Divide and Conquer result (4x4)</w:t>
        </w:r>
        <w:r w:rsidR="003B1856">
          <w:rPr>
            <w:noProof/>
            <w:webHidden/>
          </w:rPr>
          <w:tab/>
        </w:r>
        <w:r w:rsidR="003B1856">
          <w:rPr>
            <w:noProof/>
            <w:webHidden/>
          </w:rPr>
          <w:fldChar w:fldCharType="begin"/>
        </w:r>
        <w:r w:rsidR="003B1856">
          <w:rPr>
            <w:noProof/>
            <w:webHidden/>
          </w:rPr>
          <w:instrText xml:space="preserve"> PAGEREF _Toc229070323 \h </w:instrText>
        </w:r>
        <w:r w:rsidR="003B1856">
          <w:rPr>
            <w:noProof/>
            <w:webHidden/>
          </w:rPr>
        </w:r>
        <w:r w:rsidR="003B1856">
          <w:rPr>
            <w:noProof/>
            <w:webHidden/>
          </w:rPr>
          <w:fldChar w:fldCharType="separate"/>
        </w:r>
        <w:r w:rsidR="003B1856">
          <w:rPr>
            <w:noProof/>
            <w:webHidden/>
          </w:rPr>
          <w:t>23</w:t>
        </w:r>
        <w:r w:rsidR="003B1856">
          <w:rPr>
            <w:noProof/>
            <w:webHidden/>
          </w:rPr>
          <w:fldChar w:fldCharType="end"/>
        </w:r>
      </w:hyperlink>
    </w:p>
    <w:p w14:paraId="5B1D5EE7" w14:textId="76D32EC9" w:rsidR="003B1856" w:rsidRDefault="003B1856">
      <w:pPr>
        <w:pStyle w:val="TableofFigures"/>
        <w:tabs>
          <w:tab w:val="right" w:leader="dot" w:pos="9350"/>
        </w:tabs>
        <w:rPr>
          <w:rFonts w:cstheme="minorBidi"/>
          <w:i w:val="0"/>
          <w:iCs w:val="0"/>
          <w:noProof/>
          <w:kern w:val="2"/>
          <w:sz w:val="24"/>
          <w14:ligatures w14:val="standardContextual"/>
        </w:rPr>
      </w:pPr>
      <w:hyperlink w:anchor="_Toc229070324" w:history="1">
        <w:r w:rsidRPr="009F4229">
          <w:rPr>
            <w:rStyle w:val="Hyperlink"/>
            <w:noProof/>
          </w:rPr>
          <w:t>Figure 2 - Brute Force result (4x4)</w:t>
        </w:r>
        <w:r>
          <w:rPr>
            <w:noProof/>
            <w:webHidden/>
          </w:rPr>
          <w:tab/>
        </w:r>
        <w:r>
          <w:rPr>
            <w:noProof/>
            <w:webHidden/>
          </w:rPr>
          <w:fldChar w:fldCharType="begin"/>
        </w:r>
        <w:r>
          <w:rPr>
            <w:noProof/>
            <w:webHidden/>
          </w:rPr>
          <w:instrText xml:space="preserve"> PAGEREF _Toc229070324 \h </w:instrText>
        </w:r>
        <w:r>
          <w:rPr>
            <w:noProof/>
            <w:webHidden/>
          </w:rPr>
        </w:r>
        <w:r>
          <w:rPr>
            <w:noProof/>
            <w:webHidden/>
          </w:rPr>
          <w:fldChar w:fldCharType="separate"/>
        </w:r>
        <w:r>
          <w:rPr>
            <w:noProof/>
            <w:webHidden/>
          </w:rPr>
          <w:t>24</w:t>
        </w:r>
        <w:r>
          <w:rPr>
            <w:noProof/>
            <w:webHidden/>
          </w:rPr>
          <w:fldChar w:fldCharType="end"/>
        </w:r>
      </w:hyperlink>
    </w:p>
    <w:p w14:paraId="10CEB3DD" w14:textId="67CB35B1" w:rsidR="003B1856" w:rsidRDefault="003B1856">
      <w:pPr>
        <w:pStyle w:val="TableofFigures"/>
        <w:tabs>
          <w:tab w:val="right" w:leader="dot" w:pos="9350"/>
        </w:tabs>
        <w:rPr>
          <w:rFonts w:cstheme="minorBidi"/>
          <w:i w:val="0"/>
          <w:iCs w:val="0"/>
          <w:noProof/>
          <w:kern w:val="2"/>
          <w:sz w:val="24"/>
          <w14:ligatures w14:val="standardContextual"/>
        </w:rPr>
      </w:pPr>
      <w:hyperlink w:anchor="_Toc229070325" w:history="1">
        <w:r w:rsidRPr="009F4229">
          <w:rPr>
            <w:rStyle w:val="Hyperlink"/>
            <w:noProof/>
          </w:rPr>
          <w:t>Figure 3 - Divide and Conquer Result (16x16)</w:t>
        </w:r>
        <w:r>
          <w:rPr>
            <w:noProof/>
            <w:webHidden/>
          </w:rPr>
          <w:tab/>
        </w:r>
        <w:r>
          <w:rPr>
            <w:noProof/>
            <w:webHidden/>
          </w:rPr>
          <w:fldChar w:fldCharType="begin"/>
        </w:r>
        <w:r>
          <w:rPr>
            <w:noProof/>
            <w:webHidden/>
          </w:rPr>
          <w:instrText xml:space="preserve"> PAGEREF _Toc229070325 \h </w:instrText>
        </w:r>
        <w:r>
          <w:rPr>
            <w:noProof/>
            <w:webHidden/>
          </w:rPr>
        </w:r>
        <w:r>
          <w:rPr>
            <w:noProof/>
            <w:webHidden/>
          </w:rPr>
          <w:fldChar w:fldCharType="separate"/>
        </w:r>
        <w:r>
          <w:rPr>
            <w:noProof/>
            <w:webHidden/>
          </w:rPr>
          <w:t>24</w:t>
        </w:r>
        <w:r>
          <w:rPr>
            <w:noProof/>
            <w:webHidden/>
          </w:rPr>
          <w:fldChar w:fldCharType="end"/>
        </w:r>
      </w:hyperlink>
    </w:p>
    <w:p w14:paraId="64D6E6FF" w14:textId="647823C5" w:rsidR="003B1856" w:rsidRDefault="003B1856">
      <w:pPr>
        <w:pStyle w:val="TableofFigures"/>
        <w:tabs>
          <w:tab w:val="right" w:leader="dot" w:pos="9350"/>
        </w:tabs>
        <w:rPr>
          <w:rFonts w:cstheme="minorBidi"/>
          <w:i w:val="0"/>
          <w:iCs w:val="0"/>
          <w:noProof/>
          <w:kern w:val="2"/>
          <w:sz w:val="24"/>
          <w14:ligatures w14:val="standardContextual"/>
        </w:rPr>
      </w:pPr>
      <w:hyperlink w:anchor="_Toc229070326" w:history="1">
        <w:r w:rsidRPr="009F4229">
          <w:rPr>
            <w:rStyle w:val="Hyperlink"/>
            <w:noProof/>
          </w:rPr>
          <w:t>Figure 4 - Brute Force result (16x16)</w:t>
        </w:r>
        <w:r>
          <w:rPr>
            <w:noProof/>
            <w:webHidden/>
          </w:rPr>
          <w:tab/>
        </w:r>
        <w:r>
          <w:rPr>
            <w:noProof/>
            <w:webHidden/>
          </w:rPr>
          <w:fldChar w:fldCharType="begin"/>
        </w:r>
        <w:r>
          <w:rPr>
            <w:noProof/>
            <w:webHidden/>
          </w:rPr>
          <w:instrText xml:space="preserve"> PAGEREF _Toc229070326 \h </w:instrText>
        </w:r>
        <w:r>
          <w:rPr>
            <w:noProof/>
            <w:webHidden/>
          </w:rPr>
        </w:r>
        <w:r>
          <w:rPr>
            <w:noProof/>
            <w:webHidden/>
          </w:rPr>
          <w:fldChar w:fldCharType="separate"/>
        </w:r>
        <w:r>
          <w:rPr>
            <w:noProof/>
            <w:webHidden/>
          </w:rPr>
          <w:t>25</w:t>
        </w:r>
        <w:r>
          <w:rPr>
            <w:noProof/>
            <w:webHidden/>
          </w:rPr>
          <w:fldChar w:fldCharType="end"/>
        </w:r>
      </w:hyperlink>
    </w:p>
    <w:p w14:paraId="2368A9F1" w14:textId="758E9C66" w:rsidR="003B1856" w:rsidRDefault="003B1856">
      <w:pPr>
        <w:pStyle w:val="TableofFigures"/>
        <w:tabs>
          <w:tab w:val="right" w:leader="dot" w:pos="9350"/>
        </w:tabs>
        <w:rPr>
          <w:rFonts w:cstheme="minorBidi"/>
          <w:i w:val="0"/>
          <w:iCs w:val="0"/>
          <w:noProof/>
          <w:kern w:val="2"/>
          <w:sz w:val="24"/>
          <w14:ligatures w14:val="standardContextual"/>
        </w:rPr>
      </w:pPr>
      <w:hyperlink w:anchor="_Toc229070327" w:history="1">
        <w:r w:rsidRPr="009F4229">
          <w:rPr>
            <w:rStyle w:val="Hyperlink"/>
            <w:noProof/>
          </w:rPr>
          <w:t>Figure 6</w:t>
        </w:r>
        <w:r>
          <w:rPr>
            <w:noProof/>
            <w:webHidden/>
          </w:rPr>
          <w:tab/>
        </w:r>
        <w:r>
          <w:rPr>
            <w:noProof/>
            <w:webHidden/>
          </w:rPr>
          <w:fldChar w:fldCharType="begin"/>
        </w:r>
        <w:r>
          <w:rPr>
            <w:noProof/>
            <w:webHidden/>
          </w:rPr>
          <w:instrText xml:space="preserve"> PAGEREF _Toc229070327 \h </w:instrText>
        </w:r>
        <w:r>
          <w:rPr>
            <w:noProof/>
            <w:webHidden/>
          </w:rPr>
        </w:r>
        <w:r>
          <w:rPr>
            <w:noProof/>
            <w:webHidden/>
          </w:rPr>
          <w:fldChar w:fldCharType="separate"/>
        </w:r>
        <w:r>
          <w:rPr>
            <w:noProof/>
            <w:webHidden/>
          </w:rPr>
          <w:t>39</w:t>
        </w:r>
        <w:r>
          <w:rPr>
            <w:noProof/>
            <w:webHidden/>
          </w:rPr>
          <w:fldChar w:fldCharType="end"/>
        </w:r>
      </w:hyperlink>
    </w:p>
    <w:p w14:paraId="014C4C36" w14:textId="1E49D9E7" w:rsidR="003B1856" w:rsidRDefault="003B1856">
      <w:pPr>
        <w:pStyle w:val="TableofFigures"/>
        <w:tabs>
          <w:tab w:val="right" w:leader="dot" w:pos="9350"/>
        </w:tabs>
        <w:rPr>
          <w:rFonts w:cstheme="minorBidi"/>
          <w:i w:val="0"/>
          <w:iCs w:val="0"/>
          <w:noProof/>
          <w:kern w:val="2"/>
          <w:sz w:val="24"/>
          <w14:ligatures w14:val="standardContextual"/>
        </w:rPr>
      </w:pPr>
      <w:hyperlink w:anchor="_Toc229070328" w:history="1">
        <w:r w:rsidRPr="009F4229">
          <w:rPr>
            <w:rStyle w:val="Hyperlink"/>
            <w:noProof/>
          </w:rPr>
          <w:t>Figure 7</w:t>
        </w:r>
        <w:r>
          <w:rPr>
            <w:noProof/>
            <w:webHidden/>
          </w:rPr>
          <w:tab/>
        </w:r>
        <w:r>
          <w:rPr>
            <w:noProof/>
            <w:webHidden/>
          </w:rPr>
          <w:fldChar w:fldCharType="begin"/>
        </w:r>
        <w:r>
          <w:rPr>
            <w:noProof/>
            <w:webHidden/>
          </w:rPr>
          <w:instrText xml:space="preserve"> PAGEREF _Toc229070328 \h </w:instrText>
        </w:r>
        <w:r>
          <w:rPr>
            <w:noProof/>
            <w:webHidden/>
          </w:rPr>
        </w:r>
        <w:r>
          <w:rPr>
            <w:noProof/>
            <w:webHidden/>
          </w:rPr>
          <w:fldChar w:fldCharType="separate"/>
        </w:r>
        <w:r>
          <w:rPr>
            <w:noProof/>
            <w:webHidden/>
          </w:rPr>
          <w:t>39</w:t>
        </w:r>
        <w:r>
          <w:rPr>
            <w:noProof/>
            <w:webHidden/>
          </w:rPr>
          <w:fldChar w:fldCharType="end"/>
        </w:r>
      </w:hyperlink>
    </w:p>
    <w:p w14:paraId="671455EF" w14:textId="37C1A880" w:rsidR="003B1856" w:rsidRDefault="003B1856">
      <w:pPr>
        <w:pStyle w:val="TableofFigures"/>
        <w:tabs>
          <w:tab w:val="right" w:leader="dot" w:pos="9350"/>
        </w:tabs>
        <w:rPr>
          <w:rFonts w:cstheme="minorBidi"/>
          <w:i w:val="0"/>
          <w:iCs w:val="0"/>
          <w:noProof/>
          <w:kern w:val="2"/>
          <w:sz w:val="24"/>
          <w14:ligatures w14:val="standardContextual"/>
        </w:rPr>
      </w:pPr>
      <w:hyperlink w:anchor="_Toc229070329" w:history="1">
        <w:r w:rsidRPr="009F4229">
          <w:rPr>
            <w:rStyle w:val="Hyperlink"/>
            <w:noProof/>
          </w:rPr>
          <w:t>Figure 8</w:t>
        </w:r>
        <w:r>
          <w:rPr>
            <w:noProof/>
            <w:webHidden/>
          </w:rPr>
          <w:tab/>
        </w:r>
        <w:r>
          <w:rPr>
            <w:noProof/>
            <w:webHidden/>
          </w:rPr>
          <w:fldChar w:fldCharType="begin"/>
        </w:r>
        <w:r>
          <w:rPr>
            <w:noProof/>
            <w:webHidden/>
          </w:rPr>
          <w:instrText xml:space="preserve"> PAGEREF _Toc229070329 \h </w:instrText>
        </w:r>
        <w:r>
          <w:rPr>
            <w:noProof/>
            <w:webHidden/>
          </w:rPr>
        </w:r>
        <w:r>
          <w:rPr>
            <w:noProof/>
            <w:webHidden/>
          </w:rPr>
          <w:fldChar w:fldCharType="separate"/>
        </w:r>
        <w:r>
          <w:rPr>
            <w:noProof/>
            <w:webHidden/>
          </w:rPr>
          <w:t>39</w:t>
        </w:r>
        <w:r>
          <w:rPr>
            <w:noProof/>
            <w:webHidden/>
          </w:rPr>
          <w:fldChar w:fldCharType="end"/>
        </w:r>
      </w:hyperlink>
    </w:p>
    <w:p w14:paraId="12319303" w14:textId="4C278C20" w:rsidR="003B1856" w:rsidRDefault="003B1856">
      <w:pPr>
        <w:pStyle w:val="TableofFigures"/>
        <w:tabs>
          <w:tab w:val="right" w:leader="dot" w:pos="9350"/>
        </w:tabs>
        <w:rPr>
          <w:rFonts w:cstheme="minorBidi"/>
          <w:i w:val="0"/>
          <w:iCs w:val="0"/>
          <w:noProof/>
          <w:kern w:val="2"/>
          <w:sz w:val="24"/>
          <w14:ligatures w14:val="standardContextual"/>
        </w:rPr>
      </w:pPr>
      <w:hyperlink w:anchor="_Toc229070330" w:history="1">
        <w:r w:rsidRPr="009F4229">
          <w:rPr>
            <w:rStyle w:val="Hyperlink"/>
            <w:noProof/>
          </w:rPr>
          <w:t>Figure 9</w:t>
        </w:r>
        <w:r>
          <w:rPr>
            <w:noProof/>
            <w:webHidden/>
          </w:rPr>
          <w:tab/>
        </w:r>
        <w:r>
          <w:rPr>
            <w:noProof/>
            <w:webHidden/>
          </w:rPr>
          <w:fldChar w:fldCharType="begin"/>
        </w:r>
        <w:r>
          <w:rPr>
            <w:noProof/>
            <w:webHidden/>
          </w:rPr>
          <w:instrText xml:space="preserve"> PAGEREF _Toc229070330 \h </w:instrText>
        </w:r>
        <w:r>
          <w:rPr>
            <w:noProof/>
            <w:webHidden/>
          </w:rPr>
        </w:r>
        <w:r>
          <w:rPr>
            <w:noProof/>
            <w:webHidden/>
          </w:rPr>
          <w:fldChar w:fldCharType="separate"/>
        </w:r>
        <w:r>
          <w:rPr>
            <w:noProof/>
            <w:webHidden/>
          </w:rPr>
          <w:t>40</w:t>
        </w:r>
        <w:r>
          <w:rPr>
            <w:noProof/>
            <w:webHidden/>
          </w:rPr>
          <w:fldChar w:fldCharType="end"/>
        </w:r>
      </w:hyperlink>
    </w:p>
    <w:p w14:paraId="12E18939" w14:textId="0200F1CD" w:rsidR="003B1856" w:rsidRDefault="003B1856">
      <w:pPr>
        <w:pStyle w:val="TableofFigures"/>
        <w:tabs>
          <w:tab w:val="right" w:leader="dot" w:pos="9350"/>
        </w:tabs>
        <w:rPr>
          <w:rFonts w:cstheme="minorBidi"/>
          <w:i w:val="0"/>
          <w:iCs w:val="0"/>
          <w:noProof/>
          <w:kern w:val="2"/>
          <w:sz w:val="24"/>
          <w14:ligatures w14:val="standardContextual"/>
        </w:rPr>
      </w:pPr>
      <w:hyperlink w:anchor="_Toc229070331" w:history="1">
        <w:r w:rsidRPr="009F4229">
          <w:rPr>
            <w:rStyle w:val="Hyperlink"/>
            <w:noProof/>
          </w:rPr>
          <w:t>Figure 10</w:t>
        </w:r>
        <w:r>
          <w:rPr>
            <w:noProof/>
            <w:webHidden/>
          </w:rPr>
          <w:tab/>
        </w:r>
        <w:r>
          <w:rPr>
            <w:noProof/>
            <w:webHidden/>
          </w:rPr>
          <w:fldChar w:fldCharType="begin"/>
        </w:r>
        <w:r>
          <w:rPr>
            <w:noProof/>
            <w:webHidden/>
          </w:rPr>
          <w:instrText xml:space="preserve"> PAGEREF _Toc229070331 \h </w:instrText>
        </w:r>
        <w:r>
          <w:rPr>
            <w:noProof/>
            <w:webHidden/>
          </w:rPr>
        </w:r>
        <w:r>
          <w:rPr>
            <w:noProof/>
            <w:webHidden/>
          </w:rPr>
          <w:fldChar w:fldCharType="separate"/>
        </w:r>
        <w:r>
          <w:rPr>
            <w:noProof/>
            <w:webHidden/>
          </w:rPr>
          <w:t>40</w:t>
        </w:r>
        <w:r>
          <w:rPr>
            <w:noProof/>
            <w:webHidden/>
          </w:rPr>
          <w:fldChar w:fldCharType="end"/>
        </w:r>
      </w:hyperlink>
    </w:p>
    <w:p w14:paraId="715A0CD9" w14:textId="7F38974F" w:rsidR="003B1856" w:rsidRDefault="003B1856">
      <w:pPr>
        <w:pStyle w:val="TableofFigures"/>
        <w:tabs>
          <w:tab w:val="right" w:leader="dot" w:pos="9350"/>
        </w:tabs>
        <w:rPr>
          <w:rFonts w:cstheme="minorBidi"/>
          <w:i w:val="0"/>
          <w:iCs w:val="0"/>
          <w:noProof/>
          <w:kern w:val="2"/>
          <w:sz w:val="24"/>
          <w14:ligatures w14:val="standardContextual"/>
        </w:rPr>
      </w:pPr>
      <w:hyperlink w:anchor="_Toc229070332" w:history="1">
        <w:r w:rsidRPr="009F4229">
          <w:rPr>
            <w:rStyle w:val="Hyperlink"/>
            <w:noProof/>
          </w:rPr>
          <w:t>Figure 11</w:t>
        </w:r>
        <w:r>
          <w:rPr>
            <w:noProof/>
            <w:webHidden/>
          </w:rPr>
          <w:tab/>
        </w:r>
        <w:r>
          <w:rPr>
            <w:noProof/>
            <w:webHidden/>
          </w:rPr>
          <w:fldChar w:fldCharType="begin"/>
        </w:r>
        <w:r>
          <w:rPr>
            <w:noProof/>
            <w:webHidden/>
          </w:rPr>
          <w:instrText xml:space="preserve"> PAGEREF _Toc229070332 \h </w:instrText>
        </w:r>
        <w:r>
          <w:rPr>
            <w:noProof/>
            <w:webHidden/>
          </w:rPr>
        </w:r>
        <w:r>
          <w:rPr>
            <w:noProof/>
            <w:webHidden/>
          </w:rPr>
          <w:fldChar w:fldCharType="separate"/>
        </w:r>
        <w:r>
          <w:rPr>
            <w:noProof/>
            <w:webHidden/>
          </w:rPr>
          <w:t>40</w:t>
        </w:r>
        <w:r>
          <w:rPr>
            <w:noProof/>
            <w:webHidden/>
          </w:rPr>
          <w:fldChar w:fldCharType="end"/>
        </w:r>
      </w:hyperlink>
    </w:p>
    <w:p w14:paraId="26ABC311" w14:textId="79162350" w:rsidR="003B1856" w:rsidRDefault="003B1856">
      <w:pPr>
        <w:pStyle w:val="TableofFigures"/>
        <w:tabs>
          <w:tab w:val="right" w:leader="dot" w:pos="9350"/>
        </w:tabs>
        <w:rPr>
          <w:rFonts w:cstheme="minorBidi"/>
          <w:i w:val="0"/>
          <w:iCs w:val="0"/>
          <w:noProof/>
          <w:kern w:val="2"/>
          <w:sz w:val="24"/>
          <w14:ligatures w14:val="standardContextual"/>
        </w:rPr>
      </w:pPr>
      <w:hyperlink w:anchor="_Toc229070333" w:history="1">
        <w:r w:rsidRPr="009F4229">
          <w:rPr>
            <w:rStyle w:val="Hyperlink"/>
            <w:noProof/>
          </w:rPr>
          <w:t>Figure 12</w:t>
        </w:r>
        <w:r>
          <w:rPr>
            <w:noProof/>
            <w:webHidden/>
          </w:rPr>
          <w:tab/>
        </w:r>
        <w:r>
          <w:rPr>
            <w:noProof/>
            <w:webHidden/>
          </w:rPr>
          <w:fldChar w:fldCharType="begin"/>
        </w:r>
        <w:r>
          <w:rPr>
            <w:noProof/>
            <w:webHidden/>
          </w:rPr>
          <w:instrText xml:space="preserve"> PAGEREF _Toc229070333 \h </w:instrText>
        </w:r>
        <w:r>
          <w:rPr>
            <w:noProof/>
            <w:webHidden/>
          </w:rPr>
        </w:r>
        <w:r>
          <w:rPr>
            <w:noProof/>
            <w:webHidden/>
          </w:rPr>
          <w:fldChar w:fldCharType="separate"/>
        </w:r>
        <w:r>
          <w:rPr>
            <w:noProof/>
            <w:webHidden/>
          </w:rPr>
          <w:t>40</w:t>
        </w:r>
        <w:r>
          <w:rPr>
            <w:noProof/>
            <w:webHidden/>
          </w:rPr>
          <w:fldChar w:fldCharType="end"/>
        </w:r>
      </w:hyperlink>
    </w:p>
    <w:p w14:paraId="26671BC0" w14:textId="309AFEE5" w:rsidR="003B1856" w:rsidRDefault="003B1856">
      <w:pPr>
        <w:pStyle w:val="TableofFigures"/>
        <w:tabs>
          <w:tab w:val="right" w:leader="dot" w:pos="9350"/>
        </w:tabs>
        <w:rPr>
          <w:rFonts w:cstheme="minorBidi"/>
          <w:i w:val="0"/>
          <w:iCs w:val="0"/>
          <w:noProof/>
          <w:kern w:val="2"/>
          <w:sz w:val="24"/>
          <w14:ligatures w14:val="standardContextual"/>
        </w:rPr>
      </w:pPr>
      <w:hyperlink w:anchor="_Toc229070334" w:history="1">
        <w:r w:rsidRPr="009F4229">
          <w:rPr>
            <w:rStyle w:val="Hyperlink"/>
            <w:noProof/>
          </w:rPr>
          <w:t>Figure 13</w:t>
        </w:r>
        <w:r>
          <w:rPr>
            <w:noProof/>
            <w:webHidden/>
          </w:rPr>
          <w:tab/>
        </w:r>
        <w:r>
          <w:rPr>
            <w:noProof/>
            <w:webHidden/>
          </w:rPr>
          <w:fldChar w:fldCharType="begin"/>
        </w:r>
        <w:r>
          <w:rPr>
            <w:noProof/>
            <w:webHidden/>
          </w:rPr>
          <w:instrText xml:space="preserve"> PAGEREF _Toc229070334 \h </w:instrText>
        </w:r>
        <w:r>
          <w:rPr>
            <w:noProof/>
            <w:webHidden/>
          </w:rPr>
        </w:r>
        <w:r>
          <w:rPr>
            <w:noProof/>
            <w:webHidden/>
          </w:rPr>
          <w:fldChar w:fldCharType="separate"/>
        </w:r>
        <w:r>
          <w:rPr>
            <w:noProof/>
            <w:webHidden/>
          </w:rPr>
          <w:t>41</w:t>
        </w:r>
        <w:r>
          <w:rPr>
            <w:noProof/>
            <w:webHidden/>
          </w:rPr>
          <w:fldChar w:fldCharType="end"/>
        </w:r>
      </w:hyperlink>
    </w:p>
    <w:p w14:paraId="5CA04D8B" w14:textId="14DE30AD" w:rsidR="003B1856" w:rsidRDefault="003B1856">
      <w:pPr>
        <w:pStyle w:val="TableofFigures"/>
        <w:tabs>
          <w:tab w:val="right" w:leader="dot" w:pos="9350"/>
        </w:tabs>
        <w:rPr>
          <w:rFonts w:cstheme="minorBidi"/>
          <w:i w:val="0"/>
          <w:iCs w:val="0"/>
          <w:noProof/>
          <w:kern w:val="2"/>
          <w:sz w:val="24"/>
          <w14:ligatures w14:val="standardContextual"/>
        </w:rPr>
      </w:pPr>
      <w:hyperlink w:anchor="_Toc229070335" w:history="1">
        <w:r w:rsidRPr="009F4229">
          <w:rPr>
            <w:rStyle w:val="Hyperlink"/>
            <w:noProof/>
          </w:rPr>
          <w:t>Figure 14</w:t>
        </w:r>
        <w:r>
          <w:rPr>
            <w:noProof/>
            <w:webHidden/>
          </w:rPr>
          <w:tab/>
        </w:r>
        <w:r>
          <w:rPr>
            <w:noProof/>
            <w:webHidden/>
          </w:rPr>
          <w:fldChar w:fldCharType="begin"/>
        </w:r>
        <w:r>
          <w:rPr>
            <w:noProof/>
            <w:webHidden/>
          </w:rPr>
          <w:instrText xml:space="preserve"> PAGEREF _Toc229070335 \h </w:instrText>
        </w:r>
        <w:r>
          <w:rPr>
            <w:noProof/>
            <w:webHidden/>
          </w:rPr>
        </w:r>
        <w:r>
          <w:rPr>
            <w:noProof/>
            <w:webHidden/>
          </w:rPr>
          <w:fldChar w:fldCharType="separate"/>
        </w:r>
        <w:r>
          <w:rPr>
            <w:noProof/>
            <w:webHidden/>
          </w:rPr>
          <w:t>41</w:t>
        </w:r>
        <w:r>
          <w:rPr>
            <w:noProof/>
            <w:webHidden/>
          </w:rPr>
          <w:fldChar w:fldCharType="end"/>
        </w:r>
      </w:hyperlink>
    </w:p>
    <w:p w14:paraId="0CCBC190" w14:textId="7120E22C" w:rsidR="003B1856" w:rsidRDefault="003B1856">
      <w:pPr>
        <w:pStyle w:val="TableofFigures"/>
        <w:tabs>
          <w:tab w:val="right" w:leader="dot" w:pos="9350"/>
        </w:tabs>
        <w:rPr>
          <w:rFonts w:cstheme="minorBidi"/>
          <w:i w:val="0"/>
          <w:iCs w:val="0"/>
          <w:noProof/>
          <w:kern w:val="2"/>
          <w:sz w:val="24"/>
          <w14:ligatures w14:val="standardContextual"/>
        </w:rPr>
      </w:pPr>
      <w:hyperlink w:anchor="_Toc229070336" w:history="1">
        <w:r w:rsidRPr="009F4229">
          <w:rPr>
            <w:rStyle w:val="Hyperlink"/>
            <w:noProof/>
          </w:rPr>
          <w:t>Figure 15</w:t>
        </w:r>
        <w:r>
          <w:rPr>
            <w:noProof/>
            <w:webHidden/>
          </w:rPr>
          <w:tab/>
        </w:r>
        <w:r>
          <w:rPr>
            <w:noProof/>
            <w:webHidden/>
          </w:rPr>
          <w:fldChar w:fldCharType="begin"/>
        </w:r>
        <w:r>
          <w:rPr>
            <w:noProof/>
            <w:webHidden/>
          </w:rPr>
          <w:instrText xml:space="preserve"> PAGEREF _Toc229070336 \h </w:instrText>
        </w:r>
        <w:r>
          <w:rPr>
            <w:noProof/>
            <w:webHidden/>
          </w:rPr>
        </w:r>
        <w:r>
          <w:rPr>
            <w:noProof/>
            <w:webHidden/>
          </w:rPr>
          <w:fldChar w:fldCharType="separate"/>
        </w:r>
        <w:r>
          <w:rPr>
            <w:noProof/>
            <w:webHidden/>
          </w:rPr>
          <w:t>41</w:t>
        </w:r>
        <w:r>
          <w:rPr>
            <w:noProof/>
            <w:webHidden/>
          </w:rPr>
          <w:fldChar w:fldCharType="end"/>
        </w:r>
      </w:hyperlink>
    </w:p>
    <w:p w14:paraId="7FCD72A5" w14:textId="115F4DE9" w:rsidR="003B1856" w:rsidRDefault="003B1856">
      <w:pPr>
        <w:pStyle w:val="TableofFigures"/>
        <w:tabs>
          <w:tab w:val="right" w:leader="dot" w:pos="9350"/>
        </w:tabs>
        <w:rPr>
          <w:rFonts w:cstheme="minorBidi"/>
          <w:i w:val="0"/>
          <w:iCs w:val="0"/>
          <w:noProof/>
          <w:kern w:val="2"/>
          <w:sz w:val="24"/>
          <w14:ligatures w14:val="standardContextual"/>
        </w:rPr>
      </w:pPr>
      <w:hyperlink w:anchor="_Toc229070337" w:history="1">
        <w:r w:rsidRPr="009F4229">
          <w:rPr>
            <w:rStyle w:val="Hyperlink"/>
            <w:noProof/>
          </w:rPr>
          <w:t>Figure 16</w:t>
        </w:r>
        <w:r>
          <w:rPr>
            <w:noProof/>
            <w:webHidden/>
          </w:rPr>
          <w:tab/>
        </w:r>
        <w:r>
          <w:rPr>
            <w:noProof/>
            <w:webHidden/>
          </w:rPr>
          <w:fldChar w:fldCharType="begin"/>
        </w:r>
        <w:r>
          <w:rPr>
            <w:noProof/>
            <w:webHidden/>
          </w:rPr>
          <w:instrText xml:space="preserve"> PAGEREF _Toc229070337 \h </w:instrText>
        </w:r>
        <w:r>
          <w:rPr>
            <w:noProof/>
            <w:webHidden/>
          </w:rPr>
        </w:r>
        <w:r>
          <w:rPr>
            <w:noProof/>
            <w:webHidden/>
          </w:rPr>
          <w:fldChar w:fldCharType="separate"/>
        </w:r>
        <w:r>
          <w:rPr>
            <w:noProof/>
            <w:webHidden/>
          </w:rPr>
          <w:t>41</w:t>
        </w:r>
        <w:r>
          <w:rPr>
            <w:noProof/>
            <w:webHidden/>
          </w:rPr>
          <w:fldChar w:fldCharType="end"/>
        </w:r>
      </w:hyperlink>
    </w:p>
    <w:p w14:paraId="07B43322" w14:textId="7EDA794D" w:rsidR="003B1856" w:rsidRDefault="003B1856">
      <w:pPr>
        <w:pStyle w:val="TableofFigures"/>
        <w:tabs>
          <w:tab w:val="right" w:leader="dot" w:pos="9350"/>
        </w:tabs>
        <w:rPr>
          <w:rFonts w:cstheme="minorBidi"/>
          <w:i w:val="0"/>
          <w:iCs w:val="0"/>
          <w:noProof/>
          <w:kern w:val="2"/>
          <w:sz w:val="24"/>
          <w14:ligatures w14:val="standardContextual"/>
        </w:rPr>
      </w:pPr>
      <w:hyperlink w:anchor="_Toc229070338" w:history="1">
        <w:r w:rsidRPr="009F4229">
          <w:rPr>
            <w:rStyle w:val="Hyperlink"/>
            <w:noProof/>
          </w:rPr>
          <w:t>Figure 17 - Pegs of Hanoi with 3 Disks and 4 Pegs</w:t>
        </w:r>
        <w:r>
          <w:rPr>
            <w:noProof/>
            <w:webHidden/>
          </w:rPr>
          <w:tab/>
        </w:r>
        <w:r>
          <w:rPr>
            <w:noProof/>
            <w:webHidden/>
          </w:rPr>
          <w:fldChar w:fldCharType="begin"/>
        </w:r>
        <w:r>
          <w:rPr>
            <w:noProof/>
            <w:webHidden/>
          </w:rPr>
          <w:instrText xml:space="preserve"> PAGEREF _Toc229070338 \h </w:instrText>
        </w:r>
        <w:r>
          <w:rPr>
            <w:noProof/>
            <w:webHidden/>
          </w:rPr>
        </w:r>
        <w:r>
          <w:rPr>
            <w:noProof/>
            <w:webHidden/>
          </w:rPr>
          <w:fldChar w:fldCharType="separate"/>
        </w:r>
        <w:r>
          <w:rPr>
            <w:noProof/>
            <w:webHidden/>
          </w:rPr>
          <w:t>66</w:t>
        </w:r>
        <w:r>
          <w:rPr>
            <w:noProof/>
            <w:webHidden/>
          </w:rPr>
          <w:fldChar w:fldCharType="end"/>
        </w:r>
      </w:hyperlink>
    </w:p>
    <w:p w14:paraId="271A5753" w14:textId="43FB8BA6" w:rsidR="003B1856" w:rsidRDefault="003B1856">
      <w:pPr>
        <w:pStyle w:val="TableofFigures"/>
        <w:tabs>
          <w:tab w:val="right" w:leader="dot" w:pos="9350"/>
        </w:tabs>
        <w:rPr>
          <w:rFonts w:cstheme="minorBidi"/>
          <w:i w:val="0"/>
          <w:iCs w:val="0"/>
          <w:noProof/>
          <w:kern w:val="2"/>
          <w:sz w:val="24"/>
          <w14:ligatures w14:val="standardContextual"/>
        </w:rPr>
      </w:pPr>
      <w:hyperlink w:anchor="_Toc229070339" w:history="1">
        <w:r w:rsidRPr="009F4229">
          <w:rPr>
            <w:rStyle w:val="Hyperlink"/>
            <w:noProof/>
          </w:rPr>
          <w:t>Figure 19 - - Pegs of Hanoi with 8 Disks and 4 Pegs</w:t>
        </w:r>
        <w:r>
          <w:rPr>
            <w:noProof/>
            <w:webHidden/>
          </w:rPr>
          <w:tab/>
        </w:r>
        <w:r>
          <w:rPr>
            <w:noProof/>
            <w:webHidden/>
          </w:rPr>
          <w:fldChar w:fldCharType="begin"/>
        </w:r>
        <w:r>
          <w:rPr>
            <w:noProof/>
            <w:webHidden/>
          </w:rPr>
          <w:instrText xml:space="preserve"> PAGEREF _Toc229070339 \h </w:instrText>
        </w:r>
        <w:r>
          <w:rPr>
            <w:noProof/>
            <w:webHidden/>
          </w:rPr>
        </w:r>
        <w:r>
          <w:rPr>
            <w:noProof/>
            <w:webHidden/>
          </w:rPr>
          <w:fldChar w:fldCharType="separate"/>
        </w:r>
        <w:r>
          <w:rPr>
            <w:noProof/>
            <w:webHidden/>
          </w:rPr>
          <w:t>66</w:t>
        </w:r>
        <w:r>
          <w:rPr>
            <w:noProof/>
            <w:webHidden/>
          </w:rPr>
          <w:fldChar w:fldCharType="end"/>
        </w:r>
      </w:hyperlink>
    </w:p>
    <w:p w14:paraId="3894D8EE" w14:textId="5BBBBB09" w:rsidR="003B1856" w:rsidRDefault="003B1856">
      <w:pPr>
        <w:pStyle w:val="TableofFigures"/>
        <w:tabs>
          <w:tab w:val="right" w:leader="dot" w:pos="9350"/>
        </w:tabs>
        <w:rPr>
          <w:rFonts w:cstheme="minorBidi"/>
          <w:i w:val="0"/>
          <w:iCs w:val="0"/>
          <w:noProof/>
          <w:kern w:val="2"/>
          <w:sz w:val="24"/>
          <w14:ligatures w14:val="standardContextual"/>
        </w:rPr>
      </w:pPr>
      <w:hyperlink w:anchor="_Toc229070340" w:history="1">
        <w:r w:rsidRPr="009F4229">
          <w:rPr>
            <w:rStyle w:val="Hyperlink"/>
            <w:noProof/>
          </w:rPr>
          <w:t>Figure 21</w:t>
        </w:r>
        <w:r>
          <w:rPr>
            <w:noProof/>
            <w:webHidden/>
          </w:rPr>
          <w:tab/>
        </w:r>
        <w:r>
          <w:rPr>
            <w:noProof/>
            <w:webHidden/>
          </w:rPr>
          <w:fldChar w:fldCharType="begin"/>
        </w:r>
        <w:r>
          <w:rPr>
            <w:noProof/>
            <w:webHidden/>
          </w:rPr>
          <w:instrText xml:space="preserve"> PAGEREF _Toc229070340 \h </w:instrText>
        </w:r>
        <w:r>
          <w:rPr>
            <w:noProof/>
            <w:webHidden/>
          </w:rPr>
        </w:r>
        <w:r>
          <w:rPr>
            <w:noProof/>
            <w:webHidden/>
          </w:rPr>
          <w:fldChar w:fldCharType="separate"/>
        </w:r>
        <w:r>
          <w:rPr>
            <w:noProof/>
            <w:webHidden/>
          </w:rPr>
          <w:t>88</w:t>
        </w:r>
        <w:r>
          <w:rPr>
            <w:noProof/>
            <w:webHidden/>
          </w:rPr>
          <w:fldChar w:fldCharType="end"/>
        </w:r>
      </w:hyperlink>
    </w:p>
    <w:p w14:paraId="4152EAC4" w14:textId="318DA355" w:rsidR="003B1856" w:rsidRDefault="003B1856">
      <w:pPr>
        <w:pStyle w:val="TableofFigures"/>
        <w:tabs>
          <w:tab w:val="right" w:leader="dot" w:pos="9350"/>
        </w:tabs>
        <w:rPr>
          <w:rFonts w:cstheme="minorBidi"/>
          <w:i w:val="0"/>
          <w:iCs w:val="0"/>
          <w:noProof/>
          <w:kern w:val="2"/>
          <w:sz w:val="24"/>
          <w14:ligatures w14:val="standardContextual"/>
        </w:rPr>
      </w:pPr>
      <w:hyperlink w:anchor="_Toc229070341" w:history="1">
        <w:r w:rsidRPr="009F4229">
          <w:rPr>
            <w:rStyle w:val="Hyperlink"/>
            <w:noProof/>
          </w:rPr>
          <w:t>Figure 22</w:t>
        </w:r>
        <w:r>
          <w:rPr>
            <w:noProof/>
            <w:webHidden/>
          </w:rPr>
          <w:tab/>
        </w:r>
        <w:r>
          <w:rPr>
            <w:noProof/>
            <w:webHidden/>
          </w:rPr>
          <w:fldChar w:fldCharType="begin"/>
        </w:r>
        <w:r>
          <w:rPr>
            <w:noProof/>
            <w:webHidden/>
          </w:rPr>
          <w:instrText xml:space="preserve"> PAGEREF _Toc229070341 \h </w:instrText>
        </w:r>
        <w:r>
          <w:rPr>
            <w:noProof/>
            <w:webHidden/>
          </w:rPr>
        </w:r>
        <w:r>
          <w:rPr>
            <w:noProof/>
            <w:webHidden/>
          </w:rPr>
          <w:fldChar w:fldCharType="separate"/>
        </w:r>
        <w:r>
          <w:rPr>
            <w:noProof/>
            <w:webHidden/>
          </w:rPr>
          <w:t>89</w:t>
        </w:r>
        <w:r>
          <w:rPr>
            <w:noProof/>
            <w:webHidden/>
          </w:rPr>
          <w:fldChar w:fldCharType="end"/>
        </w:r>
      </w:hyperlink>
    </w:p>
    <w:p w14:paraId="250545E9" w14:textId="5612FFB7" w:rsidR="003B1856" w:rsidRDefault="003B1856">
      <w:pPr>
        <w:pStyle w:val="TableofFigures"/>
        <w:tabs>
          <w:tab w:val="right" w:leader="dot" w:pos="9350"/>
        </w:tabs>
        <w:rPr>
          <w:rFonts w:cstheme="minorBidi"/>
          <w:i w:val="0"/>
          <w:iCs w:val="0"/>
          <w:noProof/>
          <w:kern w:val="2"/>
          <w:sz w:val="24"/>
          <w14:ligatures w14:val="standardContextual"/>
        </w:rPr>
      </w:pPr>
      <w:hyperlink w:anchor="_Toc229070342" w:history="1">
        <w:r w:rsidRPr="009F4229">
          <w:rPr>
            <w:rStyle w:val="Hyperlink"/>
            <w:noProof/>
          </w:rPr>
          <w:t>Figure 23</w:t>
        </w:r>
        <w:r>
          <w:rPr>
            <w:noProof/>
            <w:webHidden/>
          </w:rPr>
          <w:tab/>
        </w:r>
        <w:r>
          <w:rPr>
            <w:noProof/>
            <w:webHidden/>
          </w:rPr>
          <w:fldChar w:fldCharType="begin"/>
        </w:r>
        <w:r>
          <w:rPr>
            <w:noProof/>
            <w:webHidden/>
          </w:rPr>
          <w:instrText xml:space="preserve"> PAGEREF _Toc229070342 \h </w:instrText>
        </w:r>
        <w:r>
          <w:rPr>
            <w:noProof/>
            <w:webHidden/>
          </w:rPr>
        </w:r>
        <w:r>
          <w:rPr>
            <w:noProof/>
            <w:webHidden/>
          </w:rPr>
          <w:fldChar w:fldCharType="separate"/>
        </w:r>
        <w:r>
          <w:rPr>
            <w:noProof/>
            <w:webHidden/>
          </w:rPr>
          <w:t>89</w:t>
        </w:r>
        <w:r>
          <w:rPr>
            <w:noProof/>
            <w:webHidden/>
          </w:rPr>
          <w:fldChar w:fldCharType="end"/>
        </w:r>
      </w:hyperlink>
    </w:p>
    <w:p w14:paraId="5657B3EA" w14:textId="4E3AACBF" w:rsidR="003B1856" w:rsidRDefault="003B1856">
      <w:pPr>
        <w:pStyle w:val="TableofFigures"/>
        <w:tabs>
          <w:tab w:val="right" w:leader="dot" w:pos="9350"/>
        </w:tabs>
        <w:rPr>
          <w:rFonts w:cstheme="minorBidi"/>
          <w:i w:val="0"/>
          <w:iCs w:val="0"/>
          <w:noProof/>
          <w:kern w:val="2"/>
          <w:sz w:val="24"/>
          <w14:ligatures w14:val="standardContextual"/>
        </w:rPr>
      </w:pPr>
      <w:hyperlink w:anchor="_Toc229070343" w:history="1">
        <w:r w:rsidRPr="009F4229">
          <w:rPr>
            <w:rStyle w:val="Hyperlink"/>
            <w:noProof/>
          </w:rPr>
          <w:t>Figure 24</w:t>
        </w:r>
        <w:r>
          <w:rPr>
            <w:noProof/>
            <w:webHidden/>
          </w:rPr>
          <w:tab/>
        </w:r>
        <w:r>
          <w:rPr>
            <w:noProof/>
            <w:webHidden/>
          </w:rPr>
          <w:fldChar w:fldCharType="begin"/>
        </w:r>
        <w:r>
          <w:rPr>
            <w:noProof/>
            <w:webHidden/>
          </w:rPr>
          <w:instrText xml:space="preserve"> PAGEREF _Toc229070343 \h </w:instrText>
        </w:r>
        <w:r>
          <w:rPr>
            <w:noProof/>
            <w:webHidden/>
          </w:rPr>
        </w:r>
        <w:r>
          <w:rPr>
            <w:noProof/>
            <w:webHidden/>
          </w:rPr>
          <w:fldChar w:fldCharType="separate"/>
        </w:r>
        <w:r>
          <w:rPr>
            <w:noProof/>
            <w:webHidden/>
          </w:rPr>
          <w:t>90</w:t>
        </w:r>
        <w:r>
          <w:rPr>
            <w:noProof/>
            <w:webHidden/>
          </w:rPr>
          <w:fldChar w:fldCharType="end"/>
        </w:r>
      </w:hyperlink>
    </w:p>
    <w:p w14:paraId="7D9E01A7" w14:textId="334616F1" w:rsidR="003B1856" w:rsidRDefault="003B1856">
      <w:pPr>
        <w:pStyle w:val="TableofFigures"/>
        <w:tabs>
          <w:tab w:val="right" w:leader="dot" w:pos="9350"/>
        </w:tabs>
        <w:rPr>
          <w:rFonts w:cstheme="minorBidi"/>
          <w:i w:val="0"/>
          <w:iCs w:val="0"/>
          <w:noProof/>
          <w:kern w:val="2"/>
          <w:sz w:val="24"/>
          <w14:ligatures w14:val="standardContextual"/>
        </w:rPr>
      </w:pPr>
      <w:hyperlink w:anchor="_Toc229070344" w:history="1">
        <w:r w:rsidRPr="009F4229">
          <w:rPr>
            <w:rStyle w:val="Hyperlink"/>
            <w:noProof/>
          </w:rPr>
          <w:t>Figure 25</w:t>
        </w:r>
        <w:r>
          <w:rPr>
            <w:noProof/>
            <w:webHidden/>
          </w:rPr>
          <w:tab/>
        </w:r>
        <w:r>
          <w:rPr>
            <w:noProof/>
            <w:webHidden/>
          </w:rPr>
          <w:fldChar w:fldCharType="begin"/>
        </w:r>
        <w:r>
          <w:rPr>
            <w:noProof/>
            <w:webHidden/>
          </w:rPr>
          <w:instrText xml:space="preserve"> PAGEREF _Toc229070344 \h </w:instrText>
        </w:r>
        <w:r>
          <w:rPr>
            <w:noProof/>
            <w:webHidden/>
          </w:rPr>
        </w:r>
        <w:r>
          <w:rPr>
            <w:noProof/>
            <w:webHidden/>
          </w:rPr>
          <w:fldChar w:fldCharType="separate"/>
        </w:r>
        <w:r>
          <w:rPr>
            <w:noProof/>
            <w:webHidden/>
          </w:rPr>
          <w:t>91</w:t>
        </w:r>
        <w:r>
          <w:rPr>
            <w:noProof/>
            <w:webHidden/>
          </w:rPr>
          <w:fldChar w:fldCharType="end"/>
        </w:r>
      </w:hyperlink>
    </w:p>
    <w:p w14:paraId="31B26838" w14:textId="271D59CF" w:rsidR="003B1856" w:rsidRDefault="003B1856">
      <w:pPr>
        <w:pStyle w:val="TableofFigures"/>
        <w:tabs>
          <w:tab w:val="right" w:leader="dot" w:pos="9350"/>
        </w:tabs>
        <w:rPr>
          <w:rFonts w:cstheme="minorBidi"/>
          <w:i w:val="0"/>
          <w:iCs w:val="0"/>
          <w:noProof/>
          <w:kern w:val="2"/>
          <w:sz w:val="24"/>
          <w14:ligatures w14:val="standardContextual"/>
        </w:rPr>
      </w:pPr>
      <w:hyperlink w:anchor="_Toc229070345" w:history="1">
        <w:r w:rsidRPr="009F4229">
          <w:rPr>
            <w:rStyle w:val="Hyperlink"/>
            <w:noProof/>
          </w:rPr>
          <w:t>Figure 26</w:t>
        </w:r>
        <w:r>
          <w:rPr>
            <w:noProof/>
            <w:webHidden/>
          </w:rPr>
          <w:tab/>
        </w:r>
        <w:r>
          <w:rPr>
            <w:noProof/>
            <w:webHidden/>
          </w:rPr>
          <w:fldChar w:fldCharType="begin"/>
        </w:r>
        <w:r>
          <w:rPr>
            <w:noProof/>
            <w:webHidden/>
          </w:rPr>
          <w:instrText xml:space="preserve"> PAGEREF _Toc229070345 \h </w:instrText>
        </w:r>
        <w:r>
          <w:rPr>
            <w:noProof/>
            <w:webHidden/>
          </w:rPr>
        </w:r>
        <w:r>
          <w:rPr>
            <w:noProof/>
            <w:webHidden/>
          </w:rPr>
          <w:fldChar w:fldCharType="separate"/>
        </w:r>
        <w:r>
          <w:rPr>
            <w:noProof/>
            <w:webHidden/>
          </w:rPr>
          <w:t>91</w:t>
        </w:r>
        <w:r>
          <w:rPr>
            <w:noProof/>
            <w:webHidden/>
          </w:rPr>
          <w:fldChar w:fldCharType="end"/>
        </w:r>
      </w:hyperlink>
    </w:p>
    <w:p w14:paraId="2454EC42" w14:textId="423A7370" w:rsidR="003B1856" w:rsidRDefault="003B1856">
      <w:pPr>
        <w:pStyle w:val="TableofFigures"/>
        <w:tabs>
          <w:tab w:val="right" w:leader="dot" w:pos="9350"/>
        </w:tabs>
        <w:rPr>
          <w:rFonts w:cstheme="minorBidi"/>
          <w:i w:val="0"/>
          <w:iCs w:val="0"/>
          <w:noProof/>
          <w:kern w:val="2"/>
          <w:sz w:val="24"/>
          <w14:ligatures w14:val="standardContextual"/>
        </w:rPr>
      </w:pPr>
      <w:hyperlink w:anchor="_Toc229070346" w:history="1">
        <w:r w:rsidRPr="009F4229">
          <w:rPr>
            <w:rStyle w:val="Hyperlink"/>
            <w:noProof/>
          </w:rPr>
          <w:t>Figure 27</w:t>
        </w:r>
        <w:r>
          <w:rPr>
            <w:noProof/>
            <w:webHidden/>
          </w:rPr>
          <w:tab/>
        </w:r>
        <w:r>
          <w:rPr>
            <w:noProof/>
            <w:webHidden/>
          </w:rPr>
          <w:fldChar w:fldCharType="begin"/>
        </w:r>
        <w:r>
          <w:rPr>
            <w:noProof/>
            <w:webHidden/>
          </w:rPr>
          <w:instrText xml:space="preserve"> PAGEREF _Toc229070346 \h </w:instrText>
        </w:r>
        <w:r>
          <w:rPr>
            <w:noProof/>
            <w:webHidden/>
          </w:rPr>
        </w:r>
        <w:r>
          <w:rPr>
            <w:noProof/>
            <w:webHidden/>
          </w:rPr>
          <w:fldChar w:fldCharType="separate"/>
        </w:r>
        <w:r>
          <w:rPr>
            <w:noProof/>
            <w:webHidden/>
          </w:rPr>
          <w:t>106</w:t>
        </w:r>
        <w:r>
          <w:rPr>
            <w:noProof/>
            <w:webHidden/>
          </w:rPr>
          <w:fldChar w:fldCharType="end"/>
        </w:r>
      </w:hyperlink>
    </w:p>
    <w:p w14:paraId="68F8777E" w14:textId="4ED6108D" w:rsidR="003B1856" w:rsidRDefault="003B1856">
      <w:pPr>
        <w:pStyle w:val="TableofFigures"/>
        <w:tabs>
          <w:tab w:val="right" w:leader="dot" w:pos="9350"/>
        </w:tabs>
        <w:rPr>
          <w:rFonts w:cstheme="minorBidi"/>
          <w:i w:val="0"/>
          <w:iCs w:val="0"/>
          <w:noProof/>
          <w:kern w:val="2"/>
          <w:sz w:val="24"/>
          <w14:ligatures w14:val="standardContextual"/>
        </w:rPr>
      </w:pPr>
      <w:hyperlink w:anchor="_Toc229070347" w:history="1">
        <w:r w:rsidRPr="009F4229">
          <w:rPr>
            <w:rStyle w:val="Hyperlink"/>
            <w:noProof/>
          </w:rPr>
          <w:t>Figure 28 - 2 Output for N = 5</w:t>
        </w:r>
        <w:r>
          <w:rPr>
            <w:noProof/>
            <w:webHidden/>
          </w:rPr>
          <w:tab/>
        </w:r>
        <w:r>
          <w:rPr>
            <w:noProof/>
            <w:webHidden/>
          </w:rPr>
          <w:fldChar w:fldCharType="begin"/>
        </w:r>
        <w:r>
          <w:rPr>
            <w:noProof/>
            <w:webHidden/>
          </w:rPr>
          <w:instrText xml:space="preserve"> PAGEREF _Toc229070347 \h </w:instrText>
        </w:r>
        <w:r>
          <w:rPr>
            <w:noProof/>
            <w:webHidden/>
          </w:rPr>
        </w:r>
        <w:r>
          <w:rPr>
            <w:noProof/>
            <w:webHidden/>
          </w:rPr>
          <w:fldChar w:fldCharType="separate"/>
        </w:r>
        <w:r>
          <w:rPr>
            <w:noProof/>
            <w:webHidden/>
          </w:rPr>
          <w:t>106</w:t>
        </w:r>
        <w:r>
          <w:rPr>
            <w:noProof/>
            <w:webHidden/>
          </w:rPr>
          <w:fldChar w:fldCharType="end"/>
        </w:r>
      </w:hyperlink>
    </w:p>
    <w:p w14:paraId="1F0CFC9C" w14:textId="61AB950F" w:rsidR="003B1856" w:rsidRDefault="003B1856">
      <w:pPr>
        <w:pStyle w:val="TableofFigures"/>
        <w:tabs>
          <w:tab w:val="right" w:leader="dot" w:pos="9350"/>
        </w:tabs>
        <w:rPr>
          <w:rFonts w:cstheme="minorBidi"/>
          <w:i w:val="0"/>
          <w:iCs w:val="0"/>
          <w:noProof/>
          <w:kern w:val="2"/>
          <w:sz w:val="24"/>
          <w14:ligatures w14:val="standardContextual"/>
        </w:rPr>
      </w:pPr>
      <w:hyperlink w:anchor="_Toc229070348" w:history="1">
        <w:r w:rsidRPr="009F4229">
          <w:rPr>
            <w:rStyle w:val="Hyperlink"/>
            <w:noProof/>
          </w:rPr>
          <w:t>Figure 29</w:t>
        </w:r>
        <w:r>
          <w:rPr>
            <w:noProof/>
            <w:webHidden/>
          </w:rPr>
          <w:tab/>
        </w:r>
        <w:r>
          <w:rPr>
            <w:noProof/>
            <w:webHidden/>
          </w:rPr>
          <w:fldChar w:fldCharType="begin"/>
        </w:r>
        <w:r>
          <w:rPr>
            <w:noProof/>
            <w:webHidden/>
          </w:rPr>
          <w:instrText xml:space="preserve"> PAGEREF _Toc229070348 \h </w:instrText>
        </w:r>
        <w:r>
          <w:rPr>
            <w:noProof/>
            <w:webHidden/>
          </w:rPr>
        </w:r>
        <w:r>
          <w:rPr>
            <w:noProof/>
            <w:webHidden/>
          </w:rPr>
          <w:fldChar w:fldCharType="separate"/>
        </w:r>
        <w:r>
          <w:rPr>
            <w:noProof/>
            <w:webHidden/>
          </w:rPr>
          <w:t>107</w:t>
        </w:r>
        <w:r>
          <w:rPr>
            <w:noProof/>
            <w:webHidden/>
          </w:rPr>
          <w:fldChar w:fldCharType="end"/>
        </w:r>
      </w:hyperlink>
    </w:p>
    <w:p w14:paraId="5043AC5C" w14:textId="39A62525" w:rsidR="003B1856" w:rsidRDefault="003B1856">
      <w:pPr>
        <w:pStyle w:val="TableofFigures"/>
        <w:tabs>
          <w:tab w:val="right" w:leader="dot" w:pos="9350"/>
        </w:tabs>
        <w:rPr>
          <w:rFonts w:cstheme="minorBidi"/>
          <w:i w:val="0"/>
          <w:iCs w:val="0"/>
          <w:noProof/>
          <w:kern w:val="2"/>
          <w:sz w:val="24"/>
          <w14:ligatures w14:val="standardContextual"/>
        </w:rPr>
      </w:pPr>
      <w:hyperlink w:anchor="_Toc229070349" w:history="1">
        <w:r w:rsidRPr="009F4229">
          <w:rPr>
            <w:rStyle w:val="Hyperlink"/>
            <w:noProof/>
          </w:rPr>
          <w:t>Figure 30</w:t>
        </w:r>
        <w:r>
          <w:rPr>
            <w:noProof/>
            <w:webHidden/>
          </w:rPr>
          <w:tab/>
        </w:r>
        <w:r>
          <w:rPr>
            <w:noProof/>
            <w:webHidden/>
          </w:rPr>
          <w:fldChar w:fldCharType="begin"/>
        </w:r>
        <w:r>
          <w:rPr>
            <w:noProof/>
            <w:webHidden/>
          </w:rPr>
          <w:instrText xml:space="preserve"> PAGEREF _Toc229070349 \h </w:instrText>
        </w:r>
        <w:r>
          <w:rPr>
            <w:noProof/>
            <w:webHidden/>
          </w:rPr>
        </w:r>
        <w:r>
          <w:rPr>
            <w:noProof/>
            <w:webHidden/>
          </w:rPr>
          <w:fldChar w:fldCharType="separate"/>
        </w:r>
        <w:r>
          <w:rPr>
            <w:noProof/>
            <w:webHidden/>
          </w:rPr>
          <w:t>157</w:t>
        </w:r>
        <w:r>
          <w:rPr>
            <w:noProof/>
            <w:webHidden/>
          </w:rPr>
          <w:fldChar w:fldCharType="end"/>
        </w:r>
      </w:hyperlink>
    </w:p>
    <w:p w14:paraId="4F382E65" w14:textId="315D92CA" w:rsidR="003B1856" w:rsidRDefault="003B1856">
      <w:pPr>
        <w:pStyle w:val="TableofFigures"/>
        <w:tabs>
          <w:tab w:val="right" w:leader="dot" w:pos="9350"/>
        </w:tabs>
        <w:rPr>
          <w:rFonts w:cstheme="minorBidi"/>
          <w:i w:val="0"/>
          <w:iCs w:val="0"/>
          <w:noProof/>
          <w:kern w:val="2"/>
          <w:sz w:val="24"/>
          <w14:ligatures w14:val="standardContextual"/>
        </w:rPr>
      </w:pPr>
      <w:hyperlink w:anchor="_Toc229070350" w:history="1">
        <w:r w:rsidRPr="009F4229">
          <w:rPr>
            <w:rStyle w:val="Hyperlink"/>
            <w:noProof/>
          </w:rPr>
          <w:t>Figure 31</w:t>
        </w:r>
        <w:r>
          <w:rPr>
            <w:noProof/>
            <w:webHidden/>
          </w:rPr>
          <w:tab/>
        </w:r>
        <w:r>
          <w:rPr>
            <w:noProof/>
            <w:webHidden/>
          </w:rPr>
          <w:fldChar w:fldCharType="begin"/>
        </w:r>
        <w:r>
          <w:rPr>
            <w:noProof/>
            <w:webHidden/>
          </w:rPr>
          <w:instrText xml:space="preserve"> PAGEREF _Toc229070350 \h </w:instrText>
        </w:r>
        <w:r>
          <w:rPr>
            <w:noProof/>
            <w:webHidden/>
          </w:rPr>
        </w:r>
        <w:r>
          <w:rPr>
            <w:noProof/>
            <w:webHidden/>
          </w:rPr>
          <w:fldChar w:fldCharType="separate"/>
        </w:r>
        <w:r>
          <w:rPr>
            <w:noProof/>
            <w:webHidden/>
          </w:rPr>
          <w:t>158</w:t>
        </w:r>
        <w:r>
          <w:rPr>
            <w:noProof/>
            <w:webHidden/>
          </w:rPr>
          <w:fldChar w:fldCharType="end"/>
        </w:r>
      </w:hyperlink>
    </w:p>
    <w:p w14:paraId="3958C4E3" w14:textId="240033E0" w:rsidR="003B1856" w:rsidRDefault="003B1856">
      <w:pPr>
        <w:pStyle w:val="TableofFigures"/>
        <w:tabs>
          <w:tab w:val="right" w:leader="dot" w:pos="9350"/>
        </w:tabs>
        <w:rPr>
          <w:rFonts w:cstheme="minorBidi"/>
          <w:i w:val="0"/>
          <w:iCs w:val="0"/>
          <w:noProof/>
          <w:kern w:val="2"/>
          <w:sz w:val="24"/>
          <w14:ligatures w14:val="standardContextual"/>
        </w:rPr>
      </w:pPr>
      <w:hyperlink w:anchor="_Toc229070351" w:history="1">
        <w:r w:rsidRPr="009F4229">
          <w:rPr>
            <w:rStyle w:val="Hyperlink"/>
            <w:noProof/>
          </w:rPr>
          <w:t>Figure 32</w:t>
        </w:r>
        <w:r>
          <w:rPr>
            <w:noProof/>
            <w:webHidden/>
          </w:rPr>
          <w:tab/>
        </w:r>
        <w:r>
          <w:rPr>
            <w:noProof/>
            <w:webHidden/>
          </w:rPr>
          <w:fldChar w:fldCharType="begin"/>
        </w:r>
        <w:r>
          <w:rPr>
            <w:noProof/>
            <w:webHidden/>
          </w:rPr>
          <w:instrText xml:space="preserve"> PAGEREF _Toc229070351 \h </w:instrText>
        </w:r>
        <w:r>
          <w:rPr>
            <w:noProof/>
            <w:webHidden/>
          </w:rPr>
        </w:r>
        <w:r>
          <w:rPr>
            <w:noProof/>
            <w:webHidden/>
          </w:rPr>
          <w:fldChar w:fldCharType="separate"/>
        </w:r>
        <w:r>
          <w:rPr>
            <w:noProof/>
            <w:webHidden/>
          </w:rPr>
          <w:t>167</w:t>
        </w:r>
        <w:r>
          <w:rPr>
            <w:noProof/>
            <w:webHidden/>
          </w:rPr>
          <w:fldChar w:fldCharType="end"/>
        </w:r>
      </w:hyperlink>
    </w:p>
    <w:p w14:paraId="1D861D65" w14:textId="51E8A496" w:rsidR="003B1856" w:rsidRDefault="003B1856">
      <w:pPr>
        <w:pStyle w:val="TableofFigures"/>
        <w:tabs>
          <w:tab w:val="right" w:leader="dot" w:pos="9350"/>
        </w:tabs>
        <w:rPr>
          <w:rFonts w:cstheme="minorBidi"/>
          <w:i w:val="0"/>
          <w:iCs w:val="0"/>
          <w:noProof/>
          <w:kern w:val="2"/>
          <w:sz w:val="24"/>
          <w14:ligatures w14:val="standardContextual"/>
        </w:rPr>
      </w:pPr>
      <w:hyperlink w:anchor="_Toc229070352" w:history="1">
        <w:r w:rsidRPr="009F4229">
          <w:rPr>
            <w:rStyle w:val="Hyperlink"/>
            <w:noProof/>
          </w:rPr>
          <w:t>Figure 33</w:t>
        </w:r>
        <w:r>
          <w:rPr>
            <w:noProof/>
            <w:webHidden/>
          </w:rPr>
          <w:tab/>
        </w:r>
        <w:r>
          <w:rPr>
            <w:noProof/>
            <w:webHidden/>
          </w:rPr>
          <w:fldChar w:fldCharType="begin"/>
        </w:r>
        <w:r>
          <w:rPr>
            <w:noProof/>
            <w:webHidden/>
          </w:rPr>
          <w:instrText xml:space="preserve"> PAGEREF _Toc229070352 \h </w:instrText>
        </w:r>
        <w:r>
          <w:rPr>
            <w:noProof/>
            <w:webHidden/>
          </w:rPr>
        </w:r>
        <w:r>
          <w:rPr>
            <w:noProof/>
            <w:webHidden/>
          </w:rPr>
          <w:fldChar w:fldCharType="separate"/>
        </w:r>
        <w:r>
          <w:rPr>
            <w:noProof/>
            <w:webHidden/>
          </w:rPr>
          <w:t>168</w:t>
        </w:r>
        <w:r>
          <w:rPr>
            <w:noProof/>
            <w:webHidden/>
          </w:rPr>
          <w:fldChar w:fldCharType="end"/>
        </w:r>
      </w:hyperlink>
    </w:p>
    <w:p w14:paraId="3D2278DE" w14:textId="25E3EB5C" w:rsidR="003B1856" w:rsidRDefault="003B1856">
      <w:pPr>
        <w:pStyle w:val="TableofFigures"/>
        <w:tabs>
          <w:tab w:val="right" w:leader="dot" w:pos="9350"/>
        </w:tabs>
        <w:rPr>
          <w:rFonts w:cstheme="minorBidi"/>
          <w:i w:val="0"/>
          <w:iCs w:val="0"/>
          <w:noProof/>
          <w:kern w:val="2"/>
          <w:sz w:val="24"/>
          <w14:ligatures w14:val="standardContextual"/>
        </w:rPr>
      </w:pPr>
      <w:hyperlink w:anchor="_Toc229070353" w:history="1">
        <w:r w:rsidRPr="009F4229">
          <w:rPr>
            <w:rStyle w:val="Hyperlink"/>
            <w:noProof/>
          </w:rPr>
          <w:t>Figure 34</w:t>
        </w:r>
        <w:r>
          <w:rPr>
            <w:noProof/>
            <w:webHidden/>
          </w:rPr>
          <w:tab/>
        </w:r>
        <w:r>
          <w:rPr>
            <w:noProof/>
            <w:webHidden/>
          </w:rPr>
          <w:fldChar w:fldCharType="begin"/>
        </w:r>
        <w:r>
          <w:rPr>
            <w:noProof/>
            <w:webHidden/>
          </w:rPr>
          <w:instrText xml:space="preserve"> PAGEREF _Toc229070353 \h </w:instrText>
        </w:r>
        <w:r>
          <w:rPr>
            <w:noProof/>
            <w:webHidden/>
          </w:rPr>
        </w:r>
        <w:r>
          <w:rPr>
            <w:noProof/>
            <w:webHidden/>
          </w:rPr>
          <w:fldChar w:fldCharType="separate"/>
        </w:r>
        <w:r>
          <w:rPr>
            <w:noProof/>
            <w:webHidden/>
          </w:rPr>
          <w:t>178</w:t>
        </w:r>
        <w:r>
          <w:rPr>
            <w:noProof/>
            <w:webHidden/>
          </w:rPr>
          <w:fldChar w:fldCharType="end"/>
        </w:r>
      </w:hyperlink>
    </w:p>
    <w:p w14:paraId="6E83B9EF" w14:textId="3C49D0FC" w:rsidR="003B1856" w:rsidRDefault="003B1856">
      <w:pPr>
        <w:pStyle w:val="TableofFigures"/>
        <w:tabs>
          <w:tab w:val="right" w:leader="dot" w:pos="9350"/>
        </w:tabs>
        <w:rPr>
          <w:rFonts w:cstheme="minorBidi"/>
          <w:i w:val="0"/>
          <w:iCs w:val="0"/>
          <w:noProof/>
          <w:kern w:val="2"/>
          <w:sz w:val="24"/>
          <w14:ligatures w14:val="standardContextual"/>
        </w:rPr>
      </w:pPr>
      <w:hyperlink w:anchor="_Toc229070354" w:history="1">
        <w:r w:rsidRPr="009F4229">
          <w:rPr>
            <w:rStyle w:val="Hyperlink"/>
            <w:noProof/>
          </w:rPr>
          <w:t>Figure 35</w:t>
        </w:r>
        <w:r>
          <w:rPr>
            <w:noProof/>
            <w:webHidden/>
          </w:rPr>
          <w:tab/>
        </w:r>
        <w:r>
          <w:rPr>
            <w:noProof/>
            <w:webHidden/>
          </w:rPr>
          <w:fldChar w:fldCharType="begin"/>
        </w:r>
        <w:r>
          <w:rPr>
            <w:noProof/>
            <w:webHidden/>
          </w:rPr>
          <w:instrText xml:space="preserve"> PAGEREF _Toc229070354 \h </w:instrText>
        </w:r>
        <w:r>
          <w:rPr>
            <w:noProof/>
            <w:webHidden/>
          </w:rPr>
        </w:r>
        <w:r>
          <w:rPr>
            <w:noProof/>
            <w:webHidden/>
          </w:rPr>
          <w:fldChar w:fldCharType="separate"/>
        </w:r>
        <w:r>
          <w:rPr>
            <w:noProof/>
            <w:webHidden/>
          </w:rPr>
          <w:t>179</w:t>
        </w:r>
        <w:r>
          <w:rPr>
            <w:noProof/>
            <w:webHidden/>
          </w:rPr>
          <w:fldChar w:fldCharType="end"/>
        </w:r>
      </w:hyperlink>
    </w:p>
    <w:p w14:paraId="4E80E522" w14:textId="0428C274" w:rsidR="003B1856" w:rsidRDefault="003B1856">
      <w:pPr>
        <w:pStyle w:val="TableofFigures"/>
        <w:tabs>
          <w:tab w:val="right" w:leader="dot" w:pos="9350"/>
        </w:tabs>
        <w:rPr>
          <w:rFonts w:cstheme="minorBidi"/>
          <w:i w:val="0"/>
          <w:iCs w:val="0"/>
          <w:noProof/>
          <w:kern w:val="2"/>
          <w:sz w:val="24"/>
          <w14:ligatures w14:val="standardContextual"/>
        </w:rPr>
      </w:pPr>
      <w:hyperlink w:anchor="_Toc229070355" w:history="1">
        <w:r w:rsidRPr="009F4229">
          <w:rPr>
            <w:rStyle w:val="Hyperlink"/>
            <w:noProof/>
          </w:rPr>
          <w:t>Figure 36</w:t>
        </w:r>
        <w:r>
          <w:rPr>
            <w:noProof/>
            <w:webHidden/>
          </w:rPr>
          <w:tab/>
        </w:r>
        <w:r>
          <w:rPr>
            <w:noProof/>
            <w:webHidden/>
          </w:rPr>
          <w:fldChar w:fldCharType="begin"/>
        </w:r>
        <w:r>
          <w:rPr>
            <w:noProof/>
            <w:webHidden/>
          </w:rPr>
          <w:instrText xml:space="preserve"> PAGEREF _Toc229070355 \h </w:instrText>
        </w:r>
        <w:r>
          <w:rPr>
            <w:noProof/>
            <w:webHidden/>
          </w:rPr>
        </w:r>
        <w:r>
          <w:rPr>
            <w:noProof/>
            <w:webHidden/>
          </w:rPr>
          <w:fldChar w:fldCharType="separate"/>
        </w:r>
        <w:r>
          <w:rPr>
            <w:noProof/>
            <w:webHidden/>
          </w:rPr>
          <w:t>184</w:t>
        </w:r>
        <w:r>
          <w:rPr>
            <w:noProof/>
            <w:webHidden/>
          </w:rPr>
          <w:fldChar w:fldCharType="end"/>
        </w:r>
      </w:hyperlink>
    </w:p>
    <w:p w14:paraId="41E324FD" w14:textId="027F13B3" w:rsidR="003B1856" w:rsidRDefault="003B1856">
      <w:pPr>
        <w:pStyle w:val="TableofFigures"/>
        <w:tabs>
          <w:tab w:val="right" w:leader="dot" w:pos="9350"/>
        </w:tabs>
        <w:rPr>
          <w:rFonts w:cstheme="minorBidi"/>
          <w:i w:val="0"/>
          <w:iCs w:val="0"/>
          <w:noProof/>
          <w:kern w:val="2"/>
          <w:sz w:val="24"/>
          <w14:ligatures w14:val="standardContextual"/>
        </w:rPr>
      </w:pPr>
      <w:hyperlink w:anchor="_Toc229070356" w:history="1">
        <w:r w:rsidRPr="009F4229">
          <w:rPr>
            <w:rStyle w:val="Hyperlink"/>
            <w:noProof/>
          </w:rPr>
          <w:t>Figure 37 -Example Cut in a weighted graph</w:t>
        </w:r>
        <w:r>
          <w:rPr>
            <w:noProof/>
            <w:webHidden/>
          </w:rPr>
          <w:tab/>
        </w:r>
        <w:r>
          <w:rPr>
            <w:noProof/>
            <w:webHidden/>
          </w:rPr>
          <w:fldChar w:fldCharType="begin"/>
        </w:r>
        <w:r>
          <w:rPr>
            <w:noProof/>
            <w:webHidden/>
          </w:rPr>
          <w:instrText xml:space="preserve"> PAGEREF _Toc229070356 \h </w:instrText>
        </w:r>
        <w:r>
          <w:rPr>
            <w:noProof/>
            <w:webHidden/>
          </w:rPr>
        </w:r>
        <w:r>
          <w:rPr>
            <w:noProof/>
            <w:webHidden/>
          </w:rPr>
          <w:fldChar w:fldCharType="separate"/>
        </w:r>
        <w:r>
          <w:rPr>
            <w:noProof/>
            <w:webHidden/>
          </w:rPr>
          <w:t>184</w:t>
        </w:r>
        <w:r>
          <w:rPr>
            <w:noProof/>
            <w:webHidden/>
          </w:rPr>
          <w:fldChar w:fldCharType="end"/>
        </w:r>
      </w:hyperlink>
    </w:p>
    <w:p w14:paraId="420EDD5E" w14:textId="49B404F8" w:rsidR="003B1856" w:rsidRDefault="003B1856">
      <w:pPr>
        <w:pStyle w:val="TableofFigures"/>
        <w:tabs>
          <w:tab w:val="right" w:leader="dot" w:pos="9350"/>
        </w:tabs>
        <w:rPr>
          <w:rFonts w:cstheme="minorBidi"/>
          <w:i w:val="0"/>
          <w:iCs w:val="0"/>
          <w:noProof/>
          <w:kern w:val="2"/>
          <w:sz w:val="24"/>
          <w14:ligatures w14:val="standardContextual"/>
        </w:rPr>
      </w:pPr>
      <w:hyperlink w:anchor="_Toc229070357" w:history="1">
        <w:r w:rsidRPr="009F4229">
          <w:rPr>
            <w:rStyle w:val="Hyperlink"/>
            <w:noProof/>
          </w:rPr>
          <w:t>Figure 38</w:t>
        </w:r>
        <w:r>
          <w:rPr>
            <w:noProof/>
            <w:webHidden/>
          </w:rPr>
          <w:tab/>
        </w:r>
        <w:r>
          <w:rPr>
            <w:noProof/>
            <w:webHidden/>
          </w:rPr>
          <w:fldChar w:fldCharType="begin"/>
        </w:r>
        <w:r>
          <w:rPr>
            <w:noProof/>
            <w:webHidden/>
          </w:rPr>
          <w:instrText xml:space="preserve"> PAGEREF _Toc229070357 \h </w:instrText>
        </w:r>
        <w:r>
          <w:rPr>
            <w:noProof/>
            <w:webHidden/>
          </w:rPr>
        </w:r>
        <w:r>
          <w:rPr>
            <w:noProof/>
            <w:webHidden/>
          </w:rPr>
          <w:fldChar w:fldCharType="separate"/>
        </w:r>
        <w:r>
          <w:rPr>
            <w:noProof/>
            <w:webHidden/>
          </w:rPr>
          <w:t>191</w:t>
        </w:r>
        <w:r>
          <w:rPr>
            <w:noProof/>
            <w:webHidden/>
          </w:rPr>
          <w:fldChar w:fldCharType="end"/>
        </w:r>
      </w:hyperlink>
    </w:p>
    <w:p w14:paraId="4F4F48B9" w14:textId="2AAB76E7" w:rsidR="003B1856" w:rsidRDefault="003B1856">
      <w:pPr>
        <w:pStyle w:val="TableofFigures"/>
        <w:tabs>
          <w:tab w:val="right" w:leader="dot" w:pos="9350"/>
        </w:tabs>
        <w:rPr>
          <w:rFonts w:cstheme="minorBidi"/>
          <w:i w:val="0"/>
          <w:iCs w:val="0"/>
          <w:noProof/>
          <w:kern w:val="2"/>
          <w:sz w:val="24"/>
          <w14:ligatures w14:val="standardContextual"/>
        </w:rPr>
      </w:pPr>
      <w:hyperlink w:anchor="_Toc229070358" w:history="1">
        <w:r w:rsidRPr="009F4229">
          <w:rPr>
            <w:rStyle w:val="Hyperlink"/>
            <w:noProof/>
          </w:rPr>
          <w:t>Figure 39 -Previous example</w:t>
        </w:r>
        <w:r>
          <w:rPr>
            <w:noProof/>
            <w:webHidden/>
          </w:rPr>
          <w:tab/>
        </w:r>
        <w:r>
          <w:rPr>
            <w:noProof/>
            <w:webHidden/>
          </w:rPr>
          <w:fldChar w:fldCharType="begin"/>
        </w:r>
        <w:r>
          <w:rPr>
            <w:noProof/>
            <w:webHidden/>
          </w:rPr>
          <w:instrText xml:space="preserve"> PAGEREF _Toc229070358 \h </w:instrText>
        </w:r>
        <w:r>
          <w:rPr>
            <w:noProof/>
            <w:webHidden/>
          </w:rPr>
        </w:r>
        <w:r>
          <w:rPr>
            <w:noProof/>
            <w:webHidden/>
          </w:rPr>
          <w:fldChar w:fldCharType="separate"/>
        </w:r>
        <w:r>
          <w:rPr>
            <w:noProof/>
            <w:webHidden/>
          </w:rPr>
          <w:t>191</w:t>
        </w:r>
        <w:r>
          <w:rPr>
            <w:noProof/>
            <w:webHidden/>
          </w:rPr>
          <w:fldChar w:fldCharType="end"/>
        </w:r>
      </w:hyperlink>
    </w:p>
    <w:p w14:paraId="2FA5B86D" w14:textId="24FE459C" w:rsidR="003B1856" w:rsidRDefault="003B1856">
      <w:pPr>
        <w:pStyle w:val="TableofFigures"/>
        <w:tabs>
          <w:tab w:val="right" w:leader="dot" w:pos="9350"/>
        </w:tabs>
        <w:rPr>
          <w:rFonts w:cstheme="minorBidi"/>
          <w:i w:val="0"/>
          <w:iCs w:val="0"/>
          <w:noProof/>
          <w:kern w:val="2"/>
          <w:sz w:val="24"/>
          <w14:ligatures w14:val="standardContextual"/>
        </w:rPr>
      </w:pPr>
      <w:hyperlink w:anchor="_Toc229070359" w:history="1">
        <w:r w:rsidRPr="009F4229">
          <w:rPr>
            <w:rStyle w:val="Hyperlink"/>
            <w:noProof/>
          </w:rPr>
          <w:t>Figure 40</w:t>
        </w:r>
        <w:r>
          <w:rPr>
            <w:noProof/>
            <w:webHidden/>
          </w:rPr>
          <w:tab/>
        </w:r>
        <w:r>
          <w:rPr>
            <w:noProof/>
            <w:webHidden/>
          </w:rPr>
          <w:fldChar w:fldCharType="begin"/>
        </w:r>
        <w:r>
          <w:rPr>
            <w:noProof/>
            <w:webHidden/>
          </w:rPr>
          <w:instrText xml:space="preserve"> PAGEREF _Toc229070359 \h </w:instrText>
        </w:r>
        <w:r>
          <w:rPr>
            <w:noProof/>
            <w:webHidden/>
          </w:rPr>
        </w:r>
        <w:r>
          <w:rPr>
            <w:noProof/>
            <w:webHidden/>
          </w:rPr>
          <w:fldChar w:fldCharType="separate"/>
        </w:r>
        <w:r>
          <w:rPr>
            <w:noProof/>
            <w:webHidden/>
          </w:rPr>
          <w:t>194</w:t>
        </w:r>
        <w:r>
          <w:rPr>
            <w:noProof/>
            <w:webHidden/>
          </w:rPr>
          <w:fldChar w:fldCharType="end"/>
        </w:r>
      </w:hyperlink>
    </w:p>
    <w:p w14:paraId="03A0F190" w14:textId="1732D57F" w:rsidR="003B1856" w:rsidRDefault="003B1856">
      <w:pPr>
        <w:pStyle w:val="TableofFigures"/>
        <w:tabs>
          <w:tab w:val="right" w:leader="dot" w:pos="9350"/>
        </w:tabs>
        <w:rPr>
          <w:rFonts w:cstheme="minorBidi"/>
          <w:i w:val="0"/>
          <w:iCs w:val="0"/>
          <w:noProof/>
          <w:kern w:val="2"/>
          <w:sz w:val="24"/>
          <w14:ligatures w14:val="standardContextual"/>
        </w:rPr>
      </w:pPr>
      <w:hyperlink w:anchor="_Toc229070360" w:history="1">
        <w:r w:rsidRPr="009F4229">
          <w:rPr>
            <w:rStyle w:val="Hyperlink"/>
            <w:noProof/>
          </w:rPr>
          <w:t>Figure 41</w:t>
        </w:r>
        <w:r>
          <w:rPr>
            <w:noProof/>
            <w:webHidden/>
          </w:rPr>
          <w:tab/>
        </w:r>
        <w:r>
          <w:rPr>
            <w:noProof/>
            <w:webHidden/>
          </w:rPr>
          <w:fldChar w:fldCharType="begin"/>
        </w:r>
        <w:r>
          <w:rPr>
            <w:noProof/>
            <w:webHidden/>
          </w:rPr>
          <w:instrText xml:space="preserve"> PAGEREF _Toc229070360 \h </w:instrText>
        </w:r>
        <w:r>
          <w:rPr>
            <w:noProof/>
            <w:webHidden/>
          </w:rPr>
        </w:r>
        <w:r>
          <w:rPr>
            <w:noProof/>
            <w:webHidden/>
          </w:rPr>
          <w:fldChar w:fldCharType="separate"/>
        </w:r>
        <w:r>
          <w:rPr>
            <w:noProof/>
            <w:webHidden/>
          </w:rPr>
          <w:t>199</w:t>
        </w:r>
        <w:r>
          <w:rPr>
            <w:noProof/>
            <w:webHidden/>
          </w:rPr>
          <w:fldChar w:fldCharType="end"/>
        </w:r>
      </w:hyperlink>
    </w:p>
    <w:p w14:paraId="505FCB1F" w14:textId="58773817" w:rsidR="003B1856" w:rsidRDefault="003B1856">
      <w:pPr>
        <w:pStyle w:val="TableofFigures"/>
        <w:tabs>
          <w:tab w:val="right" w:leader="dot" w:pos="9350"/>
        </w:tabs>
        <w:rPr>
          <w:rFonts w:cstheme="minorBidi"/>
          <w:i w:val="0"/>
          <w:iCs w:val="0"/>
          <w:noProof/>
          <w:kern w:val="2"/>
          <w:sz w:val="24"/>
          <w14:ligatures w14:val="standardContextual"/>
        </w:rPr>
      </w:pPr>
      <w:hyperlink w:anchor="_Toc229070361" w:history="1">
        <w:r w:rsidRPr="009F4229">
          <w:rPr>
            <w:rStyle w:val="Hyperlink"/>
            <w:noProof/>
          </w:rPr>
          <w:t>Figure 42 - Weighted Graph for this example</w:t>
        </w:r>
        <w:r>
          <w:rPr>
            <w:noProof/>
            <w:webHidden/>
          </w:rPr>
          <w:tab/>
        </w:r>
        <w:r>
          <w:rPr>
            <w:noProof/>
            <w:webHidden/>
          </w:rPr>
          <w:fldChar w:fldCharType="begin"/>
        </w:r>
        <w:r>
          <w:rPr>
            <w:noProof/>
            <w:webHidden/>
          </w:rPr>
          <w:instrText xml:space="preserve"> PAGEREF _Toc229070361 \h </w:instrText>
        </w:r>
        <w:r>
          <w:rPr>
            <w:noProof/>
            <w:webHidden/>
          </w:rPr>
        </w:r>
        <w:r>
          <w:rPr>
            <w:noProof/>
            <w:webHidden/>
          </w:rPr>
          <w:fldChar w:fldCharType="separate"/>
        </w:r>
        <w:r>
          <w:rPr>
            <w:noProof/>
            <w:webHidden/>
          </w:rPr>
          <w:t>199</w:t>
        </w:r>
        <w:r>
          <w:rPr>
            <w:noProof/>
            <w:webHidden/>
          </w:rPr>
          <w:fldChar w:fldCharType="end"/>
        </w:r>
      </w:hyperlink>
    </w:p>
    <w:p w14:paraId="06004BBE" w14:textId="1CD088A0" w:rsidR="003B1856" w:rsidRDefault="003B1856">
      <w:pPr>
        <w:pStyle w:val="TableofFigures"/>
        <w:tabs>
          <w:tab w:val="right" w:leader="dot" w:pos="9350"/>
        </w:tabs>
        <w:rPr>
          <w:rFonts w:cstheme="minorBidi"/>
          <w:i w:val="0"/>
          <w:iCs w:val="0"/>
          <w:noProof/>
          <w:kern w:val="2"/>
          <w:sz w:val="24"/>
          <w14:ligatures w14:val="standardContextual"/>
        </w:rPr>
      </w:pPr>
      <w:hyperlink w:anchor="_Toc229070362" w:history="1">
        <w:r w:rsidRPr="009F4229">
          <w:rPr>
            <w:rStyle w:val="Hyperlink"/>
            <w:noProof/>
          </w:rPr>
          <w:t>Figure 43</w:t>
        </w:r>
        <w:r>
          <w:rPr>
            <w:noProof/>
            <w:webHidden/>
          </w:rPr>
          <w:tab/>
        </w:r>
        <w:r>
          <w:rPr>
            <w:noProof/>
            <w:webHidden/>
          </w:rPr>
          <w:fldChar w:fldCharType="begin"/>
        </w:r>
        <w:r>
          <w:rPr>
            <w:noProof/>
            <w:webHidden/>
          </w:rPr>
          <w:instrText xml:space="preserve"> PAGEREF _Toc229070362 \h </w:instrText>
        </w:r>
        <w:r>
          <w:rPr>
            <w:noProof/>
            <w:webHidden/>
          </w:rPr>
        </w:r>
        <w:r>
          <w:rPr>
            <w:noProof/>
            <w:webHidden/>
          </w:rPr>
          <w:fldChar w:fldCharType="separate"/>
        </w:r>
        <w:r>
          <w:rPr>
            <w:noProof/>
            <w:webHidden/>
          </w:rPr>
          <w:t>199</w:t>
        </w:r>
        <w:r>
          <w:rPr>
            <w:noProof/>
            <w:webHidden/>
          </w:rPr>
          <w:fldChar w:fldCharType="end"/>
        </w:r>
      </w:hyperlink>
    </w:p>
    <w:p w14:paraId="54666594" w14:textId="7513C8F1" w:rsidR="003B1856" w:rsidRDefault="003B1856">
      <w:pPr>
        <w:pStyle w:val="TableofFigures"/>
        <w:tabs>
          <w:tab w:val="right" w:leader="dot" w:pos="9350"/>
        </w:tabs>
        <w:rPr>
          <w:rFonts w:cstheme="minorBidi"/>
          <w:i w:val="0"/>
          <w:iCs w:val="0"/>
          <w:noProof/>
          <w:kern w:val="2"/>
          <w:sz w:val="24"/>
          <w14:ligatures w14:val="standardContextual"/>
        </w:rPr>
      </w:pPr>
      <w:hyperlink w:anchor="_Toc229070363" w:history="1">
        <w:r w:rsidRPr="009F4229">
          <w:rPr>
            <w:rStyle w:val="Hyperlink"/>
            <w:noProof/>
          </w:rPr>
          <w:t>Figure 44 - Initial partition and its cut weight computed from crossing edges.</w:t>
        </w:r>
        <w:r>
          <w:rPr>
            <w:noProof/>
            <w:webHidden/>
          </w:rPr>
          <w:tab/>
        </w:r>
        <w:r>
          <w:rPr>
            <w:noProof/>
            <w:webHidden/>
          </w:rPr>
          <w:fldChar w:fldCharType="begin"/>
        </w:r>
        <w:r>
          <w:rPr>
            <w:noProof/>
            <w:webHidden/>
          </w:rPr>
          <w:instrText xml:space="preserve"> PAGEREF _Toc229070363 \h </w:instrText>
        </w:r>
        <w:r>
          <w:rPr>
            <w:noProof/>
            <w:webHidden/>
          </w:rPr>
        </w:r>
        <w:r>
          <w:rPr>
            <w:noProof/>
            <w:webHidden/>
          </w:rPr>
          <w:fldChar w:fldCharType="separate"/>
        </w:r>
        <w:r>
          <w:rPr>
            <w:noProof/>
            <w:webHidden/>
          </w:rPr>
          <w:t>199</w:t>
        </w:r>
        <w:r>
          <w:rPr>
            <w:noProof/>
            <w:webHidden/>
          </w:rPr>
          <w:fldChar w:fldCharType="end"/>
        </w:r>
      </w:hyperlink>
    </w:p>
    <w:p w14:paraId="7753C963" w14:textId="050C5409" w:rsidR="003B1856" w:rsidRDefault="003B1856">
      <w:pPr>
        <w:pStyle w:val="TableofFigures"/>
        <w:tabs>
          <w:tab w:val="right" w:leader="dot" w:pos="9350"/>
        </w:tabs>
        <w:rPr>
          <w:rFonts w:cstheme="minorBidi"/>
          <w:i w:val="0"/>
          <w:iCs w:val="0"/>
          <w:noProof/>
          <w:kern w:val="2"/>
          <w:sz w:val="24"/>
          <w14:ligatures w14:val="standardContextual"/>
        </w:rPr>
      </w:pPr>
      <w:hyperlink w:anchor="_Toc229070364" w:history="1">
        <w:r w:rsidRPr="009F4229">
          <w:rPr>
            <w:rStyle w:val="Hyperlink"/>
            <w:noProof/>
          </w:rPr>
          <w:t>Figure 45</w:t>
        </w:r>
        <w:r>
          <w:rPr>
            <w:noProof/>
            <w:webHidden/>
          </w:rPr>
          <w:tab/>
        </w:r>
        <w:r>
          <w:rPr>
            <w:noProof/>
            <w:webHidden/>
          </w:rPr>
          <w:fldChar w:fldCharType="begin"/>
        </w:r>
        <w:r>
          <w:rPr>
            <w:noProof/>
            <w:webHidden/>
          </w:rPr>
          <w:instrText xml:space="preserve"> PAGEREF _Toc229070364 \h </w:instrText>
        </w:r>
        <w:r>
          <w:rPr>
            <w:noProof/>
            <w:webHidden/>
          </w:rPr>
        </w:r>
        <w:r>
          <w:rPr>
            <w:noProof/>
            <w:webHidden/>
          </w:rPr>
          <w:fldChar w:fldCharType="separate"/>
        </w:r>
        <w:r>
          <w:rPr>
            <w:noProof/>
            <w:webHidden/>
          </w:rPr>
          <w:t>200</w:t>
        </w:r>
        <w:r>
          <w:rPr>
            <w:noProof/>
            <w:webHidden/>
          </w:rPr>
          <w:fldChar w:fldCharType="end"/>
        </w:r>
      </w:hyperlink>
    </w:p>
    <w:p w14:paraId="6461C702" w14:textId="446CC226" w:rsidR="003B1856" w:rsidRDefault="003B1856">
      <w:pPr>
        <w:pStyle w:val="TableofFigures"/>
        <w:tabs>
          <w:tab w:val="right" w:leader="dot" w:pos="9350"/>
        </w:tabs>
        <w:rPr>
          <w:rFonts w:cstheme="minorBidi"/>
          <w:i w:val="0"/>
          <w:iCs w:val="0"/>
          <w:noProof/>
          <w:kern w:val="2"/>
          <w:sz w:val="24"/>
          <w14:ligatures w14:val="standardContextual"/>
        </w:rPr>
      </w:pPr>
      <w:hyperlink w:anchor="_Toc229070365" w:history="1">
        <w:r w:rsidRPr="009F4229">
          <w:rPr>
            <w:rStyle w:val="Hyperlink"/>
            <w:noProof/>
          </w:rPr>
          <w:t>Figure 46 - Delta calculation for flipping one vertex using only incident edges.</w:t>
        </w:r>
        <w:r>
          <w:rPr>
            <w:noProof/>
            <w:webHidden/>
          </w:rPr>
          <w:tab/>
        </w:r>
        <w:r>
          <w:rPr>
            <w:noProof/>
            <w:webHidden/>
          </w:rPr>
          <w:fldChar w:fldCharType="begin"/>
        </w:r>
        <w:r>
          <w:rPr>
            <w:noProof/>
            <w:webHidden/>
          </w:rPr>
          <w:instrText xml:space="preserve"> PAGEREF _Toc229070365 \h </w:instrText>
        </w:r>
        <w:r>
          <w:rPr>
            <w:noProof/>
            <w:webHidden/>
          </w:rPr>
        </w:r>
        <w:r>
          <w:rPr>
            <w:noProof/>
            <w:webHidden/>
          </w:rPr>
          <w:fldChar w:fldCharType="separate"/>
        </w:r>
        <w:r>
          <w:rPr>
            <w:noProof/>
            <w:webHidden/>
          </w:rPr>
          <w:t>200</w:t>
        </w:r>
        <w:r>
          <w:rPr>
            <w:noProof/>
            <w:webHidden/>
          </w:rPr>
          <w:fldChar w:fldCharType="end"/>
        </w:r>
      </w:hyperlink>
    </w:p>
    <w:p w14:paraId="161C953C" w14:textId="75F127CA" w:rsidR="003B1856" w:rsidRDefault="003B1856">
      <w:pPr>
        <w:pStyle w:val="TableofFigures"/>
        <w:tabs>
          <w:tab w:val="right" w:leader="dot" w:pos="9350"/>
        </w:tabs>
        <w:rPr>
          <w:rFonts w:cstheme="minorBidi"/>
          <w:i w:val="0"/>
          <w:iCs w:val="0"/>
          <w:noProof/>
          <w:kern w:val="2"/>
          <w:sz w:val="24"/>
          <w14:ligatures w14:val="standardContextual"/>
        </w:rPr>
      </w:pPr>
      <w:hyperlink w:anchor="_Toc229070366" w:history="1">
        <w:r w:rsidRPr="009F4229">
          <w:rPr>
            <w:rStyle w:val="Hyperlink"/>
            <w:noProof/>
          </w:rPr>
          <w:t>Figure 47</w:t>
        </w:r>
        <w:r>
          <w:rPr>
            <w:noProof/>
            <w:webHidden/>
          </w:rPr>
          <w:tab/>
        </w:r>
        <w:r>
          <w:rPr>
            <w:noProof/>
            <w:webHidden/>
          </w:rPr>
          <w:fldChar w:fldCharType="begin"/>
        </w:r>
        <w:r>
          <w:rPr>
            <w:noProof/>
            <w:webHidden/>
          </w:rPr>
          <w:instrText xml:space="preserve"> PAGEREF _Toc229070366 \h </w:instrText>
        </w:r>
        <w:r>
          <w:rPr>
            <w:noProof/>
            <w:webHidden/>
          </w:rPr>
        </w:r>
        <w:r>
          <w:rPr>
            <w:noProof/>
            <w:webHidden/>
          </w:rPr>
          <w:fldChar w:fldCharType="separate"/>
        </w:r>
        <w:r>
          <w:rPr>
            <w:noProof/>
            <w:webHidden/>
          </w:rPr>
          <w:t>201</w:t>
        </w:r>
        <w:r>
          <w:rPr>
            <w:noProof/>
            <w:webHidden/>
          </w:rPr>
          <w:fldChar w:fldCharType="end"/>
        </w:r>
      </w:hyperlink>
    </w:p>
    <w:p w14:paraId="6195DBC9" w14:textId="2178B09F" w:rsidR="003B1856" w:rsidRDefault="003B1856">
      <w:pPr>
        <w:pStyle w:val="TableofFigures"/>
        <w:tabs>
          <w:tab w:val="right" w:leader="dot" w:pos="9350"/>
        </w:tabs>
        <w:rPr>
          <w:rFonts w:cstheme="minorBidi"/>
          <w:i w:val="0"/>
          <w:iCs w:val="0"/>
          <w:noProof/>
          <w:kern w:val="2"/>
          <w:sz w:val="24"/>
          <w14:ligatures w14:val="standardContextual"/>
        </w:rPr>
      </w:pPr>
      <w:hyperlink w:anchor="_Toc229070367" w:history="1">
        <w:r w:rsidRPr="009F4229">
          <w:rPr>
            <w:rStyle w:val="Hyperlink"/>
            <w:noProof/>
          </w:rPr>
          <w:t>Figure 48 -Partition after one improving move, resulting in a smaller cut weight.</w:t>
        </w:r>
        <w:r>
          <w:rPr>
            <w:noProof/>
            <w:webHidden/>
          </w:rPr>
          <w:tab/>
        </w:r>
        <w:r>
          <w:rPr>
            <w:noProof/>
            <w:webHidden/>
          </w:rPr>
          <w:fldChar w:fldCharType="begin"/>
        </w:r>
        <w:r>
          <w:rPr>
            <w:noProof/>
            <w:webHidden/>
          </w:rPr>
          <w:instrText xml:space="preserve"> PAGEREF _Toc229070367 \h </w:instrText>
        </w:r>
        <w:r>
          <w:rPr>
            <w:noProof/>
            <w:webHidden/>
          </w:rPr>
        </w:r>
        <w:r>
          <w:rPr>
            <w:noProof/>
            <w:webHidden/>
          </w:rPr>
          <w:fldChar w:fldCharType="separate"/>
        </w:r>
        <w:r>
          <w:rPr>
            <w:noProof/>
            <w:webHidden/>
          </w:rPr>
          <w:t>201</w:t>
        </w:r>
        <w:r>
          <w:rPr>
            <w:noProof/>
            <w:webHidden/>
          </w:rPr>
          <w:fldChar w:fldCharType="end"/>
        </w:r>
      </w:hyperlink>
    </w:p>
    <w:p w14:paraId="4D1DA8AD" w14:textId="1656427B" w:rsidR="003B1856" w:rsidRDefault="003B1856">
      <w:pPr>
        <w:pStyle w:val="TableofFigures"/>
        <w:tabs>
          <w:tab w:val="right" w:leader="dot" w:pos="9350"/>
        </w:tabs>
        <w:rPr>
          <w:rFonts w:cstheme="minorBidi"/>
          <w:i w:val="0"/>
          <w:iCs w:val="0"/>
          <w:noProof/>
          <w:kern w:val="2"/>
          <w:sz w:val="24"/>
          <w14:ligatures w14:val="standardContextual"/>
        </w:rPr>
      </w:pPr>
      <w:hyperlink w:anchor="_Toc229070368" w:history="1">
        <w:r w:rsidRPr="009F4229">
          <w:rPr>
            <w:rStyle w:val="Hyperlink"/>
            <w:noProof/>
          </w:rPr>
          <w:t>Figure 49</w:t>
        </w:r>
        <w:r>
          <w:rPr>
            <w:noProof/>
            <w:webHidden/>
          </w:rPr>
          <w:tab/>
        </w:r>
        <w:r>
          <w:rPr>
            <w:noProof/>
            <w:webHidden/>
          </w:rPr>
          <w:fldChar w:fldCharType="begin"/>
        </w:r>
        <w:r>
          <w:rPr>
            <w:noProof/>
            <w:webHidden/>
          </w:rPr>
          <w:instrText xml:space="preserve"> PAGEREF _Toc229070368 \h </w:instrText>
        </w:r>
        <w:r>
          <w:rPr>
            <w:noProof/>
            <w:webHidden/>
          </w:rPr>
        </w:r>
        <w:r>
          <w:rPr>
            <w:noProof/>
            <w:webHidden/>
          </w:rPr>
          <w:fldChar w:fldCharType="separate"/>
        </w:r>
        <w:r>
          <w:rPr>
            <w:noProof/>
            <w:webHidden/>
          </w:rPr>
          <w:t>220</w:t>
        </w:r>
        <w:r>
          <w:rPr>
            <w:noProof/>
            <w:webHidden/>
          </w:rPr>
          <w:fldChar w:fldCharType="end"/>
        </w:r>
      </w:hyperlink>
    </w:p>
    <w:p w14:paraId="05DCDBF4" w14:textId="0B40FE4D" w:rsidR="003B1856" w:rsidRDefault="003B1856">
      <w:pPr>
        <w:pStyle w:val="TableofFigures"/>
        <w:tabs>
          <w:tab w:val="right" w:leader="dot" w:pos="9350"/>
        </w:tabs>
        <w:rPr>
          <w:rFonts w:cstheme="minorBidi"/>
          <w:i w:val="0"/>
          <w:iCs w:val="0"/>
          <w:noProof/>
          <w:kern w:val="2"/>
          <w:sz w:val="24"/>
          <w14:ligatures w14:val="standardContextual"/>
        </w:rPr>
      </w:pPr>
      <w:hyperlink w:anchor="_Toc229070369" w:history="1">
        <w:r w:rsidRPr="009F4229">
          <w:rPr>
            <w:rStyle w:val="Hyperlink"/>
            <w:noProof/>
          </w:rPr>
          <w:t>Figure 50</w:t>
        </w:r>
        <w:r>
          <w:rPr>
            <w:noProof/>
            <w:webHidden/>
          </w:rPr>
          <w:tab/>
        </w:r>
        <w:r>
          <w:rPr>
            <w:noProof/>
            <w:webHidden/>
          </w:rPr>
          <w:fldChar w:fldCharType="begin"/>
        </w:r>
        <w:r>
          <w:rPr>
            <w:noProof/>
            <w:webHidden/>
          </w:rPr>
          <w:instrText xml:space="preserve"> PAGEREF _Toc229070369 \h </w:instrText>
        </w:r>
        <w:r>
          <w:rPr>
            <w:noProof/>
            <w:webHidden/>
          </w:rPr>
        </w:r>
        <w:r>
          <w:rPr>
            <w:noProof/>
            <w:webHidden/>
          </w:rPr>
          <w:fldChar w:fldCharType="separate"/>
        </w:r>
        <w:r>
          <w:rPr>
            <w:noProof/>
            <w:webHidden/>
          </w:rPr>
          <w:t>220</w:t>
        </w:r>
        <w:r>
          <w:rPr>
            <w:noProof/>
            <w:webHidden/>
          </w:rPr>
          <w:fldChar w:fldCharType="end"/>
        </w:r>
      </w:hyperlink>
    </w:p>
    <w:p w14:paraId="04EED0B9" w14:textId="62142717" w:rsidR="003B1856" w:rsidRDefault="003B1856">
      <w:pPr>
        <w:pStyle w:val="TableofFigures"/>
        <w:tabs>
          <w:tab w:val="right" w:leader="dot" w:pos="9350"/>
        </w:tabs>
        <w:rPr>
          <w:rFonts w:cstheme="minorBidi"/>
          <w:i w:val="0"/>
          <w:iCs w:val="0"/>
          <w:noProof/>
          <w:kern w:val="2"/>
          <w:sz w:val="24"/>
          <w14:ligatures w14:val="standardContextual"/>
        </w:rPr>
      </w:pPr>
      <w:hyperlink w:anchor="_Toc229070370" w:history="1">
        <w:r w:rsidRPr="009F4229">
          <w:rPr>
            <w:rStyle w:val="Hyperlink"/>
            <w:noProof/>
          </w:rPr>
          <w:t>Figure 51</w:t>
        </w:r>
        <w:r>
          <w:rPr>
            <w:noProof/>
            <w:webHidden/>
          </w:rPr>
          <w:tab/>
        </w:r>
        <w:r>
          <w:rPr>
            <w:noProof/>
            <w:webHidden/>
          </w:rPr>
          <w:fldChar w:fldCharType="begin"/>
        </w:r>
        <w:r>
          <w:rPr>
            <w:noProof/>
            <w:webHidden/>
          </w:rPr>
          <w:instrText xml:space="preserve"> PAGEREF _Toc229070370 \h </w:instrText>
        </w:r>
        <w:r>
          <w:rPr>
            <w:noProof/>
            <w:webHidden/>
          </w:rPr>
        </w:r>
        <w:r>
          <w:rPr>
            <w:noProof/>
            <w:webHidden/>
          </w:rPr>
          <w:fldChar w:fldCharType="separate"/>
        </w:r>
        <w:r>
          <w:rPr>
            <w:noProof/>
            <w:webHidden/>
          </w:rPr>
          <w:t>221</w:t>
        </w:r>
        <w:r>
          <w:rPr>
            <w:noProof/>
            <w:webHidden/>
          </w:rPr>
          <w:fldChar w:fldCharType="end"/>
        </w:r>
      </w:hyperlink>
    </w:p>
    <w:p w14:paraId="58C9FBB5" w14:textId="5A5DC2DF" w:rsidR="003B1856" w:rsidRDefault="003B1856">
      <w:pPr>
        <w:pStyle w:val="TableofFigures"/>
        <w:tabs>
          <w:tab w:val="right" w:leader="dot" w:pos="9350"/>
        </w:tabs>
        <w:rPr>
          <w:rFonts w:cstheme="minorBidi"/>
          <w:i w:val="0"/>
          <w:iCs w:val="0"/>
          <w:noProof/>
          <w:kern w:val="2"/>
          <w:sz w:val="24"/>
          <w14:ligatures w14:val="standardContextual"/>
        </w:rPr>
      </w:pPr>
      <w:hyperlink w:anchor="_Toc229070371" w:history="1">
        <w:r w:rsidRPr="009F4229">
          <w:rPr>
            <w:rStyle w:val="Hyperlink"/>
            <w:noProof/>
          </w:rPr>
          <w:t>Figure 52</w:t>
        </w:r>
        <w:r>
          <w:rPr>
            <w:noProof/>
            <w:webHidden/>
          </w:rPr>
          <w:tab/>
        </w:r>
        <w:r>
          <w:rPr>
            <w:noProof/>
            <w:webHidden/>
          </w:rPr>
          <w:fldChar w:fldCharType="begin"/>
        </w:r>
        <w:r>
          <w:rPr>
            <w:noProof/>
            <w:webHidden/>
          </w:rPr>
          <w:instrText xml:space="preserve"> PAGEREF _Toc229070371 \h </w:instrText>
        </w:r>
        <w:r>
          <w:rPr>
            <w:noProof/>
            <w:webHidden/>
          </w:rPr>
        </w:r>
        <w:r>
          <w:rPr>
            <w:noProof/>
            <w:webHidden/>
          </w:rPr>
          <w:fldChar w:fldCharType="separate"/>
        </w:r>
        <w:r>
          <w:rPr>
            <w:noProof/>
            <w:webHidden/>
          </w:rPr>
          <w:t>251</w:t>
        </w:r>
        <w:r>
          <w:rPr>
            <w:noProof/>
            <w:webHidden/>
          </w:rPr>
          <w:fldChar w:fldCharType="end"/>
        </w:r>
      </w:hyperlink>
    </w:p>
    <w:p w14:paraId="57CA38ED" w14:textId="477D6E3B" w:rsidR="003B1856" w:rsidRDefault="003B1856">
      <w:pPr>
        <w:pStyle w:val="TableofFigures"/>
        <w:tabs>
          <w:tab w:val="right" w:leader="dot" w:pos="9350"/>
        </w:tabs>
        <w:rPr>
          <w:rFonts w:cstheme="minorBidi"/>
          <w:i w:val="0"/>
          <w:iCs w:val="0"/>
          <w:noProof/>
          <w:kern w:val="2"/>
          <w:sz w:val="24"/>
          <w14:ligatures w14:val="standardContextual"/>
        </w:rPr>
      </w:pPr>
      <w:hyperlink w:anchor="_Toc229070372" w:history="1">
        <w:r w:rsidRPr="009F4229">
          <w:rPr>
            <w:rStyle w:val="Hyperlink"/>
            <w:noProof/>
          </w:rPr>
          <w:t>Figure 53</w:t>
        </w:r>
        <w:r>
          <w:rPr>
            <w:noProof/>
            <w:webHidden/>
          </w:rPr>
          <w:tab/>
        </w:r>
        <w:r>
          <w:rPr>
            <w:noProof/>
            <w:webHidden/>
          </w:rPr>
          <w:fldChar w:fldCharType="begin"/>
        </w:r>
        <w:r>
          <w:rPr>
            <w:noProof/>
            <w:webHidden/>
          </w:rPr>
          <w:instrText xml:space="preserve"> PAGEREF _Toc229070372 \h </w:instrText>
        </w:r>
        <w:r>
          <w:rPr>
            <w:noProof/>
            <w:webHidden/>
          </w:rPr>
        </w:r>
        <w:r>
          <w:rPr>
            <w:noProof/>
            <w:webHidden/>
          </w:rPr>
          <w:fldChar w:fldCharType="separate"/>
        </w:r>
        <w:r>
          <w:rPr>
            <w:noProof/>
            <w:webHidden/>
          </w:rPr>
          <w:t>251</w:t>
        </w:r>
        <w:r>
          <w:rPr>
            <w:noProof/>
            <w:webHidden/>
          </w:rPr>
          <w:fldChar w:fldCharType="end"/>
        </w:r>
      </w:hyperlink>
    </w:p>
    <w:p w14:paraId="03F6C4B4" w14:textId="7979C861" w:rsidR="003B1856" w:rsidRDefault="003B1856">
      <w:pPr>
        <w:pStyle w:val="TableofFigures"/>
        <w:tabs>
          <w:tab w:val="right" w:leader="dot" w:pos="9350"/>
        </w:tabs>
        <w:rPr>
          <w:rFonts w:cstheme="minorBidi"/>
          <w:i w:val="0"/>
          <w:iCs w:val="0"/>
          <w:noProof/>
          <w:kern w:val="2"/>
          <w:sz w:val="24"/>
          <w14:ligatures w14:val="standardContextual"/>
        </w:rPr>
      </w:pPr>
      <w:hyperlink w:anchor="_Toc229070373" w:history="1">
        <w:r w:rsidRPr="009F4229">
          <w:rPr>
            <w:rStyle w:val="Hyperlink"/>
            <w:noProof/>
          </w:rPr>
          <w:t>Figure 54</w:t>
        </w:r>
        <w:r>
          <w:rPr>
            <w:noProof/>
            <w:webHidden/>
          </w:rPr>
          <w:tab/>
        </w:r>
        <w:r>
          <w:rPr>
            <w:noProof/>
            <w:webHidden/>
          </w:rPr>
          <w:fldChar w:fldCharType="begin"/>
        </w:r>
        <w:r>
          <w:rPr>
            <w:noProof/>
            <w:webHidden/>
          </w:rPr>
          <w:instrText xml:space="preserve"> PAGEREF _Toc229070373 \h </w:instrText>
        </w:r>
        <w:r>
          <w:rPr>
            <w:noProof/>
            <w:webHidden/>
          </w:rPr>
        </w:r>
        <w:r>
          <w:rPr>
            <w:noProof/>
            <w:webHidden/>
          </w:rPr>
          <w:fldChar w:fldCharType="separate"/>
        </w:r>
        <w:r>
          <w:rPr>
            <w:noProof/>
            <w:webHidden/>
          </w:rPr>
          <w:t>252</w:t>
        </w:r>
        <w:r>
          <w:rPr>
            <w:noProof/>
            <w:webHidden/>
          </w:rPr>
          <w:fldChar w:fldCharType="end"/>
        </w:r>
      </w:hyperlink>
    </w:p>
    <w:p w14:paraId="2CE4D062" w14:textId="0D4A1BE6" w:rsidR="003B1856" w:rsidRDefault="003B1856">
      <w:pPr>
        <w:pStyle w:val="TableofFigures"/>
        <w:tabs>
          <w:tab w:val="right" w:leader="dot" w:pos="9350"/>
        </w:tabs>
        <w:rPr>
          <w:rFonts w:cstheme="minorBidi"/>
          <w:i w:val="0"/>
          <w:iCs w:val="0"/>
          <w:noProof/>
          <w:kern w:val="2"/>
          <w:sz w:val="24"/>
          <w14:ligatures w14:val="standardContextual"/>
        </w:rPr>
      </w:pPr>
      <w:hyperlink w:anchor="_Toc229070374" w:history="1">
        <w:r w:rsidRPr="009F4229">
          <w:rPr>
            <w:rStyle w:val="Hyperlink"/>
            <w:noProof/>
          </w:rPr>
          <w:t>Figure 55</w:t>
        </w:r>
        <w:r>
          <w:rPr>
            <w:noProof/>
            <w:webHidden/>
          </w:rPr>
          <w:tab/>
        </w:r>
        <w:r>
          <w:rPr>
            <w:noProof/>
            <w:webHidden/>
          </w:rPr>
          <w:fldChar w:fldCharType="begin"/>
        </w:r>
        <w:r>
          <w:rPr>
            <w:noProof/>
            <w:webHidden/>
          </w:rPr>
          <w:instrText xml:space="preserve"> PAGEREF _Toc229070374 \h </w:instrText>
        </w:r>
        <w:r>
          <w:rPr>
            <w:noProof/>
            <w:webHidden/>
          </w:rPr>
        </w:r>
        <w:r>
          <w:rPr>
            <w:noProof/>
            <w:webHidden/>
          </w:rPr>
          <w:fldChar w:fldCharType="separate"/>
        </w:r>
        <w:r>
          <w:rPr>
            <w:noProof/>
            <w:webHidden/>
          </w:rPr>
          <w:t>253</w:t>
        </w:r>
        <w:r>
          <w:rPr>
            <w:noProof/>
            <w:webHidden/>
          </w:rPr>
          <w:fldChar w:fldCharType="end"/>
        </w:r>
      </w:hyperlink>
    </w:p>
    <w:p w14:paraId="611B12C5" w14:textId="481ADAC6" w:rsidR="003B1856" w:rsidRDefault="003B1856">
      <w:pPr>
        <w:pStyle w:val="TableofFigures"/>
        <w:tabs>
          <w:tab w:val="right" w:leader="dot" w:pos="9350"/>
        </w:tabs>
        <w:rPr>
          <w:rFonts w:cstheme="minorBidi"/>
          <w:i w:val="0"/>
          <w:iCs w:val="0"/>
          <w:noProof/>
          <w:kern w:val="2"/>
          <w:sz w:val="24"/>
          <w14:ligatures w14:val="standardContextual"/>
        </w:rPr>
      </w:pPr>
      <w:hyperlink w:anchor="_Toc229070375" w:history="1">
        <w:r w:rsidRPr="009F4229">
          <w:rPr>
            <w:rStyle w:val="Hyperlink"/>
            <w:noProof/>
          </w:rPr>
          <w:t>Figure 56</w:t>
        </w:r>
        <w:r>
          <w:rPr>
            <w:noProof/>
            <w:webHidden/>
          </w:rPr>
          <w:tab/>
        </w:r>
        <w:r>
          <w:rPr>
            <w:noProof/>
            <w:webHidden/>
          </w:rPr>
          <w:fldChar w:fldCharType="begin"/>
        </w:r>
        <w:r>
          <w:rPr>
            <w:noProof/>
            <w:webHidden/>
          </w:rPr>
          <w:instrText xml:space="preserve"> PAGEREF _Toc229070375 \h </w:instrText>
        </w:r>
        <w:r>
          <w:rPr>
            <w:noProof/>
            <w:webHidden/>
          </w:rPr>
        </w:r>
        <w:r>
          <w:rPr>
            <w:noProof/>
            <w:webHidden/>
          </w:rPr>
          <w:fldChar w:fldCharType="separate"/>
        </w:r>
        <w:r>
          <w:rPr>
            <w:noProof/>
            <w:webHidden/>
          </w:rPr>
          <w:t>264</w:t>
        </w:r>
        <w:r>
          <w:rPr>
            <w:noProof/>
            <w:webHidden/>
          </w:rPr>
          <w:fldChar w:fldCharType="end"/>
        </w:r>
      </w:hyperlink>
    </w:p>
    <w:p w14:paraId="66AC013B" w14:textId="5EC69938" w:rsidR="003B1856" w:rsidRDefault="003B1856">
      <w:pPr>
        <w:pStyle w:val="TableofFigures"/>
        <w:tabs>
          <w:tab w:val="right" w:leader="dot" w:pos="9350"/>
        </w:tabs>
        <w:rPr>
          <w:rFonts w:cstheme="minorBidi"/>
          <w:i w:val="0"/>
          <w:iCs w:val="0"/>
          <w:noProof/>
          <w:kern w:val="2"/>
          <w:sz w:val="24"/>
          <w14:ligatures w14:val="standardContextual"/>
        </w:rPr>
      </w:pPr>
      <w:hyperlink w:anchor="_Toc229070376" w:history="1">
        <w:r w:rsidRPr="009F4229">
          <w:rPr>
            <w:rStyle w:val="Hyperlink"/>
            <w:noProof/>
          </w:rPr>
          <w:t>Figure 64 Main function</w:t>
        </w:r>
        <w:r>
          <w:rPr>
            <w:noProof/>
            <w:webHidden/>
          </w:rPr>
          <w:tab/>
        </w:r>
        <w:r>
          <w:rPr>
            <w:noProof/>
            <w:webHidden/>
          </w:rPr>
          <w:fldChar w:fldCharType="begin"/>
        </w:r>
        <w:r>
          <w:rPr>
            <w:noProof/>
            <w:webHidden/>
          </w:rPr>
          <w:instrText xml:space="preserve"> PAGEREF _Toc229070376 \h </w:instrText>
        </w:r>
        <w:r>
          <w:rPr>
            <w:noProof/>
            <w:webHidden/>
          </w:rPr>
        </w:r>
        <w:r>
          <w:rPr>
            <w:noProof/>
            <w:webHidden/>
          </w:rPr>
          <w:fldChar w:fldCharType="separate"/>
        </w:r>
        <w:r>
          <w:rPr>
            <w:noProof/>
            <w:webHidden/>
          </w:rPr>
          <w:t>264</w:t>
        </w:r>
        <w:r>
          <w:rPr>
            <w:noProof/>
            <w:webHidden/>
          </w:rPr>
          <w:fldChar w:fldCharType="end"/>
        </w:r>
      </w:hyperlink>
    </w:p>
    <w:p w14:paraId="6FB82353" w14:textId="4D6BCF7F" w:rsidR="003B1856" w:rsidRDefault="003B1856">
      <w:pPr>
        <w:pStyle w:val="TableofFigures"/>
        <w:tabs>
          <w:tab w:val="right" w:leader="dot" w:pos="9350"/>
        </w:tabs>
        <w:rPr>
          <w:rFonts w:cstheme="minorBidi"/>
          <w:i w:val="0"/>
          <w:iCs w:val="0"/>
          <w:noProof/>
          <w:kern w:val="2"/>
          <w:sz w:val="24"/>
          <w14:ligatures w14:val="standardContextual"/>
        </w:rPr>
      </w:pPr>
      <w:hyperlink w:anchor="_Toc229070377" w:history="1">
        <w:r w:rsidRPr="009F4229">
          <w:rPr>
            <w:rStyle w:val="Hyperlink"/>
            <w:noProof/>
          </w:rPr>
          <w:t>Figure 58</w:t>
        </w:r>
        <w:r>
          <w:rPr>
            <w:noProof/>
            <w:webHidden/>
          </w:rPr>
          <w:tab/>
        </w:r>
        <w:r>
          <w:rPr>
            <w:noProof/>
            <w:webHidden/>
          </w:rPr>
          <w:fldChar w:fldCharType="begin"/>
        </w:r>
        <w:r>
          <w:rPr>
            <w:noProof/>
            <w:webHidden/>
          </w:rPr>
          <w:instrText xml:space="preserve"> PAGEREF _Toc229070377 \h </w:instrText>
        </w:r>
        <w:r>
          <w:rPr>
            <w:noProof/>
            <w:webHidden/>
          </w:rPr>
        </w:r>
        <w:r>
          <w:rPr>
            <w:noProof/>
            <w:webHidden/>
          </w:rPr>
          <w:fldChar w:fldCharType="separate"/>
        </w:r>
        <w:r>
          <w:rPr>
            <w:noProof/>
            <w:webHidden/>
          </w:rPr>
          <w:t>265</w:t>
        </w:r>
        <w:r>
          <w:rPr>
            <w:noProof/>
            <w:webHidden/>
          </w:rPr>
          <w:fldChar w:fldCharType="end"/>
        </w:r>
      </w:hyperlink>
    </w:p>
    <w:p w14:paraId="063020C4" w14:textId="0709A571" w:rsidR="003B1856" w:rsidRDefault="003B1856">
      <w:pPr>
        <w:pStyle w:val="TableofFigures"/>
        <w:tabs>
          <w:tab w:val="right" w:leader="dot" w:pos="9350"/>
        </w:tabs>
        <w:rPr>
          <w:rFonts w:cstheme="minorBidi"/>
          <w:i w:val="0"/>
          <w:iCs w:val="0"/>
          <w:noProof/>
          <w:kern w:val="2"/>
          <w:sz w:val="24"/>
          <w14:ligatures w14:val="standardContextual"/>
        </w:rPr>
      </w:pPr>
      <w:hyperlink w:anchor="_Toc229070378" w:history="1">
        <w:r w:rsidRPr="009F4229">
          <w:rPr>
            <w:rStyle w:val="Hyperlink"/>
            <w:noProof/>
          </w:rPr>
          <w:t>Figure 66 Backtracking function</w:t>
        </w:r>
        <w:r>
          <w:rPr>
            <w:noProof/>
            <w:webHidden/>
          </w:rPr>
          <w:tab/>
        </w:r>
        <w:r>
          <w:rPr>
            <w:noProof/>
            <w:webHidden/>
          </w:rPr>
          <w:fldChar w:fldCharType="begin"/>
        </w:r>
        <w:r>
          <w:rPr>
            <w:noProof/>
            <w:webHidden/>
          </w:rPr>
          <w:instrText xml:space="preserve"> PAGEREF _Toc229070378 \h </w:instrText>
        </w:r>
        <w:r>
          <w:rPr>
            <w:noProof/>
            <w:webHidden/>
          </w:rPr>
        </w:r>
        <w:r>
          <w:rPr>
            <w:noProof/>
            <w:webHidden/>
          </w:rPr>
          <w:fldChar w:fldCharType="separate"/>
        </w:r>
        <w:r>
          <w:rPr>
            <w:noProof/>
            <w:webHidden/>
          </w:rPr>
          <w:t>265</w:t>
        </w:r>
        <w:r>
          <w:rPr>
            <w:noProof/>
            <w:webHidden/>
          </w:rPr>
          <w:fldChar w:fldCharType="end"/>
        </w:r>
      </w:hyperlink>
    </w:p>
    <w:p w14:paraId="7F65AB2F" w14:textId="18B991B9" w:rsidR="003B1856" w:rsidRDefault="003B1856">
      <w:pPr>
        <w:pStyle w:val="TableofFigures"/>
        <w:tabs>
          <w:tab w:val="right" w:leader="dot" w:pos="9350"/>
        </w:tabs>
        <w:rPr>
          <w:rFonts w:cstheme="minorBidi"/>
          <w:i w:val="0"/>
          <w:iCs w:val="0"/>
          <w:noProof/>
          <w:kern w:val="2"/>
          <w:sz w:val="24"/>
          <w14:ligatures w14:val="standardContextual"/>
        </w:rPr>
      </w:pPr>
      <w:hyperlink w:anchor="_Toc229070379" w:history="1">
        <w:r w:rsidRPr="009F4229">
          <w:rPr>
            <w:rStyle w:val="Hyperlink"/>
            <w:noProof/>
          </w:rPr>
          <w:t>Figure 67 Test cases</w:t>
        </w:r>
        <w:r>
          <w:rPr>
            <w:noProof/>
            <w:webHidden/>
          </w:rPr>
          <w:tab/>
        </w:r>
        <w:r>
          <w:rPr>
            <w:noProof/>
            <w:webHidden/>
          </w:rPr>
          <w:fldChar w:fldCharType="begin"/>
        </w:r>
        <w:r>
          <w:rPr>
            <w:noProof/>
            <w:webHidden/>
          </w:rPr>
          <w:instrText xml:space="preserve"> PAGEREF _Toc229070379 \h </w:instrText>
        </w:r>
        <w:r>
          <w:rPr>
            <w:noProof/>
            <w:webHidden/>
          </w:rPr>
        </w:r>
        <w:r>
          <w:rPr>
            <w:noProof/>
            <w:webHidden/>
          </w:rPr>
          <w:fldChar w:fldCharType="separate"/>
        </w:r>
        <w:r>
          <w:rPr>
            <w:noProof/>
            <w:webHidden/>
          </w:rPr>
          <w:t>270</w:t>
        </w:r>
        <w:r>
          <w:rPr>
            <w:noProof/>
            <w:webHidden/>
          </w:rPr>
          <w:fldChar w:fldCharType="end"/>
        </w:r>
      </w:hyperlink>
    </w:p>
    <w:p w14:paraId="7A651BD0" w14:textId="1119E633" w:rsidR="003B1856" w:rsidRDefault="003B1856">
      <w:pPr>
        <w:pStyle w:val="TableofFigures"/>
        <w:tabs>
          <w:tab w:val="right" w:leader="dot" w:pos="9350"/>
        </w:tabs>
        <w:rPr>
          <w:rStyle w:val="Hyperlink"/>
          <w:noProof/>
          <w:rtl/>
        </w:rPr>
      </w:pPr>
      <w:hyperlink w:anchor="_Toc229070380" w:history="1">
        <w:r w:rsidRPr="009F4229">
          <w:rPr>
            <w:rStyle w:val="Hyperlink"/>
            <w:noProof/>
          </w:rPr>
          <w:t>Figure 68 Console outputs</w:t>
        </w:r>
        <w:r>
          <w:rPr>
            <w:noProof/>
            <w:webHidden/>
          </w:rPr>
          <w:tab/>
        </w:r>
        <w:r>
          <w:rPr>
            <w:noProof/>
            <w:webHidden/>
          </w:rPr>
          <w:fldChar w:fldCharType="begin"/>
        </w:r>
        <w:r>
          <w:rPr>
            <w:noProof/>
            <w:webHidden/>
          </w:rPr>
          <w:instrText xml:space="preserve"> PAGEREF _Toc229070380 \h </w:instrText>
        </w:r>
        <w:r>
          <w:rPr>
            <w:noProof/>
            <w:webHidden/>
          </w:rPr>
        </w:r>
        <w:r>
          <w:rPr>
            <w:noProof/>
            <w:webHidden/>
          </w:rPr>
          <w:fldChar w:fldCharType="separate"/>
        </w:r>
        <w:r>
          <w:rPr>
            <w:noProof/>
            <w:webHidden/>
          </w:rPr>
          <w:t>270</w:t>
        </w:r>
        <w:r>
          <w:rPr>
            <w:noProof/>
            <w:webHidden/>
          </w:rPr>
          <w:fldChar w:fldCharType="end"/>
        </w:r>
      </w:hyperlink>
    </w:p>
    <w:p w14:paraId="4F7CC033" w14:textId="77777777" w:rsidR="003B1856" w:rsidRDefault="003B1856" w:rsidP="003B1856">
      <w:pPr>
        <w:rPr>
          <w:rtl/>
        </w:rPr>
      </w:pPr>
    </w:p>
    <w:p w14:paraId="3D07E3EF" w14:textId="77777777" w:rsidR="003B1856" w:rsidRPr="003B1856" w:rsidRDefault="003B1856" w:rsidP="003B1856"/>
    <w:p w14:paraId="00F4154E" w14:textId="13E8F094" w:rsidR="004F1CB9" w:rsidRDefault="00885D64" w:rsidP="002F3147">
      <w:pPr>
        <w:pStyle w:val="Heading1"/>
      </w:pPr>
      <w:r>
        <w:lastRenderedPageBreak/>
        <w:fldChar w:fldCharType="end"/>
      </w:r>
      <w:bookmarkStart w:id="3" w:name="_Toc229070043"/>
      <w:r w:rsidR="00062EB7">
        <w:t>List of Tables</w:t>
      </w:r>
      <w:bookmarkEnd w:id="3"/>
    </w:p>
    <w:p w14:paraId="653D409D" w14:textId="51E930A2" w:rsidR="00302A3E" w:rsidRDefault="004F1CB9">
      <w:pPr>
        <w:pStyle w:val="TableofFigures"/>
        <w:tabs>
          <w:tab w:val="right" w:leader="dot" w:pos="9350"/>
        </w:tabs>
        <w:rPr>
          <w:rFonts w:cstheme="minorBidi"/>
          <w:i w:val="0"/>
          <w:iCs w:val="0"/>
          <w:noProof/>
          <w:sz w:val="22"/>
          <w:szCs w:val="22"/>
        </w:rPr>
      </w:pPr>
      <w:r>
        <w:fldChar w:fldCharType="begin"/>
      </w:r>
      <w:r>
        <w:instrText xml:space="preserve"> TOC \c "Table" </w:instrText>
      </w:r>
      <w:r>
        <w:fldChar w:fldCharType="separate"/>
      </w:r>
      <w:r w:rsidR="00302A3E">
        <w:rPr>
          <w:noProof/>
        </w:rPr>
        <w:t>Table 1</w:t>
      </w:r>
      <w:r w:rsidR="00302A3E">
        <w:rPr>
          <w:noProof/>
        </w:rPr>
        <w:tab/>
      </w:r>
      <w:r w:rsidR="00302A3E">
        <w:rPr>
          <w:noProof/>
        </w:rPr>
        <w:fldChar w:fldCharType="begin"/>
      </w:r>
      <w:r w:rsidR="00302A3E">
        <w:rPr>
          <w:noProof/>
        </w:rPr>
        <w:instrText xml:space="preserve"> PAGEREF _Toc229058100 \h </w:instrText>
      </w:r>
      <w:r w:rsidR="00302A3E">
        <w:rPr>
          <w:noProof/>
        </w:rPr>
      </w:r>
      <w:r w:rsidR="00302A3E">
        <w:rPr>
          <w:noProof/>
        </w:rPr>
        <w:fldChar w:fldCharType="separate"/>
      </w:r>
      <w:r w:rsidR="003B1856">
        <w:rPr>
          <w:noProof/>
        </w:rPr>
        <w:t>4</w:t>
      </w:r>
      <w:r w:rsidR="00302A3E">
        <w:rPr>
          <w:noProof/>
        </w:rPr>
        <w:fldChar w:fldCharType="end"/>
      </w:r>
    </w:p>
    <w:p w14:paraId="79E4AA29" w14:textId="443818F9" w:rsidR="00302A3E" w:rsidRDefault="00302A3E">
      <w:pPr>
        <w:pStyle w:val="TableofFigures"/>
        <w:tabs>
          <w:tab w:val="right" w:leader="dot" w:pos="9350"/>
        </w:tabs>
        <w:rPr>
          <w:rFonts w:cstheme="minorBidi"/>
          <w:i w:val="0"/>
          <w:iCs w:val="0"/>
          <w:noProof/>
          <w:sz w:val="22"/>
          <w:szCs w:val="22"/>
        </w:rPr>
      </w:pPr>
      <w:r>
        <w:rPr>
          <w:noProof/>
        </w:rPr>
        <w:t>Table 2</w:t>
      </w:r>
      <w:r>
        <w:rPr>
          <w:noProof/>
        </w:rPr>
        <w:tab/>
      </w:r>
      <w:r>
        <w:rPr>
          <w:noProof/>
        </w:rPr>
        <w:fldChar w:fldCharType="begin"/>
      </w:r>
      <w:r>
        <w:rPr>
          <w:noProof/>
        </w:rPr>
        <w:instrText xml:space="preserve"> PAGEREF _Toc229058101 \h </w:instrText>
      </w:r>
      <w:r>
        <w:rPr>
          <w:noProof/>
        </w:rPr>
      </w:r>
      <w:r>
        <w:rPr>
          <w:noProof/>
        </w:rPr>
        <w:fldChar w:fldCharType="separate"/>
      </w:r>
      <w:r w:rsidR="003B1856">
        <w:rPr>
          <w:noProof/>
        </w:rPr>
        <w:t>7</w:t>
      </w:r>
      <w:r>
        <w:rPr>
          <w:noProof/>
        </w:rPr>
        <w:fldChar w:fldCharType="end"/>
      </w:r>
    </w:p>
    <w:p w14:paraId="5460F302" w14:textId="4D9E6E52" w:rsidR="00302A3E" w:rsidRDefault="00302A3E">
      <w:pPr>
        <w:pStyle w:val="TableofFigures"/>
        <w:tabs>
          <w:tab w:val="right" w:leader="dot" w:pos="9350"/>
        </w:tabs>
        <w:rPr>
          <w:rFonts w:cstheme="minorBidi"/>
          <w:i w:val="0"/>
          <w:iCs w:val="0"/>
          <w:noProof/>
          <w:sz w:val="22"/>
          <w:szCs w:val="22"/>
        </w:rPr>
      </w:pPr>
      <w:r>
        <w:rPr>
          <w:noProof/>
        </w:rPr>
        <w:t>Table 3</w:t>
      </w:r>
      <w:r>
        <w:rPr>
          <w:noProof/>
        </w:rPr>
        <w:tab/>
      </w:r>
      <w:r>
        <w:rPr>
          <w:noProof/>
        </w:rPr>
        <w:fldChar w:fldCharType="begin"/>
      </w:r>
      <w:r>
        <w:rPr>
          <w:noProof/>
        </w:rPr>
        <w:instrText xml:space="preserve"> PAGEREF _Toc229058102 \h </w:instrText>
      </w:r>
      <w:r>
        <w:rPr>
          <w:noProof/>
        </w:rPr>
      </w:r>
      <w:r>
        <w:rPr>
          <w:noProof/>
        </w:rPr>
        <w:fldChar w:fldCharType="separate"/>
      </w:r>
      <w:r w:rsidR="003B1856">
        <w:rPr>
          <w:noProof/>
        </w:rPr>
        <w:t>16</w:t>
      </w:r>
      <w:r>
        <w:rPr>
          <w:noProof/>
        </w:rPr>
        <w:fldChar w:fldCharType="end"/>
      </w:r>
    </w:p>
    <w:p w14:paraId="26578758" w14:textId="27BFD66C" w:rsidR="00302A3E" w:rsidRDefault="00302A3E">
      <w:pPr>
        <w:pStyle w:val="TableofFigures"/>
        <w:tabs>
          <w:tab w:val="right" w:leader="dot" w:pos="9350"/>
        </w:tabs>
        <w:rPr>
          <w:rFonts w:cstheme="minorBidi"/>
          <w:i w:val="0"/>
          <w:iCs w:val="0"/>
          <w:noProof/>
          <w:sz w:val="22"/>
          <w:szCs w:val="22"/>
        </w:rPr>
      </w:pPr>
      <w:r>
        <w:rPr>
          <w:noProof/>
        </w:rPr>
        <w:t>Table 4 - Knight’s Tour cases for all n</w:t>
      </w:r>
      <w:r>
        <w:rPr>
          <w:noProof/>
        </w:rPr>
        <w:tab/>
      </w:r>
      <w:r>
        <w:rPr>
          <w:noProof/>
        </w:rPr>
        <w:fldChar w:fldCharType="begin"/>
      </w:r>
      <w:r>
        <w:rPr>
          <w:noProof/>
        </w:rPr>
        <w:instrText xml:space="preserve"> PAGEREF _Toc229058103 \h </w:instrText>
      </w:r>
      <w:r>
        <w:rPr>
          <w:noProof/>
        </w:rPr>
      </w:r>
      <w:r>
        <w:rPr>
          <w:noProof/>
        </w:rPr>
        <w:fldChar w:fldCharType="separate"/>
      </w:r>
      <w:r w:rsidR="003B1856">
        <w:rPr>
          <w:noProof/>
        </w:rPr>
        <w:t>37</w:t>
      </w:r>
      <w:r>
        <w:rPr>
          <w:noProof/>
        </w:rPr>
        <w:fldChar w:fldCharType="end"/>
      </w:r>
    </w:p>
    <w:p w14:paraId="06EFF8DD" w14:textId="42A08BD2" w:rsidR="00302A3E" w:rsidRDefault="00302A3E">
      <w:pPr>
        <w:pStyle w:val="TableofFigures"/>
        <w:tabs>
          <w:tab w:val="right" w:leader="dot" w:pos="9350"/>
        </w:tabs>
        <w:rPr>
          <w:rFonts w:cstheme="minorBidi"/>
          <w:i w:val="0"/>
          <w:iCs w:val="0"/>
          <w:noProof/>
          <w:sz w:val="22"/>
          <w:szCs w:val="22"/>
        </w:rPr>
      </w:pPr>
      <w:r>
        <w:rPr>
          <w:noProof/>
        </w:rPr>
        <w:t>Table 5 - Knight’s Tour sample output</w:t>
      </w:r>
      <w:r>
        <w:rPr>
          <w:noProof/>
        </w:rPr>
        <w:tab/>
      </w:r>
      <w:r>
        <w:rPr>
          <w:noProof/>
        </w:rPr>
        <w:fldChar w:fldCharType="begin"/>
      </w:r>
      <w:r>
        <w:rPr>
          <w:noProof/>
        </w:rPr>
        <w:instrText xml:space="preserve"> PAGEREF _Toc229058104 \h </w:instrText>
      </w:r>
      <w:r>
        <w:rPr>
          <w:noProof/>
        </w:rPr>
      </w:r>
      <w:r>
        <w:rPr>
          <w:noProof/>
        </w:rPr>
        <w:fldChar w:fldCharType="separate"/>
      </w:r>
      <w:r w:rsidR="003B1856">
        <w:rPr>
          <w:noProof/>
        </w:rPr>
        <w:t>39</w:t>
      </w:r>
      <w:r>
        <w:rPr>
          <w:noProof/>
        </w:rPr>
        <w:fldChar w:fldCharType="end"/>
      </w:r>
    </w:p>
    <w:p w14:paraId="3F2AEB1C" w14:textId="16F01419" w:rsidR="00302A3E" w:rsidRDefault="00302A3E">
      <w:pPr>
        <w:pStyle w:val="TableofFigures"/>
        <w:tabs>
          <w:tab w:val="right" w:leader="dot" w:pos="9350"/>
        </w:tabs>
        <w:rPr>
          <w:rFonts w:cstheme="minorBidi"/>
          <w:i w:val="0"/>
          <w:iCs w:val="0"/>
          <w:noProof/>
          <w:sz w:val="22"/>
          <w:szCs w:val="22"/>
        </w:rPr>
      </w:pPr>
      <w:r>
        <w:rPr>
          <w:noProof/>
        </w:rPr>
        <w:t>Table 6</w:t>
      </w:r>
      <w:r>
        <w:rPr>
          <w:noProof/>
        </w:rPr>
        <w:tab/>
      </w:r>
      <w:r>
        <w:rPr>
          <w:noProof/>
        </w:rPr>
        <w:fldChar w:fldCharType="begin"/>
      </w:r>
      <w:r>
        <w:rPr>
          <w:noProof/>
        </w:rPr>
        <w:instrText xml:space="preserve"> PAGEREF _Toc229058105 \h </w:instrText>
      </w:r>
      <w:r>
        <w:rPr>
          <w:noProof/>
        </w:rPr>
      </w:r>
      <w:r>
        <w:rPr>
          <w:noProof/>
        </w:rPr>
        <w:fldChar w:fldCharType="separate"/>
      </w:r>
      <w:r w:rsidR="003B1856">
        <w:rPr>
          <w:noProof/>
        </w:rPr>
        <w:t>62</w:t>
      </w:r>
      <w:r>
        <w:rPr>
          <w:noProof/>
        </w:rPr>
        <w:fldChar w:fldCharType="end"/>
      </w:r>
    </w:p>
    <w:p w14:paraId="6C8A6D2E" w14:textId="10B841B1" w:rsidR="00302A3E" w:rsidRDefault="00302A3E">
      <w:pPr>
        <w:pStyle w:val="TableofFigures"/>
        <w:tabs>
          <w:tab w:val="right" w:leader="dot" w:pos="9350"/>
        </w:tabs>
        <w:rPr>
          <w:rFonts w:cstheme="minorBidi"/>
          <w:i w:val="0"/>
          <w:iCs w:val="0"/>
          <w:noProof/>
          <w:sz w:val="22"/>
          <w:szCs w:val="22"/>
        </w:rPr>
      </w:pPr>
      <w:r>
        <w:rPr>
          <w:noProof/>
        </w:rPr>
        <w:t>Table 7</w:t>
      </w:r>
      <w:r>
        <w:rPr>
          <w:noProof/>
        </w:rPr>
        <w:tab/>
      </w:r>
      <w:r>
        <w:rPr>
          <w:noProof/>
        </w:rPr>
        <w:fldChar w:fldCharType="begin"/>
      </w:r>
      <w:r>
        <w:rPr>
          <w:noProof/>
        </w:rPr>
        <w:instrText xml:space="preserve"> PAGEREF _Toc229058106 \h </w:instrText>
      </w:r>
      <w:r>
        <w:rPr>
          <w:noProof/>
        </w:rPr>
      </w:r>
      <w:r>
        <w:rPr>
          <w:noProof/>
        </w:rPr>
        <w:fldChar w:fldCharType="separate"/>
      </w:r>
      <w:r w:rsidR="003B1856">
        <w:rPr>
          <w:noProof/>
        </w:rPr>
        <w:t>63</w:t>
      </w:r>
      <w:r>
        <w:rPr>
          <w:noProof/>
        </w:rPr>
        <w:fldChar w:fldCharType="end"/>
      </w:r>
    </w:p>
    <w:p w14:paraId="158B8004" w14:textId="714C3030" w:rsidR="00302A3E" w:rsidRDefault="00302A3E">
      <w:pPr>
        <w:pStyle w:val="TableofFigures"/>
        <w:tabs>
          <w:tab w:val="right" w:leader="dot" w:pos="9350"/>
        </w:tabs>
        <w:rPr>
          <w:rFonts w:cstheme="minorBidi"/>
          <w:i w:val="0"/>
          <w:iCs w:val="0"/>
          <w:noProof/>
          <w:sz w:val="22"/>
          <w:szCs w:val="22"/>
        </w:rPr>
      </w:pPr>
      <w:r>
        <w:rPr>
          <w:noProof/>
        </w:rPr>
        <w:t>Table 8</w:t>
      </w:r>
      <w:r>
        <w:rPr>
          <w:noProof/>
        </w:rPr>
        <w:tab/>
      </w:r>
      <w:r>
        <w:rPr>
          <w:noProof/>
        </w:rPr>
        <w:fldChar w:fldCharType="begin"/>
      </w:r>
      <w:r>
        <w:rPr>
          <w:noProof/>
        </w:rPr>
        <w:instrText xml:space="preserve"> PAGEREF _Toc229058107 \h </w:instrText>
      </w:r>
      <w:r>
        <w:rPr>
          <w:noProof/>
        </w:rPr>
      </w:r>
      <w:r>
        <w:rPr>
          <w:noProof/>
        </w:rPr>
        <w:fldChar w:fldCharType="separate"/>
      </w:r>
      <w:r w:rsidR="003B1856">
        <w:rPr>
          <w:noProof/>
        </w:rPr>
        <w:t>67</w:t>
      </w:r>
      <w:r>
        <w:rPr>
          <w:noProof/>
        </w:rPr>
        <w:fldChar w:fldCharType="end"/>
      </w:r>
    </w:p>
    <w:p w14:paraId="23BAC823" w14:textId="73E36F41" w:rsidR="00302A3E" w:rsidRDefault="00302A3E">
      <w:pPr>
        <w:pStyle w:val="TableofFigures"/>
        <w:tabs>
          <w:tab w:val="right" w:leader="dot" w:pos="9350"/>
        </w:tabs>
        <w:rPr>
          <w:rFonts w:cstheme="minorBidi"/>
          <w:i w:val="0"/>
          <w:iCs w:val="0"/>
          <w:noProof/>
          <w:sz w:val="22"/>
          <w:szCs w:val="22"/>
        </w:rPr>
      </w:pPr>
      <w:r>
        <w:rPr>
          <w:noProof/>
        </w:rPr>
        <w:t>Table 9</w:t>
      </w:r>
      <w:r>
        <w:rPr>
          <w:noProof/>
        </w:rPr>
        <w:tab/>
      </w:r>
      <w:r>
        <w:rPr>
          <w:noProof/>
        </w:rPr>
        <w:fldChar w:fldCharType="begin"/>
      </w:r>
      <w:r>
        <w:rPr>
          <w:noProof/>
        </w:rPr>
        <w:instrText xml:space="preserve"> PAGEREF _Toc229058108 \h </w:instrText>
      </w:r>
      <w:r>
        <w:rPr>
          <w:noProof/>
        </w:rPr>
      </w:r>
      <w:r>
        <w:rPr>
          <w:noProof/>
        </w:rPr>
        <w:fldChar w:fldCharType="separate"/>
      </w:r>
      <w:r w:rsidR="003B1856">
        <w:rPr>
          <w:noProof/>
        </w:rPr>
        <w:t>69</w:t>
      </w:r>
      <w:r>
        <w:rPr>
          <w:noProof/>
        </w:rPr>
        <w:fldChar w:fldCharType="end"/>
      </w:r>
    </w:p>
    <w:p w14:paraId="4F9CA069" w14:textId="09809992" w:rsidR="00302A3E" w:rsidRDefault="00302A3E">
      <w:pPr>
        <w:pStyle w:val="TableofFigures"/>
        <w:tabs>
          <w:tab w:val="right" w:leader="dot" w:pos="9350"/>
        </w:tabs>
        <w:rPr>
          <w:rFonts w:cstheme="minorBidi"/>
          <w:i w:val="0"/>
          <w:iCs w:val="0"/>
          <w:noProof/>
          <w:sz w:val="22"/>
          <w:szCs w:val="22"/>
        </w:rPr>
      </w:pPr>
      <w:r>
        <w:rPr>
          <w:noProof/>
        </w:rPr>
        <w:t>Table 10</w:t>
      </w:r>
      <w:r>
        <w:rPr>
          <w:noProof/>
        </w:rPr>
        <w:tab/>
      </w:r>
      <w:r>
        <w:rPr>
          <w:noProof/>
        </w:rPr>
        <w:fldChar w:fldCharType="begin"/>
      </w:r>
      <w:r>
        <w:rPr>
          <w:noProof/>
        </w:rPr>
        <w:instrText xml:space="preserve"> PAGEREF _Toc229058109 \h </w:instrText>
      </w:r>
      <w:r>
        <w:rPr>
          <w:noProof/>
        </w:rPr>
      </w:r>
      <w:r>
        <w:rPr>
          <w:noProof/>
        </w:rPr>
        <w:fldChar w:fldCharType="separate"/>
      </w:r>
      <w:r w:rsidR="003B1856">
        <w:rPr>
          <w:noProof/>
        </w:rPr>
        <w:t>70</w:t>
      </w:r>
      <w:r>
        <w:rPr>
          <w:noProof/>
        </w:rPr>
        <w:fldChar w:fldCharType="end"/>
      </w:r>
    </w:p>
    <w:p w14:paraId="46C2B0BD" w14:textId="27A97236" w:rsidR="00302A3E" w:rsidRDefault="00302A3E">
      <w:pPr>
        <w:pStyle w:val="TableofFigures"/>
        <w:tabs>
          <w:tab w:val="right" w:leader="dot" w:pos="9350"/>
        </w:tabs>
        <w:rPr>
          <w:rFonts w:cstheme="minorBidi"/>
          <w:i w:val="0"/>
          <w:iCs w:val="0"/>
          <w:noProof/>
          <w:sz w:val="22"/>
          <w:szCs w:val="22"/>
        </w:rPr>
      </w:pPr>
      <w:r>
        <w:rPr>
          <w:noProof/>
        </w:rPr>
        <w:t>Table 11</w:t>
      </w:r>
      <w:r>
        <w:rPr>
          <w:noProof/>
        </w:rPr>
        <w:tab/>
      </w:r>
      <w:r>
        <w:rPr>
          <w:noProof/>
        </w:rPr>
        <w:fldChar w:fldCharType="begin"/>
      </w:r>
      <w:r>
        <w:rPr>
          <w:noProof/>
        </w:rPr>
        <w:instrText xml:space="preserve"> PAGEREF _Toc229058110 \h </w:instrText>
      </w:r>
      <w:r>
        <w:rPr>
          <w:noProof/>
        </w:rPr>
      </w:r>
      <w:r>
        <w:rPr>
          <w:noProof/>
        </w:rPr>
        <w:fldChar w:fldCharType="separate"/>
      </w:r>
      <w:r w:rsidR="003B1856">
        <w:rPr>
          <w:noProof/>
        </w:rPr>
        <w:t>73</w:t>
      </w:r>
      <w:r>
        <w:rPr>
          <w:noProof/>
        </w:rPr>
        <w:fldChar w:fldCharType="end"/>
      </w:r>
    </w:p>
    <w:p w14:paraId="36031F46" w14:textId="56D73EA5" w:rsidR="00302A3E" w:rsidRDefault="00302A3E">
      <w:pPr>
        <w:pStyle w:val="TableofFigures"/>
        <w:tabs>
          <w:tab w:val="right" w:leader="dot" w:pos="9350"/>
        </w:tabs>
        <w:rPr>
          <w:rFonts w:cstheme="minorBidi"/>
          <w:i w:val="0"/>
          <w:iCs w:val="0"/>
          <w:noProof/>
          <w:sz w:val="22"/>
          <w:szCs w:val="22"/>
        </w:rPr>
      </w:pPr>
      <w:r>
        <w:rPr>
          <w:noProof/>
        </w:rPr>
        <w:t>Table 12</w:t>
      </w:r>
      <w:r>
        <w:rPr>
          <w:noProof/>
        </w:rPr>
        <w:tab/>
      </w:r>
      <w:r>
        <w:rPr>
          <w:noProof/>
        </w:rPr>
        <w:fldChar w:fldCharType="begin"/>
      </w:r>
      <w:r>
        <w:rPr>
          <w:noProof/>
        </w:rPr>
        <w:instrText xml:space="preserve"> PAGEREF _Toc229058111 \h </w:instrText>
      </w:r>
      <w:r>
        <w:rPr>
          <w:noProof/>
        </w:rPr>
      </w:r>
      <w:r>
        <w:rPr>
          <w:noProof/>
        </w:rPr>
        <w:fldChar w:fldCharType="separate"/>
      </w:r>
      <w:r w:rsidR="003B1856">
        <w:rPr>
          <w:noProof/>
        </w:rPr>
        <w:t>74</w:t>
      </w:r>
      <w:r>
        <w:rPr>
          <w:noProof/>
        </w:rPr>
        <w:fldChar w:fldCharType="end"/>
      </w:r>
    </w:p>
    <w:p w14:paraId="30D38763" w14:textId="64606B39" w:rsidR="00302A3E" w:rsidRDefault="00302A3E">
      <w:pPr>
        <w:pStyle w:val="TableofFigures"/>
        <w:tabs>
          <w:tab w:val="right" w:leader="dot" w:pos="9350"/>
        </w:tabs>
        <w:rPr>
          <w:rFonts w:cstheme="minorBidi"/>
          <w:i w:val="0"/>
          <w:iCs w:val="0"/>
          <w:noProof/>
          <w:sz w:val="22"/>
          <w:szCs w:val="22"/>
        </w:rPr>
      </w:pPr>
      <w:r>
        <w:rPr>
          <w:noProof/>
        </w:rPr>
        <w:t>Table 13</w:t>
      </w:r>
      <w:r>
        <w:rPr>
          <w:noProof/>
        </w:rPr>
        <w:tab/>
      </w:r>
      <w:r>
        <w:rPr>
          <w:noProof/>
        </w:rPr>
        <w:fldChar w:fldCharType="begin"/>
      </w:r>
      <w:r>
        <w:rPr>
          <w:noProof/>
        </w:rPr>
        <w:instrText xml:space="preserve"> PAGEREF _Toc229058112 \h </w:instrText>
      </w:r>
      <w:r>
        <w:rPr>
          <w:noProof/>
        </w:rPr>
      </w:r>
      <w:r>
        <w:rPr>
          <w:noProof/>
        </w:rPr>
        <w:fldChar w:fldCharType="separate"/>
      </w:r>
      <w:r w:rsidR="003B1856">
        <w:rPr>
          <w:noProof/>
        </w:rPr>
        <w:t>75</w:t>
      </w:r>
      <w:r>
        <w:rPr>
          <w:noProof/>
        </w:rPr>
        <w:fldChar w:fldCharType="end"/>
      </w:r>
    </w:p>
    <w:p w14:paraId="3DFDBB54" w14:textId="777429D9" w:rsidR="00302A3E" w:rsidRDefault="00302A3E">
      <w:pPr>
        <w:pStyle w:val="TableofFigures"/>
        <w:tabs>
          <w:tab w:val="right" w:leader="dot" w:pos="9350"/>
        </w:tabs>
        <w:rPr>
          <w:rFonts w:cstheme="minorBidi"/>
          <w:i w:val="0"/>
          <w:iCs w:val="0"/>
          <w:noProof/>
          <w:sz w:val="22"/>
          <w:szCs w:val="22"/>
        </w:rPr>
      </w:pPr>
      <w:r>
        <w:rPr>
          <w:noProof/>
        </w:rPr>
        <w:t>Table 14</w:t>
      </w:r>
      <w:r>
        <w:rPr>
          <w:noProof/>
        </w:rPr>
        <w:tab/>
      </w:r>
      <w:r>
        <w:rPr>
          <w:noProof/>
        </w:rPr>
        <w:fldChar w:fldCharType="begin"/>
      </w:r>
      <w:r>
        <w:rPr>
          <w:noProof/>
        </w:rPr>
        <w:instrText xml:space="preserve"> PAGEREF _Toc229058113 \h </w:instrText>
      </w:r>
      <w:r>
        <w:rPr>
          <w:noProof/>
        </w:rPr>
      </w:r>
      <w:r>
        <w:rPr>
          <w:noProof/>
        </w:rPr>
        <w:fldChar w:fldCharType="separate"/>
      </w:r>
      <w:r w:rsidR="003B1856">
        <w:rPr>
          <w:noProof/>
        </w:rPr>
        <w:t>76</w:t>
      </w:r>
      <w:r>
        <w:rPr>
          <w:noProof/>
        </w:rPr>
        <w:fldChar w:fldCharType="end"/>
      </w:r>
    </w:p>
    <w:p w14:paraId="4A08619A" w14:textId="6041A7D7" w:rsidR="00302A3E" w:rsidRDefault="00302A3E">
      <w:pPr>
        <w:pStyle w:val="TableofFigures"/>
        <w:tabs>
          <w:tab w:val="right" w:leader="dot" w:pos="9350"/>
        </w:tabs>
        <w:rPr>
          <w:rFonts w:cstheme="minorBidi"/>
          <w:i w:val="0"/>
          <w:iCs w:val="0"/>
          <w:noProof/>
          <w:sz w:val="22"/>
          <w:szCs w:val="22"/>
        </w:rPr>
      </w:pPr>
      <w:r>
        <w:rPr>
          <w:noProof/>
        </w:rPr>
        <w:t>Table 15</w:t>
      </w:r>
      <w:r>
        <w:rPr>
          <w:noProof/>
        </w:rPr>
        <w:tab/>
      </w:r>
      <w:r>
        <w:rPr>
          <w:noProof/>
        </w:rPr>
        <w:fldChar w:fldCharType="begin"/>
      </w:r>
      <w:r>
        <w:rPr>
          <w:noProof/>
        </w:rPr>
        <w:instrText xml:space="preserve"> PAGEREF _Toc229058114 \h </w:instrText>
      </w:r>
      <w:r>
        <w:rPr>
          <w:noProof/>
        </w:rPr>
      </w:r>
      <w:r>
        <w:rPr>
          <w:noProof/>
        </w:rPr>
        <w:fldChar w:fldCharType="separate"/>
      </w:r>
      <w:r w:rsidR="003B1856">
        <w:rPr>
          <w:noProof/>
        </w:rPr>
        <w:t>77</w:t>
      </w:r>
      <w:r>
        <w:rPr>
          <w:noProof/>
        </w:rPr>
        <w:fldChar w:fldCharType="end"/>
      </w:r>
    </w:p>
    <w:p w14:paraId="3E9533DA" w14:textId="54F247C7" w:rsidR="00302A3E" w:rsidRDefault="00302A3E">
      <w:pPr>
        <w:pStyle w:val="TableofFigures"/>
        <w:tabs>
          <w:tab w:val="right" w:leader="dot" w:pos="9350"/>
        </w:tabs>
        <w:rPr>
          <w:rFonts w:cstheme="minorBidi"/>
          <w:i w:val="0"/>
          <w:iCs w:val="0"/>
          <w:noProof/>
          <w:sz w:val="22"/>
          <w:szCs w:val="22"/>
        </w:rPr>
      </w:pPr>
      <w:r>
        <w:rPr>
          <w:noProof/>
        </w:rPr>
        <w:t>Table 16</w:t>
      </w:r>
      <w:r>
        <w:rPr>
          <w:noProof/>
        </w:rPr>
        <w:tab/>
      </w:r>
      <w:r>
        <w:rPr>
          <w:noProof/>
        </w:rPr>
        <w:fldChar w:fldCharType="begin"/>
      </w:r>
      <w:r>
        <w:rPr>
          <w:noProof/>
        </w:rPr>
        <w:instrText xml:space="preserve"> PAGEREF _Toc229058115 \h </w:instrText>
      </w:r>
      <w:r>
        <w:rPr>
          <w:noProof/>
        </w:rPr>
      </w:r>
      <w:r>
        <w:rPr>
          <w:noProof/>
        </w:rPr>
        <w:fldChar w:fldCharType="separate"/>
      </w:r>
      <w:r w:rsidR="003B1856">
        <w:rPr>
          <w:noProof/>
        </w:rPr>
        <w:t>85</w:t>
      </w:r>
      <w:r>
        <w:rPr>
          <w:noProof/>
        </w:rPr>
        <w:fldChar w:fldCharType="end"/>
      </w:r>
    </w:p>
    <w:p w14:paraId="7CF3030A" w14:textId="589406F6" w:rsidR="00302A3E" w:rsidRDefault="00302A3E">
      <w:pPr>
        <w:pStyle w:val="TableofFigures"/>
        <w:tabs>
          <w:tab w:val="right" w:leader="dot" w:pos="9350"/>
        </w:tabs>
        <w:rPr>
          <w:rFonts w:cstheme="minorBidi"/>
          <w:i w:val="0"/>
          <w:iCs w:val="0"/>
          <w:noProof/>
          <w:sz w:val="22"/>
          <w:szCs w:val="22"/>
        </w:rPr>
      </w:pPr>
      <w:r>
        <w:rPr>
          <w:noProof/>
        </w:rPr>
        <w:t>Table 17</w:t>
      </w:r>
      <w:r>
        <w:rPr>
          <w:noProof/>
        </w:rPr>
        <w:tab/>
      </w:r>
      <w:r>
        <w:rPr>
          <w:noProof/>
        </w:rPr>
        <w:fldChar w:fldCharType="begin"/>
      </w:r>
      <w:r>
        <w:rPr>
          <w:noProof/>
        </w:rPr>
        <w:instrText xml:space="preserve"> PAGEREF _Toc229058116 \h </w:instrText>
      </w:r>
      <w:r>
        <w:rPr>
          <w:noProof/>
        </w:rPr>
      </w:r>
      <w:r>
        <w:rPr>
          <w:noProof/>
        </w:rPr>
        <w:fldChar w:fldCharType="separate"/>
      </w:r>
      <w:r w:rsidR="003B1856">
        <w:rPr>
          <w:noProof/>
        </w:rPr>
        <w:t>86</w:t>
      </w:r>
      <w:r>
        <w:rPr>
          <w:noProof/>
        </w:rPr>
        <w:fldChar w:fldCharType="end"/>
      </w:r>
    </w:p>
    <w:p w14:paraId="11C89677" w14:textId="2F6A4C18" w:rsidR="00302A3E" w:rsidRDefault="00302A3E">
      <w:pPr>
        <w:pStyle w:val="TableofFigures"/>
        <w:tabs>
          <w:tab w:val="right" w:leader="dot" w:pos="9350"/>
        </w:tabs>
        <w:rPr>
          <w:rFonts w:cstheme="minorBidi"/>
          <w:i w:val="0"/>
          <w:iCs w:val="0"/>
          <w:noProof/>
          <w:sz w:val="22"/>
          <w:szCs w:val="22"/>
        </w:rPr>
      </w:pPr>
      <w:r>
        <w:rPr>
          <w:noProof/>
        </w:rPr>
        <w:t>Table 18</w:t>
      </w:r>
      <w:r>
        <w:rPr>
          <w:noProof/>
        </w:rPr>
        <w:tab/>
      </w:r>
      <w:r>
        <w:rPr>
          <w:noProof/>
        </w:rPr>
        <w:fldChar w:fldCharType="begin"/>
      </w:r>
      <w:r>
        <w:rPr>
          <w:noProof/>
        </w:rPr>
        <w:instrText xml:space="preserve"> PAGEREF _Toc229058117 \h </w:instrText>
      </w:r>
      <w:r>
        <w:rPr>
          <w:noProof/>
        </w:rPr>
      </w:r>
      <w:r>
        <w:rPr>
          <w:noProof/>
        </w:rPr>
        <w:fldChar w:fldCharType="separate"/>
      </w:r>
      <w:r w:rsidR="003B1856">
        <w:rPr>
          <w:noProof/>
        </w:rPr>
        <w:t>86</w:t>
      </w:r>
      <w:r>
        <w:rPr>
          <w:noProof/>
        </w:rPr>
        <w:fldChar w:fldCharType="end"/>
      </w:r>
    </w:p>
    <w:p w14:paraId="57410236" w14:textId="49099C16" w:rsidR="00302A3E" w:rsidRDefault="00302A3E">
      <w:pPr>
        <w:pStyle w:val="TableofFigures"/>
        <w:tabs>
          <w:tab w:val="right" w:leader="dot" w:pos="9350"/>
        </w:tabs>
        <w:rPr>
          <w:rFonts w:cstheme="minorBidi"/>
          <w:i w:val="0"/>
          <w:iCs w:val="0"/>
          <w:noProof/>
          <w:sz w:val="22"/>
          <w:szCs w:val="22"/>
        </w:rPr>
      </w:pPr>
      <w:r>
        <w:rPr>
          <w:noProof/>
        </w:rPr>
        <w:t>Table 19</w:t>
      </w:r>
      <w:r>
        <w:rPr>
          <w:noProof/>
        </w:rPr>
        <w:tab/>
      </w:r>
      <w:r>
        <w:rPr>
          <w:noProof/>
        </w:rPr>
        <w:fldChar w:fldCharType="begin"/>
      </w:r>
      <w:r>
        <w:rPr>
          <w:noProof/>
        </w:rPr>
        <w:instrText xml:space="preserve"> PAGEREF _Toc229058118 \h </w:instrText>
      </w:r>
      <w:r>
        <w:rPr>
          <w:noProof/>
        </w:rPr>
      </w:r>
      <w:r>
        <w:rPr>
          <w:noProof/>
        </w:rPr>
        <w:fldChar w:fldCharType="separate"/>
      </w:r>
      <w:r w:rsidR="003B1856">
        <w:rPr>
          <w:noProof/>
        </w:rPr>
        <w:t>87</w:t>
      </w:r>
      <w:r>
        <w:rPr>
          <w:noProof/>
        </w:rPr>
        <w:fldChar w:fldCharType="end"/>
      </w:r>
    </w:p>
    <w:p w14:paraId="73FEA72F" w14:textId="2C509242" w:rsidR="00302A3E" w:rsidRDefault="00302A3E">
      <w:pPr>
        <w:pStyle w:val="TableofFigures"/>
        <w:tabs>
          <w:tab w:val="right" w:leader="dot" w:pos="9350"/>
        </w:tabs>
        <w:rPr>
          <w:rFonts w:cstheme="minorBidi"/>
          <w:i w:val="0"/>
          <w:iCs w:val="0"/>
          <w:noProof/>
          <w:sz w:val="22"/>
          <w:szCs w:val="22"/>
        </w:rPr>
      </w:pPr>
      <w:r>
        <w:rPr>
          <w:noProof/>
        </w:rPr>
        <w:t>Table 20</w:t>
      </w:r>
      <w:r>
        <w:rPr>
          <w:noProof/>
        </w:rPr>
        <w:tab/>
      </w:r>
      <w:r>
        <w:rPr>
          <w:noProof/>
        </w:rPr>
        <w:fldChar w:fldCharType="begin"/>
      </w:r>
      <w:r>
        <w:rPr>
          <w:noProof/>
        </w:rPr>
        <w:instrText xml:space="preserve"> PAGEREF _Toc229058119 \h </w:instrText>
      </w:r>
      <w:r>
        <w:rPr>
          <w:noProof/>
        </w:rPr>
      </w:r>
      <w:r>
        <w:rPr>
          <w:noProof/>
        </w:rPr>
        <w:fldChar w:fldCharType="separate"/>
      </w:r>
      <w:r w:rsidR="003B1856">
        <w:rPr>
          <w:noProof/>
        </w:rPr>
        <w:t>98</w:t>
      </w:r>
      <w:r>
        <w:rPr>
          <w:noProof/>
        </w:rPr>
        <w:fldChar w:fldCharType="end"/>
      </w:r>
    </w:p>
    <w:p w14:paraId="0B60A08D" w14:textId="03116213" w:rsidR="00302A3E" w:rsidRDefault="00302A3E">
      <w:pPr>
        <w:pStyle w:val="TableofFigures"/>
        <w:tabs>
          <w:tab w:val="right" w:leader="dot" w:pos="9350"/>
        </w:tabs>
        <w:rPr>
          <w:rFonts w:cstheme="minorBidi"/>
          <w:i w:val="0"/>
          <w:iCs w:val="0"/>
          <w:noProof/>
          <w:sz w:val="22"/>
          <w:szCs w:val="22"/>
        </w:rPr>
      </w:pPr>
      <w:r>
        <w:rPr>
          <w:noProof/>
        </w:rPr>
        <w:lastRenderedPageBreak/>
        <w:t>Table 21</w:t>
      </w:r>
      <w:r>
        <w:rPr>
          <w:noProof/>
        </w:rPr>
        <w:tab/>
      </w:r>
      <w:r>
        <w:rPr>
          <w:noProof/>
        </w:rPr>
        <w:fldChar w:fldCharType="begin"/>
      </w:r>
      <w:r>
        <w:rPr>
          <w:noProof/>
        </w:rPr>
        <w:instrText xml:space="preserve"> PAGEREF _Toc229058120 \h </w:instrText>
      </w:r>
      <w:r>
        <w:rPr>
          <w:noProof/>
        </w:rPr>
      </w:r>
      <w:r>
        <w:rPr>
          <w:noProof/>
        </w:rPr>
        <w:fldChar w:fldCharType="separate"/>
      </w:r>
      <w:r w:rsidR="003B1856">
        <w:rPr>
          <w:noProof/>
        </w:rPr>
        <w:t>99</w:t>
      </w:r>
      <w:r>
        <w:rPr>
          <w:noProof/>
        </w:rPr>
        <w:fldChar w:fldCharType="end"/>
      </w:r>
    </w:p>
    <w:p w14:paraId="14FBF90C" w14:textId="190DB9FC" w:rsidR="00302A3E" w:rsidRDefault="00302A3E">
      <w:pPr>
        <w:pStyle w:val="TableofFigures"/>
        <w:tabs>
          <w:tab w:val="right" w:leader="dot" w:pos="9350"/>
        </w:tabs>
        <w:rPr>
          <w:rFonts w:cstheme="minorBidi"/>
          <w:i w:val="0"/>
          <w:iCs w:val="0"/>
          <w:noProof/>
          <w:sz w:val="22"/>
          <w:szCs w:val="22"/>
        </w:rPr>
      </w:pPr>
      <w:r>
        <w:rPr>
          <w:noProof/>
        </w:rPr>
        <w:t>Table 22</w:t>
      </w:r>
      <w:r>
        <w:rPr>
          <w:noProof/>
        </w:rPr>
        <w:tab/>
      </w:r>
      <w:r>
        <w:rPr>
          <w:noProof/>
        </w:rPr>
        <w:fldChar w:fldCharType="begin"/>
      </w:r>
      <w:r>
        <w:rPr>
          <w:noProof/>
        </w:rPr>
        <w:instrText xml:space="preserve"> PAGEREF _Toc229058121 \h </w:instrText>
      </w:r>
      <w:r>
        <w:rPr>
          <w:noProof/>
        </w:rPr>
      </w:r>
      <w:r>
        <w:rPr>
          <w:noProof/>
        </w:rPr>
        <w:fldChar w:fldCharType="separate"/>
      </w:r>
      <w:r w:rsidR="003B1856">
        <w:rPr>
          <w:noProof/>
        </w:rPr>
        <w:t>101</w:t>
      </w:r>
      <w:r>
        <w:rPr>
          <w:noProof/>
        </w:rPr>
        <w:fldChar w:fldCharType="end"/>
      </w:r>
    </w:p>
    <w:p w14:paraId="218E0133" w14:textId="52D1E107" w:rsidR="00302A3E" w:rsidRDefault="00302A3E">
      <w:pPr>
        <w:pStyle w:val="TableofFigures"/>
        <w:tabs>
          <w:tab w:val="right" w:leader="dot" w:pos="9350"/>
        </w:tabs>
        <w:rPr>
          <w:rFonts w:cstheme="minorBidi"/>
          <w:i w:val="0"/>
          <w:iCs w:val="0"/>
          <w:noProof/>
          <w:sz w:val="22"/>
          <w:szCs w:val="22"/>
        </w:rPr>
      </w:pPr>
      <w:r>
        <w:rPr>
          <w:noProof/>
        </w:rPr>
        <w:t>Table 23</w:t>
      </w:r>
      <w:r>
        <w:rPr>
          <w:noProof/>
        </w:rPr>
        <w:tab/>
      </w:r>
      <w:r>
        <w:rPr>
          <w:noProof/>
        </w:rPr>
        <w:fldChar w:fldCharType="begin"/>
      </w:r>
      <w:r>
        <w:rPr>
          <w:noProof/>
        </w:rPr>
        <w:instrText xml:space="preserve"> PAGEREF _Toc229058122 \h </w:instrText>
      </w:r>
      <w:r>
        <w:rPr>
          <w:noProof/>
        </w:rPr>
      </w:r>
      <w:r>
        <w:rPr>
          <w:noProof/>
        </w:rPr>
        <w:fldChar w:fldCharType="separate"/>
      </w:r>
      <w:r w:rsidR="003B1856">
        <w:rPr>
          <w:noProof/>
        </w:rPr>
        <w:t>103</w:t>
      </w:r>
      <w:r>
        <w:rPr>
          <w:noProof/>
        </w:rPr>
        <w:fldChar w:fldCharType="end"/>
      </w:r>
    </w:p>
    <w:p w14:paraId="5FD0D213" w14:textId="56E26767" w:rsidR="00302A3E" w:rsidRDefault="00302A3E">
      <w:pPr>
        <w:pStyle w:val="TableofFigures"/>
        <w:tabs>
          <w:tab w:val="right" w:leader="dot" w:pos="9350"/>
        </w:tabs>
        <w:rPr>
          <w:rFonts w:cstheme="minorBidi"/>
          <w:i w:val="0"/>
          <w:iCs w:val="0"/>
          <w:noProof/>
          <w:sz w:val="22"/>
          <w:szCs w:val="22"/>
        </w:rPr>
      </w:pPr>
      <w:r>
        <w:rPr>
          <w:noProof/>
        </w:rPr>
        <w:t>Table 24</w:t>
      </w:r>
      <w:r>
        <w:rPr>
          <w:noProof/>
        </w:rPr>
        <w:tab/>
      </w:r>
      <w:r>
        <w:rPr>
          <w:noProof/>
        </w:rPr>
        <w:fldChar w:fldCharType="begin"/>
      </w:r>
      <w:r>
        <w:rPr>
          <w:noProof/>
        </w:rPr>
        <w:instrText xml:space="preserve"> PAGEREF _Toc229058123 \h </w:instrText>
      </w:r>
      <w:r>
        <w:rPr>
          <w:noProof/>
        </w:rPr>
      </w:r>
      <w:r>
        <w:rPr>
          <w:noProof/>
        </w:rPr>
        <w:fldChar w:fldCharType="separate"/>
      </w:r>
      <w:r w:rsidR="003B1856">
        <w:rPr>
          <w:noProof/>
        </w:rPr>
        <w:t>105</w:t>
      </w:r>
      <w:r>
        <w:rPr>
          <w:noProof/>
        </w:rPr>
        <w:fldChar w:fldCharType="end"/>
      </w:r>
    </w:p>
    <w:p w14:paraId="691806DB" w14:textId="613454CA" w:rsidR="00302A3E" w:rsidRDefault="00302A3E">
      <w:pPr>
        <w:pStyle w:val="TableofFigures"/>
        <w:tabs>
          <w:tab w:val="right" w:leader="dot" w:pos="9350"/>
        </w:tabs>
        <w:rPr>
          <w:rFonts w:cstheme="minorBidi"/>
          <w:i w:val="0"/>
          <w:iCs w:val="0"/>
          <w:noProof/>
          <w:sz w:val="22"/>
          <w:szCs w:val="22"/>
        </w:rPr>
      </w:pPr>
      <w:r>
        <w:rPr>
          <w:noProof/>
        </w:rPr>
        <w:t>Table 25</w:t>
      </w:r>
      <w:r>
        <w:rPr>
          <w:noProof/>
        </w:rPr>
        <w:tab/>
      </w:r>
      <w:r>
        <w:rPr>
          <w:noProof/>
        </w:rPr>
        <w:fldChar w:fldCharType="begin"/>
      </w:r>
      <w:r>
        <w:rPr>
          <w:noProof/>
        </w:rPr>
        <w:instrText xml:space="preserve"> PAGEREF _Toc229058124 \h </w:instrText>
      </w:r>
      <w:r>
        <w:rPr>
          <w:noProof/>
        </w:rPr>
      </w:r>
      <w:r>
        <w:rPr>
          <w:noProof/>
        </w:rPr>
        <w:fldChar w:fldCharType="separate"/>
      </w:r>
      <w:r w:rsidR="003B1856">
        <w:rPr>
          <w:noProof/>
        </w:rPr>
        <w:t>117</w:t>
      </w:r>
      <w:r>
        <w:rPr>
          <w:noProof/>
        </w:rPr>
        <w:fldChar w:fldCharType="end"/>
      </w:r>
    </w:p>
    <w:p w14:paraId="59CBE53C" w14:textId="02989AAF" w:rsidR="00302A3E" w:rsidRDefault="00302A3E">
      <w:pPr>
        <w:pStyle w:val="TableofFigures"/>
        <w:tabs>
          <w:tab w:val="right" w:leader="dot" w:pos="9350"/>
        </w:tabs>
        <w:rPr>
          <w:rFonts w:cstheme="minorBidi"/>
          <w:i w:val="0"/>
          <w:iCs w:val="0"/>
          <w:noProof/>
          <w:sz w:val="22"/>
          <w:szCs w:val="22"/>
        </w:rPr>
      </w:pPr>
      <w:r>
        <w:rPr>
          <w:noProof/>
        </w:rPr>
        <w:t>Table 26</w:t>
      </w:r>
      <w:r>
        <w:rPr>
          <w:noProof/>
        </w:rPr>
        <w:tab/>
      </w:r>
      <w:r>
        <w:rPr>
          <w:noProof/>
        </w:rPr>
        <w:fldChar w:fldCharType="begin"/>
      </w:r>
      <w:r>
        <w:rPr>
          <w:noProof/>
        </w:rPr>
        <w:instrText xml:space="preserve"> PAGEREF _Toc229058125 \h </w:instrText>
      </w:r>
      <w:r>
        <w:rPr>
          <w:noProof/>
        </w:rPr>
      </w:r>
      <w:r>
        <w:rPr>
          <w:noProof/>
        </w:rPr>
        <w:fldChar w:fldCharType="separate"/>
      </w:r>
      <w:r w:rsidR="003B1856">
        <w:rPr>
          <w:noProof/>
        </w:rPr>
        <w:t>132</w:t>
      </w:r>
      <w:r>
        <w:rPr>
          <w:noProof/>
        </w:rPr>
        <w:fldChar w:fldCharType="end"/>
      </w:r>
    </w:p>
    <w:p w14:paraId="7E261B4A" w14:textId="55D8CA71" w:rsidR="00302A3E" w:rsidRDefault="00302A3E">
      <w:pPr>
        <w:pStyle w:val="TableofFigures"/>
        <w:tabs>
          <w:tab w:val="right" w:leader="dot" w:pos="9350"/>
        </w:tabs>
        <w:rPr>
          <w:rFonts w:cstheme="minorBidi"/>
          <w:i w:val="0"/>
          <w:iCs w:val="0"/>
          <w:noProof/>
          <w:sz w:val="22"/>
          <w:szCs w:val="22"/>
        </w:rPr>
      </w:pPr>
      <w:r>
        <w:rPr>
          <w:noProof/>
        </w:rPr>
        <w:t>Table 27</w:t>
      </w:r>
      <w:r>
        <w:rPr>
          <w:noProof/>
        </w:rPr>
        <w:tab/>
      </w:r>
      <w:r>
        <w:rPr>
          <w:noProof/>
        </w:rPr>
        <w:fldChar w:fldCharType="begin"/>
      </w:r>
      <w:r>
        <w:rPr>
          <w:noProof/>
        </w:rPr>
        <w:instrText xml:space="preserve"> PAGEREF _Toc229058126 \h </w:instrText>
      </w:r>
      <w:r>
        <w:rPr>
          <w:noProof/>
        </w:rPr>
      </w:r>
      <w:r>
        <w:rPr>
          <w:noProof/>
        </w:rPr>
        <w:fldChar w:fldCharType="separate"/>
      </w:r>
      <w:r w:rsidR="003B1856">
        <w:rPr>
          <w:noProof/>
        </w:rPr>
        <w:t>139</w:t>
      </w:r>
      <w:r>
        <w:rPr>
          <w:noProof/>
        </w:rPr>
        <w:fldChar w:fldCharType="end"/>
      </w:r>
    </w:p>
    <w:p w14:paraId="16F1E6B0" w14:textId="0F0E5034" w:rsidR="00302A3E" w:rsidRDefault="00302A3E">
      <w:pPr>
        <w:pStyle w:val="TableofFigures"/>
        <w:tabs>
          <w:tab w:val="right" w:leader="dot" w:pos="9350"/>
        </w:tabs>
        <w:rPr>
          <w:rFonts w:cstheme="minorBidi"/>
          <w:i w:val="0"/>
          <w:iCs w:val="0"/>
          <w:noProof/>
          <w:sz w:val="22"/>
          <w:szCs w:val="22"/>
        </w:rPr>
      </w:pPr>
      <w:r>
        <w:rPr>
          <w:noProof/>
        </w:rPr>
        <w:t>Table 28</w:t>
      </w:r>
      <w:r>
        <w:rPr>
          <w:noProof/>
        </w:rPr>
        <w:tab/>
      </w:r>
      <w:r>
        <w:rPr>
          <w:noProof/>
        </w:rPr>
        <w:fldChar w:fldCharType="begin"/>
      </w:r>
      <w:r>
        <w:rPr>
          <w:noProof/>
        </w:rPr>
        <w:instrText xml:space="preserve"> PAGEREF _Toc229058127 \h </w:instrText>
      </w:r>
      <w:r>
        <w:rPr>
          <w:noProof/>
        </w:rPr>
      </w:r>
      <w:r>
        <w:rPr>
          <w:noProof/>
        </w:rPr>
        <w:fldChar w:fldCharType="separate"/>
      </w:r>
      <w:r w:rsidR="003B1856">
        <w:rPr>
          <w:noProof/>
        </w:rPr>
        <w:t>141</w:t>
      </w:r>
      <w:r>
        <w:rPr>
          <w:noProof/>
        </w:rPr>
        <w:fldChar w:fldCharType="end"/>
      </w:r>
    </w:p>
    <w:p w14:paraId="592BAAB4" w14:textId="129B5AA6" w:rsidR="00302A3E" w:rsidRDefault="00302A3E">
      <w:pPr>
        <w:pStyle w:val="TableofFigures"/>
        <w:tabs>
          <w:tab w:val="right" w:leader="dot" w:pos="9350"/>
        </w:tabs>
        <w:rPr>
          <w:rFonts w:cstheme="minorBidi"/>
          <w:i w:val="0"/>
          <w:iCs w:val="0"/>
          <w:noProof/>
          <w:sz w:val="22"/>
          <w:szCs w:val="22"/>
        </w:rPr>
      </w:pPr>
      <w:r>
        <w:rPr>
          <w:noProof/>
        </w:rPr>
        <w:t>Table 29</w:t>
      </w:r>
      <w:r>
        <w:rPr>
          <w:noProof/>
        </w:rPr>
        <w:tab/>
      </w:r>
      <w:r>
        <w:rPr>
          <w:noProof/>
        </w:rPr>
        <w:fldChar w:fldCharType="begin"/>
      </w:r>
      <w:r>
        <w:rPr>
          <w:noProof/>
        </w:rPr>
        <w:instrText xml:space="preserve"> PAGEREF _Toc229058128 \h </w:instrText>
      </w:r>
      <w:r>
        <w:rPr>
          <w:noProof/>
        </w:rPr>
      </w:r>
      <w:r>
        <w:rPr>
          <w:noProof/>
        </w:rPr>
        <w:fldChar w:fldCharType="separate"/>
      </w:r>
      <w:r w:rsidR="003B1856">
        <w:rPr>
          <w:noProof/>
        </w:rPr>
        <w:t>141</w:t>
      </w:r>
      <w:r>
        <w:rPr>
          <w:noProof/>
        </w:rPr>
        <w:fldChar w:fldCharType="end"/>
      </w:r>
    </w:p>
    <w:p w14:paraId="7B40A124" w14:textId="7DBBAA96" w:rsidR="00302A3E" w:rsidRDefault="00302A3E">
      <w:pPr>
        <w:pStyle w:val="TableofFigures"/>
        <w:tabs>
          <w:tab w:val="right" w:leader="dot" w:pos="9350"/>
        </w:tabs>
        <w:rPr>
          <w:rFonts w:cstheme="minorBidi"/>
          <w:i w:val="0"/>
          <w:iCs w:val="0"/>
          <w:noProof/>
          <w:sz w:val="22"/>
          <w:szCs w:val="22"/>
        </w:rPr>
      </w:pPr>
      <w:r>
        <w:rPr>
          <w:noProof/>
        </w:rPr>
        <w:t>Table 30</w:t>
      </w:r>
      <w:r>
        <w:rPr>
          <w:noProof/>
        </w:rPr>
        <w:tab/>
      </w:r>
      <w:r>
        <w:rPr>
          <w:noProof/>
        </w:rPr>
        <w:fldChar w:fldCharType="begin"/>
      </w:r>
      <w:r>
        <w:rPr>
          <w:noProof/>
        </w:rPr>
        <w:instrText xml:space="preserve"> PAGEREF _Toc229058129 \h </w:instrText>
      </w:r>
      <w:r>
        <w:rPr>
          <w:noProof/>
        </w:rPr>
      </w:r>
      <w:r>
        <w:rPr>
          <w:noProof/>
        </w:rPr>
        <w:fldChar w:fldCharType="separate"/>
      </w:r>
      <w:r w:rsidR="003B1856">
        <w:rPr>
          <w:noProof/>
        </w:rPr>
        <w:t>142</w:t>
      </w:r>
      <w:r>
        <w:rPr>
          <w:noProof/>
        </w:rPr>
        <w:fldChar w:fldCharType="end"/>
      </w:r>
    </w:p>
    <w:p w14:paraId="7972D58A" w14:textId="5412E0A7" w:rsidR="00302A3E" w:rsidRDefault="00302A3E">
      <w:pPr>
        <w:pStyle w:val="TableofFigures"/>
        <w:tabs>
          <w:tab w:val="right" w:leader="dot" w:pos="9350"/>
        </w:tabs>
        <w:rPr>
          <w:rFonts w:cstheme="minorBidi"/>
          <w:i w:val="0"/>
          <w:iCs w:val="0"/>
          <w:noProof/>
          <w:sz w:val="22"/>
          <w:szCs w:val="22"/>
        </w:rPr>
      </w:pPr>
      <w:r>
        <w:rPr>
          <w:noProof/>
        </w:rPr>
        <w:t>Table 31</w:t>
      </w:r>
      <w:r>
        <w:rPr>
          <w:noProof/>
        </w:rPr>
        <w:tab/>
      </w:r>
      <w:r>
        <w:rPr>
          <w:noProof/>
        </w:rPr>
        <w:fldChar w:fldCharType="begin"/>
      </w:r>
      <w:r>
        <w:rPr>
          <w:noProof/>
        </w:rPr>
        <w:instrText xml:space="preserve"> PAGEREF _Toc229058130 \h </w:instrText>
      </w:r>
      <w:r>
        <w:rPr>
          <w:noProof/>
        </w:rPr>
      </w:r>
      <w:r>
        <w:rPr>
          <w:noProof/>
        </w:rPr>
        <w:fldChar w:fldCharType="separate"/>
      </w:r>
      <w:r w:rsidR="003B1856">
        <w:rPr>
          <w:noProof/>
        </w:rPr>
        <w:t>145</w:t>
      </w:r>
      <w:r>
        <w:rPr>
          <w:noProof/>
        </w:rPr>
        <w:fldChar w:fldCharType="end"/>
      </w:r>
    </w:p>
    <w:p w14:paraId="45770BE3" w14:textId="2D0C0218" w:rsidR="00302A3E" w:rsidRDefault="00302A3E">
      <w:pPr>
        <w:pStyle w:val="TableofFigures"/>
        <w:tabs>
          <w:tab w:val="right" w:leader="dot" w:pos="9350"/>
        </w:tabs>
        <w:rPr>
          <w:rFonts w:cstheme="minorBidi"/>
          <w:i w:val="0"/>
          <w:iCs w:val="0"/>
          <w:noProof/>
          <w:sz w:val="22"/>
          <w:szCs w:val="22"/>
        </w:rPr>
      </w:pPr>
      <w:r>
        <w:rPr>
          <w:noProof/>
        </w:rPr>
        <w:t>Table 32</w:t>
      </w:r>
      <w:r>
        <w:rPr>
          <w:noProof/>
        </w:rPr>
        <w:tab/>
      </w:r>
      <w:r>
        <w:rPr>
          <w:noProof/>
        </w:rPr>
        <w:fldChar w:fldCharType="begin"/>
      </w:r>
      <w:r>
        <w:rPr>
          <w:noProof/>
        </w:rPr>
        <w:instrText xml:space="preserve"> PAGEREF _Toc229058131 \h </w:instrText>
      </w:r>
      <w:r>
        <w:rPr>
          <w:noProof/>
        </w:rPr>
      </w:r>
      <w:r>
        <w:rPr>
          <w:noProof/>
        </w:rPr>
        <w:fldChar w:fldCharType="separate"/>
      </w:r>
      <w:r w:rsidR="003B1856">
        <w:rPr>
          <w:noProof/>
        </w:rPr>
        <w:t>146</w:t>
      </w:r>
      <w:r>
        <w:rPr>
          <w:noProof/>
        </w:rPr>
        <w:fldChar w:fldCharType="end"/>
      </w:r>
    </w:p>
    <w:p w14:paraId="030FEDF1" w14:textId="17ADA121" w:rsidR="00302A3E" w:rsidRDefault="00302A3E">
      <w:pPr>
        <w:pStyle w:val="TableofFigures"/>
        <w:tabs>
          <w:tab w:val="right" w:leader="dot" w:pos="9350"/>
        </w:tabs>
        <w:rPr>
          <w:rFonts w:cstheme="minorBidi"/>
          <w:i w:val="0"/>
          <w:iCs w:val="0"/>
          <w:noProof/>
          <w:sz w:val="22"/>
          <w:szCs w:val="22"/>
        </w:rPr>
      </w:pPr>
      <w:r>
        <w:rPr>
          <w:noProof/>
        </w:rPr>
        <w:t>Table 33</w:t>
      </w:r>
      <w:r>
        <w:rPr>
          <w:noProof/>
        </w:rPr>
        <w:tab/>
      </w:r>
      <w:r>
        <w:rPr>
          <w:noProof/>
        </w:rPr>
        <w:fldChar w:fldCharType="begin"/>
      </w:r>
      <w:r>
        <w:rPr>
          <w:noProof/>
        </w:rPr>
        <w:instrText xml:space="preserve"> PAGEREF _Toc229058132 \h </w:instrText>
      </w:r>
      <w:r>
        <w:rPr>
          <w:noProof/>
        </w:rPr>
      </w:r>
      <w:r>
        <w:rPr>
          <w:noProof/>
        </w:rPr>
        <w:fldChar w:fldCharType="separate"/>
      </w:r>
      <w:r w:rsidR="003B1856">
        <w:rPr>
          <w:noProof/>
        </w:rPr>
        <w:t>147</w:t>
      </w:r>
      <w:r>
        <w:rPr>
          <w:noProof/>
        </w:rPr>
        <w:fldChar w:fldCharType="end"/>
      </w:r>
    </w:p>
    <w:p w14:paraId="1527EE4D" w14:textId="7604F796" w:rsidR="00302A3E" w:rsidRDefault="00302A3E">
      <w:pPr>
        <w:pStyle w:val="TableofFigures"/>
        <w:tabs>
          <w:tab w:val="right" w:leader="dot" w:pos="9350"/>
        </w:tabs>
        <w:rPr>
          <w:rFonts w:cstheme="minorBidi"/>
          <w:i w:val="0"/>
          <w:iCs w:val="0"/>
          <w:noProof/>
          <w:sz w:val="22"/>
          <w:szCs w:val="22"/>
        </w:rPr>
      </w:pPr>
      <w:r>
        <w:rPr>
          <w:noProof/>
        </w:rPr>
        <w:t>Table 34</w:t>
      </w:r>
      <w:r>
        <w:rPr>
          <w:noProof/>
        </w:rPr>
        <w:tab/>
      </w:r>
      <w:r>
        <w:rPr>
          <w:noProof/>
        </w:rPr>
        <w:fldChar w:fldCharType="begin"/>
      </w:r>
      <w:r>
        <w:rPr>
          <w:noProof/>
        </w:rPr>
        <w:instrText xml:space="preserve"> PAGEREF _Toc229058133 \h </w:instrText>
      </w:r>
      <w:r>
        <w:rPr>
          <w:noProof/>
        </w:rPr>
      </w:r>
      <w:r>
        <w:rPr>
          <w:noProof/>
        </w:rPr>
        <w:fldChar w:fldCharType="separate"/>
      </w:r>
      <w:r w:rsidR="003B1856">
        <w:rPr>
          <w:noProof/>
        </w:rPr>
        <w:t>147</w:t>
      </w:r>
      <w:r>
        <w:rPr>
          <w:noProof/>
        </w:rPr>
        <w:fldChar w:fldCharType="end"/>
      </w:r>
    </w:p>
    <w:p w14:paraId="37EDB8D9" w14:textId="59E32E57" w:rsidR="00302A3E" w:rsidRDefault="00302A3E">
      <w:pPr>
        <w:pStyle w:val="TableofFigures"/>
        <w:tabs>
          <w:tab w:val="right" w:leader="dot" w:pos="9350"/>
        </w:tabs>
        <w:rPr>
          <w:rFonts w:cstheme="minorBidi"/>
          <w:i w:val="0"/>
          <w:iCs w:val="0"/>
          <w:noProof/>
          <w:sz w:val="22"/>
          <w:szCs w:val="22"/>
        </w:rPr>
      </w:pPr>
      <w:r>
        <w:rPr>
          <w:noProof/>
        </w:rPr>
        <w:t>Table 35</w:t>
      </w:r>
      <w:r>
        <w:rPr>
          <w:noProof/>
        </w:rPr>
        <w:tab/>
      </w:r>
      <w:r>
        <w:rPr>
          <w:noProof/>
        </w:rPr>
        <w:fldChar w:fldCharType="begin"/>
      </w:r>
      <w:r>
        <w:rPr>
          <w:noProof/>
        </w:rPr>
        <w:instrText xml:space="preserve"> PAGEREF _Toc229058134 \h </w:instrText>
      </w:r>
      <w:r>
        <w:rPr>
          <w:noProof/>
        </w:rPr>
      </w:r>
      <w:r>
        <w:rPr>
          <w:noProof/>
        </w:rPr>
        <w:fldChar w:fldCharType="separate"/>
      </w:r>
      <w:r w:rsidR="003B1856">
        <w:rPr>
          <w:noProof/>
        </w:rPr>
        <w:t>148</w:t>
      </w:r>
      <w:r>
        <w:rPr>
          <w:noProof/>
        </w:rPr>
        <w:fldChar w:fldCharType="end"/>
      </w:r>
    </w:p>
    <w:p w14:paraId="35D92224" w14:textId="697E1CBB" w:rsidR="00302A3E" w:rsidRDefault="00302A3E">
      <w:pPr>
        <w:pStyle w:val="TableofFigures"/>
        <w:tabs>
          <w:tab w:val="right" w:leader="dot" w:pos="9350"/>
        </w:tabs>
        <w:rPr>
          <w:rFonts w:cstheme="minorBidi"/>
          <w:i w:val="0"/>
          <w:iCs w:val="0"/>
          <w:noProof/>
          <w:sz w:val="22"/>
          <w:szCs w:val="22"/>
        </w:rPr>
      </w:pPr>
      <w:r>
        <w:rPr>
          <w:noProof/>
        </w:rPr>
        <w:t>Table 36</w:t>
      </w:r>
      <w:r>
        <w:rPr>
          <w:noProof/>
        </w:rPr>
        <w:tab/>
      </w:r>
      <w:r>
        <w:rPr>
          <w:noProof/>
        </w:rPr>
        <w:fldChar w:fldCharType="begin"/>
      </w:r>
      <w:r>
        <w:rPr>
          <w:noProof/>
        </w:rPr>
        <w:instrText xml:space="preserve"> PAGEREF _Toc229058135 \h </w:instrText>
      </w:r>
      <w:r>
        <w:rPr>
          <w:noProof/>
        </w:rPr>
      </w:r>
      <w:r>
        <w:rPr>
          <w:noProof/>
        </w:rPr>
        <w:fldChar w:fldCharType="separate"/>
      </w:r>
      <w:r w:rsidR="003B1856">
        <w:rPr>
          <w:noProof/>
        </w:rPr>
        <w:t>156</w:t>
      </w:r>
      <w:r>
        <w:rPr>
          <w:noProof/>
        </w:rPr>
        <w:fldChar w:fldCharType="end"/>
      </w:r>
    </w:p>
    <w:p w14:paraId="65FF9997" w14:textId="5FD599AF" w:rsidR="00302A3E" w:rsidRDefault="00302A3E">
      <w:pPr>
        <w:pStyle w:val="TableofFigures"/>
        <w:tabs>
          <w:tab w:val="right" w:leader="dot" w:pos="9350"/>
        </w:tabs>
        <w:rPr>
          <w:rFonts w:cstheme="minorBidi"/>
          <w:i w:val="0"/>
          <w:iCs w:val="0"/>
          <w:noProof/>
          <w:sz w:val="22"/>
          <w:szCs w:val="22"/>
        </w:rPr>
      </w:pPr>
      <w:r>
        <w:rPr>
          <w:noProof/>
        </w:rPr>
        <w:t>Table 37</w:t>
      </w:r>
      <w:r>
        <w:rPr>
          <w:noProof/>
        </w:rPr>
        <w:tab/>
      </w:r>
      <w:r>
        <w:rPr>
          <w:noProof/>
        </w:rPr>
        <w:fldChar w:fldCharType="begin"/>
      </w:r>
      <w:r>
        <w:rPr>
          <w:noProof/>
        </w:rPr>
        <w:instrText xml:space="preserve"> PAGEREF _Toc229058136 \h </w:instrText>
      </w:r>
      <w:r>
        <w:rPr>
          <w:noProof/>
        </w:rPr>
      </w:r>
      <w:r>
        <w:rPr>
          <w:noProof/>
        </w:rPr>
        <w:fldChar w:fldCharType="separate"/>
      </w:r>
      <w:r w:rsidR="003B1856">
        <w:rPr>
          <w:noProof/>
        </w:rPr>
        <w:t>157</w:t>
      </w:r>
      <w:r>
        <w:rPr>
          <w:noProof/>
        </w:rPr>
        <w:fldChar w:fldCharType="end"/>
      </w:r>
    </w:p>
    <w:p w14:paraId="19B41FE2" w14:textId="5CB3BD36" w:rsidR="00302A3E" w:rsidRDefault="00302A3E">
      <w:pPr>
        <w:pStyle w:val="TableofFigures"/>
        <w:tabs>
          <w:tab w:val="right" w:leader="dot" w:pos="9350"/>
        </w:tabs>
        <w:rPr>
          <w:rFonts w:cstheme="minorBidi"/>
          <w:i w:val="0"/>
          <w:iCs w:val="0"/>
          <w:noProof/>
          <w:sz w:val="22"/>
          <w:szCs w:val="22"/>
        </w:rPr>
      </w:pPr>
      <w:r>
        <w:rPr>
          <w:noProof/>
        </w:rPr>
        <w:t>Table 38</w:t>
      </w:r>
      <w:r>
        <w:rPr>
          <w:noProof/>
        </w:rPr>
        <w:tab/>
      </w:r>
      <w:r>
        <w:rPr>
          <w:noProof/>
        </w:rPr>
        <w:fldChar w:fldCharType="begin"/>
      </w:r>
      <w:r>
        <w:rPr>
          <w:noProof/>
        </w:rPr>
        <w:instrText xml:space="preserve"> PAGEREF _Toc229058137 \h </w:instrText>
      </w:r>
      <w:r>
        <w:rPr>
          <w:noProof/>
        </w:rPr>
      </w:r>
      <w:r>
        <w:rPr>
          <w:noProof/>
        </w:rPr>
        <w:fldChar w:fldCharType="separate"/>
      </w:r>
      <w:r w:rsidR="003B1856">
        <w:rPr>
          <w:noProof/>
        </w:rPr>
        <w:t>158</w:t>
      </w:r>
      <w:r>
        <w:rPr>
          <w:noProof/>
        </w:rPr>
        <w:fldChar w:fldCharType="end"/>
      </w:r>
    </w:p>
    <w:p w14:paraId="2E37D567" w14:textId="1107D40D" w:rsidR="00302A3E" w:rsidRDefault="00302A3E">
      <w:pPr>
        <w:pStyle w:val="TableofFigures"/>
        <w:tabs>
          <w:tab w:val="right" w:leader="dot" w:pos="9350"/>
        </w:tabs>
        <w:rPr>
          <w:rFonts w:cstheme="minorBidi"/>
          <w:i w:val="0"/>
          <w:iCs w:val="0"/>
          <w:noProof/>
          <w:sz w:val="22"/>
          <w:szCs w:val="22"/>
        </w:rPr>
      </w:pPr>
      <w:r>
        <w:rPr>
          <w:noProof/>
        </w:rPr>
        <w:t>Table 39</w:t>
      </w:r>
      <w:r>
        <w:rPr>
          <w:noProof/>
        </w:rPr>
        <w:tab/>
      </w:r>
      <w:r>
        <w:rPr>
          <w:noProof/>
        </w:rPr>
        <w:fldChar w:fldCharType="begin"/>
      </w:r>
      <w:r>
        <w:rPr>
          <w:noProof/>
        </w:rPr>
        <w:instrText xml:space="preserve"> PAGEREF _Toc229058138 \h </w:instrText>
      </w:r>
      <w:r>
        <w:rPr>
          <w:noProof/>
        </w:rPr>
      </w:r>
      <w:r>
        <w:rPr>
          <w:noProof/>
        </w:rPr>
        <w:fldChar w:fldCharType="separate"/>
      </w:r>
      <w:r w:rsidR="003B1856">
        <w:rPr>
          <w:noProof/>
        </w:rPr>
        <w:t>166</w:t>
      </w:r>
      <w:r>
        <w:rPr>
          <w:noProof/>
        </w:rPr>
        <w:fldChar w:fldCharType="end"/>
      </w:r>
    </w:p>
    <w:p w14:paraId="2F02A204" w14:textId="70D09FE2" w:rsidR="00302A3E" w:rsidRDefault="00302A3E">
      <w:pPr>
        <w:pStyle w:val="TableofFigures"/>
        <w:tabs>
          <w:tab w:val="right" w:leader="dot" w:pos="9350"/>
        </w:tabs>
        <w:rPr>
          <w:rFonts w:cstheme="minorBidi"/>
          <w:i w:val="0"/>
          <w:iCs w:val="0"/>
          <w:noProof/>
          <w:sz w:val="22"/>
          <w:szCs w:val="22"/>
        </w:rPr>
      </w:pPr>
      <w:r>
        <w:rPr>
          <w:noProof/>
        </w:rPr>
        <w:t>Table 40</w:t>
      </w:r>
      <w:r>
        <w:rPr>
          <w:noProof/>
        </w:rPr>
        <w:tab/>
      </w:r>
      <w:r>
        <w:rPr>
          <w:noProof/>
        </w:rPr>
        <w:fldChar w:fldCharType="begin"/>
      </w:r>
      <w:r>
        <w:rPr>
          <w:noProof/>
        </w:rPr>
        <w:instrText xml:space="preserve"> PAGEREF _Toc229058139 \h </w:instrText>
      </w:r>
      <w:r>
        <w:rPr>
          <w:noProof/>
        </w:rPr>
      </w:r>
      <w:r>
        <w:rPr>
          <w:noProof/>
        </w:rPr>
        <w:fldChar w:fldCharType="separate"/>
      </w:r>
      <w:r w:rsidR="003B1856">
        <w:rPr>
          <w:noProof/>
        </w:rPr>
        <w:t>167</w:t>
      </w:r>
      <w:r>
        <w:rPr>
          <w:noProof/>
        </w:rPr>
        <w:fldChar w:fldCharType="end"/>
      </w:r>
    </w:p>
    <w:p w14:paraId="130E45E1" w14:textId="29180C89" w:rsidR="00302A3E" w:rsidRDefault="00302A3E">
      <w:pPr>
        <w:pStyle w:val="TableofFigures"/>
        <w:tabs>
          <w:tab w:val="right" w:leader="dot" w:pos="9350"/>
        </w:tabs>
        <w:rPr>
          <w:rFonts w:cstheme="minorBidi"/>
          <w:i w:val="0"/>
          <w:iCs w:val="0"/>
          <w:noProof/>
          <w:sz w:val="22"/>
          <w:szCs w:val="22"/>
        </w:rPr>
      </w:pPr>
      <w:r>
        <w:rPr>
          <w:noProof/>
        </w:rPr>
        <w:t>Table 41</w:t>
      </w:r>
      <w:r>
        <w:rPr>
          <w:noProof/>
        </w:rPr>
        <w:tab/>
      </w:r>
      <w:r>
        <w:rPr>
          <w:noProof/>
        </w:rPr>
        <w:fldChar w:fldCharType="begin"/>
      </w:r>
      <w:r>
        <w:rPr>
          <w:noProof/>
        </w:rPr>
        <w:instrText xml:space="preserve"> PAGEREF _Toc229058140 \h </w:instrText>
      </w:r>
      <w:r>
        <w:rPr>
          <w:noProof/>
        </w:rPr>
      </w:r>
      <w:r>
        <w:rPr>
          <w:noProof/>
        </w:rPr>
        <w:fldChar w:fldCharType="separate"/>
      </w:r>
      <w:r w:rsidR="003B1856">
        <w:rPr>
          <w:noProof/>
        </w:rPr>
        <w:t>168</w:t>
      </w:r>
      <w:r>
        <w:rPr>
          <w:noProof/>
        </w:rPr>
        <w:fldChar w:fldCharType="end"/>
      </w:r>
    </w:p>
    <w:p w14:paraId="259B74B9" w14:textId="5F9F26ED" w:rsidR="00302A3E" w:rsidRDefault="00302A3E">
      <w:pPr>
        <w:pStyle w:val="TableofFigures"/>
        <w:tabs>
          <w:tab w:val="right" w:leader="dot" w:pos="9350"/>
        </w:tabs>
        <w:rPr>
          <w:rFonts w:cstheme="minorBidi"/>
          <w:i w:val="0"/>
          <w:iCs w:val="0"/>
          <w:noProof/>
          <w:sz w:val="22"/>
          <w:szCs w:val="22"/>
        </w:rPr>
      </w:pPr>
      <w:r>
        <w:rPr>
          <w:noProof/>
        </w:rPr>
        <w:lastRenderedPageBreak/>
        <w:t>Table 42</w:t>
      </w:r>
      <w:r>
        <w:rPr>
          <w:noProof/>
        </w:rPr>
        <w:tab/>
      </w:r>
      <w:r>
        <w:rPr>
          <w:noProof/>
        </w:rPr>
        <w:fldChar w:fldCharType="begin"/>
      </w:r>
      <w:r>
        <w:rPr>
          <w:noProof/>
        </w:rPr>
        <w:instrText xml:space="preserve"> PAGEREF _Toc229058141 \h </w:instrText>
      </w:r>
      <w:r>
        <w:rPr>
          <w:noProof/>
        </w:rPr>
      </w:r>
      <w:r>
        <w:rPr>
          <w:noProof/>
        </w:rPr>
        <w:fldChar w:fldCharType="separate"/>
      </w:r>
      <w:r w:rsidR="003B1856">
        <w:rPr>
          <w:noProof/>
        </w:rPr>
        <w:t>177</w:t>
      </w:r>
      <w:r>
        <w:rPr>
          <w:noProof/>
        </w:rPr>
        <w:fldChar w:fldCharType="end"/>
      </w:r>
    </w:p>
    <w:p w14:paraId="57D9A895" w14:textId="17AA3B51" w:rsidR="00302A3E" w:rsidRDefault="00302A3E">
      <w:pPr>
        <w:pStyle w:val="TableofFigures"/>
        <w:tabs>
          <w:tab w:val="right" w:leader="dot" w:pos="9350"/>
        </w:tabs>
        <w:rPr>
          <w:rFonts w:cstheme="minorBidi"/>
          <w:i w:val="0"/>
          <w:iCs w:val="0"/>
          <w:noProof/>
          <w:sz w:val="22"/>
          <w:szCs w:val="22"/>
        </w:rPr>
      </w:pPr>
      <w:r>
        <w:rPr>
          <w:noProof/>
        </w:rPr>
        <w:t>Table 43</w:t>
      </w:r>
      <w:r>
        <w:rPr>
          <w:noProof/>
        </w:rPr>
        <w:tab/>
      </w:r>
      <w:r>
        <w:rPr>
          <w:noProof/>
        </w:rPr>
        <w:fldChar w:fldCharType="begin"/>
      </w:r>
      <w:r>
        <w:rPr>
          <w:noProof/>
        </w:rPr>
        <w:instrText xml:space="preserve"> PAGEREF _Toc229058142 \h </w:instrText>
      </w:r>
      <w:r>
        <w:rPr>
          <w:noProof/>
        </w:rPr>
      </w:r>
      <w:r>
        <w:rPr>
          <w:noProof/>
        </w:rPr>
        <w:fldChar w:fldCharType="separate"/>
      </w:r>
      <w:r w:rsidR="003B1856">
        <w:rPr>
          <w:noProof/>
        </w:rPr>
        <w:t>178</w:t>
      </w:r>
      <w:r>
        <w:rPr>
          <w:noProof/>
        </w:rPr>
        <w:fldChar w:fldCharType="end"/>
      </w:r>
    </w:p>
    <w:p w14:paraId="542551FD" w14:textId="6D77DAD3" w:rsidR="00302A3E" w:rsidRDefault="00302A3E">
      <w:pPr>
        <w:pStyle w:val="TableofFigures"/>
        <w:tabs>
          <w:tab w:val="right" w:leader="dot" w:pos="9350"/>
        </w:tabs>
        <w:rPr>
          <w:rFonts w:cstheme="minorBidi"/>
          <w:i w:val="0"/>
          <w:iCs w:val="0"/>
          <w:noProof/>
          <w:sz w:val="22"/>
          <w:szCs w:val="22"/>
        </w:rPr>
      </w:pPr>
      <w:r>
        <w:rPr>
          <w:noProof/>
        </w:rPr>
        <w:t>Table 44</w:t>
      </w:r>
      <w:r>
        <w:rPr>
          <w:noProof/>
        </w:rPr>
        <w:tab/>
      </w:r>
      <w:r>
        <w:rPr>
          <w:noProof/>
        </w:rPr>
        <w:fldChar w:fldCharType="begin"/>
      </w:r>
      <w:r>
        <w:rPr>
          <w:noProof/>
        </w:rPr>
        <w:instrText xml:space="preserve"> PAGEREF _Toc229058143 \h </w:instrText>
      </w:r>
      <w:r>
        <w:rPr>
          <w:noProof/>
        </w:rPr>
      </w:r>
      <w:r>
        <w:rPr>
          <w:noProof/>
        </w:rPr>
        <w:fldChar w:fldCharType="separate"/>
      </w:r>
      <w:r w:rsidR="003B1856">
        <w:rPr>
          <w:noProof/>
        </w:rPr>
        <w:t>179</w:t>
      </w:r>
      <w:r>
        <w:rPr>
          <w:noProof/>
        </w:rPr>
        <w:fldChar w:fldCharType="end"/>
      </w:r>
    </w:p>
    <w:p w14:paraId="36C74C66" w14:textId="2CBB4C23" w:rsidR="00302A3E" w:rsidRDefault="00302A3E">
      <w:pPr>
        <w:pStyle w:val="TableofFigures"/>
        <w:tabs>
          <w:tab w:val="right" w:leader="dot" w:pos="9350"/>
        </w:tabs>
        <w:rPr>
          <w:rFonts w:cstheme="minorBidi"/>
          <w:i w:val="0"/>
          <w:iCs w:val="0"/>
          <w:noProof/>
          <w:sz w:val="22"/>
          <w:szCs w:val="22"/>
        </w:rPr>
      </w:pPr>
      <w:r>
        <w:rPr>
          <w:noProof/>
        </w:rPr>
        <w:t>Table 45</w:t>
      </w:r>
      <w:r>
        <w:rPr>
          <w:noProof/>
        </w:rPr>
        <w:tab/>
      </w:r>
      <w:r>
        <w:rPr>
          <w:noProof/>
        </w:rPr>
        <w:fldChar w:fldCharType="begin"/>
      </w:r>
      <w:r>
        <w:rPr>
          <w:noProof/>
        </w:rPr>
        <w:instrText xml:space="preserve"> PAGEREF _Toc229058144 \h </w:instrText>
      </w:r>
      <w:r>
        <w:rPr>
          <w:noProof/>
        </w:rPr>
      </w:r>
      <w:r>
        <w:rPr>
          <w:noProof/>
        </w:rPr>
        <w:fldChar w:fldCharType="separate"/>
      </w:r>
      <w:r w:rsidR="003B1856">
        <w:rPr>
          <w:noProof/>
        </w:rPr>
        <w:t>180</w:t>
      </w:r>
      <w:r>
        <w:rPr>
          <w:noProof/>
        </w:rPr>
        <w:fldChar w:fldCharType="end"/>
      </w:r>
    </w:p>
    <w:p w14:paraId="16CAB7B4" w14:textId="3941AAD6" w:rsidR="00302A3E" w:rsidRDefault="00302A3E">
      <w:pPr>
        <w:pStyle w:val="TableofFigures"/>
        <w:tabs>
          <w:tab w:val="right" w:leader="dot" w:pos="9350"/>
        </w:tabs>
        <w:rPr>
          <w:rFonts w:cstheme="minorBidi"/>
          <w:i w:val="0"/>
          <w:iCs w:val="0"/>
          <w:noProof/>
          <w:sz w:val="22"/>
          <w:szCs w:val="22"/>
        </w:rPr>
      </w:pPr>
      <w:r>
        <w:rPr>
          <w:noProof/>
        </w:rPr>
        <w:t>Table 46</w:t>
      </w:r>
      <w:r>
        <w:rPr>
          <w:noProof/>
        </w:rPr>
        <w:tab/>
      </w:r>
      <w:r>
        <w:rPr>
          <w:noProof/>
        </w:rPr>
        <w:fldChar w:fldCharType="begin"/>
      </w:r>
      <w:r>
        <w:rPr>
          <w:noProof/>
        </w:rPr>
        <w:instrText xml:space="preserve"> PAGEREF _Toc229058145 \h </w:instrText>
      </w:r>
      <w:r>
        <w:rPr>
          <w:noProof/>
        </w:rPr>
      </w:r>
      <w:r>
        <w:rPr>
          <w:noProof/>
        </w:rPr>
        <w:fldChar w:fldCharType="separate"/>
      </w:r>
      <w:r w:rsidR="003B1856">
        <w:rPr>
          <w:noProof/>
        </w:rPr>
        <w:t>216</w:t>
      </w:r>
      <w:r>
        <w:rPr>
          <w:noProof/>
        </w:rPr>
        <w:fldChar w:fldCharType="end"/>
      </w:r>
    </w:p>
    <w:p w14:paraId="79F63546" w14:textId="6BF0CD15" w:rsidR="00302A3E" w:rsidRDefault="00302A3E">
      <w:pPr>
        <w:pStyle w:val="TableofFigures"/>
        <w:tabs>
          <w:tab w:val="right" w:leader="dot" w:pos="9350"/>
        </w:tabs>
        <w:rPr>
          <w:rFonts w:cstheme="minorBidi"/>
          <w:i w:val="0"/>
          <w:iCs w:val="0"/>
          <w:noProof/>
          <w:sz w:val="22"/>
          <w:szCs w:val="22"/>
        </w:rPr>
      </w:pPr>
      <w:r>
        <w:rPr>
          <w:noProof/>
        </w:rPr>
        <w:t>Table 47</w:t>
      </w:r>
      <w:r>
        <w:rPr>
          <w:noProof/>
        </w:rPr>
        <w:tab/>
      </w:r>
      <w:r>
        <w:rPr>
          <w:noProof/>
        </w:rPr>
        <w:fldChar w:fldCharType="begin"/>
      </w:r>
      <w:r>
        <w:rPr>
          <w:noProof/>
        </w:rPr>
        <w:instrText xml:space="preserve"> PAGEREF _Toc229058146 \h </w:instrText>
      </w:r>
      <w:r>
        <w:rPr>
          <w:noProof/>
        </w:rPr>
      </w:r>
      <w:r>
        <w:rPr>
          <w:noProof/>
        </w:rPr>
        <w:fldChar w:fldCharType="separate"/>
      </w:r>
      <w:r w:rsidR="003B1856">
        <w:rPr>
          <w:noProof/>
        </w:rPr>
        <w:t>257</w:t>
      </w:r>
      <w:r>
        <w:rPr>
          <w:noProof/>
        </w:rPr>
        <w:fldChar w:fldCharType="end"/>
      </w:r>
    </w:p>
    <w:p w14:paraId="7566CA2B" w14:textId="4BC1F370" w:rsidR="00302A3E" w:rsidRDefault="00302A3E">
      <w:pPr>
        <w:pStyle w:val="TableofFigures"/>
        <w:tabs>
          <w:tab w:val="right" w:leader="dot" w:pos="9350"/>
        </w:tabs>
        <w:rPr>
          <w:rFonts w:cstheme="minorBidi"/>
          <w:i w:val="0"/>
          <w:iCs w:val="0"/>
          <w:noProof/>
          <w:sz w:val="22"/>
          <w:szCs w:val="22"/>
        </w:rPr>
      </w:pPr>
      <w:r>
        <w:rPr>
          <w:noProof/>
        </w:rPr>
        <w:t>Table 48 Algorithmic Comparison.</w:t>
      </w:r>
      <w:r>
        <w:rPr>
          <w:noProof/>
        </w:rPr>
        <w:tab/>
      </w:r>
      <w:r>
        <w:rPr>
          <w:noProof/>
        </w:rPr>
        <w:fldChar w:fldCharType="begin"/>
      </w:r>
      <w:r>
        <w:rPr>
          <w:noProof/>
        </w:rPr>
        <w:instrText xml:space="preserve"> PAGEREF _Toc229058147 \h </w:instrText>
      </w:r>
      <w:r>
        <w:rPr>
          <w:noProof/>
        </w:rPr>
      </w:r>
      <w:r>
        <w:rPr>
          <w:noProof/>
        </w:rPr>
        <w:fldChar w:fldCharType="separate"/>
      </w:r>
      <w:r w:rsidR="003B1856">
        <w:rPr>
          <w:noProof/>
        </w:rPr>
        <w:t>269</w:t>
      </w:r>
      <w:r>
        <w:rPr>
          <w:noProof/>
        </w:rPr>
        <w:fldChar w:fldCharType="end"/>
      </w:r>
    </w:p>
    <w:p w14:paraId="0366CAB0" w14:textId="5609B5E9" w:rsidR="00302A3E" w:rsidRDefault="00302A3E">
      <w:pPr>
        <w:pStyle w:val="TableofFigures"/>
        <w:tabs>
          <w:tab w:val="right" w:leader="dot" w:pos="9350"/>
        </w:tabs>
        <w:rPr>
          <w:rFonts w:cstheme="minorBidi"/>
          <w:i w:val="0"/>
          <w:iCs w:val="0"/>
          <w:noProof/>
          <w:sz w:val="22"/>
          <w:szCs w:val="22"/>
        </w:rPr>
      </w:pPr>
      <w:r>
        <w:rPr>
          <w:noProof/>
        </w:rPr>
        <w:t>Table 49</w:t>
      </w:r>
      <w:r>
        <w:rPr>
          <w:noProof/>
        </w:rPr>
        <w:tab/>
      </w:r>
      <w:r>
        <w:rPr>
          <w:noProof/>
        </w:rPr>
        <w:fldChar w:fldCharType="begin"/>
      </w:r>
      <w:r>
        <w:rPr>
          <w:noProof/>
        </w:rPr>
        <w:instrText xml:space="preserve"> PAGEREF _Toc229058148 \h </w:instrText>
      </w:r>
      <w:r>
        <w:rPr>
          <w:noProof/>
        </w:rPr>
      </w:r>
      <w:r>
        <w:rPr>
          <w:noProof/>
        </w:rPr>
        <w:fldChar w:fldCharType="separate"/>
      </w:r>
      <w:r w:rsidR="003B1856">
        <w:rPr>
          <w:noProof/>
        </w:rPr>
        <w:t>269</w:t>
      </w:r>
      <w:r>
        <w:rPr>
          <w:noProof/>
        </w:rPr>
        <w:fldChar w:fldCharType="end"/>
      </w:r>
    </w:p>
    <w:p w14:paraId="7FCDDDBA" w14:textId="650798DC" w:rsidR="00144069" w:rsidRDefault="004F1CB9" w:rsidP="0087420F">
      <w:pPr>
        <w:sectPr w:rsidR="00144069" w:rsidSect="0014406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r>
        <w:fldChar w:fldCharType="end"/>
      </w:r>
    </w:p>
    <w:p w14:paraId="1C9CBFB1" w14:textId="77777777" w:rsidR="007E166C" w:rsidRDefault="007E166C" w:rsidP="007632E6">
      <w:pPr>
        <w:pStyle w:val="Heading1"/>
      </w:pPr>
      <w:bookmarkStart w:id="4" w:name="_Toc229070044"/>
      <w:r>
        <w:lastRenderedPageBreak/>
        <w:t>1. Introduction</w:t>
      </w:r>
      <w:bookmarkEnd w:id="4"/>
    </w:p>
    <w:p w14:paraId="31D23F2B" w14:textId="77777777" w:rsidR="00EE15A3" w:rsidRDefault="00EE15A3" w:rsidP="00EE15A3">
      <w:pPr>
        <w:spacing w:before="0" w:after="160" w:line="259" w:lineRule="auto"/>
        <w:ind w:firstLine="720"/>
        <w:jc w:val="both"/>
      </w:pPr>
      <w:r>
        <w:t>Algorithm design serves as the fundamental framework for solving computational problems with quantifiable efficiency and precision. This research project provides a comprehensive investigation into ten distinct algorithmic challenges, ranging from classical geometric puzzles to complex optimization tasks. Each problem is evaluated through the application of core algorithmic paradigms, including Divide and Conquer, Dynamic Programming, Greedy algorithms, Brute Force, and Iterative Improvement.</w:t>
      </w:r>
    </w:p>
    <w:p w14:paraId="21E843EF" w14:textId="570FFDD0" w:rsidR="00EE15A3" w:rsidRDefault="00EE15A3" w:rsidP="00EE15A3">
      <w:pPr>
        <w:spacing w:before="0" w:after="160" w:line="259" w:lineRule="auto"/>
        <w:ind w:firstLine="720"/>
        <w:jc w:val="both"/>
      </w:pPr>
      <w:r>
        <w:t>Given that no single technique is universally optimal, this study emphasizes that algorithm selection must be dictated by a problem's specific structure, constraints, and performance requirements. Our methodology follows a rigorous engineering lifecycle: establishing formal problem definitions, devising, and implementing solution strategies, and conducting thorough time and space complexity analyses. For tasks where multiple techniques are applied, comparative evaluations are provided to highlight critical performance trade-offs.</w:t>
      </w:r>
    </w:p>
    <w:p w14:paraId="3999DD3B" w14:textId="49205CBC" w:rsidR="005B0788" w:rsidRPr="00642899" w:rsidRDefault="00EE15A3" w:rsidP="00EE15A3">
      <w:pPr>
        <w:spacing w:before="0" w:after="160" w:line="259" w:lineRule="auto"/>
        <w:ind w:firstLine="720"/>
        <w:jc w:val="both"/>
      </w:pPr>
      <w:r>
        <w:t>Ultimately, this project illustrates the efficacy of principled algorithmic thinking in addressing a broad spectrum of computational hurdles. It serves to bridge the gap between theoretical analysis and practical implementation, reinforcing the importance of selecting the right tool for every computational challenge.</w:t>
      </w:r>
      <w:r w:rsidR="00A57DF8">
        <w:br w:type="page"/>
      </w:r>
    </w:p>
    <w:p w14:paraId="0F87B311" w14:textId="77777777" w:rsidR="00152D8C" w:rsidRDefault="00152D8C" w:rsidP="00C67661">
      <w:pPr>
        <w:pStyle w:val="Heading1"/>
      </w:pPr>
      <w:bookmarkStart w:id="5" w:name="_Toc228945764"/>
      <w:bookmarkStart w:id="6" w:name="_Toc229070045"/>
      <w:r>
        <w:lastRenderedPageBreak/>
        <w:t xml:space="preserve">1. </w:t>
      </w:r>
      <w:r w:rsidRPr="00563F81">
        <w:t>Sorting Trominoes</w:t>
      </w:r>
      <w:bookmarkEnd w:id="5"/>
      <w:bookmarkEnd w:id="6"/>
    </w:p>
    <w:p w14:paraId="63ED5842" w14:textId="77777777" w:rsidR="00152D8C" w:rsidRPr="00C67661" w:rsidRDefault="00152D8C" w:rsidP="00C67661">
      <w:pPr>
        <w:pStyle w:val="Heading2"/>
      </w:pPr>
      <w:bookmarkStart w:id="7" w:name="_Toc228945765"/>
      <w:bookmarkStart w:id="8" w:name="_Toc229070046"/>
      <w:r w:rsidRPr="00C67661">
        <w:t>1.</w:t>
      </w:r>
      <w:r>
        <w:t>1</w:t>
      </w:r>
      <w:r w:rsidRPr="00C67661">
        <w:t xml:space="preserve"> Problem </w:t>
      </w:r>
      <w:r>
        <w:t>d</w:t>
      </w:r>
      <w:r w:rsidRPr="00C67661">
        <w:t>escription</w:t>
      </w:r>
      <w:bookmarkEnd w:id="7"/>
      <w:bookmarkEnd w:id="8"/>
    </w:p>
    <w:p w14:paraId="235FC7F3" w14:textId="77777777" w:rsidR="00152D8C" w:rsidRPr="00563F81" w:rsidRDefault="00152D8C" w:rsidP="00AC762D">
      <w:pPr>
        <w:ind w:firstLine="720"/>
        <w:jc w:val="both"/>
      </w:pPr>
      <w:r w:rsidRPr="00364152">
        <w:t>For this task, I need to take a square grid with exactly one missing square and fill the entire rest of the board using right trominoes</w:t>
      </w:r>
      <w:r>
        <w:t xml:space="preserve"> </w:t>
      </w:r>
      <w:r w:rsidRPr="00364152">
        <w:t>(L</w:t>
      </w:r>
      <w:r>
        <w:t xml:space="preserve"> </w:t>
      </w:r>
      <w:r w:rsidRPr="00364152">
        <w:t>shaped blocks made of 3 squares). The tricky part isn't just making the pieces fi</w:t>
      </w:r>
      <w:r>
        <w:t>t, but</w:t>
      </w:r>
      <w:r w:rsidRPr="00364152">
        <w:t xml:space="preserve"> also </w:t>
      </w:r>
      <w:r>
        <w:t xml:space="preserve">having to paint </w:t>
      </w:r>
      <w:r w:rsidRPr="00364152">
        <w:t xml:space="preserve">each piece using only three colors. The golden rule is that if two trominoes share a border, they cannot be the same color. </w:t>
      </w:r>
      <w:r>
        <w:t>It was</w:t>
      </w:r>
      <w:r w:rsidRPr="00364152">
        <w:t xml:space="preserve"> solve</w:t>
      </w:r>
      <w:r>
        <w:t>d</w:t>
      </w:r>
      <w:r w:rsidRPr="00364152">
        <w:t xml:space="preserve"> using both a Divide</w:t>
      </w:r>
      <w:r>
        <w:t>-</w:t>
      </w:r>
      <w:r w:rsidRPr="00364152">
        <w:t>and</w:t>
      </w:r>
      <w:r>
        <w:t>-</w:t>
      </w:r>
      <w:r w:rsidRPr="00364152">
        <w:t xml:space="preserve">Conquer approach and a Brute Force approach </w:t>
      </w:r>
      <w:r>
        <w:t xml:space="preserve">with a comparison between </w:t>
      </w:r>
      <w:r w:rsidRPr="00364152">
        <w:t xml:space="preserve">them. </w:t>
      </w:r>
    </w:p>
    <w:p w14:paraId="2C86854D" w14:textId="77777777" w:rsidR="00152D8C" w:rsidRPr="0093034D" w:rsidRDefault="00152D8C" w:rsidP="00C67661">
      <w:pPr>
        <w:pStyle w:val="Heading2"/>
      </w:pPr>
      <w:bookmarkStart w:id="9" w:name="_Toc228945766"/>
      <w:bookmarkStart w:id="10" w:name="_Toc229070047"/>
      <w:r>
        <w:t>1.2</w:t>
      </w:r>
      <w:r w:rsidRPr="0093034D">
        <w:t xml:space="preserve"> Assumptions</w:t>
      </w:r>
      <w:bookmarkEnd w:id="9"/>
      <w:bookmarkEnd w:id="10"/>
    </w:p>
    <w:p w14:paraId="3FB4B483" w14:textId="77777777" w:rsidR="00152D8C" w:rsidRPr="0093034D" w:rsidRDefault="00152D8C" w:rsidP="0093034D">
      <w:r w:rsidRPr="0093034D">
        <w:t>Before writing the code, a few ground rules</w:t>
      </w:r>
      <w:r>
        <w:t xml:space="preserve"> were set</w:t>
      </w:r>
      <w:r w:rsidRPr="0093034D">
        <w:t xml:space="preserve"> to make sure everything worked properly:</w:t>
      </w:r>
    </w:p>
    <w:p w14:paraId="127DE1C1" w14:textId="77777777" w:rsidR="00152D8C" w:rsidRPr="0093034D" w:rsidRDefault="00152D8C" w:rsidP="00152D8C">
      <w:pPr>
        <w:pStyle w:val="ListParagraph"/>
        <w:numPr>
          <w:ilvl w:val="0"/>
          <w:numId w:val="1"/>
        </w:numPr>
        <w:jc w:val="both"/>
      </w:pPr>
      <w:r w:rsidRPr="0093034D">
        <w:t>Board Size: The classic L</w:t>
      </w:r>
      <w:r>
        <w:t xml:space="preserve"> </w:t>
      </w:r>
      <w:r w:rsidRPr="0093034D">
        <w:t xml:space="preserve">tromino puzzle relies on the board being a power of two to divide evenly. So, </w:t>
      </w:r>
      <w:r>
        <w:t xml:space="preserve">the </w:t>
      </w:r>
      <w:r w:rsidRPr="0093034D">
        <w:t xml:space="preserve">solution </w:t>
      </w:r>
      <w:r>
        <w:t xml:space="preserve">was structured </w:t>
      </w:r>
      <w:r w:rsidRPr="0093034D">
        <w:t>for a board size of 2</w:t>
      </w:r>
      <w:r>
        <w:rPr>
          <w:vertAlign w:val="superscript"/>
        </w:rPr>
        <w:t>n</w:t>
      </w:r>
      <w:r w:rsidRPr="0093034D">
        <w:t xml:space="preserve"> times 2</w:t>
      </w:r>
      <w:r>
        <w:rPr>
          <w:vertAlign w:val="superscript"/>
        </w:rPr>
        <w:t>n</w:t>
      </w:r>
      <w:r>
        <w:t xml:space="preserve"> </w:t>
      </w:r>
      <w:r w:rsidRPr="0093034D">
        <w:t>(like 4x4, 8x8, 16x16).</w:t>
      </w:r>
    </w:p>
    <w:p w14:paraId="024A6CA1" w14:textId="77777777" w:rsidR="00152D8C" w:rsidRPr="0093034D" w:rsidRDefault="00152D8C" w:rsidP="00152D8C">
      <w:pPr>
        <w:pStyle w:val="ListParagraph"/>
        <w:numPr>
          <w:ilvl w:val="0"/>
          <w:numId w:val="1"/>
        </w:numPr>
        <w:jc w:val="both"/>
      </w:pPr>
      <w:r w:rsidRPr="0093034D">
        <w:t xml:space="preserve">The Missing Square: </w:t>
      </w:r>
      <w:r>
        <w:t>The</w:t>
      </w:r>
      <w:r w:rsidRPr="0093034D">
        <w:t xml:space="preserve"> missing square can be anywhere</w:t>
      </w:r>
      <w:r>
        <w:t xml:space="preserve">, with a </w:t>
      </w:r>
      <w:r w:rsidRPr="0093034D">
        <w:t>toggle in the main function to either randomize its placement or force it near the middle for testing.</w:t>
      </w:r>
    </w:p>
    <w:p w14:paraId="7C3602D9" w14:textId="77777777" w:rsidR="00152D8C" w:rsidRPr="0093034D" w:rsidRDefault="00152D8C" w:rsidP="00152D8C">
      <w:pPr>
        <w:pStyle w:val="ListParagraph"/>
        <w:numPr>
          <w:ilvl w:val="0"/>
          <w:numId w:val="1"/>
        </w:numPr>
        <w:jc w:val="both"/>
      </w:pPr>
      <w:r w:rsidRPr="0093034D">
        <w:t>What Adjacent Means:</w:t>
      </w:r>
      <w:r>
        <w:t xml:space="preserve"> Th</w:t>
      </w:r>
      <w:r w:rsidRPr="0093034D">
        <w:t xml:space="preserve">e rules say no two trominoes of the same color can share an edge, </w:t>
      </w:r>
      <w:r>
        <w:t>it was interpreted as</w:t>
      </w:r>
      <w:r w:rsidRPr="0093034D">
        <w:t xml:space="preserve"> flat edges only. If two pieces of the same color only touch diagonally at the corners, that's perfectly fine. </w:t>
      </w:r>
    </w:p>
    <w:p w14:paraId="3F183F09" w14:textId="77777777" w:rsidR="00152D8C" w:rsidRDefault="00152D8C" w:rsidP="00152D8C">
      <w:pPr>
        <w:pStyle w:val="ListParagraph"/>
        <w:numPr>
          <w:ilvl w:val="0"/>
          <w:numId w:val="1"/>
        </w:numPr>
        <w:jc w:val="both"/>
      </w:pPr>
      <w:r w:rsidRPr="0093034D">
        <w:t xml:space="preserve">Grid Values: </w:t>
      </w:r>
      <w:r>
        <w:t>the missing square had a value of</w:t>
      </w:r>
      <w:r w:rsidRPr="0093034D">
        <w:t xml:space="preserve"> -1 (printed as X),</w:t>
      </w:r>
      <w:r>
        <w:t xml:space="preserve"> </w:t>
      </w:r>
      <w:r w:rsidRPr="0093034D">
        <w:t xml:space="preserve">0 for empty spots, and the numbers 1, 2, and 3 to represent </w:t>
      </w:r>
      <w:r>
        <w:t>the</w:t>
      </w:r>
      <w:r w:rsidRPr="0093034D">
        <w:t xml:space="preserve"> three colors.</w:t>
      </w:r>
    </w:p>
    <w:p w14:paraId="203724F2" w14:textId="77777777" w:rsidR="00152D8C" w:rsidRDefault="00152D8C" w:rsidP="006329DB">
      <w:pPr>
        <w:jc w:val="both"/>
      </w:pPr>
    </w:p>
    <w:p w14:paraId="7E91283C" w14:textId="77777777" w:rsidR="00152D8C" w:rsidRDefault="00152D8C">
      <w:r>
        <w:br w:type="page"/>
      </w:r>
    </w:p>
    <w:p w14:paraId="21C17B36" w14:textId="77777777" w:rsidR="00152D8C" w:rsidRPr="0093034D" w:rsidRDefault="00152D8C" w:rsidP="00C67661">
      <w:pPr>
        <w:pStyle w:val="Heading2"/>
      </w:pPr>
      <w:bookmarkStart w:id="11" w:name="_Toc228945767"/>
      <w:bookmarkStart w:id="12" w:name="_Toc229070048"/>
      <w:r>
        <w:lastRenderedPageBreak/>
        <w:t>1.</w:t>
      </w:r>
      <w:r w:rsidRPr="0093034D">
        <w:t xml:space="preserve">3 </w:t>
      </w:r>
      <w:bookmarkEnd w:id="11"/>
      <w:r>
        <w:t>Methodology</w:t>
      </w:r>
      <w:bookmarkEnd w:id="12"/>
    </w:p>
    <w:p w14:paraId="16A0925F" w14:textId="77777777" w:rsidR="00152D8C" w:rsidRPr="00364152" w:rsidRDefault="00152D8C" w:rsidP="00D97478">
      <w:pPr>
        <w:pStyle w:val="Heading3"/>
      </w:pPr>
      <w:bookmarkStart w:id="13" w:name="_Toc229070049"/>
      <w:r>
        <w:t xml:space="preserve">1.3.1 </w:t>
      </w:r>
      <w:r w:rsidRPr="00364152">
        <w:t>Approach 1: Divide and Conquer</w:t>
      </w:r>
      <w:bookmarkEnd w:id="13"/>
    </w:p>
    <w:p w14:paraId="291C127E" w14:textId="77777777" w:rsidR="00152D8C" w:rsidRPr="00364152" w:rsidRDefault="00152D8C" w:rsidP="001E5AA8">
      <w:pPr>
        <w:ind w:firstLine="720"/>
        <w:jc w:val="both"/>
      </w:pPr>
      <w:r w:rsidRPr="00364152">
        <w:t>Instead of brute</w:t>
      </w:r>
      <w:r>
        <w:t xml:space="preserve"> </w:t>
      </w:r>
      <w:r w:rsidRPr="00364152">
        <w:t xml:space="preserve">forcing the placements, this method relies on the geometry of the grid. Basically, </w:t>
      </w:r>
      <w:r>
        <w:t xml:space="preserve">the algorithm </w:t>
      </w:r>
      <w:r w:rsidRPr="00364152">
        <w:t>split</w:t>
      </w:r>
      <w:r>
        <w:t>s</w:t>
      </w:r>
      <w:r w:rsidRPr="00364152">
        <w:t xml:space="preserve"> the main board into four equal quarters. Since there is only one missing tile on the entire board, it's guaranteed to fall into just one of those quadrants. That leaves the other three completely empty.</w:t>
      </w:r>
    </w:p>
    <w:p w14:paraId="34FE264B" w14:textId="77777777" w:rsidR="00152D8C" w:rsidRPr="00364152" w:rsidRDefault="00152D8C" w:rsidP="001E5AA8">
      <w:pPr>
        <w:ind w:firstLine="720"/>
        <w:jc w:val="both"/>
      </w:pPr>
      <w:r w:rsidRPr="00364152">
        <w:t>The main trick to making this work is placing a single L</w:t>
      </w:r>
      <w:r>
        <w:t xml:space="preserve"> </w:t>
      </w:r>
      <w:r w:rsidRPr="00364152">
        <w:t xml:space="preserve">shaped piece right in the exact center of the board. If </w:t>
      </w:r>
      <w:r>
        <w:t xml:space="preserve">oriented </w:t>
      </w:r>
      <w:r w:rsidRPr="00364152">
        <w:t>correctly, it covers exactly one square in each of those three empty quadrants.</w:t>
      </w:r>
    </w:p>
    <w:p w14:paraId="150FDFC5" w14:textId="77777777" w:rsidR="00152D8C" w:rsidRPr="00364152" w:rsidRDefault="00152D8C" w:rsidP="00EF6132">
      <w:pPr>
        <w:ind w:firstLine="720"/>
        <w:jc w:val="both"/>
      </w:pPr>
      <w:r w:rsidRPr="00364152">
        <w:t xml:space="preserve">Once that center piece is down, </w:t>
      </w:r>
      <w:r>
        <w:t>each</w:t>
      </w:r>
      <w:r w:rsidRPr="00364152">
        <w:t xml:space="preserve"> quadrant acts like a smaller version of the original problem</w:t>
      </w:r>
      <w:r>
        <w:t xml:space="preserve">, since </w:t>
      </w:r>
      <w:r w:rsidRPr="00364152">
        <w:t xml:space="preserve">they all have exactly one missing or occupied square. From there, recursion </w:t>
      </w:r>
      <w:r>
        <w:t xml:space="preserve">is used </w:t>
      </w:r>
      <w:r w:rsidRPr="00364152">
        <w:t>to keep dividing the board down until the function hits a base case of a 2x2 grid. A 2x2 grid with one missing tile is literally just the shape of one L</w:t>
      </w:r>
      <w:r>
        <w:t xml:space="preserve"> </w:t>
      </w:r>
      <w:r w:rsidRPr="00364152">
        <w:t>tromino, so the code drops the piece in and returns.</w:t>
      </w:r>
    </w:p>
    <w:p w14:paraId="1D0837D9" w14:textId="77777777" w:rsidR="00152D8C" w:rsidRDefault="00152D8C" w:rsidP="00364152">
      <w:r w:rsidRPr="00364152">
        <w:rPr>
          <w:b/>
          <w:bCs/>
        </w:rPr>
        <w:t>Handling the Colors:</w:t>
      </w:r>
      <w:r w:rsidRPr="00364152">
        <w:t xml:space="preserve"> </w:t>
      </w:r>
    </w:p>
    <w:p w14:paraId="5F534AE9" w14:textId="77777777" w:rsidR="00152D8C" w:rsidRPr="00364152" w:rsidRDefault="00152D8C" w:rsidP="00EF6132">
      <w:pPr>
        <w:ind w:firstLine="720"/>
        <w:jc w:val="both"/>
      </w:pPr>
      <w:r w:rsidRPr="00364152">
        <w:t xml:space="preserve">Trying to figure out the colors at the same time as placing the pieces </w:t>
      </w:r>
      <w:r>
        <w:t>is</w:t>
      </w:r>
      <w:r w:rsidRPr="00364152">
        <w:t xml:space="preserve"> </w:t>
      </w:r>
      <w:r>
        <w:t>difficult</w:t>
      </w:r>
      <w:r w:rsidRPr="00364152">
        <w:t xml:space="preserve">. To keep the logic clean, </w:t>
      </w:r>
      <w:r>
        <w:t>the function is split to two phases</w:t>
      </w:r>
      <w:r w:rsidRPr="00364152">
        <w:t>. The tiling function just assigns a unique ID integer to every piece it places. After the entire board is full, a separate function (colorBoardRecursive) runs a pass over the IDs. It tests colors 1 through 3, checks the adjacent neighbors to ensure no rules are broken, and just backtracks if it hits a dead end.</w:t>
      </w:r>
      <w:r>
        <w:t xml:space="preserve"> This methodology could be subject to further optimization.</w:t>
      </w:r>
    </w:p>
    <w:p w14:paraId="196DA6A3" w14:textId="77777777" w:rsidR="00152D8C" w:rsidRPr="0093034D" w:rsidRDefault="00152D8C" w:rsidP="00D97478">
      <w:pPr>
        <w:pStyle w:val="Heading3"/>
      </w:pPr>
      <w:bookmarkStart w:id="14" w:name="_Toc229070050"/>
      <w:r>
        <w:t xml:space="preserve">1.3.2 </w:t>
      </w:r>
      <w:r w:rsidRPr="0093034D">
        <w:t>Approach 2: Brute Force</w:t>
      </w:r>
      <w:bookmarkEnd w:id="14"/>
    </w:p>
    <w:p w14:paraId="1E9E7476" w14:textId="77777777" w:rsidR="00152D8C" w:rsidRPr="00364152" w:rsidRDefault="00152D8C" w:rsidP="006330B1">
      <w:pPr>
        <w:ind w:firstLine="720"/>
        <w:jc w:val="both"/>
      </w:pPr>
      <w:r w:rsidRPr="00364152">
        <w:t xml:space="preserve">The brute force method is essentially just a </w:t>
      </w:r>
      <w:r>
        <w:t>large</w:t>
      </w:r>
      <w:r w:rsidRPr="00364152">
        <w:t xml:space="preserve"> </w:t>
      </w:r>
      <w:r>
        <w:t>guessing and verifying loop</w:t>
      </w:r>
      <w:r w:rsidRPr="00364152">
        <w:t>. The algorithm scans through the 2D array row by row until it hits a 0, meaning it found an empty spot</w:t>
      </w:r>
      <w:r>
        <w:t xml:space="preserve">, </w:t>
      </w:r>
      <w:r>
        <w:lastRenderedPageBreak/>
        <w:t>then</w:t>
      </w:r>
      <w:r w:rsidRPr="00364152">
        <w:t xml:space="preserve"> it tries to drop an L</w:t>
      </w:r>
      <w:r>
        <w:t xml:space="preserve"> </w:t>
      </w:r>
      <w:r w:rsidRPr="00364152">
        <w:t xml:space="preserve">tromino into that space. Since the piece can be rotated, </w:t>
      </w:r>
      <w:r>
        <w:t xml:space="preserve">the four possible shapes are tested by the program </w:t>
      </w:r>
      <w:r w:rsidRPr="00364152">
        <w:t xml:space="preserve">to </w:t>
      </w:r>
      <w:r>
        <w:t xml:space="preserve">discover which one </w:t>
      </w:r>
      <w:r w:rsidRPr="00364152">
        <w:t>fits.</w:t>
      </w:r>
    </w:p>
    <w:p w14:paraId="3FE6A404" w14:textId="77777777" w:rsidR="00152D8C" w:rsidRDefault="00152D8C" w:rsidP="00553F28">
      <w:pPr>
        <w:ind w:firstLine="720"/>
      </w:pPr>
      <w:r w:rsidRPr="00364152">
        <w:t>If a piece fits without going out of bounds or overlapping another tile, the code immediately tries to paint it with the first color. It checks the adjacent tiles, and if that color doesn't break the adjacency rule, it locks it in and recursively moves on to the next empty square. But if it hits a dead end</w:t>
      </w:r>
      <w:r>
        <w:t>, when</w:t>
      </w:r>
      <w:r w:rsidRPr="00364152">
        <w:t xml:space="preserve"> no rotation fits or all three colors are already taken by the surrounding piece</w:t>
      </w:r>
      <w:r>
        <w:t xml:space="preserve">s, </w:t>
      </w:r>
      <w:r w:rsidRPr="00364152">
        <w:t xml:space="preserve">the backtracking </w:t>
      </w:r>
      <w:r>
        <w:t>starts to take process</w:t>
      </w:r>
      <w:r w:rsidRPr="00364152">
        <w:t xml:space="preserve">. It basically </w:t>
      </w:r>
      <w:r>
        <w:t xml:space="preserve">reverts </w:t>
      </w:r>
      <w:r w:rsidRPr="00364152">
        <w:t>the last move, pulls the piece off the board, and tries the next color or rotation until it eventually brute</w:t>
      </w:r>
      <w:r>
        <w:t xml:space="preserve"> </w:t>
      </w:r>
      <w:r w:rsidRPr="00364152">
        <w:t>forces a valid combination.</w:t>
      </w:r>
    </w:p>
    <w:p w14:paraId="0E2EFC6E" w14:textId="77777777" w:rsidR="00152D8C" w:rsidRDefault="00152D8C" w:rsidP="00C67661">
      <w:pPr>
        <w:pStyle w:val="Heading2"/>
      </w:pPr>
      <w:bookmarkStart w:id="15" w:name="_Toc228945768"/>
      <w:bookmarkStart w:id="16" w:name="_Toc229070051"/>
      <w:r>
        <w:t>1.</w:t>
      </w:r>
      <w:r w:rsidRPr="0093034D">
        <w:t xml:space="preserve">4 </w:t>
      </w:r>
      <w:r w:rsidRPr="00563F81">
        <w:t>Pseudocode</w:t>
      </w:r>
      <w:bookmarkEnd w:id="15"/>
      <w:bookmarkEnd w:id="16"/>
    </w:p>
    <w:p w14:paraId="5A52291D" w14:textId="77BD0291" w:rsidR="00923215" w:rsidRDefault="00923215" w:rsidP="00923215">
      <w:pPr>
        <w:pStyle w:val="Caption"/>
        <w:keepNext/>
      </w:pPr>
      <w:bookmarkStart w:id="17" w:name="_Toc229058100"/>
      <w:r>
        <w:t xml:space="preserve">Table </w:t>
      </w:r>
      <w:fldSimple w:instr=" SEQ Table \* ARABIC ">
        <w:r w:rsidR="00302A3E">
          <w:rPr>
            <w:noProof/>
          </w:rPr>
          <w:t>1</w:t>
        </w:r>
        <w:bookmarkEnd w:id="17"/>
      </w:fldSimple>
    </w:p>
    <w:tbl>
      <w:tblPr>
        <w:tblStyle w:val="GridTable2"/>
        <w:tblW w:w="0" w:type="auto"/>
        <w:tblLook w:val="0480" w:firstRow="0" w:lastRow="0" w:firstColumn="1" w:lastColumn="0" w:noHBand="0" w:noVBand="1"/>
      </w:tblPr>
      <w:tblGrid>
        <w:gridCol w:w="9350"/>
      </w:tblGrid>
      <w:tr w:rsidR="00152D8C" w14:paraId="2CFD4D74" w14:textId="77777777" w:rsidTr="00563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B96CCA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FUNCTION solveDivideAndConquer(board, size, missRow, missCol, currentId):</w:t>
            </w:r>
          </w:p>
          <w:p w14:paraId="2336AB9E"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size == 2:</w:t>
            </w:r>
          </w:p>
          <w:p w14:paraId="03628AAB"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Fill the 3 empty squares with currentId</w:t>
            </w:r>
          </w:p>
          <w:p w14:paraId="766E736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currentId = currentId + 1</w:t>
            </w:r>
          </w:p>
          <w:p w14:paraId="064EE402"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w:t>
            </w:r>
          </w:p>
          <w:p w14:paraId="1B8DD840" w14:textId="77777777" w:rsidR="00152D8C" w:rsidRPr="00563F81" w:rsidRDefault="00152D8C" w:rsidP="00563F81">
            <w:pPr>
              <w:rPr>
                <w:rFonts w:ascii="Consolas" w:hAnsi="Consolas" w:cs="Courier New"/>
                <w:sz w:val="22"/>
                <w:szCs w:val="22"/>
              </w:rPr>
            </w:pPr>
          </w:p>
          <w:p w14:paraId="2BADD995"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halfSize = size / 2</w:t>
            </w:r>
          </w:p>
          <w:p w14:paraId="4780E3C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Find the center coordinates of the current board section</w:t>
            </w:r>
          </w:p>
          <w:p w14:paraId="36AFEB91"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Determine which of the 4 quadrants contains (missRow, missCol)</w:t>
            </w:r>
          </w:p>
          <w:p w14:paraId="15ECE714"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Place a tromino (using currentId) in the center to cover the 3 empty quadrants</w:t>
            </w:r>
          </w:p>
          <w:p w14:paraId="3C69B618"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lastRenderedPageBreak/>
              <w:t xml:space="preserve">    currentId = currentId + 1</w:t>
            </w:r>
          </w:p>
          <w:p w14:paraId="3E7B89AA" w14:textId="77777777" w:rsidR="00152D8C" w:rsidRPr="00563F81" w:rsidRDefault="00152D8C" w:rsidP="00563F81">
            <w:pPr>
              <w:rPr>
                <w:rFonts w:ascii="Consolas" w:hAnsi="Consolas" w:cs="Courier New"/>
                <w:sz w:val="22"/>
                <w:szCs w:val="22"/>
              </w:rPr>
            </w:pPr>
          </w:p>
          <w:p w14:paraId="245D1B85"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solveDivideAndConquer(top_left_quadrant)</w:t>
            </w:r>
          </w:p>
          <w:p w14:paraId="22F59236"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solveDivideAndConquer(top_right_quadrant)</w:t>
            </w:r>
          </w:p>
          <w:p w14:paraId="41F6F3BD"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solveDivideAndConquer(bottom_left_quadrant)</w:t>
            </w:r>
          </w:p>
          <w:p w14:paraId="39F1767F"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solveDivideAndConquer(bottom_right_quadrant)</w:t>
            </w:r>
          </w:p>
          <w:p w14:paraId="7F5BC1FF" w14:textId="77777777" w:rsidR="00152D8C" w:rsidRPr="00563F81" w:rsidRDefault="00152D8C" w:rsidP="00563F81">
            <w:pPr>
              <w:rPr>
                <w:rFonts w:ascii="Consolas" w:hAnsi="Consolas" w:cs="Courier New"/>
                <w:sz w:val="22"/>
                <w:szCs w:val="22"/>
              </w:rPr>
            </w:pPr>
          </w:p>
          <w:p w14:paraId="7E2E47FF"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FUNCTION colorBoard(currentTromino, totalTrominoes):</w:t>
            </w:r>
          </w:p>
          <w:p w14:paraId="508D0549"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currentTromino &gt; totalTrominoes: </w:t>
            </w:r>
          </w:p>
          <w:p w14:paraId="4D10A0E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w:t>
            </w:r>
          </w:p>
          <w:p w14:paraId="11F9A087" w14:textId="77777777" w:rsidR="00152D8C" w:rsidRPr="00563F81" w:rsidRDefault="00152D8C" w:rsidP="00563F81">
            <w:pPr>
              <w:rPr>
                <w:rFonts w:ascii="Consolas" w:hAnsi="Consolas" w:cs="Courier New"/>
                <w:sz w:val="22"/>
                <w:szCs w:val="22"/>
              </w:rPr>
            </w:pPr>
          </w:p>
          <w:p w14:paraId="30901005"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FOR color = 1 TO 3:</w:t>
            </w:r>
          </w:p>
          <w:p w14:paraId="21C3536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color does not match any adjacent tromino:</w:t>
            </w:r>
          </w:p>
          <w:p w14:paraId="5D636A1D"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Assign color to currentTromino</w:t>
            </w:r>
          </w:p>
          <w:p w14:paraId="49EAB041"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colorBoard(currentTromino + 1) is True:</w:t>
            </w:r>
          </w:p>
          <w:p w14:paraId="4B787FA9"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w:t>
            </w:r>
          </w:p>
          <w:p w14:paraId="68C64C43"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Remove color</w:t>
            </w:r>
          </w:p>
          <w:p w14:paraId="1A688653" w14:textId="77777777" w:rsidR="00152D8C" w:rsidRPr="00563F81" w:rsidRDefault="00152D8C" w:rsidP="00563F81">
            <w:pPr>
              <w:rPr>
                <w:rFonts w:ascii="Consolas" w:hAnsi="Consolas" w:cs="Courier New"/>
                <w:sz w:val="22"/>
                <w:szCs w:val="22"/>
              </w:rPr>
            </w:pPr>
          </w:p>
          <w:p w14:paraId="36F5EBC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False</w:t>
            </w:r>
          </w:p>
          <w:p w14:paraId="13631207" w14:textId="77777777" w:rsidR="00152D8C" w:rsidRPr="00563F81" w:rsidRDefault="00152D8C" w:rsidP="00563F81">
            <w:pPr>
              <w:rPr>
                <w:rFonts w:ascii="Consolas" w:hAnsi="Consolas" w:cs="Courier New"/>
                <w:sz w:val="22"/>
                <w:szCs w:val="22"/>
              </w:rPr>
            </w:pPr>
          </w:p>
          <w:p w14:paraId="5AB75D20"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lastRenderedPageBreak/>
              <w:t>FUNCTION solveBruteForce(board):</w:t>
            </w:r>
          </w:p>
          <w:p w14:paraId="477C7283"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Find the first empty square (r, c)</w:t>
            </w:r>
          </w:p>
          <w:p w14:paraId="0C41D5E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no empty squares exist:</w:t>
            </w:r>
          </w:p>
          <w:p w14:paraId="54B8796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 </w:t>
            </w:r>
          </w:p>
          <w:p w14:paraId="441646E0" w14:textId="77777777" w:rsidR="00152D8C" w:rsidRPr="00563F81" w:rsidRDefault="00152D8C" w:rsidP="00563F81">
            <w:pPr>
              <w:rPr>
                <w:rFonts w:ascii="Consolas" w:hAnsi="Consolas" w:cs="Courier New"/>
                <w:sz w:val="22"/>
                <w:szCs w:val="22"/>
              </w:rPr>
            </w:pPr>
          </w:p>
          <w:p w14:paraId="25A9CCC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FOR each of the 4 tromino rotations:</w:t>
            </w:r>
          </w:p>
          <w:p w14:paraId="7E21BA1E"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the rotation fits at (r, c):</w:t>
            </w:r>
          </w:p>
          <w:p w14:paraId="6EEE0A34"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FOR color = 1 TO 3:</w:t>
            </w:r>
          </w:p>
          <w:p w14:paraId="3D0A701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color is valid:</w:t>
            </w:r>
          </w:p>
          <w:p w14:paraId="547AFE4B"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Place the rotated tromino and assign the color</w:t>
            </w:r>
          </w:p>
          <w:p w14:paraId="0D7A5838"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solveBruteForce(board) is True:</w:t>
            </w:r>
          </w:p>
          <w:p w14:paraId="29970F12"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w:t>
            </w:r>
          </w:p>
          <w:p w14:paraId="2329FE42"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Remove the tromino</w:t>
            </w:r>
          </w:p>
          <w:p w14:paraId="1D0BDFDA" w14:textId="77777777" w:rsidR="00152D8C" w:rsidRPr="00563F81" w:rsidRDefault="00152D8C" w:rsidP="00563F81">
            <w:pPr>
              <w:rPr>
                <w:rFonts w:ascii="Consolas" w:hAnsi="Consolas" w:cs="Courier New"/>
                <w:sz w:val="22"/>
                <w:szCs w:val="22"/>
              </w:rPr>
            </w:pPr>
          </w:p>
          <w:p w14:paraId="6B9778AC" w14:textId="77777777" w:rsidR="00152D8C" w:rsidRPr="00563F81" w:rsidRDefault="00152D8C" w:rsidP="00E232AD">
            <w:pPr>
              <w:tabs>
                <w:tab w:val="left" w:pos="6900"/>
              </w:tabs>
              <w:rPr>
                <w:b w:val="0"/>
                <w:bCs w:val="0"/>
              </w:rPr>
            </w:pPr>
            <w:r w:rsidRPr="00563F81">
              <w:rPr>
                <w:rFonts w:ascii="Consolas" w:hAnsi="Consolas" w:cs="Courier New"/>
                <w:sz w:val="22"/>
                <w:szCs w:val="22"/>
              </w:rPr>
              <w:t xml:space="preserve">    RETURN False</w:t>
            </w:r>
            <w:r>
              <w:rPr>
                <w:rFonts w:ascii="Consolas" w:hAnsi="Consolas" w:cs="Courier New"/>
                <w:sz w:val="22"/>
                <w:szCs w:val="22"/>
              </w:rPr>
              <w:tab/>
            </w:r>
          </w:p>
        </w:tc>
      </w:tr>
    </w:tbl>
    <w:p w14:paraId="0C91356F" w14:textId="77777777" w:rsidR="00152D8C" w:rsidRPr="00563F81" w:rsidRDefault="00152D8C" w:rsidP="00563F81">
      <w:pPr>
        <w:rPr>
          <w:b/>
          <w:bCs/>
        </w:rPr>
      </w:pPr>
    </w:p>
    <w:p w14:paraId="39BB9215" w14:textId="77777777" w:rsidR="00152D8C" w:rsidRDefault="00152D8C" w:rsidP="00C67661">
      <w:pPr>
        <w:pStyle w:val="Heading2"/>
      </w:pPr>
      <w:bookmarkStart w:id="18" w:name="_Toc228945769"/>
      <w:bookmarkStart w:id="19" w:name="_Toc229070052"/>
      <w:r>
        <w:lastRenderedPageBreak/>
        <w:t>1.5</w:t>
      </w:r>
      <w:r w:rsidRPr="0093034D">
        <w:t xml:space="preserve"> </w:t>
      </w:r>
      <w:r>
        <w:t>Implementation code</w:t>
      </w:r>
      <w:bookmarkEnd w:id="18"/>
      <w:bookmarkEnd w:id="19"/>
    </w:p>
    <w:p w14:paraId="6BDFF04A" w14:textId="77777777" w:rsidR="00152D8C" w:rsidRDefault="00152D8C" w:rsidP="00C42416">
      <w:pPr>
        <w:pStyle w:val="Heading3"/>
      </w:pPr>
      <w:bookmarkStart w:id="20" w:name="_Toc229070053"/>
      <w:r>
        <w:t>1.5.1 Divide and Conquer code</w:t>
      </w:r>
      <w:bookmarkEnd w:id="20"/>
    </w:p>
    <w:p w14:paraId="2DCE66C9" w14:textId="12F3AF53" w:rsidR="00923215" w:rsidRDefault="00923215" w:rsidP="00923215">
      <w:pPr>
        <w:pStyle w:val="Caption"/>
        <w:keepNext/>
      </w:pPr>
      <w:bookmarkStart w:id="21" w:name="_Toc229058101"/>
      <w:r>
        <w:t xml:space="preserve">Table </w:t>
      </w:r>
      <w:fldSimple w:instr=" SEQ Table \* ARABIC ">
        <w:r w:rsidR="00302A3E">
          <w:rPr>
            <w:noProof/>
          </w:rPr>
          <w:t>2</w:t>
        </w:r>
        <w:bookmarkEnd w:id="21"/>
      </w:fldSimple>
    </w:p>
    <w:tbl>
      <w:tblPr>
        <w:tblStyle w:val="GridTable2"/>
        <w:tblW w:w="0" w:type="auto"/>
        <w:tblLook w:val="0480" w:firstRow="0" w:lastRow="0" w:firstColumn="1" w:lastColumn="0" w:noHBand="0" w:noVBand="1"/>
      </w:tblPr>
      <w:tblGrid>
        <w:gridCol w:w="9350"/>
      </w:tblGrid>
      <w:tr w:rsidR="00152D8C" w14:paraId="0CA3F966"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9123D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&lt;iostream&gt;</w:t>
            </w:r>
          </w:p>
          <w:p w14:paraId="1BD698F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&lt;vector&gt;</w:t>
            </w:r>
          </w:p>
          <w:p w14:paraId="12B7A68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&lt;cmath&gt;</w:t>
            </w:r>
          </w:p>
          <w:p w14:paraId="2A7D797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&lt;iomanip&gt;</w:t>
            </w:r>
          </w:p>
          <w:p w14:paraId="2AA9A8F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&lt;cstdlib&gt;</w:t>
            </w:r>
          </w:p>
          <w:p w14:paraId="49C2EFC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&lt;ctime&gt;</w:t>
            </w:r>
          </w:p>
          <w:p w14:paraId="56768BE6" w14:textId="77777777" w:rsidR="00152D8C" w:rsidRPr="00AE32DE" w:rsidRDefault="00152D8C" w:rsidP="00AE32DE">
            <w:pPr>
              <w:rPr>
                <w:rFonts w:ascii="Consolas" w:hAnsi="Consolas" w:cs="Courier New"/>
                <w:sz w:val="22"/>
                <w:szCs w:val="22"/>
              </w:rPr>
            </w:pPr>
          </w:p>
          <w:p w14:paraId="1CE1DD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using namespace std;</w:t>
            </w:r>
          </w:p>
          <w:p w14:paraId="1FED2E61" w14:textId="77777777" w:rsidR="00152D8C" w:rsidRDefault="00152D8C" w:rsidP="00AE32DE">
            <w:pPr>
              <w:rPr>
                <w:rFonts w:ascii="Consolas" w:hAnsi="Consolas" w:cs="Courier New"/>
                <w:b w:val="0"/>
                <w:bCs w:val="0"/>
                <w:sz w:val="22"/>
                <w:szCs w:val="22"/>
              </w:rPr>
            </w:pPr>
          </w:p>
          <w:p w14:paraId="69190E96" w14:textId="77777777" w:rsidR="00152D8C" w:rsidRPr="00AE32DE" w:rsidRDefault="00152D8C" w:rsidP="00AE32DE">
            <w:pPr>
              <w:rPr>
                <w:rFonts w:ascii="Consolas" w:hAnsi="Consolas" w:cs="Courier New"/>
                <w:sz w:val="22"/>
                <w:szCs w:val="22"/>
              </w:rPr>
            </w:pPr>
          </w:p>
          <w:p w14:paraId="0151780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const int MISSING_SQUARE = -1;</w:t>
            </w:r>
          </w:p>
          <w:p w14:paraId="2D7718E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const int EMPTY_SQUARE = 0;</w:t>
            </w:r>
          </w:p>
          <w:p w14:paraId="4D027C9B" w14:textId="77777777" w:rsidR="00152D8C" w:rsidRDefault="00152D8C" w:rsidP="00AE32DE">
            <w:pPr>
              <w:rPr>
                <w:rFonts w:ascii="Consolas" w:hAnsi="Consolas" w:cs="Courier New"/>
                <w:b w:val="0"/>
                <w:bCs w:val="0"/>
                <w:sz w:val="22"/>
                <w:szCs w:val="22"/>
              </w:rPr>
            </w:pPr>
          </w:p>
          <w:p w14:paraId="737317DD" w14:textId="77777777" w:rsidR="00152D8C" w:rsidRPr="00AE32DE" w:rsidRDefault="00152D8C" w:rsidP="00AE32DE">
            <w:pPr>
              <w:rPr>
                <w:rFonts w:ascii="Consolas" w:hAnsi="Consolas" w:cs="Courier New"/>
                <w:sz w:val="22"/>
                <w:szCs w:val="22"/>
              </w:rPr>
            </w:pPr>
          </w:p>
          <w:p w14:paraId="216781CF"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void solveDivideAndConquer(vector&lt;vector&lt;int&gt;&gt;&amp; board, int startRow, int startCol, int boardSize, int missRow, int missCol, int&amp; currentId) {</w:t>
            </w:r>
          </w:p>
          <w:p w14:paraId="1AEB93E1" w14:textId="77777777" w:rsidR="00152D8C" w:rsidRPr="00AE32DE" w:rsidRDefault="00152D8C" w:rsidP="00AE32DE">
            <w:pPr>
              <w:rPr>
                <w:rFonts w:ascii="Consolas" w:hAnsi="Consolas" w:cs="Courier New"/>
                <w:sz w:val="22"/>
                <w:szCs w:val="22"/>
              </w:rPr>
            </w:pPr>
          </w:p>
          <w:p w14:paraId="5A94E29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 base case which is 2x2</w:t>
            </w:r>
          </w:p>
          <w:p w14:paraId="1CC6DD5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(boardSize == 2) {</w:t>
            </w:r>
          </w:p>
          <w:p w14:paraId="1425CB1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i = 0; i &lt; 2; i++) {</w:t>
            </w:r>
          </w:p>
          <w:p w14:paraId="08EDEB1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j = 0; j &lt; 2; j++) {</w:t>
            </w:r>
          </w:p>
          <w:p w14:paraId="2A604C6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fill last 3 squares without missing</w:t>
            </w:r>
          </w:p>
          <w:p w14:paraId="4B60326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(!(startRow + i == missRow &amp;&amp; startCol + j == missCol))</w:t>
            </w:r>
            <w:r>
              <w:rPr>
                <w:rFonts w:ascii="Consolas" w:hAnsi="Consolas" w:cs="Courier New"/>
                <w:sz w:val="22"/>
                <w:szCs w:val="22"/>
              </w:rPr>
              <w:t>{</w:t>
            </w:r>
          </w:p>
          <w:p w14:paraId="447BA17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board[startRow + i][startCol + j] = currentId;</w:t>
            </w:r>
          </w:p>
          <w:p w14:paraId="55ED531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C98F6B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33E8DA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71CCDCB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currentId++;</w:t>
            </w:r>
          </w:p>
          <w:p w14:paraId="5B3D2AC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return;</w:t>
            </w:r>
          </w:p>
          <w:p w14:paraId="549F18B1"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    }</w:t>
            </w:r>
          </w:p>
          <w:p w14:paraId="76831690" w14:textId="77777777" w:rsidR="00152D8C" w:rsidRPr="00AE32DE" w:rsidRDefault="00152D8C" w:rsidP="00AE32DE">
            <w:pPr>
              <w:rPr>
                <w:rFonts w:ascii="Consolas" w:hAnsi="Consolas" w:cs="Courier New"/>
                <w:sz w:val="22"/>
                <w:szCs w:val="22"/>
              </w:rPr>
            </w:pPr>
          </w:p>
          <w:p w14:paraId="1E059178" w14:textId="77777777" w:rsidR="00152D8C" w:rsidRPr="00AE32DE" w:rsidRDefault="00152D8C" w:rsidP="00AE32DE">
            <w:pPr>
              <w:rPr>
                <w:rFonts w:ascii="Consolas" w:hAnsi="Consolas" w:cs="Courier New"/>
                <w:sz w:val="22"/>
                <w:szCs w:val="22"/>
              </w:rPr>
            </w:pPr>
          </w:p>
          <w:p w14:paraId="56AA658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half = boardSize / 2;</w:t>
            </w:r>
          </w:p>
          <w:p w14:paraId="62051FE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centerRow = startRow + half;</w:t>
            </w:r>
          </w:p>
          <w:p w14:paraId="79A63F3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centerCol = startCol + half;</w:t>
            </w:r>
          </w:p>
          <w:p w14:paraId="79D4917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myTrominoId = currentId++;</w:t>
            </w:r>
          </w:p>
          <w:p w14:paraId="6ADEB809" w14:textId="77777777" w:rsidR="00152D8C" w:rsidRDefault="00152D8C" w:rsidP="00AE32DE">
            <w:pPr>
              <w:rPr>
                <w:rFonts w:ascii="Consolas" w:hAnsi="Consolas" w:cs="Courier New"/>
                <w:b w:val="0"/>
                <w:bCs w:val="0"/>
                <w:sz w:val="22"/>
                <w:szCs w:val="22"/>
              </w:rPr>
            </w:pPr>
          </w:p>
          <w:p w14:paraId="7D4717B1" w14:textId="77777777" w:rsidR="00152D8C" w:rsidRPr="00AE32DE" w:rsidRDefault="00152D8C" w:rsidP="00AE32DE">
            <w:pPr>
              <w:rPr>
                <w:rFonts w:ascii="Consolas" w:hAnsi="Consolas" w:cs="Courier New"/>
                <w:sz w:val="22"/>
                <w:szCs w:val="22"/>
              </w:rPr>
            </w:pPr>
          </w:p>
          <w:p w14:paraId="2B64ED3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missing square for each quarter</w:t>
            </w:r>
          </w:p>
          <w:p w14:paraId="59EC4F6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nextMissRowTL, nextMissColTL;</w:t>
            </w:r>
          </w:p>
          <w:p w14:paraId="59B03EF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nextMissRowTR, nextMissColTR;</w:t>
            </w:r>
          </w:p>
          <w:p w14:paraId="596CB4A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nextMissRowBL, nextMissColBL;</w:t>
            </w:r>
          </w:p>
          <w:p w14:paraId="3A5ADDC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nextMissRowBR, nextMissColBR;</w:t>
            </w:r>
          </w:p>
          <w:p w14:paraId="4AFB1234" w14:textId="77777777" w:rsidR="00152D8C" w:rsidRDefault="00152D8C" w:rsidP="00AE32DE">
            <w:pPr>
              <w:rPr>
                <w:rFonts w:ascii="Consolas" w:hAnsi="Consolas" w:cs="Courier New"/>
                <w:b w:val="0"/>
                <w:bCs w:val="0"/>
                <w:sz w:val="22"/>
                <w:szCs w:val="22"/>
              </w:rPr>
            </w:pPr>
          </w:p>
          <w:p w14:paraId="1CF638D9" w14:textId="77777777" w:rsidR="00152D8C" w:rsidRDefault="00152D8C" w:rsidP="00AE32DE">
            <w:pPr>
              <w:rPr>
                <w:rFonts w:ascii="Consolas" w:hAnsi="Consolas" w:cs="Courier New"/>
                <w:b w:val="0"/>
                <w:bCs w:val="0"/>
                <w:sz w:val="22"/>
                <w:szCs w:val="22"/>
              </w:rPr>
            </w:pPr>
          </w:p>
          <w:p w14:paraId="2CEF9C26" w14:textId="77777777" w:rsidR="00152D8C" w:rsidRDefault="00152D8C" w:rsidP="00AE32DE">
            <w:pPr>
              <w:rPr>
                <w:rFonts w:ascii="Consolas" w:hAnsi="Consolas" w:cs="Courier New"/>
                <w:b w:val="0"/>
                <w:bCs w:val="0"/>
                <w:sz w:val="22"/>
                <w:szCs w:val="22"/>
              </w:rPr>
            </w:pPr>
          </w:p>
          <w:p w14:paraId="7F4623EF" w14:textId="77777777" w:rsidR="00152D8C" w:rsidRPr="00AE32DE" w:rsidRDefault="00152D8C" w:rsidP="00AE32DE">
            <w:pPr>
              <w:rPr>
                <w:rFonts w:ascii="Consolas" w:hAnsi="Consolas" w:cs="Courier New"/>
                <w:sz w:val="22"/>
                <w:szCs w:val="22"/>
              </w:rPr>
            </w:pPr>
          </w:p>
          <w:p w14:paraId="40DD88A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top left</w:t>
            </w:r>
          </w:p>
          <w:p w14:paraId="0DCF454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(missRow &lt; centerRow &amp;&amp; missCol &lt; centerCol) {</w:t>
            </w:r>
          </w:p>
          <w:p w14:paraId="63A0B45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nextMissRowTL = missRow; nextMissColTL = missCol;</w:t>
            </w:r>
          </w:p>
          <w:p w14:paraId="2734474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1B9E389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board[centerRow - 1][centerCol - 1] = myTrominoId;</w:t>
            </w:r>
          </w:p>
          <w:p w14:paraId="1FECF61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nextMissRowTL = centerRow - 1; nextMissColTL = centerCol - 1;</w:t>
            </w:r>
          </w:p>
          <w:p w14:paraId="60AA451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7F28A684" w14:textId="77777777" w:rsidR="00152D8C" w:rsidRPr="00AE32DE" w:rsidRDefault="00152D8C" w:rsidP="00AE32DE">
            <w:pPr>
              <w:rPr>
                <w:rFonts w:ascii="Consolas" w:hAnsi="Consolas" w:cs="Courier New"/>
                <w:sz w:val="22"/>
                <w:szCs w:val="22"/>
              </w:rPr>
            </w:pPr>
          </w:p>
          <w:p w14:paraId="558914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top right</w:t>
            </w:r>
          </w:p>
          <w:p w14:paraId="06D631B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(missRow &lt; centerRow &amp;&amp; missCol &gt;= centerCol) {</w:t>
            </w:r>
          </w:p>
          <w:p w14:paraId="623D4F3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nextMissRowTR = missRow; nextMissColTR = missCol;</w:t>
            </w:r>
          </w:p>
          <w:p w14:paraId="651574E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0332C66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board[centerRow - 1][centerCol] = myTrominoId;</w:t>
            </w:r>
          </w:p>
          <w:p w14:paraId="4DF1C9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nextMissRowTR = centerRow - 1; nextMissColTR = centerCol;</w:t>
            </w:r>
          </w:p>
          <w:p w14:paraId="4FCE6DF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D5E30C4" w14:textId="77777777" w:rsidR="00152D8C" w:rsidRPr="00AE32DE" w:rsidRDefault="00152D8C" w:rsidP="00AE32DE">
            <w:pPr>
              <w:rPr>
                <w:rFonts w:ascii="Consolas" w:hAnsi="Consolas" w:cs="Courier New"/>
                <w:sz w:val="22"/>
                <w:szCs w:val="22"/>
              </w:rPr>
            </w:pPr>
          </w:p>
          <w:p w14:paraId="6181AF5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bottom left</w:t>
            </w:r>
          </w:p>
          <w:p w14:paraId="473051C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(missRow &gt;= centerRow &amp;&amp; missCol &lt; centerCol) {</w:t>
            </w:r>
          </w:p>
          <w:p w14:paraId="23BF245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nextMissRowBL = missRow; nextMissColBL = missCol;</w:t>
            </w:r>
          </w:p>
          <w:p w14:paraId="76E171D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41D968A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board[centerRow][centerCol - 1] = myTrominoId;</w:t>
            </w:r>
          </w:p>
          <w:p w14:paraId="4C917C6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nextMissRowBL = centerRow; nextMissColBL = centerCol - 1;</w:t>
            </w:r>
          </w:p>
          <w:p w14:paraId="045E672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4A897BE" w14:textId="77777777" w:rsidR="00152D8C" w:rsidRPr="00AE32DE" w:rsidRDefault="00152D8C" w:rsidP="00AE32DE">
            <w:pPr>
              <w:rPr>
                <w:rFonts w:ascii="Consolas" w:hAnsi="Consolas" w:cs="Courier New"/>
                <w:sz w:val="22"/>
                <w:szCs w:val="22"/>
              </w:rPr>
            </w:pPr>
          </w:p>
          <w:p w14:paraId="42D213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bottom right</w:t>
            </w:r>
          </w:p>
          <w:p w14:paraId="1045565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(missRow &gt;= centerRow &amp;&amp; missCol &gt;= centerCol) {</w:t>
            </w:r>
          </w:p>
          <w:p w14:paraId="4F0E88C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nextMissRowBR = missRow; nextMissColBR = missCol;</w:t>
            </w:r>
          </w:p>
          <w:p w14:paraId="7BA1D1B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09F8609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board[centerRow][centerCol] = myTrominoId;</w:t>
            </w:r>
          </w:p>
          <w:p w14:paraId="189EFA7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nextMissRowBR = centerRow; nextMissColBR = centerCol;</w:t>
            </w:r>
          </w:p>
          <w:p w14:paraId="25FA9C9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w:t>
            </w:r>
          </w:p>
          <w:p w14:paraId="1A570B87" w14:textId="77777777" w:rsidR="00152D8C" w:rsidRPr="00AE32DE" w:rsidRDefault="00152D8C" w:rsidP="00AE32DE">
            <w:pPr>
              <w:rPr>
                <w:rFonts w:ascii="Consolas" w:hAnsi="Consolas" w:cs="Courier New"/>
                <w:sz w:val="22"/>
                <w:szCs w:val="22"/>
              </w:rPr>
            </w:pPr>
          </w:p>
          <w:p w14:paraId="1862016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recursion does the job</w:t>
            </w:r>
          </w:p>
          <w:p w14:paraId="02DB96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solveDivideAndConquer(board, startRow, startCol, half, nextMissRowTL, nextMissColTL, currentId);</w:t>
            </w:r>
          </w:p>
          <w:p w14:paraId="3D31D85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solveDivideAndConquer(board, startRow, centerCol, half, nextMissRowTR, nextMissColTR, currentId);</w:t>
            </w:r>
          </w:p>
          <w:p w14:paraId="3C44CCE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solveDivideAndConquer(board, centerRow, startCol, half, nextMissRowBL, nextMissColBL, currentId);</w:t>
            </w:r>
          </w:p>
          <w:p w14:paraId="3676C31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solveDivideAndConquer(board, centerRow, centerCol, half, nextMissRowBR, nextMissColBR, currentId);</w:t>
            </w:r>
          </w:p>
          <w:p w14:paraId="05263FA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27642F9A" w14:textId="77777777" w:rsidR="00152D8C" w:rsidRDefault="00152D8C" w:rsidP="00AE32DE">
            <w:pPr>
              <w:rPr>
                <w:rFonts w:ascii="Consolas" w:hAnsi="Consolas" w:cs="Courier New"/>
                <w:b w:val="0"/>
                <w:bCs w:val="0"/>
                <w:sz w:val="22"/>
                <w:szCs w:val="22"/>
              </w:rPr>
            </w:pPr>
          </w:p>
          <w:p w14:paraId="4982E330" w14:textId="77777777" w:rsidR="00152D8C" w:rsidRDefault="00152D8C" w:rsidP="00AE32DE">
            <w:pPr>
              <w:rPr>
                <w:rFonts w:ascii="Consolas" w:hAnsi="Consolas" w:cs="Courier New"/>
                <w:b w:val="0"/>
                <w:bCs w:val="0"/>
                <w:sz w:val="22"/>
                <w:szCs w:val="22"/>
              </w:rPr>
            </w:pPr>
          </w:p>
          <w:p w14:paraId="3D5283C7" w14:textId="77777777" w:rsidR="00152D8C" w:rsidRDefault="00152D8C" w:rsidP="00AE32DE">
            <w:pPr>
              <w:rPr>
                <w:rFonts w:ascii="Consolas" w:hAnsi="Consolas" w:cs="Courier New"/>
                <w:b w:val="0"/>
                <w:bCs w:val="0"/>
                <w:sz w:val="22"/>
                <w:szCs w:val="22"/>
              </w:rPr>
            </w:pPr>
          </w:p>
          <w:p w14:paraId="21962CE1" w14:textId="77777777" w:rsidR="00152D8C" w:rsidRDefault="00152D8C" w:rsidP="00AE32DE">
            <w:pPr>
              <w:rPr>
                <w:rFonts w:ascii="Consolas" w:hAnsi="Consolas" w:cs="Courier New"/>
                <w:b w:val="0"/>
                <w:bCs w:val="0"/>
                <w:sz w:val="22"/>
                <w:szCs w:val="22"/>
              </w:rPr>
            </w:pPr>
          </w:p>
          <w:p w14:paraId="19448770" w14:textId="77777777" w:rsidR="00152D8C" w:rsidRDefault="00152D8C" w:rsidP="00AE32DE">
            <w:pPr>
              <w:rPr>
                <w:rFonts w:ascii="Consolas" w:hAnsi="Consolas" w:cs="Courier New"/>
                <w:b w:val="0"/>
                <w:bCs w:val="0"/>
                <w:sz w:val="22"/>
                <w:szCs w:val="22"/>
              </w:rPr>
            </w:pPr>
          </w:p>
          <w:p w14:paraId="750C830A" w14:textId="77777777" w:rsidR="00152D8C" w:rsidRDefault="00152D8C" w:rsidP="00AE32DE">
            <w:pPr>
              <w:rPr>
                <w:rFonts w:ascii="Consolas" w:hAnsi="Consolas" w:cs="Courier New"/>
                <w:b w:val="0"/>
                <w:bCs w:val="0"/>
                <w:sz w:val="22"/>
                <w:szCs w:val="22"/>
              </w:rPr>
            </w:pPr>
          </w:p>
          <w:p w14:paraId="7C0C0F0A" w14:textId="77777777" w:rsidR="00152D8C" w:rsidRDefault="00152D8C" w:rsidP="00AE32DE">
            <w:pPr>
              <w:rPr>
                <w:rFonts w:ascii="Consolas" w:hAnsi="Consolas" w:cs="Courier New"/>
                <w:b w:val="0"/>
                <w:bCs w:val="0"/>
                <w:sz w:val="22"/>
                <w:szCs w:val="22"/>
              </w:rPr>
            </w:pPr>
          </w:p>
          <w:p w14:paraId="75A9EEF0" w14:textId="77777777" w:rsidR="00152D8C" w:rsidRPr="00AE32DE" w:rsidRDefault="00152D8C" w:rsidP="00AE32DE">
            <w:pPr>
              <w:rPr>
                <w:rFonts w:ascii="Consolas" w:hAnsi="Consolas" w:cs="Courier New"/>
                <w:sz w:val="22"/>
                <w:szCs w:val="22"/>
              </w:rPr>
            </w:pPr>
          </w:p>
          <w:p w14:paraId="1340543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bool colorBoardRecursive(vector&lt;vector&lt;int&gt;&gt;&amp; board, vector&lt;int&gt;&amp; assignedColors, int currentTromino, int totalTrominoes) {</w:t>
            </w:r>
          </w:p>
          <w:p w14:paraId="25EB928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if (currentTromino &gt; totalTrominoes) return true;</w:t>
            </w:r>
          </w:p>
          <w:p w14:paraId="596128FF" w14:textId="77777777" w:rsidR="00152D8C" w:rsidRPr="00AE32DE" w:rsidRDefault="00152D8C" w:rsidP="00AE32DE">
            <w:pPr>
              <w:rPr>
                <w:rFonts w:ascii="Consolas" w:hAnsi="Consolas" w:cs="Courier New"/>
                <w:sz w:val="22"/>
                <w:szCs w:val="22"/>
              </w:rPr>
            </w:pPr>
          </w:p>
          <w:p w14:paraId="7F6EA45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color = 1; color &lt;= 3; color++) {</w:t>
            </w:r>
          </w:p>
          <w:p w14:paraId="52A27D8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bool isSafe = true;</w:t>
            </w:r>
          </w:p>
          <w:p w14:paraId="3EB7B16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i = 0; i &lt; board.size(); i++) {</w:t>
            </w:r>
          </w:p>
          <w:p w14:paraId="281D060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j = 0; j &lt; board.size(); j++) {</w:t>
            </w:r>
          </w:p>
          <w:p w14:paraId="7C7CCC9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(board[i][j] == currentTromino) {</w:t>
            </w:r>
          </w:p>
          <w:p w14:paraId="5AC2012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((i &gt; 0 &amp;&amp; assignedColors[board[i-1][j]] == color) ||</w:t>
            </w:r>
          </w:p>
          <w:p w14:paraId="5FB3A4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 &lt; board.size()-1 &amp;&amp; assignedColors[board[i+1][j]] == color) ||</w:t>
            </w:r>
          </w:p>
          <w:p w14:paraId="09BD0F4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(j &gt; 0 &amp;&amp; assignedColors[board[i][j-1]] == color) ||</w:t>
            </w:r>
          </w:p>
          <w:p w14:paraId="34FF6D3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(j &lt; board.size()-1 &amp;&amp; assignedColors[board[i][j+1]] == color)) {</w:t>
            </w:r>
          </w:p>
          <w:p w14:paraId="460D6B5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isSafe = false;</w:t>
            </w:r>
          </w:p>
          <w:p w14:paraId="0BDC91D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break;</w:t>
            </w:r>
          </w:p>
          <w:p w14:paraId="27D3FB1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A5553B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67A491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C52992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(!isSafe) break;</w:t>
            </w:r>
          </w:p>
          <w:p w14:paraId="27CA1D9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w:t>
            </w:r>
          </w:p>
          <w:p w14:paraId="0FDD50EB" w14:textId="77777777" w:rsidR="00152D8C" w:rsidRPr="00AE32DE" w:rsidRDefault="00152D8C" w:rsidP="00AE32DE">
            <w:pPr>
              <w:rPr>
                <w:rFonts w:ascii="Consolas" w:hAnsi="Consolas" w:cs="Courier New"/>
                <w:sz w:val="22"/>
                <w:szCs w:val="22"/>
              </w:rPr>
            </w:pPr>
          </w:p>
          <w:p w14:paraId="387609E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(isSafe) {</w:t>
            </w:r>
          </w:p>
          <w:p w14:paraId="2366EE8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assignedColors[currentTromino] = color;</w:t>
            </w:r>
          </w:p>
          <w:p w14:paraId="3ED8DA4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(colorBoardRecursive(board, assignedColors, currentTromino + 1, totalTrominoes)) return true;</w:t>
            </w:r>
          </w:p>
          <w:p w14:paraId="203AA29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assignedColors[currentTromino] = 0;</w:t>
            </w:r>
          </w:p>
          <w:p w14:paraId="047C820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795141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D30B67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return false;</w:t>
            </w:r>
          </w:p>
          <w:p w14:paraId="00D57DC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19460C57" w14:textId="77777777" w:rsidR="00152D8C" w:rsidRPr="00AE32DE" w:rsidRDefault="00152D8C" w:rsidP="00AE32DE">
            <w:pPr>
              <w:rPr>
                <w:rFonts w:ascii="Consolas" w:hAnsi="Consolas" w:cs="Courier New"/>
                <w:sz w:val="22"/>
                <w:szCs w:val="22"/>
              </w:rPr>
            </w:pPr>
          </w:p>
          <w:p w14:paraId="2F54141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void applyColorsToDC(vector&lt;vector&lt;int&gt;&gt;&amp; board, int maxId) {</w:t>
            </w:r>
          </w:p>
          <w:p w14:paraId="4792807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vector&lt;int&gt; assignedColors(maxId + 1, 0);</w:t>
            </w:r>
          </w:p>
          <w:p w14:paraId="5A5744D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colorBoardRecursive(board, assignedColors, 1, maxId);</w:t>
            </w:r>
          </w:p>
          <w:p w14:paraId="60F8A19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
          <w:p w14:paraId="3D5C854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i = 0; i &lt; board.size(); i++) {</w:t>
            </w:r>
          </w:p>
          <w:p w14:paraId="217304E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j = 0; j &lt; board.size(); j++) {</w:t>
            </w:r>
          </w:p>
          <w:p w14:paraId="549036F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(board[i][j] != MISSING_SQUARE) {</w:t>
            </w:r>
          </w:p>
          <w:p w14:paraId="3B9A414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board[i][j] = assignedColors[board[i][j]];</w:t>
            </w:r>
          </w:p>
          <w:p w14:paraId="27C82C6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w:t>
            </w:r>
          </w:p>
          <w:p w14:paraId="455CF1F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9BB7C8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8A615A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269A4945" w14:textId="77777777" w:rsidR="00152D8C" w:rsidRDefault="00152D8C" w:rsidP="00AE32DE">
            <w:pPr>
              <w:rPr>
                <w:rFonts w:ascii="Consolas" w:hAnsi="Consolas" w:cs="Courier New"/>
                <w:b w:val="0"/>
                <w:bCs w:val="0"/>
                <w:sz w:val="22"/>
                <w:szCs w:val="22"/>
              </w:rPr>
            </w:pPr>
          </w:p>
          <w:p w14:paraId="07F9911F" w14:textId="77777777" w:rsidR="00152D8C" w:rsidRDefault="00152D8C" w:rsidP="00AE32DE">
            <w:pPr>
              <w:rPr>
                <w:rFonts w:ascii="Consolas" w:hAnsi="Consolas" w:cs="Courier New"/>
                <w:b w:val="0"/>
                <w:bCs w:val="0"/>
                <w:sz w:val="22"/>
                <w:szCs w:val="22"/>
              </w:rPr>
            </w:pPr>
          </w:p>
          <w:p w14:paraId="0C40F675" w14:textId="77777777" w:rsidR="00152D8C" w:rsidRPr="00AE32DE" w:rsidRDefault="00152D8C" w:rsidP="00AE32DE">
            <w:pPr>
              <w:rPr>
                <w:rFonts w:ascii="Consolas" w:hAnsi="Consolas" w:cs="Courier New"/>
                <w:sz w:val="22"/>
                <w:szCs w:val="22"/>
              </w:rPr>
            </w:pPr>
          </w:p>
          <w:p w14:paraId="333B8FB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void printBoard(const vector&lt;vector&lt;int&gt;&gt;&amp; board) {</w:t>
            </w:r>
          </w:p>
          <w:p w14:paraId="0F05359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(const auto&amp; row : board) {</w:t>
            </w:r>
          </w:p>
          <w:p w14:paraId="55E516E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val : row) {</w:t>
            </w:r>
          </w:p>
          <w:p w14:paraId="50AD69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(val == MISSING_SQUARE) cout &lt;&lt; setw(4) &lt;&lt; "X";</w:t>
            </w:r>
          </w:p>
          <w:p w14:paraId="27BDC01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else cout &lt;&lt; setw(4) &lt;&lt; val;</w:t>
            </w:r>
          </w:p>
          <w:p w14:paraId="357E083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F0D2C9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cout &lt;&lt; endl;</w:t>
            </w:r>
          </w:p>
          <w:p w14:paraId="7774B98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53FE68F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620E1F40" w14:textId="77777777" w:rsidR="00152D8C" w:rsidRPr="00AE32DE" w:rsidRDefault="00152D8C" w:rsidP="00AE32DE">
            <w:pPr>
              <w:rPr>
                <w:rFonts w:ascii="Consolas" w:hAnsi="Consolas" w:cs="Courier New"/>
                <w:sz w:val="22"/>
                <w:szCs w:val="22"/>
              </w:rPr>
            </w:pPr>
          </w:p>
          <w:p w14:paraId="52D1D1A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int main() {</w:t>
            </w:r>
          </w:p>
          <w:p w14:paraId="566614F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253E50B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boardSize = pow(2, n);</w:t>
            </w:r>
          </w:p>
          <w:p w14:paraId="62AC782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int missR, missC;</w:t>
            </w:r>
          </w:p>
          <w:p w14:paraId="0D89E53B" w14:textId="77777777" w:rsidR="00152D8C" w:rsidRPr="00AE32DE" w:rsidRDefault="00152D8C" w:rsidP="00AE32DE">
            <w:pPr>
              <w:rPr>
                <w:rFonts w:ascii="Consolas" w:hAnsi="Consolas" w:cs="Courier New"/>
                <w:sz w:val="22"/>
                <w:szCs w:val="22"/>
              </w:rPr>
            </w:pPr>
          </w:p>
          <w:p w14:paraId="7E2BCE5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bool randomizeMissing = true; // set to true to randomize missing coord</w:t>
            </w:r>
          </w:p>
          <w:p w14:paraId="7197CB80" w14:textId="77777777" w:rsidR="00152D8C" w:rsidRPr="00AE32DE" w:rsidRDefault="00152D8C" w:rsidP="00AE32DE">
            <w:pPr>
              <w:rPr>
                <w:rFonts w:ascii="Consolas" w:hAnsi="Consolas" w:cs="Courier New"/>
                <w:sz w:val="22"/>
                <w:szCs w:val="22"/>
              </w:rPr>
            </w:pPr>
          </w:p>
          <w:p w14:paraId="6766DCE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(randomizeMissing) {</w:t>
            </w:r>
          </w:p>
          <w:p w14:paraId="7036011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srand(time(0));</w:t>
            </w:r>
          </w:p>
          <w:p w14:paraId="62D54B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missR = rand() % boardSize;</w:t>
            </w:r>
          </w:p>
          <w:p w14:paraId="2BC0BCB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missC = rand() % boardSize;</w:t>
            </w:r>
          </w:p>
          <w:p w14:paraId="1C1567F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7C4154C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missing close to center</w:t>
            </w:r>
          </w:p>
          <w:p w14:paraId="715D3F8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missR = boardSize / 2 - 1;</w:t>
            </w:r>
          </w:p>
          <w:p w14:paraId="215B594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missC = boardSize / 2 - 1;</w:t>
            </w:r>
          </w:p>
          <w:p w14:paraId="487D42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875A10E" w14:textId="77777777" w:rsidR="00152D8C" w:rsidRPr="00AE32DE" w:rsidRDefault="00152D8C" w:rsidP="00AE32DE">
            <w:pPr>
              <w:rPr>
                <w:rFonts w:ascii="Consolas" w:hAnsi="Consolas" w:cs="Courier New"/>
                <w:sz w:val="22"/>
                <w:szCs w:val="22"/>
              </w:rPr>
            </w:pPr>
          </w:p>
          <w:p w14:paraId="23B0548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vector&lt;vector&lt;int&gt;&gt; startGrid(boardSize, vector&lt;int&gt;(boardSize, EMPTY_SQUARE));</w:t>
            </w:r>
          </w:p>
          <w:p w14:paraId="3EA6981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startGrid[missR][missC] = MISSING_SQUARE;</w:t>
            </w:r>
          </w:p>
          <w:p w14:paraId="182602FA" w14:textId="77777777" w:rsidR="00152D8C" w:rsidRPr="00AE32DE" w:rsidRDefault="00152D8C" w:rsidP="00AE32DE">
            <w:pPr>
              <w:rPr>
                <w:rFonts w:ascii="Consolas" w:hAnsi="Consolas" w:cs="Courier New"/>
                <w:sz w:val="22"/>
                <w:szCs w:val="22"/>
              </w:rPr>
            </w:pPr>
          </w:p>
          <w:p w14:paraId="054CE90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dac</w:t>
            </w:r>
          </w:p>
          <w:p w14:paraId="729421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vector&lt;vector&lt;int&gt;&gt; dcBoard = startGrid;</w:t>
            </w:r>
          </w:p>
          <w:p w14:paraId="37C7F7A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int trominoCounter = 1;</w:t>
            </w:r>
          </w:p>
          <w:p w14:paraId="0D74CDD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solveDivideAndConquer(dcBoard, 0, 0, boardSize, missR, missC, trominoCounter);</w:t>
            </w:r>
          </w:p>
          <w:p w14:paraId="550A44F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applyColorsToDC(dcBoard, trominoCounter - 1);</w:t>
            </w:r>
          </w:p>
          <w:p w14:paraId="0605967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cout &lt;&lt; "Divide and Conquer Result (" &lt;&lt; boardSize &lt;&lt; "x" &lt;&lt; boardSize &lt;&lt; ")" &lt;&lt; endl;</w:t>
            </w:r>
          </w:p>
          <w:p w14:paraId="1F6A5D6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printBoard(dcBoard);</w:t>
            </w:r>
          </w:p>
          <w:p w14:paraId="4E8DE9CC" w14:textId="77777777" w:rsidR="00152D8C" w:rsidRPr="00AE32DE" w:rsidRDefault="00152D8C" w:rsidP="00AE32DE">
            <w:pPr>
              <w:rPr>
                <w:rFonts w:ascii="Consolas" w:hAnsi="Consolas" w:cs="Courier New"/>
                <w:sz w:val="22"/>
                <w:szCs w:val="22"/>
              </w:rPr>
            </w:pPr>
          </w:p>
          <w:p w14:paraId="354F057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return 0;</w:t>
            </w:r>
          </w:p>
          <w:p w14:paraId="33923FB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tc>
      </w:tr>
    </w:tbl>
    <w:p w14:paraId="09A37954" w14:textId="77777777" w:rsidR="00152D8C" w:rsidRDefault="00152D8C" w:rsidP="00563F81">
      <w:pPr>
        <w:rPr>
          <w:b/>
          <w:bCs/>
        </w:rPr>
      </w:pPr>
    </w:p>
    <w:p w14:paraId="5F7232A0" w14:textId="77777777" w:rsidR="00152D8C" w:rsidRDefault="00152D8C" w:rsidP="00563F81">
      <w:pPr>
        <w:rPr>
          <w:b/>
          <w:bCs/>
        </w:rPr>
      </w:pPr>
    </w:p>
    <w:p w14:paraId="3B0D1D49" w14:textId="77777777" w:rsidR="00152D8C" w:rsidRDefault="00152D8C" w:rsidP="00563F81">
      <w:pPr>
        <w:rPr>
          <w:b/>
          <w:bCs/>
        </w:rPr>
      </w:pPr>
    </w:p>
    <w:p w14:paraId="01294859" w14:textId="77777777" w:rsidR="00152D8C" w:rsidRDefault="00152D8C" w:rsidP="00C42416">
      <w:pPr>
        <w:pStyle w:val="Heading3"/>
      </w:pPr>
      <w:bookmarkStart w:id="22" w:name="_Toc229070054"/>
      <w:r>
        <w:t xml:space="preserve">1.5.2 </w:t>
      </w:r>
      <w:r w:rsidRPr="0093034D">
        <w:t>Brute Force</w:t>
      </w:r>
      <w:r>
        <w:t xml:space="preserve"> code</w:t>
      </w:r>
      <w:bookmarkEnd w:id="22"/>
    </w:p>
    <w:p w14:paraId="5FA62C50" w14:textId="3048E1C7" w:rsidR="00923215" w:rsidRDefault="00923215" w:rsidP="00923215">
      <w:pPr>
        <w:pStyle w:val="Caption"/>
        <w:keepNext/>
      </w:pPr>
      <w:bookmarkStart w:id="23" w:name="_Toc229058102"/>
      <w:r>
        <w:t xml:space="preserve">Table </w:t>
      </w:r>
      <w:fldSimple w:instr=" SEQ Table \* ARABIC ">
        <w:r w:rsidR="00302A3E">
          <w:rPr>
            <w:noProof/>
          </w:rPr>
          <w:t>3</w:t>
        </w:r>
        <w:bookmarkEnd w:id="23"/>
      </w:fldSimple>
    </w:p>
    <w:tbl>
      <w:tblPr>
        <w:tblStyle w:val="GridTable2"/>
        <w:tblW w:w="0" w:type="auto"/>
        <w:tblLook w:val="0480" w:firstRow="0" w:lastRow="0" w:firstColumn="1" w:lastColumn="0" w:noHBand="0" w:noVBand="1"/>
      </w:tblPr>
      <w:tblGrid>
        <w:gridCol w:w="9350"/>
      </w:tblGrid>
      <w:tr w:rsidR="00152D8C" w14:paraId="0EA4C02F"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7C9351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&lt;iostream&gt;</w:t>
            </w:r>
          </w:p>
          <w:p w14:paraId="6D071E2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&lt;vector&gt;</w:t>
            </w:r>
          </w:p>
          <w:p w14:paraId="451DBA1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&lt;cmath&gt;</w:t>
            </w:r>
          </w:p>
          <w:p w14:paraId="2078F1D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&lt;iomanip&gt;</w:t>
            </w:r>
          </w:p>
          <w:p w14:paraId="5AE213F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&lt;cstdlib&gt;</w:t>
            </w:r>
          </w:p>
          <w:p w14:paraId="2E244B7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#include &lt;ctime&gt;</w:t>
            </w:r>
          </w:p>
          <w:p w14:paraId="4170B7B4" w14:textId="77777777" w:rsidR="00152D8C" w:rsidRDefault="00152D8C" w:rsidP="00AE32DE">
            <w:pPr>
              <w:rPr>
                <w:rFonts w:ascii="Consolas" w:hAnsi="Consolas" w:cs="Courier New"/>
                <w:b w:val="0"/>
                <w:bCs w:val="0"/>
                <w:sz w:val="22"/>
                <w:szCs w:val="22"/>
              </w:rPr>
            </w:pPr>
          </w:p>
          <w:p w14:paraId="1C443E33" w14:textId="77777777" w:rsidR="00152D8C" w:rsidRPr="00AE32DE" w:rsidRDefault="00152D8C" w:rsidP="00AE32DE">
            <w:pPr>
              <w:rPr>
                <w:rFonts w:ascii="Consolas" w:hAnsi="Consolas" w:cs="Courier New"/>
                <w:sz w:val="22"/>
                <w:szCs w:val="22"/>
              </w:rPr>
            </w:pPr>
          </w:p>
          <w:p w14:paraId="0112DAC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using namespace std;</w:t>
            </w:r>
          </w:p>
          <w:p w14:paraId="4B600399" w14:textId="77777777" w:rsidR="00152D8C" w:rsidRDefault="00152D8C" w:rsidP="00AE32DE">
            <w:pPr>
              <w:rPr>
                <w:rFonts w:ascii="Consolas" w:hAnsi="Consolas" w:cs="Courier New"/>
                <w:b w:val="0"/>
                <w:bCs w:val="0"/>
                <w:sz w:val="22"/>
                <w:szCs w:val="22"/>
              </w:rPr>
            </w:pPr>
          </w:p>
          <w:p w14:paraId="3D76CF5D" w14:textId="77777777" w:rsidR="00152D8C" w:rsidRPr="00AE32DE" w:rsidRDefault="00152D8C" w:rsidP="00AE32DE">
            <w:pPr>
              <w:rPr>
                <w:rFonts w:ascii="Consolas" w:hAnsi="Consolas" w:cs="Courier New"/>
                <w:sz w:val="22"/>
                <w:szCs w:val="22"/>
              </w:rPr>
            </w:pPr>
          </w:p>
          <w:p w14:paraId="11FDEC5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const int MISSING_SQUARE = -1;</w:t>
            </w:r>
          </w:p>
          <w:p w14:paraId="556193D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const int EMPTY_SQUARE = 0;</w:t>
            </w:r>
          </w:p>
          <w:p w14:paraId="1B72443A" w14:textId="77777777" w:rsidR="00152D8C" w:rsidRDefault="00152D8C" w:rsidP="00AE32DE">
            <w:pPr>
              <w:rPr>
                <w:rFonts w:ascii="Consolas" w:hAnsi="Consolas" w:cs="Courier New"/>
                <w:b w:val="0"/>
                <w:bCs w:val="0"/>
                <w:sz w:val="22"/>
                <w:szCs w:val="22"/>
              </w:rPr>
            </w:pPr>
          </w:p>
          <w:p w14:paraId="09B02EBA" w14:textId="77777777" w:rsidR="00152D8C" w:rsidRPr="00AE32DE" w:rsidRDefault="00152D8C" w:rsidP="00AE32DE">
            <w:pPr>
              <w:rPr>
                <w:rFonts w:ascii="Consolas" w:hAnsi="Consolas" w:cs="Courier New"/>
                <w:sz w:val="22"/>
                <w:szCs w:val="22"/>
              </w:rPr>
            </w:pPr>
          </w:p>
          <w:p w14:paraId="46FD5E4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adjacent color validation</w:t>
            </w:r>
          </w:p>
          <w:p w14:paraId="01159E70"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bool isColorValid(const vector&lt;vector&lt;int&gt;&gt;&amp; board, int r, int c, int colorChoice) {</w:t>
            </w:r>
          </w:p>
          <w:p w14:paraId="356BD25B" w14:textId="77777777" w:rsidR="00152D8C" w:rsidRPr="00AE32DE" w:rsidRDefault="00152D8C" w:rsidP="00AE32DE">
            <w:pPr>
              <w:rPr>
                <w:rFonts w:ascii="Consolas" w:hAnsi="Consolas" w:cs="Courier New"/>
                <w:sz w:val="22"/>
                <w:szCs w:val="22"/>
              </w:rPr>
            </w:pPr>
          </w:p>
          <w:p w14:paraId="0471B23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dr[] = {-1, 1, 0, 0};</w:t>
            </w:r>
          </w:p>
          <w:p w14:paraId="18CEE66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dc[] = {0, 0, -1, 1};</w:t>
            </w:r>
          </w:p>
          <w:p w14:paraId="546927D9" w14:textId="77777777" w:rsidR="00152D8C" w:rsidRPr="00AE32DE" w:rsidRDefault="00152D8C" w:rsidP="00AE32DE">
            <w:pPr>
              <w:rPr>
                <w:rFonts w:ascii="Consolas" w:hAnsi="Consolas" w:cs="Courier New"/>
                <w:sz w:val="22"/>
                <w:szCs w:val="22"/>
              </w:rPr>
            </w:pPr>
          </w:p>
          <w:p w14:paraId="612A9F6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i = 0; i &lt; 4; i++) {</w:t>
            </w:r>
          </w:p>
          <w:p w14:paraId="3B31F7A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nr = r + dr[i];</w:t>
            </w:r>
          </w:p>
          <w:p w14:paraId="06F6953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nc = c + dc[i];</w:t>
            </w:r>
          </w:p>
          <w:p w14:paraId="3CC726C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if (nr &gt;= 0 &amp;&amp; nr &lt; board.size() &amp;&amp; nc &gt;= 0 &amp;&amp; nc &lt; board.size()) {</w:t>
            </w:r>
          </w:p>
          <w:p w14:paraId="3F26E12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(board[nr][nc] == colorChoice) return false;</w:t>
            </w:r>
          </w:p>
          <w:p w14:paraId="5197841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CB3E6D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5CAB703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return true;</w:t>
            </w:r>
          </w:p>
          <w:p w14:paraId="37FCCAF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78034F87" w14:textId="77777777" w:rsidR="00152D8C" w:rsidRPr="00AE32DE" w:rsidRDefault="00152D8C" w:rsidP="00AE32DE">
            <w:pPr>
              <w:rPr>
                <w:rFonts w:ascii="Consolas" w:hAnsi="Consolas" w:cs="Courier New"/>
                <w:sz w:val="22"/>
                <w:szCs w:val="22"/>
              </w:rPr>
            </w:pPr>
          </w:p>
          <w:p w14:paraId="320EDA2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bool solveBruteForce(vector&lt;vector&lt;int&gt;&gt;&amp; board) {</w:t>
            </w:r>
          </w:p>
          <w:p w14:paraId="7ED45B4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boardSize = board.size();</w:t>
            </w:r>
          </w:p>
          <w:p w14:paraId="33BF248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targetRow = -1, targetCol = -1;</w:t>
            </w:r>
          </w:p>
          <w:p w14:paraId="46E88E88" w14:textId="77777777" w:rsidR="00152D8C" w:rsidRPr="00AE32DE" w:rsidRDefault="00152D8C" w:rsidP="00AE32DE">
            <w:pPr>
              <w:rPr>
                <w:rFonts w:ascii="Consolas" w:hAnsi="Consolas" w:cs="Courier New"/>
                <w:sz w:val="22"/>
                <w:szCs w:val="22"/>
              </w:rPr>
            </w:pPr>
          </w:p>
          <w:p w14:paraId="62B0C22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looking for first empty</w:t>
            </w:r>
          </w:p>
          <w:p w14:paraId="3216698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i = 0; i &lt; boardSize; i++) {</w:t>
            </w:r>
          </w:p>
          <w:p w14:paraId="20DC365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j = 0; j &lt; boardSize; j++) {</w:t>
            </w:r>
          </w:p>
          <w:p w14:paraId="3B1C911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(board[i][j] == EMPTY_SQUARE) {</w:t>
            </w:r>
          </w:p>
          <w:p w14:paraId="51F662F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targetRow = i; targetCol = j;</w:t>
            </w:r>
          </w:p>
          <w:p w14:paraId="743F68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break;</w:t>
            </w:r>
          </w:p>
          <w:p w14:paraId="3F8AC85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A35030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EC217A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(targetRow != -1) break;</w:t>
            </w:r>
          </w:p>
          <w:p w14:paraId="27135CE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w:t>
            </w:r>
          </w:p>
          <w:p w14:paraId="2CDF0885" w14:textId="77777777" w:rsidR="00152D8C" w:rsidRPr="00AE32DE" w:rsidRDefault="00152D8C" w:rsidP="00AE32DE">
            <w:pPr>
              <w:rPr>
                <w:rFonts w:ascii="Consolas" w:hAnsi="Consolas" w:cs="Courier New"/>
                <w:sz w:val="22"/>
                <w:szCs w:val="22"/>
              </w:rPr>
            </w:pPr>
          </w:p>
          <w:p w14:paraId="0356958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(targetRow == -1) return true;</w:t>
            </w:r>
          </w:p>
          <w:p w14:paraId="2BB44E1E" w14:textId="77777777" w:rsidR="00152D8C" w:rsidRPr="00AE32DE" w:rsidRDefault="00152D8C" w:rsidP="00AE32DE">
            <w:pPr>
              <w:rPr>
                <w:rFonts w:ascii="Consolas" w:hAnsi="Consolas" w:cs="Courier New"/>
                <w:sz w:val="22"/>
                <w:szCs w:val="22"/>
              </w:rPr>
            </w:pPr>
          </w:p>
          <w:p w14:paraId="3F258D1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tromino orient</w:t>
            </w:r>
          </w:p>
          <w:p w14:paraId="1EA2B46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shapes[4][2][2] = {</w:t>
            </w:r>
          </w:p>
          <w:p w14:paraId="62EF8F5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{{0, 1}, {1, 0}}, {{0, 1}, {1, 1}}, </w:t>
            </w:r>
          </w:p>
          <w:p w14:paraId="1B5BA24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{{1, 0}, {1, 1}}, {{1, 0}, {1, -1}}</w:t>
            </w:r>
          </w:p>
          <w:p w14:paraId="256C455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5AC2CFC" w14:textId="77777777" w:rsidR="00152D8C" w:rsidRPr="00AE32DE" w:rsidRDefault="00152D8C" w:rsidP="00AE32DE">
            <w:pPr>
              <w:rPr>
                <w:rFonts w:ascii="Consolas" w:hAnsi="Consolas" w:cs="Courier New"/>
                <w:sz w:val="22"/>
                <w:szCs w:val="22"/>
              </w:rPr>
            </w:pPr>
          </w:p>
          <w:p w14:paraId="7946A35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i = 0; i &lt; 4; i++) {</w:t>
            </w:r>
          </w:p>
          <w:p w14:paraId="25F58B7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r2 = targetRow + shapes[i][0][0], c2 = targetCol + shapes[i][0][1];</w:t>
            </w:r>
          </w:p>
          <w:p w14:paraId="57F3162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r3 = targetRow + shapes[i][1][0], c3 = targetCol + shapes[i][1][1];</w:t>
            </w:r>
          </w:p>
          <w:p w14:paraId="23A51D60" w14:textId="77777777" w:rsidR="00152D8C" w:rsidRPr="00AE32DE" w:rsidRDefault="00152D8C" w:rsidP="00AE32DE">
            <w:pPr>
              <w:rPr>
                <w:rFonts w:ascii="Consolas" w:hAnsi="Consolas" w:cs="Courier New"/>
                <w:sz w:val="22"/>
                <w:szCs w:val="22"/>
              </w:rPr>
            </w:pPr>
          </w:p>
          <w:p w14:paraId="1064AB7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(r2 &gt;= 0 &amp;&amp; r2 &lt; boardSize &amp;&amp; c2 &gt;= 0 &amp;&amp; c2 &lt; boardSize &amp;&amp; board[r2][c2] == EMPTY_SQUARE &amp;&amp;</w:t>
            </w:r>
          </w:p>
          <w:p w14:paraId="0113BC6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r3 &gt;= 0 &amp;&amp; r3 &lt; boardSize &amp;&amp; c3 &gt;= 0 &amp;&amp; c3 &lt; boardSize &amp;&amp; board[r3][c3] == EMPTY_SQUARE) {</w:t>
            </w:r>
          </w:p>
          <w:p w14:paraId="6D301ED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
          <w:p w14:paraId="6A1B693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 test all 3 colors</w:t>
            </w:r>
          </w:p>
          <w:p w14:paraId="389FF27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color = 1; color &lt;= 3; color++) {</w:t>
            </w:r>
          </w:p>
          <w:p w14:paraId="6B26964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if (isColorValid(board, targetRow, targetCol, color) &amp;&amp; </w:t>
            </w:r>
          </w:p>
          <w:p w14:paraId="425F043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isColorValid(board, r2, c2, color) &amp;&amp; </w:t>
            </w:r>
          </w:p>
          <w:p w14:paraId="5231B2A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isColorValid(board, r3, c3, color)) {</w:t>
            </w:r>
          </w:p>
          <w:p w14:paraId="579EC5F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
          <w:p w14:paraId="011DA22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board[targetRow][targetCol] = board[r2][c2] = board[r3][c3] = color;</w:t>
            </w:r>
          </w:p>
          <w:p w14:paraId="68E14FB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(solveBruteForce(board)) return true;</w:t>
            </w:r>
          </w:p>
          <w:p w14:paraId="26BCBC4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board[targetRow][targetCol] = board[r2][c2] = board[r3][c3] = EMPTY_SQUARE; // backtracking</w:t>
            </w:r>
          </w:p>
          <w:p w14:paraId="31900B6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7E12EBF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6F3A313" w14:textId="77777777" w:rsidR="00152D8C" w:rsidRPr="00AE32DE" w:rsidRDefault="00152D8C" w:rsidP="00AE32DE">
            <w:pPr>
              <w:rPr>
                <w:rFonts w:ascii="Consolas" w:hAnsi="Consolas" w:cs="Courier New"/>
                <w:b w:val="0"/>
                <w:bCs w:val="0"/>
                <w:sz w:val="22"/>
                <w:szCs w:val="22"/>
              </w:rPr>
            </w:pPr>
            <w:r w:rsidRPr="00AE32DE">
              <w:rPr>
                <w:rFonts w:ascii="Consolas" w:hAnsi="Consolas" w:cs="Courier New"/>
                <w:sz w:val="22"/>
                <w:szCs w:val="22"/>
              </w:rPr>
              <w:t>        }</w:t>
            </w:r>
          </w:p>
          <w:p w14:paraId="3BC3CDDE"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    }</w:t>
            </w:r>
          </w:p>
          <w:p w14:paraId="61BD9FCE" w14:textId="77777777" w:rsidR="00152D8C" w:rsidRPr="00AE32DE" w:rsidRDefault="00152D8C" w:rsidP="00AE32DE">
            <w:pPr>
              <w:rPr>
                <w:rFonts w:ascii="Consolas" w:hAnsi="Consolas" w:cs="Courier New"/>
                <w:sz w:val="22"/>
                <w:szCs w:val="22"/>
              </w:rPr>
            </w:pPr>
          </w:p>
          <w:p w14:paraId="42A879B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return false;</w:t>
            </w:r>
          </w:p>
          <w:p w14:paraId="5452B0E2"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w:t>
            </w:r>
          </w:p>
          <w:p w14:paraId="03589F8D" w14:textId="77777777" w:rsidR="00152D8C" w:rsidRDefault="00152D8C" w:rsidP="00AE32DE">
            <w:pPr>
              <w:rPr>
                <w:rFonts w:ascii="Consolas" w:hAnsi="Consolas" w:cs="Courier New"/>
                <w:b w:val="0"/>
                <w:bCs w:val="0"/>
                <w:sz w:val="22"/>
                <w:szCs w:val="22"/>
              </w:rPr>
            </w:pPr>
          </w:p>
          <w:p w14:paraId="79EDA8B4" w14:textId="77777777" w:rsidR="00152D8C" w:rsidRPr="00AE32DE" w:rsidRDefault="00152D8C" w:rsidP="00AE32DE">
            <w:pPr>
              <w:rPr>
                <w:rFonts w:ascii="Consolas" w:hAnsi="Consolas" w:cs="Courier New"/>
                <w:sz w:val="22"/>
                <w:szCs w:val="22"/>
              </w:rPr>
            </w:pPr>
          </w:p>
          <w:p w14:paraId="2D6E0258" w14:textId="77777777" w:rsidR="00152D8C" w:rsidRPr="00AE32DE" w:rsidRDefault="00152D8C" w:rsidP="00AE32DE">
            <w:pPr>
              <w:rPr>
                <w:rFonts w:ascii="Consolas" w:hAnsi="Consolas" w:cs="Courier New"/>
                <w:sz w:val="22"/>
                <w:szCs w:val="22"/>
              </w:rPr>
            </w:pPr>
          </w:p>
          <w:p w14:paraId="705CB4A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void printBoard(const vector&lt;vector&lt;int&gt;&gt;&amp; board) {</w:t>
            </w:r>
          </w:p>
          <w:p w14:paraId="2F8C07F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(const auto&amp; row : board) {</w:t>
            </w:r>
          </w:p>
          <w:p w14:paraId="2A1B8F7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val : row) {</w:t>
            </w:r>
          </w:p>
          <w:p w14:paraId="7E5C7DA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(val == MISSING_SQUARE) cout &lt;&lt; setw(4) &lt;&lt; "X";</w:t>
            </w:r>
          </w:p>
          <w:p w14:paraId="3D4E832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else cout &lt;&lt; setw(4) &lt;&lt; val;</w:t>
            </w:r>
          </w:p>
          <w:p w14:paraId="080A749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42898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cout &lt;&lt; endl;</w:t>
            </w:r>
          </w:p>
          <w:p w14:paraId="746115C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B8E8EA6"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w:t>
            </w:r>
          </w:p>
          <w:p w14:paraId="3703583D" w14:textId="77777777" w:rsidR="00152D8C" w:rsidRDefault="00152D8C" w:rsidP="00AE32DE">
            <w:pPr>
              <w:rPr>
                <w:rFonts w:ascii="Consolas" w:hAnsi="Consolas" w:cs="Courier New"/>
                <w:b w:val="0"/>
                <w:bCs w:val="0"/>
                <w:sz w:val="22"/>
                <w:szCs w:val="22"/>
              </w:rPr>
            </w:pPr>
          </w:p>
          <w:p w14:paraId="165CDF26" w14:textId="77777777" w:rsidR="00152D8C" w:rsidRDefault="00152D8C" w:rsidP="00AE32DE">
            <w:pPr>
              <w:rPr>
                <w:rFonts w:ascii="Consolas" w:hAnsi="Consolas" w:cs="Courier New"/>
                <w:b w:val="0"/>
                <w:bCs w:val="0"/>
                <w:sz w:val="22"/>
                <w:szCs w:val="22"/>
              </w:rPr>
            </w:pPr>
          </w:p>
          <w:p w14:paraId="03E9771F" w14:textId="77777777" w:rsidR="00152D8C" w:rsidRPr="00AE32DE" w:rsidRDefault="00152D8C" w:rsidP="00AE32DE">
            <w:pPr>
              <w:rPr>
                <w:rFonts w:ascii="Consolas" w:hAnsi="Consolas" w:cs="Courier New"/>
                <w:sz w:val="22"/>
                <w:szCs w:val="22"/>
              </w:rPr>
            </w:pPr>
          </w:p>
          <w:p w14:paraId="2E8B8A3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int main() {</w:t>
            </w:r>
          </w:p>
          <w:p w14:paraId="3A427BC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23928D2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boardSize = pow(2, n);</w:t>
            </w:r>
          </w:p>
          <w:p w14:paraId="483DFC8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missR, missC;</w:t>
            </w:r>
          </w:p>
          <w:p w14:paraId="0D0E1F24" w14:textId="77777777" w:rsidR="00152D8C" w:rsidRPr="00AE32DE" w:rsidRDefault="00152D8C" w:rsidP="00AE32DE">
            <w:pPr>
              <w:rPr>
                <w:rFonts w:ascii="Consolas" w:hAnsi="Consolas" w:cs="Courier New"/>
                <w:sz w:val="22"/>
                <w:szCs w:val="22"/>
              </w:rPr>
            </w:pPr>
          </w:p>
          <w:p w14:paraId="71CD55D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bool randomizeMissing = true; // set to true to randomize missing coord</w:t>
            </w:r>
          </w:p>
          <w:p w14:paraId="6D63B216" w14:textId="77777777" w:rsidR="00152D8C" w:rsidRPr="00AE32DE" w:rsidRDefault="00152D8C" w:rsidP="00AE32DE">
            <w:pPr>
              <w:rPr>
                <w:rFonts w:ascii="Consolas" w:hAnsi="Consolas" w:cs="Courier New"/>
                <w:sz w:val="22"/>
                <w:szCs w:val="22"/>
              </w:rPr>
            </w:pPr>
          </w:p>
          <w:p w14:paraId="24B3D5D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if (randomizeMissing) {</w:t>
            </w:r>
          </w:p>
          <w:p w14:paraId="221EE5C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srand(time(0));</w:t>
            </w:r>
          </w:p>
          <w:p w14:paraId="1661F33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missR = rand() % boardSize;</w:t>
            </w:r>
          </w:p>
          <w:p w14:paraId="46BD2CD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missC = rand() % boardSize;</w:t>
            </w:r>
          </w:p>
          <w:p w14:paraId="626F4C5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62CF891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missing close to center</w:t>
            </w:r>
          </w:p>
          <w:p w14:paraId="4ECAB34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missR = boardSize / 2 - 1;</w:t>
            </w:r>
          </w:p>
          <w:p w14:paraId="514DBEE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missC = boardSize / 2 - 1;</w:t>
            </w:r>
          </w:p>
          <w:p w14:paraId="2EA0AE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5451382" w14:textId="77777777" w:rsidR="00152D8C" w:rsidRPr="00AE32DE" w:rsidRDefault="00152D8C" w:rsidP="00AE32DE">
            <w:pPr>
              <w:rPr>
                <w:rFonts w:ascii="Consolas" w:hAnsi="Consolas" w:cs="Courier New"/>
                <w:sz w:val="22"/>
                <w:szCs w:val="22"/>
              </w:rPr>
            </w:pPr>
          </w:p>
          <w:p w14:paraId="260A552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vector&lt;vector&lt;int&gt;&gt; startGrid(boardSize, vector&lt;int&gt;(boardSize, EMPTY_SQUARE));</w:t>
            </w:r>
          </w:p>
          <w:p w14:paraId="75721E8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startGrid[missR][missC] = MISSING_SQUARE;</w:t>
            </w:r>
          </w:p>
          <w:p w14:paraId="3609D498" w14:textId="77777777" w:rsidR="00152D8C" w:rsidRPr="00AE32DE" w:rsidRDefault="00152D8C" w:rsidP="00AE32DE">
            <w:pPr>
              <w:rPr>
                <w:rFonts w:ascii="Consolas" w:hAnsi="Consolas" w:cs="Courier New"/>
                <w:sz w:val="22"/>
                <w:szCs w:val="22"/>
              </w:rPr>
            </w:pPr>
          </w:p>
          <w:p w14:paraId="322DA3D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bf</w:t>
            </w:r>
          </w:p>
          <w:p w14:paraId="1BF4043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vector&lt;vector&lt;int&gt;&gt; bfBoard = startGrid;</w:t>
            </w:r>
          </w:p>
          <w:p w14:paraId="7B519A6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cout &lt;&lt; "Brute Force Result (" &lt;&lt; boardSize &lt;&lt; "x" &lt;&lt; boardSize &lt;&lt; ")" &lt;&lt; endl;</w:t>
            </w:r>
          </w:p>
          <w:p w14:paraId="049D29A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(solveBruteForce(bfBoard)) {</w:t>
            </w:r>
          </w:p>
          <w:p w14:paraId="1C53A30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printBoard(bfBoard);</w:t>
            </w:r>
          </w:p>
          <w:p w14:paraId="4FA2996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 else {</w:t>
            </w:r>
          </w:p>
          <w:p w14:paraId="2BE3543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cout &lt;&lt; "No solution found" &lt;&lt; endl;</w:t>
            </w:r>
          </w:p>
          <w:p w14:paraId="4B2389D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2D6CDE18" w14:textId="77777777" w:rsidR="00152D8C" w:rsidRPr="00AE32DE" w:rsidRDefault="00152D8C" w:rsidP="00AE32DE">
            <w:pPr>
              <w:rPr>
                <w:rFonts w:ascii="Consolas" w:hAnsi="Consolas" w:cs="Courier New"/>
                <w:sz w:val="22"/>
                <w:szCs w:val="22"/>
              </w:rPr>
            </w:pPr>
          </w:p>
          <w:p w14:paraId="44910D6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return 0;</w:t>
            </w:r>
          </w:p>
          <w:p w14:paraId="0BBBAAE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3997C671" w14:textId="77777777" w:rsidR="00152D8C" w:rsidRPr="00AE32DE" w:rsidRDefault="00152D8C" w:rsidP="00B311B4">
            <w:pPr>
              <w:rPr>
                <w:rFonts w:ascii="Consolas" w:hAnsi="Consolas" w:cs="Courier New"/>
                <w:sz w:val="22"/>
                <w:szCs w:val="22"/>
              </w:rPr>
            </w:pPr>
          </w:p>
        </w:tc>
      </w:tr>
    </w:tbl>
    <w:p w14:paraId="4A660CF4" w14:textId="77777777" w:rsidR="00152D8C" w:rsidRDefault="00152D8C" w:rsidP="00C67661">
      <w:pPr>
        <w:pStyle w:val="Heading2"/>
      </w:pPr>
      <w:bookmarkStart w:id="24" w:name="_Toc228945770"/>
      <w:bookmarkStart w:id="25" w:name="_Toc229070055"/>
      <w:r>
        <w:lastRenderedPageBreak/>
        <w:t>1.6</w:t>
      </w:r>
      <w:r w:rsidRPr="0093034D">
        <w:t xml:space="preserve"> </w:t>
      </w:r>
      <w:r>
        <w:t>Test cases</w:t>
      </w:r>
      <w:bookmarkEnd w:id="24"/>
      <w:bookmarkEnd w:id="25"/>
    </w:p>
    <w:p w14:paraId="480BD71D" w14:textId="77777777" w:rsidR="00152D8C" w:rsidRPr="00B47F97" w:rsidRDefault="00152D8C" w:rsidP="00BB2F86">
      <w:pPr>
        <w:pStyle w:val="Heading3"/>
      </w:pPr>
      <w:bookmarkStart w:id="26" w:name="_Toc229070056"/>
      <w:r>
        <w:t>1.6.1 Output of 4 x 4 board</w:t>
      </w:r>
      <w:bookmarkEnd w:id="26"/>
    </w:p>
    <w:p w14:paraId="3671062D" w14:textId="2AE96516" w:rsidR="00152D8C" w:rsidRPr="006E566F" w:rsidRDefault="00152D8C" w:rsidP="006E566F">
      <w:pPr>
        <w:rPr>
          <w:b/>
          <w:bCs/>
        </w:rPr>
      </w:pPr>
      <w:r w:rsidRPr="00B47F97">
        <w:rPr>
          <w:b/>
          <w:bCs/>
        </w:rPr>
        <w:t xml:space="preserve">1.6.1 Divide and Conquer </w:t>
      </w:r>
      <w:r>
        <w:rPr>
          <w:b/>
          <w:bCs/>
        </w:rPr>
        <w:t>r</w:t>
      </w:r>
      <w:r w:rsidRPr="00B47F97">
        <w:rPr>
          <w:b/>
          <w:bCs/>
        </w:rPr>
        <w:t>esult (4x4)</w:t>
      </w:r>
    </w:p>
    <w:p w14:paraId="072A623A" w14:textId="77777777" w:rsidR="00923215" w:rsidRDefault="00152D8C" w:rsidP="00923215">
      <w:pPr>
        <w:keepNext/>
        <w:jc w:val="center"/>
      </w:pPr>
      <w:r>
        <w:rPr>
          <w:noProof/>
        </w:rPr>
        <w:drawing>
          <wp:inline distT="0" distB="0" distL="0" distR="0" wp14:anchorId="2BEEC41A" wp14:editId="01E5D252">
            <wp:extent cx="2402617" cy="1065311"/>
            <wp:effectExtent l="0" t="0" r="0" b="1905"/>
            <wp:docPr id="17009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8175" name=""/>
                    <pic:cNvPicPr/>
                  </pic:nvPicPr>
                  <pic:blipFill>
                    <a:blip r:embed="rId11"/>
                    <a:stretch>
                      <a:fillRect/>
                    </a:stretch>
                  </pic:blipFill>
                  <pic:spPr>
                    <a:xfrm>
                      <a:off x="0" y="0"/>
                      <a:ext cx="2408950" cy="1068119"/>
                    </a:xfrm>
                    <a:prstGeom prst="rect">
                      <a:avLst/>
                    </a:prstGeom>
                  </pic:spPr>
                </pic:pic>
              </a:graphicData>
            </a:graphic>
          </wp:inline>
        </w:drawing>
      </w:r>
    </w:p>
    <w:p w14:paraId="2906C105" w14:textId="0DD90957" w:rsidR="00152D8C" w:rsidRDefault="00923215" w:rsidP="00923215">
      <w:pPr>
        <w:pStyle w:val="Caption"/>
      </w:pPr>
      <w:bookmarkStart w:id="27" w:name="_Toc229057495"/>
      <w:bookmarkStart w:id="28" w:name="_Toc229070323"/>
      <w:r>
        <w:t xml:space="preserve">Figure </w:t>
      </w:r>
      <w:fldSimple w:instr=" SEQ Figure \* ARABIC ">
        <w:r w:rsidR="00302A3E">
          <w:rPr>
            <w:noProof/>
          </w:rPr>
          <w:t>1</w:t>
        </w:r>
        <w:bookmarkEnd w:id="27"/>
      </w:fldSimple>
      <w:r w:rsidR="006E566F">
        <w:t xml:space="preserve"> - </w:t>
      </w:r>
      <w:r w:rsidR="006E566F" w:rsidRPr="006E566F">
        <w:t>Divide and Conquer result (4x4)</w:t>
      </w:r>
      <w:bookmarkEnd w:id="28"/>
    </w:p>
    <w:p w14:paraId="03279A09" w14:textId="77777777" w:rsidR="00152D8C" w:rsidRDefault="00152D8C" w:rsidP="00AE32DE">
      <w:pPr>
        <w:jc w:val="center"/>
      </w:pPr>
    </w:p>
    <w:p w14:paraId="214D0E1C" w14:textId="77777777" w:rsidR="00152D8C" w:rsidRPr="00CE385C" w:rsidRDefault="00152D8C" w:rsidP="003833F2">
      <w:pPr>
        <w:ind w:firstLine="720"/>
        <w:jc w:val="both"/>
      </w:pPr>
      <w:r w:rsidRPr="00CE385C">
        <w:t>Here, the X is the missing square. The numbers 1, 2, and 3 are the trominoes. If you look closely at the shapes, you'll see that no two L</w:t>
      </w:r>
      <w:r>
        <w:t xml:space="preserve"> </w:t>
      </w:r>
      <w:r w:rsidRPr="00CE385C">
        <w:t>shapes made of the same number ever touch on a flat side.</w:t>
      </w:r>
    </w:p>
    <w:p w14:paraId="2422FC8D" w14:textId="77777777" w:rsidR="00152D8C" w:rsidRPr="00B47F97" w:rsidRDefault="00152D8C" w:rsidP="00B47F97">
      <w:pPr>
        <w:rPr>
          <w:b/>
          <w:bCs/>
        </w:rPr>
      </w:pPr>
      <w:r w:rsidRPr="00B47F97">
        <w:rPr>
          <w:b/>
          <w:bCs/>
        </w:rPr>
        <w:t xml:space="preserve">1.6.2 Brute Force </w:t>
      </w:r>
      <w:r>
        <w:rPr>
          <w:b/>
          <w:bCs/>
        </w:rPr>
        <w:t>r</w:t>
      </w:r>
      <w:r w:rsidRPr="00B47F97">
        <w:rPr>
          <w:b/>
          <w:bCs/>
        </w:rPr>
        <w:t>esult (4x4)</w:t>
      </w:r>
    </w:p>
    <w:p w14:paraId="6D3F766D" w14:textId="77777777" w:rsidR="00152D8C" w:rsidRDefault="00152D8C" w:rsidP="00AE32DE"/>
    <w:p w14:paraId="43C822CE" w14:textId="77777777" w:rsidR="00923215" w:rsidRDefault="00152D8C" w:rsidP="00923215">
      <w:pPr>
        <w:keepNext/>
        <w:jc w:val="center"/>
      </w:pPr>
      <w:r>
        <w:rPr>
          <w:noProof/>
        </w:rPr>
        <w:lastRenderedPageBreak/>
        <w:drawing>
          <wp:inline distT="0" distB="0" distL="0" distR="0" wp14:anchorId="68C24218" wp14:editId="7F6E764C">
            <wp:extent cx="2404872" cy="1153820"/>
            <wp:effectExtent l="0" t="0" r="0" b="8255"/>
            <wp:docPr id="78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4665" name=""/>
                    <pic:cNvPicPr/>
                  </pic:nvPicPr>
                  <pic:blipFill>
                    <a:blip r:embed="rId12"/>
                    <a:stretch>
                      <a:fillRect/>
                    </a:stretch>
                  </pic:blipFill>
                  <pic:spPr>
                    <a:xfrm>
                      <a:off x="0" y="0"/>
                      <a:ext cx="2404872" cy="1153820"/>
                    </a:xfrm>
                    <a:prstGeom prst="rect">
                      <a:avLst/>
                    </a:prstGeom>
                  </pic:spPr>
                </pic:pic>
              </a:graphicData>
            </a:graphic>
          </wp:inline>
        </w:drawing>
      </w:r>
    </w:p>
    <w:p w14:paraId="36AF1F32" w14:textId="6AB23B06" w:rsidR="00152D8C" w:rsidRDefault="00923215" w:rsidP="00923215">
      <w:pPr>
        <w:pStyle w:val="Caption"/>
      </w:pPr>
      <w:bookmarkStart w:id="29" w:name="_Toc229057496"/>
      <w:bookmarkStart w:id="30" w:name="_Toc229070324"/>
      <w:r>
        <w:t xml:space="preserve">Figure </w:t>
      </w:r>
      <w:fldSimple w:instr=" SEQ Figure \* ARABIC ">
        <w:r w:rsidR="00302A3E">
          <w:rPr>
            <w:noProof/>
          </w:rPr>
          <w:t>2</w:t>
        </w:r>
        <w:bookmarkEnd w:id="29"/>
      </w:fldSimple>
      <w:r w:rsidR="00802F5D">
        <w:t xml:space="preserve"> - </w:t>
      </w:r>
      <w:r w:rsidR="00802F5D" w:rsidRPr="00802F5D">
        <w:t>Brute Force result (4x4)</w:t>
      </w:r>
      <w:bookmarkEnd w:id="30"/>
    </w:p>
    <w:p w14:paraId="774C94B5" w14:textId="77777777" w:rsidR="00152D8C" w:rsidRPr="00CE385C" w:rsidRDefault="00152D8C" w:rsidP="00AE32DE">
      <w:pPr>
        <w:jc w:val="center"/>
      </w:pPr>
    </w:p>
    <w:p w14:paraId="0E369D1D" w14:textId="607DB40B" w:rsidR="00152D8C" w:rsidRDefault="00152D8C" w:rsidP="00B1469B">
      <w:pPr>
        <w:ind w:firstLine="720"/>
        <w:jc w:val="both"/>
      </w:pPr>
      <w:r w:rsidRPr="00CE385C">
        <w:t>It gets the job done for a small 4x4 grid. But if you change the code to an 8x8, you won't get an output because the program will get stuck in a massive loop of guessing and backtracking.</w:t>
      </w:r>
    </w:p>
    <w:p w14:paraId="6036075F" w14:textId="77777777" w:rsidR="00152D8C" w:rsidRDefault="00152D8C" w:rsidP="00E332C3">
      <w:pPr>
        <w:pStyle w:val="Heading3"/>
      </w:pPr>
      <w:bookmarkStart w:id="31" w:name="_Toc229070057"/>
      <w:r>
        <w:t>1.6.2 Output of 16 x 16 board</w:t>
      </w:r>
      <w:bookmarkEnd w:id="31"/>
    </w:p>
    <w:p w14:paraId="13C5BD4D" w14:textId="77777777" w:rsidR="00152D8C" w:rsidRPr="00E332C3" w:rsidRDefault="00152D8C" w:rsidP="00AE32DE">
      <w:pPr>
        <w:rPr>
          <w:b/>
          <w:bCs/>
        </w:rPr>
      </w:pPr>
      <w:r w:rsidRPr="00E332C3">
        <w:rPr>
          <w:b/>
          <w:bCs/>
        </w:rPr>
        <w:t xml:space="preserve">Divide and Conquer Result (16x16) </w:t>
      </w:r>
    </w:p>
    <w:p w14:paraId="23FBFB21" w14:textId="77777777" w:rsidR="00152D8C" w:rsidRDefault="00152D8C" w:rsidP="00AE32DE"/>
    <w:p w14:paraId="577341B2" w14:textId="77777777" w:rsidR="00923215" w:rsidRDefault="00152D8C" w:rsidP="00923215">
      <w:pPr>
        <w:keepNext/>
        <w:jc w:val="center"/>
      </w:pPr>
      <w:r>
        <w:rPr>
          <w:noProof/>
        </w:rPr>
        <w:drawing>
          <wp:inline distT="0" distB="0" distL="0" distR="0" wp14:anchorId="4BBD41D0" wp14:editId="36929A4F">
            <wp:extent cx="3026381" cy="1781232"/>
            <wp:effectExtent l="0" t="0" r="3175" b="0"/>
            <wp:docPr id="2444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4623" name=""/>
                    <pic:cNvPicPr/>
                  </pic:nvPicPr>
                  <pic:blipFill>
                    <a:blip r:embed="rId13"/>
                    <a:stretch>
                      <a:fillRect/>
                    </a:stretch>
                  </pic:blipFill>
                  <pic:spPr>
                    <a:xfrm>
                      <a:off x="0" y="0"/>
                      <a:ext cx="3041771" cy="1790290"/>
                    </a:xfrm>
                    <a:prstGeom prst="rect">
                      <a:avLst/>
                    </a:prstGeom>
                  </pic:spPr>
                </pic:pic>
              </a:graphicData>
            </a:graphic>
          </wp:inline>
        </w:drawing>
      </w:r>
    </w:p>
    <w:p w14:paraId="14DDF7C2" w14:textId="002D6978" w:rsidR="00152D8C" w:rsidRDefault="00923215" w:rsidP="00923215">
      <w:pPr>
        <w:pStyle w:val="Caption"/>
      </w:pPr>
      <w:bookmarkStart w:id="32" w:name="_Toc229057497"/>
      <w:bookmarkStart w:id="33" w:name="_Toc229070325"/>
      <w:r>
        <w:t xml:space="preserve">Figure </w:t>
      </w:r>
      <w:fldSimple w:instr=" SEQ Figure \* ARABIC ">
        <w:r w:rsidR="00302A3E">
          <w:rPr>
            <w:noProof/>
          </w:rPr>
          <w:t>3</w:t>
        </w:r>
        <w:bookmarkEnd w:id="32"/>
      </w:fldSimple>
      <w:r w:rsidR="009A1C50">
        <w:t xml:space="preserve"> - </w:t>
      </w:r>
      <w:r w:rsidR="000B6035" w:rsidRPr="000B6035">
        <w:t>Divide and Conquer Result (16x16)</w:t>
      </w:r>
      <w:bookmarkEnd w:id="33"/>
    </w:p>
    <w:p w14:paraId="22768DFE" w14:textId="77777777" w:rsidR="00152D8C" w:rsidRPr="006B3E0F" w:rsidRDefault="00152D8C" w:rsidP="00AE32DE">
      <w:pPr>
        <w:jc w:val="center"/>
      </w:pPr>
    </w:p>
    <w:p w14:paraId="39320BCF" w14:textId="77777777" w:rsidR="00152D8C" w:rsidRDefault="00152D8C" w:rsidP="00E332C3">
      <w:pPr>
        <w:ind w:firstLine="720"/>
        <w:jc w:val="both"/>
      </w:pPr>
      <w:r w:rsidRPr="006B3E0F">
        <w:t xml:space="preserve">Just like the smaller board, the Divide and Conquer algorithm handles the 16x16 grid effortlessly, finishing almost instantly. The X marks the missing square, and the rest of the board is perfectly tiled with the three colors without breaking the adjacency rule. This perfectly </w:t>
      </w:r>
      <w:r w:rsidRPr="006B3E0F">
        <w:lastRenderedPageBreak/>
        <w:t>demonstrates how well the recursive geometric approach scales up compared to the brute force method, which struggles heavily at this size.</w:t>
      </w:r>
    </w:p>
    <w:p w14:paraId="4FFBE96D" w14:textId="77777777" w:rsidR="00152D8C" w:rsidRPr="00E332C3" w:rsidRDefault="00152D8C" w:rsidP="00AE32DE">
      <w:pPr>
        <w:rPr>
          <w:b/>
          <w:bCs/>
        </w:rPr>
      </w:pPr>
      <w:r w:rsidRPr="00E332C3">
        <w:rPr>
          <w:b/>
          <w:bCs/>
        </w:rPr>
        <w:t xml:space="preserve">Brute Force </w:t>
      </w:r>
      <w:r>
        <w:rPr>
          <w:b/>
          <w:bCs/>
        </w:rPr>
        <w:t>r</w:t>
      </w:r>
      <w:r w:rsidRPr="00E332C3">
        <w:rPr>
          <w:b/>
          <w:bCs/>
        </w:rPr>
        <w:t xml:space="preserve">esult (16x16) </w:t>
      </w:r>
    </w:p>
    <w:p w14:paraId="0E36E3A7" w14:textId="77777777" w:rsidR="00152D8C" w:rsidRDefault="00152D8C" w:rsidP="00AE32DE"/>
    <w:p w14:paraId="501B012F" w14:textId="77777777" w:rsidR="00923215" w:rsidRDefault="00152D8C" w:rsidP="00923215">
      <w:pPr>
        <w:keepNext/>
        <w:jc w:val="center"/>
      </w:pPr>
      <w:r>
        <w:rPr>
          <w:noProof/>
        </w:rPr>
        <w:drawing>
          <wp:inline distT="0" distB="0" distL="0" distR="0" wp14:anchorId="3136A90F" wp14:editId="19006E8E">
            <wp:extent cx="3026664" cy="1805004"/>
            <wp:effectExtent l="0" t="0" r="2540" b="5080"/>
            <wp:docPr id="19165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0456" name=""/>
                    <pic:cNvPicPr/>
                  </pic:nvPicPr>
                  <pic:blipFill>
                    <a:blip r:embed="rId14"/>
                    <a:stretch>
                      <a:fillRect/>
                    </a:stretch>
                  </pic:blipFill>
                  <pic:spPr>
                    <a:xfrm>
                      <a:off x="0" y="0"/>
                      <a:ext cx="3026664" cy="1805004"/>
                    </a:xfrm>
                    <a:prstGeom prst="rect">
                      <a:avLst/>
                    </a:prstGeom>
                  </pic:spPr>
                </pic:pic>
              </a:graphicData>
            </a:graphic>
          </wp:inline>
        </w:drawing>
      </w:r>
    </w:p>
    <w:p w14:paraId="6AC8241B" w14:textId="54EEA4D6" w:rsidR="00152D8C" w:rsidRDefault="00923215" w:rsidP="00923215">
      <w:pPr>
        <w:pStyle w:val="Caption"/>
        <w:rPr>
          <w:i w:val="0"/>
          <w:iCs w:val="0"/>
        </w:rPr>
      </w:pPr>
      <w:bookmarkStart w:id="34" w:name="_Toc229057498"/>
      <w:bookmarkStart w:id="35" w:name="_Toc229070326"/>
      <w:r>
        <w:t xml:space="preserve">Figure </w:t>
      </w:r>
      <w:fldSimple w:instr=" SEQ Figure \* ARABIC ">
        <w:r w:rsidR="00302A3E">
          <w:rPr>
            <w:noProof/>
          </w:rPr>
          <w:t>4</w:t>
        </w:r>
        <w:bookmarkEnd w:id="34"/>
      </w:fldSimple>
      <w:r w:rsidR="000B6035">
        <w:t xml:space="preserve"> - </w:t>
      </w:r>
      <w:r w:rsidR="00AA62C5" w:rsidRPr="00AA62C5">
        <w:t>Brute Force result (16x16)</w:t>
      </w:r>
      <w:bookmarkEnd w:id="35"/>
    </w:p>
    <w:p w14:paraId="1B1E009E" w14:textId="77777777" w:rsidR="00152D8C" w:rsidRDefault="00152D8C" w:rsidP="00AE32DE">
      <w:pPr>
        <w:jc w:val="center"/>
        <w:rPr>
          <w:i/>
          <w:iCs/>
        </w:rPr>
      </w:pPr>
    </w:p>
    <w:p w14:paraId="690A7AF2" w14:textId="5E81396C" w:rsidR="00C35FDE" w:rsidRDefault="00152D8C" w:rsidP="00E332C3">
      <w:pPr>
        <w:ind w:firstLine="720"/>
        <w:jc w:val="both"/>
      </w:pPr>
      <w:r w:rsidRPr="006B3E0F">
        <w:t xml:space="preserve">The brute force algorithm manages to get the job done for a 16x16 grid, taking </w:t>
      </w:r>
      <w:r>
        <w:t>up to 30</w:t>
      </w:r>
      <w:r w:rsidRPr="006B3E0F">
        <w:t xml:space="preserve"> seconds to find this valid layout. However, this is its absolute limit. If you change the code to a 32x32 board, the program dies and</w:t>
      </w:r>
      <w:r>
        <w:t xml:space="preserve"> freezes </w:t>
      </w:r>
      <w:r w:rsidRPr="006B3E0F">
        <w:t>because it gets stuck in a massive loop of guessing and backtracking.</w:t>
      </w:r>
    </w:p>
    <w:p w14:paraId="1E84CBF0" w14:textId="77777777" w:rsidR="00C35FDE" w:rsidRDefault="00C35FDE">
      <w:pPr>
        <w:spacing w:before="0" w:after="160" w:line="259" w:lineRule="auto"/>
      </w:pPr>
      <w:r>
        <w:br w:type="page"/>
      </w:r>
    </w:p>
    <w:p w14:paraId="521B960A" w14:textId="77777777" w:rsidR="00152D8C" w:rsidRPr="00AE32DE" w:rsidRDefault="00152D8C" w:rsidP="00C67661">
      <w:pPr>
        <w:pStyle w:val="Heading2"/>
      </w:pPr>
      <w:bookmarkStart w:id="36" w:name="_Toc228945771"/>
      <w:bookmarkStart w:id="37" w:name="_Toc229070058"/>
      <w:r>
        <w:lastRenderedPageBreak/>
        <w:t>1.7</w:t>
      </w:r>
      <w:r w:rsidRPr="0093034D">
        <w:t xml:space="preserve"> Time and </w:t>
      </w:r>
      <w:r>
        <w:t>s</w:t>
      </w:r>
      <w:r w:rsidRPr="0093034D">
        <w:t xml:space="preserve">pace </w:t>
      </w:r>
      <w:r>
        <w:t>c</w:t>
      </w:r>
      <w:r w:rsidRPr="0093034D">
        <w:t>omplexity</w:t>
      </w:r>
      <w:bookmarkEnd w:id="36"/>
      <w:r>
        <w:t xml:space="preserve"> study</w:t>
      </w:r>
      <w:bookmarkEnd w:id="37"/>
    </w:p>
    <w:p w14:paraId="0757EEB4" w14:textId="77777777" w:rsidR="00152D8C" w:rsidRPr="0093034D" w:rsidRDefault="00152D8C" w:rsidP="000C3C0D">
      <w:pPr>
        <w:pStyle w:val="Heading3"/>
      </w:pPr>
      <w:bookmarkStart w:id="38" w:name="_Toc229070059"/>
      <w:r>
        <w:t xml:space="preserve">1.7.1 </w:t>
      </w:r>
      <w:r w:rsidRPr="0093034D">
        <w:t>Divide and Conquer:</w:t>
      </w:r>
      <w:bookmarkEnd w:id="38"/>
    </w:p>
    <w:p w14:paraId="536D2689" w14:textId="77777777" w:rsidR="00152D8C" w:rsidRPr="00CE385C" w:rsidRDefault="00152D8C" w:rsidP="00152D8C">
      <w:pPr>
        <w:numPr>
          <w:ilvl w:val="0"/>
          <w:numId w:val="2"/>
        </w:numPr>
        <w:spacing w:before="0" w:after="160" w:line="278" w:lineRule="auto"/>
        <w:jc w:val="both"/>
      </w:pPr>
      <w:r w:rsidRPr="00CE385C">
        <w:t>Time Complexity: It runs in O(N</w:t>
      </w:r>
      <w:r>
        <w:rPr>
          <w:vertAlign w:val="superscript"/>
        </w:rPr>
        <w:t>2</w:t>
      </w:r>
      <w:r w:rsidRPr="00CE385C">
        <w:t>) time (where N is the side length of the board). I am basically just visiting and filling every square on the board a set number of times. The coloring phase adds a little bit of backtracking, but since the graph of the board is pretty simple, it finishes almost instantly.</w:t>
      </w:r>
    </w:p>
    <w:p w14:paraId="1D6C49FC" w14:textId="77777777" w:rsidR="00152D8C" w:rsidRPr="00AE32DE" w:rsidRDefault="00152D8C" w:rsidP="00152D8C">
      <w:pPr>
        <w:numPr>
          <w:ilvl w:val="0"/>
          <w:numId w:val="2"/>
        </w:numPr>
        <w:spacing w:before="0" w:after="160" w:line="278" w:lineRule="auto"/>
        <w:jc w:val="both"/>
      </w:pPr>
      <w:r w:rsidRPr="00CE385C">
        <w:t>Space Complexity: O(N</w:t>
      </w:r>
      <w:r>
        <w:rPr>
          <w:vertAlign w:val="superscript"/>
        </w:rPr>
        <w:t>2</w:t>
      </w:r>
      <w:r w:rsidRPr="00CE385C">
        <w:t>) to store the board array, plus O(log N)</w:t>
      </w:r>
      <w:r>
        <w:t xml:space="preserve"> </w:t>
      </w:r>
      <w:r w:rsidRPr="00CE385C">
        <w:t>overhead for the recursion stack since I keep cutting the board in half.</w:t>
      </w:r>
    </w:p>
    <w:p w14:paraId="5E5F17D2" w14:textId="77777777" w:rsidR="00152D8C" w:rsidRPr="0093034D" w:rsidRDefault="00152D8C" w:rsidP="000C3C0D">
      <w:pPr>
        <w:pStyle w:val="Heading3"/>
      </w:pPr>
      <w:bookmarkStart w:id="39" w:name="_Toc228945772"/>
      <w:bookmarkStart w:id="40" w:name="_Toc229070060"/>
      <w:r>
        <w:t xml:space="preserve">1.7.2 </w:t>
      </w:r>
      <w:r w:rsidRPr="0093034D">
        <w:t>Brute Force:</w:t>
      </w:r>
      <w:bookmarkEnd w:id="39"/>
      <w:bookmarkEnd w:id="40"/>
    </w:p>
    <w:p w14:paraId="0121B3E0" w14:textId="3213B89F" w:rsidR="00152D8C" w:rsidRPr="00CE385C" w:rsidRDefault="00152D8C" w:rsidP="00152D8C">
      <w:pPr>
        <w:numPr>
          <w:ilvl w:val="0"/>
          <w:numId w:val="3"/>
        </w:numPr>
        <w:spacing w:before="0" w:after="160" w:line="278" w:lineRule="auto"/>
        <w:jc w:val="both"/>
      </w:pPr>
      <w:r w:rsidRPr="00CE385C">
        <w:t>Time Complexity: Exponential. It's roughly O(12</w:t>
      </w:r>
      <w:r>
        <w:rPr>
          <w:vertAlign w:val="superscript"/>
        </w:rPr>
        <w:t>T</w:t>
      </w:r>
      <w:r w:rsidRPr="00CE385C">
        <w:t xml:space="preserve">) in the </w:t>
      </w:r>
      <w:r w:rsidR="00855D6B" w:rsidRPr="00CE385C">
        <w:t>worst</w:t>
      </w:r>
      <w:r w:rsidR="00855D6B">
        <w:t>-case</w:t>
      </w:r>
      <w:r w:rsidRPr="00CE385C">
        <w:t xml:space="preserve"> scenario (where T is the number of trominoes). For every single empty spot, the computer might try 4 shapes and 3 colors. As the board gets bigger, the number of guesses </w:t>
      </w:r>
      <w:r>
        <w:t xml:space="preserve">becomes </w:t>
      </w:r>
      <w:r w:rsidR="00855D6B">
        <w:t>huge,</w:t>
      </w:r>
      <w:r>
        <w:t xml:space="preserve"> and time taken becomes too long and not worth it</w:t>
      </w:r>
      <w:r w:rsidRPr="00CE385C">
        <w:t>.</w:t>
      </w:r>
    </w:p>
    <w:p w14:paraId="2B7712F2" w14:textId="40E0C85C" w:rsidR="00152D8C" w:rsidRDefault="00152D8C" w:rsidP="008111F9">
      <w:pPr>
        <w:numPr>
          <w:ilvl w:val="0"/>
          <w:numId w:val="3"/>
        </w:numPr>
        <w:spacing w:before="0" w:after="160" w:line="278" w:lineRule="auto"/>
        <w:jc w:val="both"/>
      </w:pPr>
      <w:r w:rsidRPr="00CE385C">
        <w:t>Space Complexity: O(N</w:t>
      </w:r>
      <w:r>
        <w:rPr>
          <w:vertAlign w:val="superscript"/>
        </w:rPr>
        <w:t>2</w:t>
      </w:r>
      <w:r w:rsidRPr="00CE385C">
        <w:t>) for the board, and O(N</w:t>
      </w:r>
      <w:r>
        <w:rPr>
          <w:vertAlign w:val="superscript"/>
        </w:rPr>
        <w:t>2</w:t>
      </w:r>
      <w:r w:rsidRPr="00CE385C">
        <w:t xml:space="preserve">) for the recursion stack, because the recursion goes as </w:t>
      </w:r>
      <w:r>
        <w:t>far</w:t>
      </w:r>
      <w:r w:rsidRPr="00CE385C">
        <w:t xml:space="preserve"> as the total number of pieces </w:t>
      </w:r>
      <w:r>
        <w:t>needed to be</w:t>
      </w:r>
      <w:r w:rsidRPr="00CE385C">
        <w:t xml:space="preserve"> place</w:t>
      </w:r>
      <w:r>
        <w:t>d</w:t>
      </w:r>
      <w:r w:rsidRPr="00CE385C">
        <w:t>.</w:t>
      </w:r>
    </w:p>
    <w:p w14:paraId="121EA2FE" w14:textId="77777777" w:rsidR="00152D8C" w:rsidRPr="0093034D" w:rsidRDefault="00152D8C" w:rsidP="00C67661">
      <w:pPr>
        <w:pStyle w:val="Heading2"/>
      </w:pPr>
      <w:bookmarkStart w:id="41" w:name="_Toc228945773"/>
      <w:bookmarkStart w:id="42" w:name="_Toc229070061"/>
      <w:r>
        <w:t>1.8</w:t>
      </w:r>
      <w:r w:rsidRPr="0093034D">
        <w:t xml:space="preserve"> Comparative </w:t>
      </w:r>
      <w:r>
        <w:t>e</w:t>
      </w:r>
      <w:r w:rsidRPr="0093034D">
        <w:t>valuation</w:t>
      </w:r>
      <w:bookmarkEnd w:id="41"/>
      <w:bookmarkEnd w:id="42"/>
    </w:p>
    <w:p w14:paraId="3C5FB2FE" w14:textId="77777777" w:rsidR="00152D8C" w:rsidRDefault="00152D8C" w:rsidP="0091613E">
      <w:pPr>
        <w:ind w:firstLine="720"/>
        <w:jc w:val="both"/>
      </w:pPr>
      <w:r w:rsidRPr="00754057">
        <w:t xml:space="preserve">The Divide-and-Conquer approach leverages the underlying mathematical structure of the problem to determine optimal placement analytically. By identifying exact coordinates for each component without the need for estimation, this method achieves high computational efficiency. Empirical testing demonstrates that for board dimensions of </w:t>
      </w:r>
      <m:oMath>
        <m:r>
          <w:rPr>
            <w:rFonts w:ascii="Cambria Math" w:hAnsi="Cambria Math"/>
          </w:rPr>
          <m:t xml:space="preserve">16 </m:t>
        </m:r>
        <m:r>
          <m:rPr>
            <m:sty m:val="p"/>
          </m:rPr>
          <w:rPr>
            <w:rFonts w:ascii="Cambria Math" w:hAnsi="Cambria Math"/>
          </w:rPr>
          <m:t>×</m:t>
        </m:r>
        <m:r>
          <w:rPr>
            <w:rFonts w:ascii="Cambria Math" w:hAnsi="Cambria Math"/>
          </w:rPr>
          <m:t>16</m:t>
        </m:r>
      </m:oMath>
      <w:r w:rsidRPr="00754057">
        <w:t xml:space="preserve"> and </w:t>
      </w:r>
      <m:oMath>
        <m:r>
          <w:rPr>
            <w:rFonts w:ascii="Cambria Math" w:hAnsi="Cambria Math"/>
          </w:rPr>
          <m:t xml:space="preserve">32 </m:t>
        </m:r>
        <m:r>
          <m:rPr>
            <m:sty m:val="p"/>
          </m:rPr>
          <w:rPr>
            <w:rFonts w:ascii="Cambria Math" w:hAnsi="Cambria Math"/>
          </w:rPr>
          <m:t>×</m:t>
        </m:r>
        <m:r>
          <w:rPr>
            <w:rFonts w:ascii="Cambria Math" w:hAnsi="Cambria Math"/>
          </w:rPr>
          <m:t>32</m:t>
        </m:r>
      </m:oMath>
      <w:r w:rsidRPr="00754057">
        <w:t>, the algorithm produces solutions with near-instantaneous latency.</w:t>
      </w:r>
    </w:p>
    <w:p w14:paraId="3E628BC2" w14:textId="77777777" w:rsidR="00152D8C" w:rsidRDefault="00152D8C" w:rsidP="0091613E">
      <w:pPr>
        <w:ind w:firstLine="720"/>
        <w:jc w:val="both"/>
      </w:pPr>
      <w:r w:rsidRPr="00754057">
        <w:t xml:space="preserve">Conversely, the Brute Force (or exhaustive search) method lacks predictive logic, relying instead on systematic trial and error. This approach frequently results in suboptimal configurations where early placements obstruct subsequent moves. While computationally viable for a </w:t>
      </w:r>
      <w:r>
        <w:t>4 x 4</w:t>
      </w:r>
      <w:r w:rsidRPr="00754057">
        <w:t xml:space="preserve"> grid, the method exhibits significant performance degradation at the </w:t>
      </w:r>
      <w:r>
        <w:t>16 x 16</w:t>
      </w:r>
      <w:r w:rsidRPr="00754057">
        <w:t xml:space="preserve"> scale</w:t>
      </w:r>
      <w:r>
        <w:t xml:space="preserve"> and is functionally impractical </w:t>
      </w:r>
      <w:r w:rsidRPr="00754057">
        <w:t xml:space="preserve">when applied to </w:t>
      </w:r>
      <w:r>
        <w:t xml:space="preserve">32 x 32 </w:t>
      </w:r>
      <w:r w:rsidRPr="00754057">
        <w:t xml:space="preserve">boards or larger; the exponential </w:t>
      </w:r>
      <w:r w:rsidRPr="00754057">
        <w:lastRenderedPageBreak/>
        <w:t>increase in "dead-end" combinations leads to computational stagnation, effectively preventing the completion of the task within a reasonable timeframe.</w:t>
      </w:r>
    </w:p>
    <w:p w14:paraId="65986C96" w14:textId="77777777" w:rsidR="00152D8C" w:rsidRDefault="00152D8C">
      <w:r>
        <w:br w:type="page"/>
      </w:r>
    </w:p>
    <w:p w14:paraId="238AB1E7" w14:textId="77777777" w:rsidR="00152D8C" w:rsidRPr="0093034D" w:rsidRDefault="00152D8C" w:rsidP="00C67661">
      <w:pPr>
        <w:pStyle w:val="Heading2"/>
      </w:pPr>
      <w:bookmarkStart w:id="43" w:name="_Toc228945774"/>
      <w:bookmarkStart w:id="44" w:name="_Toc229070062"/>
      <w:r>
        <w:lastRenderedPageBreak/>
        <w:t>1.9</w:t>
      </w:r>
      <w:r w:rsidRPr="0093034D">
        <w:t xml:space="preserve"> Alternative </w:t>
      </w:r>
      <w:r>
        <w:t>a</w:t>
      </w:r>
      <w:r w:rsidRPr="0093034D">
        <w:t>pproaches</w:t>
      </w:r>
      <w:bookmarkEnd w:id="43"/>
      <w:bookmarkEnd w:id="44"/>
    </w:p>
    <w:p w14:paraId="1AD7A49E" w14:textId="77777777" w:rsidR="00152D8C" w:rsidRDefault="00152D8C" w:rsidP="00D93F8F">
      <w:pPr>
        <w:ind w:firstLine="720"/>
        <w:jc w:val="both"/>
      </w:pPr>
      <w:r w:rsidRPr="00CE385C">
        <w:t xml:space="preserve">A better </w:t>
      </w:r>
      <w:r>
        <w:t>approach</w:t>
      </w:r>
      <w:r w:rsidRPr="00CE385C">
        <w:t xml:space="preserve"> would be to treat the finished board as a mathematical graph and use a standard algorithm like Welsh Powell to color it. </w:t>
      </w:r>
    </w:p>
    <w:p w14:paraId="003FD01B" w14:textId="7C086591" w:rsidR="00152D8C" w:rsidRDefault="00152D8C" w:rsidP="00D80D25">
      <w:pPr>
        <w:ind w:firstLine="720"/>
        <w:jc w:val="both"/>
      </w:pPr>
      <w:r w:rsidRPr="00CE385C">
        <w:t>Even better, there are mathematical formulas that can calculate the exact color of a tromino based on its X and Y coordinates on the board. If those formulas</w:t>
      </w:r>
      <w:r>
        <w:t xml:space="preserve"> were used</w:t>
      </w:r>
      <w:r w:rsidRPr="00CE385C">
        <w:t xml:space="preserve">, </w:t>
      </w:r>
      <w:r>
        <w:t>coloring of</w:t>
      </w:r>
      <w:r w:rsidRPr="00CE385C">
        <w:t xml:space="preserve"> the pieces </w:t>
      </w:r>
      <w:r>
        <w:t xml:space="preserve">would be done </w:t>
      </w:r>
      <w:r w:rsidRPr="00CE385C">
        <w:t>during the initial placement</w:t>
      </w:r>
      <w:r>
        <w:t xml:space="preserve"> </w:t>
      </w:r>
      <w:r w:rsidRPr="00CE385C">
        <w:t>skip</w:t>
      </w:r>
      <w:r>
        <w:t xml:space="preserve">ping </w:t>
      </w:r>
      <w:r w:rsidRPr="00CE385C">
        <w:t>the second phase entirely.</w:t>
      </w:r>
    </w:p>
    <w:p w14:paraId="2B1F3C67" w14:textId="77777777" w:rsidR="00152D8C" w:rsidRPr="0093034D" w:rsidRDefault="00152D8C" w:rsidP="00C67661">
      <w:pPr>
        <w:pStyle w:val="Heading2"/>
      </w:pPr>
      <w:bookmarkStart w:id="45" w:name="_Toc228945775"/>
      <w:bookmarkStart w:id="46" w:name="_Toc229070063"/>
      <w:r>
        <w:t>1.10</w:t>
      </w:r>
      <w:r w:rsidRPr="0093034D">
        <w:t xml:space="preserve"> </w:t>
      </w:r>
      <w:r>
        <w:t>Summary</w:t>
      </w:r>
      <w:bookmarkEnd w:id="45"/>
      <w:bookmarkEnd w:id="46"/>
    </w:p>
    <w:p w14:paraId="685D15C8" w14:textId="77777777" w:rsidR="00152D8C" w:rsidRDefault="00152D8C" w:rsidP="00A65DF0">
      <w:pPr>
        <w:ind w:firstLine="720"/>
        <w:jc w:val="both"/>
      </w:pPr>
      <w:r w:rsidRPr="009D4B00">
        <w:t xml:space="preserve">The primary finding of this study underscores the limited scalability of exhaustive search </w:t>
      </w:r>
      <w:r>
        <w:t>technique</w:t>
      </w:r>
      <w:r w:rsidRPr="009D4B00">
        <w:t>. While simple to implement, the exponential time complexity</w:t>
      </w:r>
      <w:r>
        <w:t xml:space="preserve"> </w:t>
      </w:r>
      <w:r w:rsidRPr="009D4B00">
        <w:t xml:space="preserve">inherent in brute force approaches renders them impractical for large-scale applications. </w:t>
      </w:r>
    </w:p>
    <w:p w14:paraId="56198421" w14:textId="77777777" w:rsidR="00152D8C" w:rsidRDefault="00152D8C" w:rsidP="008D2CFD">
      <w:pPr>
        <w:ind w:firstLine="720"/>
        <w:jc w:val="both"/>
      </w:pPr>
      <w:r w:rsidRPr="009D4B00">
        <w:t xml:space="preserve">In contrast, leveraging the geometric properties of the problem through a Divide-and-Conquer </w:t>
      </w:r>
      <w:r>
        <w:t xml:space="preserve">paradigm </w:t>
      </w:r>
      <w:r w:rsidRPr="009D4B00">
        <w:t>reduces computational latency from an intractable duration to near-instantaneous execution. This shift emphasizes the critical role of algorithmic design in transforming theoretically solvable tasks into computationally efficient solutions.</w:t>
      </w:r>
    </w:p>
    <w:p w14:paraId="52F8E974" w14:textId="77777777" w:rsidR="009B4F37" w:rsidRDefault="009B4F37" w:rsidP="009B4F37"/>
    <w:p w14:paraId="510E0C05" w14:textId="77777777" w:rsidR="00F25A24" w:rsidRDefault="00F25A24" w:rsidP="009B4F37"/>
    <w:p w14:paraId="6959EF17" w14:textId="77777777" w:rsidR="00F25A24" w:rsidRDefault="00F25A24" w:rsidP="009B4F37"/>
    <w:p w14:paraId="4DC6FFC0" w14:textId="77777777" w:rsidR="00F25A24" w:rsidRDefault="00F25A24" w:rsidP="009B4F37"/>
    <w:p w14:paraId="6B40F320" w14:textId="77777777" w:rsidR="00E740FC" w:rsidRDefault="00F25A24" w:rsidP="006179E9">
      <w:r>
        <w:br w:type="page"/>
      </w:r>
    </w:p>
    <w:p w14:paraId="35BC0890" w14:textId="77777777" w:rsidR="00E740FC" w:rsidRDefault="00E740FC" w:rsidP="00AA3E8E">
      <w:pPr>
        <w:pStyle w:val="Heading1"/>
      </w:pPr>
      <w:bookmarkStart w:id="47" w:name="_Toc226693030"/>
      <w:bookmarkStart w:id="48" w:name="_Toc229070064"/>
      <w:r>
        <w:lastRenderedPageBreak/>
        <w:t xml:space="preserve">2. </w:t>
      </w:r>
      <w:r w:rsidRPr="003848F1">
        <w:t>Knight’s Tour Problem</w:t>
      </w:r>
      <w:bookmarkEnd w:id="47"/>
      <w:bookmarkEnd w:id="48"/>
    </w:p>
    <w:p w14:paraId="09A1528F" w14:textId="77777777" w:rsidR="00E740FC" w:rsidRPr="003848F1" w:rsidRDefault="00E740FC" w:rsidP="003848F1">
      <w:pPr>
        <w:pStyle w:val="Heading2"/>
        <w:spacing w:before="0"/>
      </w:pPr>
      <w:bookmarkStart w:id="49" w:name="_Toc226693031"/>
      <w:bookmarkStart w:id="50" w:name="_Toc229070065"/>
      <w:r>
        <w:t xml:space="preserve">2.1 </w:t>
      </w:r>
      <w:r w:rsidRPr="003848F1">
        <w:t>Background</w:t>
      </w:r>
      <w:bookmarkEnd w:id="49"/>
      <w:bookmarkEnd w:id="50"/>
    </w:p>
    <w:p w14:paraId="0CE8EE0D" w14:textId="77777777" w:rsidR="00E740FC" w:rsidRPr="004A54AD" w:rsidRDefault="00E740FC" w:rsidP="00885D64">
      <w:pPr>
        <w:pStyle w:val="ListParagraph"/>
        <w:numPr>
          <w:ilvl w:val="0"/>
          <w:numId w:val="76"/>
        </w:numPr>
      </w:pPr>
      <w:r w:rsidRPr="004A54AD">
        <w:t>A chess knight moves in an “L” shape: two squares in one direction and then one square perpendicular.</w:t>
      </w:r>
    </w:p>
    <w:p w14:paraId="5F0121BE" w14:textId="77777777" w:rsidR="00E740FC" w:rsidRPr="004A54AD" w:rsidRDefault="00E740FC" w:rsidP="00885D64">
      <w:pPr>
        <w:pStyle w:val="ListParagraph"/>
        <w:numPr>
          <w:ilvl w:val="0"/>
          <w:numId w:val="76"/>
        </w:numPr>
      </w:pPr>
      <w:r w:rsidRPr="004A54AD">
        <w:t>On an </w:t>
      </w:r>
      <m:oMath>
        <m:r>
          <w:rPr>
            <w:rFonts w:ascii="Cambria Math" w:hAnsi="Cambria Math"/>
          </w:rPr>
          <m:t>n×n</m:t>
        </m:r>
      </m:oMath>
      <w:r w:rsidRPr="004A54AD">
        <w:t> chessboard, a </w:t>
      </w:r>
      <w:r w:rsidRPr="004A54AD">
        <w:rPr>
          <w:b/>
          <w:bCs/>
        </w:rPr>
        <w:t>knight’s tour</w:t>
      </w:r>
      <w:r w:rsidRPr="004A54AD">
        <w:t> is a sequence of moves that visits every square exactly once (landing on each square, not just passing over it).</w:t>
      </w:r>
    </w:p>
    <w:p w14:paraId="497858A1" w14:textId="77777777" w:rsidR="00E740FC" w:rsidRPr="004A54AD" w:rsidRDefault="00E740FC" w:rsidP="00885D64">
      <w:pPr>
        <w:pStyle w:val="ListParagraph"/>
        <w:numPr>
          <w:ilvl w:val="0"/>
          <w:numId w:val="76"/>
        </w:numPr>
        <w:rPr>
          <w:b/>
          <w:bCs/>
        </w:rPr>
      </w:pPr>
      <w:r w:rsidRPr="004A54AD">
        <w:t>If the first and last squares of the tour are a knight’s move apart, the tour is called </w:t>
      </w:r>
      <w:r w:rsidRPr="004A54AD">
        <w:rPr>
          <w:b/>
          <w:bCs/>
        </w:rPr>
        <w:t>closed</w:t>
      </w:r>
      <w:r w:rsidRPr="004A54AD">
        <w:t> or </w:t>
      </w:r>
      <w:r w:rsidRPr="004A54AD">
        <w:rPr>
          <w:b/>
          <w:bCs/>
        </w:rPr>
        <w:t>re</w:t>
      </w:r>
      <w:r w:rsidRPr="004A54AD">
        <w:rPr>
          <w:b/>
          <w:bCs/>
        </w:rPr>
        <w:noBreakHyphen/>
        <w:t>entrant</w:t>
      </w:r>
      <w:r w:rsidRPr="004A54AD">
        <w:t> (otherwise it is </w:t>
      </w:r>
      <w:r w:rsidRPr="004A54AD">
        <w:rPr>
          <w:b/>
          <w:bCs/>
        </w:rPr>
        <w:t>open</w:t>
      </w:r>
      <w:r w:rsidRPr="004A54AD">
        <w:t>).</w:t>
      </w:r>
      <w:r w:rsidRPr="004A54AD">
        <w:rPr>
          <w:rFonts w:ascii="Segoe UI" w:hAnsi="Segoe UI" w:cs="Segoe UI"/>
          <w:b/>
          <w:bCs/>
          <w:sz w:val="33"/>
          <w:szCs w:val="33"/>
        </w:rPr>
        <w:t xml:space="preserve"> </w:t>
      </w:r>
    </w:p>
    <w:p w14:paraId="28ECF3D4" w14:textId="77777777" w:rsidR="00E740FC" w:rsidRPr="004A54AD" w:rsidRDefault="00E740FC" w:rsidP="00885D64">
      <w:pPr>
        <w:pStyle w:val="ListParagraph"/>
        <w:numPr>
          <w:ilvl w:val="0"/>
          <w:numId w:val="76"/>
        </w:numPr>
      </w:pPr>
      <w:r w:rsidRPr="004A54AD">
        <w:t>In the context of a closed (re</w:t>
      </w:r>
      <w:r w:rsidRPr="004A54AD">
        <w:noBreakHyphen/>
        <w:t xml:space="preserve">entrant) knight’s tour, the tour must end on a square that is </w:t>
      </w:r>
      <w:r w:rsidRPr="004A54AD">
        <w:rPr>
          <w:b/>
          <w:bCs/>
        </w:rPr>
        <w:t>exactly one</w:t>
      </w:r>
      <w:r w:rsidRPr="004A54AD">
        <w:t xml:space="preserve"> knight’s move away from the starting square. This means that if you place a knight on the last square of the tour, it can move directly to the first square in a single legal knight move.</w:t>
      </w:r>
    </w:p>
    <w:p w14:paraId="2552CF9A" w14:textId="77777777" w:rsidR="00E740FC" w:rsidRPr="004A54AD" w:rsidRDefault="00E740FC" w:rsidP="00885D64">
      <w:pPr>
        <w:pStyle w:val="ListParagraph"/>
        <w:numPr>
          <w:ilvl w:val="0"/>
          <w:numId w:val="76"/>
        </w:numPr>
      </w:pPr>
      <w:r w:rsidRPr="004A54AD">
        <w:t>Warnsdorff’s rule is a </w:t>
      </w:r>
      <w:r w:rsidRPr="004A54AD">
        <w:rPr>
          <w:b/>
          <w:bCs/>
        </w:rPr>
        <w:t>heuristic</w:t>
      </w:r>
      <w:r w:rsidRPr="004A54AD">
        <w:t> for finding a knight’s tour on a chessboard. It is a greedy algorithm that decides the next move at each step based on the number of </w:t>
      </w:r>
      <w:r w:rsidRPr="004A54AD">
        <w:rPr>
          <w:b/>
          <w:bCs/>
        </w:rPr>
        <w:t>onward moves</w:t>
      </w:r>
      <w:r w:rsidRPr="004A54AD">
        <w:t> available from each candidate square.</w:t>
      </w:r>
    </w:p>
    <w:p w14:paraId="74F31AA3" w14:textId="77777777" w:rsidR="00E740FC" w:rsidRPr="004A54AD" w:rsidRDefault="00E740FC" w:rsidP="00885D64">
      <w:pPr>
        <w:pStyle w:val="ListParagraph"/>
        <w:numPr>
          <w:ilvl w:val="0"/>
          <w:numId w:val="76"/>
        </w:numPr>
      </w:pPr>
      <w:r w:rsidRPr="004A54AD">
        <w:t>In </w:t>
      </w:r>
      <w:r w:rsidRPr="004A54AD">
        <w:rPr>
          <w:b/>
          <w:bCs/>
        </w:rPr>
        <w:t>graph theory</w:t>
      </w:r>
      <w:r w:rsidRPr="004A54AD">
        <w:t>, a </w:t>
      </w:r>
      <w:r w:rsidRPr="004A54AD">
        <w:rPr>
          <w:b/>
          <w:bCs/>
        </w:rPr>
        <w:t>Hamiltonian path</w:t>
      </w:r>
      <w:r w:rsidRPr="004A54AD">
        <w:t> is a path in a graph that visits every vertex exactly once.</w:t>
      </w:r>
      <w:r w:rsidRPr="004A54AD">
        <w:br/>
        <w:t>A </w:t>
      </w:r>
      <w:r w:rsidRPr="004A54AD">
        <w:rPr>
          <w:b/>
          <w:bCs/>
        </w:rPr>
        <w:t>Hamiltonian circuit</w:t>
      </w:r>
      <w:r w:rsidRPr="004A54AD">
        <w:t> (or </w:t>
      </w:r>
      <w:r w:rsidRPr="004A54AD">
        <w:rPr>
          <w:b/>
          <w:bCs/>
        </w:rPr>
        <w:t>Hamiltonian cycle</w:t>
      </w:r>
      <w:r w:rsidRPr="004A54AD">
        <w:t>) is a Hamiltonian path that starts and ends at the same vertex, forming a cycle.</w:t>
      </w:r>
    </w:p>
    <w:p w14:paraId="2D51DB4C" w14:textId="77777777" w:rsidR="00E740FC" w:rsidRDefault="00E740FC" w:rsidP="00885D64">
      <w:pPr>
        <w:pStyle w:val="ListParagraph"/>
        <w:numPr>
          <w:ilvl w:val="0"/>
          <w:numId w:val="76"/>
        </w:numPr>
      </w:pPr>
      <w:r w:rsidRPr="004A54AD">
        <w:rPr>
          <w:b/>
          <w:bCs/>
        </w:rPr>
        <w:t>Greedy algorithm</w:t>
      </w:r>
      <w:r w:rsidRPr="004A54AD">
        <w:t> is a problem</w:t>
      </w:r>
      <w:r w:rsidRPr="004A54AD">
        <w:noBreakHyphen/>
        <w:t>solving approach that makes the </w:t>
      </w:r>
      <w:r w:rsidRPr="004A54AD">
        <w:rPr>
          <w:b/>
          <w:bCs/>
        </w:rPr>
        <w:t>locally optimal choice</w:t>
      </w:r>
      <w:r w:rsidRPr="004A54AD">
        <w:t> at each step, hoping that these local optima will lead to a global optimum solution.</w:t>
      </w:r>
    </w:p>
    <w:p w14:paraId="3F80E5FA" w14:textId="4E1B3745" w:rsidR="006D43F5" w:rsidRDefault="006D43F5">
      <w:pPr>
        <w:spacing w:before="0" w:after="160" w:line="259" w:lineRule="auto"/>
      </w:pPr>
      <w:r>
        <w:br w:type="page"/>
      </w:r>
    </w:p>
    <w:p w14:paraId="3856C4A8" w14:textId="77777777" w:rsidR="00E740FC" w:rsidRDefault="00E740FC" w:rsidP="00012F8C">
      <w:pPr>
        <w:pStyle w:val="Heading2"/>
        <w:spacing w:before="0"/>
        <w:jc w:val="both"/>
      </w:pPr>
      <w:bookmarkStart w:id="51" w:name="_Toc217532938"/>
      <w:bookmarkStart w:id="52" w:name="_Toc217598122"/>
      <w:bookmarkStart w:id="53" w:name="_Toc226693032"/>
      <w:bookmarkStart w:id="54" w:name="_Toc229070066"/>
      <w:r>
        <w:lastRenderedPageBreak/>
        <w:t>2.2 Task</w:t>
      </w:r>
      <w:r w:rsidRPr="00132A99">
        <w:t xml:space="preserve"> </w:t>
      </w:r>
      <w:bookmarkEnd w:id="51"/>
      <w:bookmarkEnd w:id="52"/>
      <w:r>
        <w:t>statement</w:t>
      </w:r>
      <w:bookmarkEnd w:id="53"/>
      <w:bookmarkEnd w:id="54"/>
    </w:p>
    <w:p w14:paraId="73C336E5" w14:textId="77777777" w:rsidR="00E740FC" w:rsidRDefault="00E740FC" w:rsidP="00717694">
      <w:pPr>
        <w:numPr>
          <w:ilvl w:val="0"/>
          <w:numId w:val="5"/>
        </w:numPr>
        <w:spacing w:before="0" w:after="0" w:line="240" w:lineRule="auto"/>
        <w:jc w:val="both"/>
        <w:rPr>
          <w:lang w:bidi="ar-EG"/>
        </w:rPr>
      </w:pPr>
      <w:r w:rsidRPr="003848F1">
        <w:rPr>
          <w:b/>
          <w:bCs/>
          <w:lang w:bidi="ar-EG"/>
        </w:rPr>
        <w:t>8×8 board</w:t>
      </w:r>
      <w:r>
        <w:rPr>
          <w:b/>
          <w:bCs/>
          <w:lang w:bidi="ar-EG"/>
        </w:rPr>
        <w:t xml:space="preserve">: </w:t>
      </w:r>
      <w:r w:rsidRPr="003848F1">
        <w:rPr>
          <w:lang w:bidi="ar-EG"/>
        </w:rPr>
        <w:t>Is it possible for a knight to visit all 64 squares of a standard chessboard exactly once, ending on a square that is one knight’s move away from the starting square?</w:t>
      </w:r>
      <w:r>
        <w:rPr>
          <w:lang w:bidi="ar-EG"/>
        </w:rPr>
        <w:t xml:space="preserve"> </w:t>
      </w:r>
      <w:r w:rsidRPr="003848F1">
        <w:rPr>
          <w:lang w:bidi="ar-EG"/>
        </w:rPr>
        <w:t>Justify your answer.</w:t>
      </w:r>
    </w:p>
    <w:p w14:paraId="2397BCBC" w14:textId="77777777" w:rsidR="00F866FE" w:rsidRPr="00F866FE" w:rsidRDefault="00E740FC" w:rsidP="00717694">
      <w:pPr>
        <w:numPr>
          <w:ilvl w:val="0"/>
          <w:numId w:val="5"/>
        </w:numPr>
        <w:spacing w:before="0" w:after="0" w:line="240" w:lineRule="auto"/>
        <w:jc w:val="both"/>
        <w:rPr>
          <w:lang w:bidi="ar-EG"/>
        </w:rPr>
      </w:pPr>
      <w:r w:rsidRPr="00012F8C">
        <w:rPr>
          <w:b/>
          <w:bCs/>
          <w:lang w:bidi="ar-EG"/>
        </w:rPr>
        <w:t>General </w:t>
      </w:r>
      <m:oMath>
        <m:r>
          <w:rPr>
            <w:rFonts w:ascii="Cambria Math" w:hAnsi="Cambria Math"/>
            <w:lang w:bidi="ar-EG"/>
          </w:rPr>
          <m:t>n×n</m:t>
        </m:r>
      </m:oMath>
      <w:r w:rsidRPr="00012F8C">
        <w:rPr>
          <w:b/>
          <w:bCs/>
          <w:lang w:bidi="ar-EG"/>
        </w:rPr>
        <w:t> board:</w:t>
      </w:r>
      <w:r>
        <w:rPr>
          <w:b/>
          <w:bCs/>
          <w:lang w:bidi="ar-EG"/>
        </w:rPr>
        <w:t xml:space="preserve"> </w:t>
      </w:r>
    </w:p>
    <w:p w14:paraId="47C9FEEE" w14:textId="77777777" w:rsidR="00F866FE" w:rsidRDefault="00E740FC" w:rsidP="00F866FE">
      <w:pPr>
        <w:numPr>
          <w:ilvl w:val="1"/>
          <w:numId w:val="5"/>
        </w:numPr>
        <w:tabs>
          <w:tab w:val="clear" w:pos="1440"/>
        </w:tabs>
        <w:spacing w:before="0" w:after="0" w:line="240" w:lineRule="auto"/>
        <w:jc w:val="both"/>
        <w:rPr>
          <w:lang w:bidi="ar-EG"/>
        </w:rPr>
      </w:pPr>
      <w:r w:rsidRPr="003848F1">
        <w:rPr>
          <w:lang w:bidi="ar-EG"/>
        </w:rPr>
        <w:t>For which values of </w:t>
      </w:r>
      <m:oMath>
        <m:r>
          <w:rPr>
            <w:rFonts w:ascii="Cambria Math" w:hAnsi="Cambria Math"/>
            <w:lang w:bidi="ar-EG"/>
          </w:rPr>
          <m:t>n</m:t>
        </m:r>
      </m:oMath>
      <w:r w:rsidRPr="003848F1">
        <w:rPr>
          <w:lang w:bidi="ar-EG"/>
        </w:rPr>
        <w:t> does a closed knight’s tour exist?</w:t>
      </w:r>
    </w:p>
    <w:p w14:paraId="4F617CD5" w14:textId="332FB1EF" w:rsidR="00E740FC" w:rsidRDefault="00E740FC" w:rsidP="00F866FE">
      <w:pPr>
        <w:numPr>
          <w:ilvl w:val="1"/>
          <w:numId w:val="5"/>
        </w:numPr>
        <w:tabs>
          <w:tab w:val="clear" w:pos="1440"/>
        </w:tabs>
        <w:spacing w:before="0" w:after="0" w:line="240" w:lineRule="auto"/>
        <w:jc w:val="both"/>
        <w:rPr>
          <w:lang w:bidi="ar-EG"/>
        </w:rPr>
      </w:pPr>
      <w:r w:rsidRPr="003848F1">
        <w:rPr>
          <w:lang w:bidi="ar-EG"/>
        </w:rPr>
        <w:t>For all </w:t>
      </w:r>
      <m:oMath>
        <m:r>
          <w:rPr>
            <w:rFonts w:ascii="Cambria Math" w:hAnsi="Cambria Math"/>
            <w:lang w:bidi="ar-EG"/>
          </w:rPr>
          <m:t>n&gt;8</m:t>
        </m:r>
      </m:oMath>
      <w:r w:rsidRPr="003848F1">
        <w:rPr>
          <w:lang w:bidi="ar-EG"/>
        </w:rPr>
        <w:t>, is a closed tour always possible? If not, describe the cases where it is impossible and explain why.</w:t>
      </w:r>
    </w:p>
    <w:p w14:paraId="03093355" w14:textId="77777777" w:rsidR="00717694" w:rsidRDefault="00E740FC" w:rsidP="002579AD">
      <w:pPr>
        <w:pStyle w:val="ListParagraph"/>
        <w:numPr>
          <w:ilvl w:val="0"/>
          <w:numId w:val="5"/>
        </w:numPr>
        <w:spacing w:after="0" w:line="240" w:lineRule="auto"/>
        <w:jc w:val="both"/>
        <w:rPr>
          <w:lang w:bidi="ar-EG"/>
        </w:rPr>
      </w:pPr>
      <w:r w:rsidRPr="00717694">
        <w:rPr>
          <w:b/>
          <w:bCs/>
          <w:lang w:bidi="ar-EG"/>
        </w:rPr>
        <w:t xml:space="preserve">Greedy algorithm: </w:t>
      </w:r>
      <w:r w:rsidRPr="003848F1">
        <w:rPr>
          <w:lang w:bidi="ar-EG"/>
        </w:rPr>
        <w:t>Design a </w:t>
      </w:r>
      <w:r w:rsidRPr="00717694">
        <w:rPr>
          <w:b/>
          <w:bCs/>
          <w:lang w:bidi="ar-EG"/>
        </w:rPr>
        <w:t>greedy algorithm</w:t>
      </w:r>
      <w:r>
        <w:rPr>
          <w:lang w:bidi="ar-EG"/>
        </w:rPr>
        <w:t xml:space="preserve"> that</w:t>
      </w:r>
      <w:r w:rsidRPr="003848F1">
        <w:rPr>
          <w:lang w:bidi="ar-EG"/>
        </w:rPr>
        <w:t xml:space="preserve"> determine the </w:t>
      </w:r>
      <w:r w:rsidRPr="00717694">
        <w:rPr>
          <w:b/>
          <w:bCs/>
          <w:lang w:bidi="ar-EG"/>
        </w:rPr>
        <w:t>minimum number of moves</w:t>
      </w:r>
      <w:r w:rsidRPr="003848F1">
        <w:rPr>
          <w:lang w:bidi="ar-EG"/>
        </w:rPr>
        <w:t> the knight needs to visit all squares exactly once.</w:t>
      </w:r>
    </w:p>
    <w:p w14:paraId="7B68F81A" w14:textId="77777777" w:rsidR="00717694" w:rsidRDefault="00717694" w:rsidP="00717694">
      <w:pPr>
        <w:pStyle w:val="ListParagraph"/>
        <w:numPr>
          <w:ilvl w:val="0"/>
          <w:numId w:val="5"/>
        </w:numPr>
        <w:spacing w:after="0" w:line="240" w:lineRule="auto"/>
        <w:jc w:val="both"/>
        <w:rPr>
          <w:lang w:bidi="ar-EG"/>
        </w:rPr>
      </w:pPr>
      <w:r>
        <w:rPr>
          <w:lang w:bidi="ar-EG"/>
        </w:rPr>
        <w:t>Study of different n</w:t>
      </w:r>
    </w:p>
    <w:p w14:paraId="2C289034" w14:textId="77777777" w:rsidR="00717694" w:rsidRDefault="00717694" w:rsidP="00717694">
      <w:pPr>
        <w:spacing w:after="0" w:line="240" w:lineRule="auto"/>
        <w:jc w:val="both"/>
        <w:rPr>
          <w:lang w:bidi="ar-EG"/>
        </w:rPr>
      </w:pPr>
    </w:p>
    <w:p w14:paraId="1107AF9E" w14:textId="44F527A5" w:rsidR="00E740FC" w:rsidRDefault="00E740FC" w:rsidP="00717694">
      <w:pPr>
        <w:pStyle w:val="Heading2"/>
        <w:spacing w:before="0"/>
        <w:jc w:val="both"/>
      </w:pPr>
      <w:bookmarkStart w:id="55" w:name="_Toc217532940"/>
      <w:bookmarkStart w:id="56" w:name="_Toc217598124"/>
      <w:bookmarkStart w:id="57" w:name="_Toc226693033"/>
      <w:bookmarkStart w:id="58" w:name="_Toc229070067"/>
      <w:r>
        <w:t xml:space="preserve">2.3 </w:t>
      </w:r>
      <w:r w:rsidRPr="00143667">
        <w:t>Implement</w:t>
      </w:r>
      <w:r>
        <w:t>ed</w:t>
      </w:r>
      <w:r w:rsidRPr="00143667">
        <w:t xml:space="preserve"> </w:t>
      </w:r>
      <w:r>
        <w:t>f</w:t>
      </w:r>
      <w:r w:rsidRPr="00143667">
        <w:t>eatures</w:t>
      </w:r>
      <w:bookmarkEnd w:id="55"/>
      <w:bookmarkEnd w:id="56"/>
      <w:bookmarkEnd w:id="57"/>
      <w:bookmarkEnd w:id="58"/>
    </w:p>
    <w:p w14:paraId="6EE9075A" w14:textId="77777777" w:rsidR="00E740FC" w:rsidRDefault="00E740FC" w:rsidP="00717694">
      <w:pPr>
        <w:numPr>
          <w:ilvl w:val="0"/>
          <w:numId w:val="4"/>
        </w:numPr>
        <w:spacing w:before="0" w:after="0" w:line="240" w:lineRule="auto"/>
        <w:jc w:val="both"/>
        <w:rPr>
          <w:lang w:bidi="ar-EG"/>
        </w:rPr>
      </w:pPr>
      <w:r>
        <w:rPr>
          <w:lang w:bidi="ar-EG"/>
        </w:rPr>
        <w:t>Get input from the user with the n rows or columns of the board.</w:t>
      </w:r>
    </w:p>
    <w:p w14:paraId="7CCC086B" w14:textId="77777777" w:rsidR="00E740FC" w:rsidRDefault="00E740FC" w:rsidP="00717694">
      <w:pPr>
        <w:numPr>
          <w:ilvl w:val="0"/>
          <w:numId w:val="4"/>
        </w:numPr>
        <w:spacing w:before="0" w:after="0" w:line="240" w:lineRule="auto"/>
        <w:jc w:val="both"/>
        <w:rPr>
          <w:lang w:bidi="ar-EG"/>
        </w:rPr>
      </w:pPr>
      <w:r>
        <w:rPr>
          <w:lang w:bidi="ar-EG"/>
        </w:rPr>
        <w:t>Get the start square from the user.</w:t>
      </w:r>
    </w:p>
    <w:p w14:paraId="3A6BF379" w14:textId="77777777" w:rsidR="00E740FC" w:rsidRDefault="00E740FC" w:rsidP="00717694">
      <w:pPr>
        <w:numPr>
          <w:ilvl w:val="0"/>
          <w:numId w:val="4"/>
        </w:numPr>
        <w:spacing w:before="0" w:after="0" w:line="240" w:lineRule="auto"/>
        <w:jc w:val="both"/>
        <w:rPr>
          <w:lang w:bidi="ar-EG"/>
        </w:rPr>
      </w:pPr>
      <w:r>
        <w:rPr>
          <w:lang w:bidi="ar-EG"/>
        </w:rPr>
        <w:t>Run greedy algorithm to find whether there is a closed Tour.</w:t>
      </w:r>
    </w:p>
    <w:p w14:paraId="5A683382" w14:textId="77777777" w:rsidR="00E740FC" w:rsidRDefault="00E740FC" w:rsidP="00717694">
      <w:pPr>
        <w:numPr>
          <w:ilvl w:val="0"/>
          <w:numId w:val="4"/>
        </w:numPr>
        <w:spacing w:before="0" w:after="0" w:line="240" w:lineRule="auto"/>
        <w:jc w:val="both"/>
        <w:rPr>
          <w:lang w:bidi="ar-EG"/>
        </w:rPr>
      </w:pPr>
      <w:r>
        <w:rPr>
          <w:lang w:bidi="ar-EG"/>
        </w:rPr>
        <w:t xml:space="preserve">Display the result and the </w:t>
      </w:r>
      <w:r w:rsidRPr="00736CE2">
        <w:rPr>
          <w:lang w:bidi="ar-EG"/>
        </w:rPr>
        <w:t>minimum number of moves the chess knight needs</w:t>
      </w:r>
      <w:r>
        <w:rPr>
          <w:lang w:bidi="ar-EG"/>
        </w:rPr>
        <w:t>.</w:t>
      </w:r>
    </w:p>
    <w:p w14:paraId="6A8CF829" w14:textId="77777777" w:rsidR="00E740FC" w:rsidRDefault="00E740FC">
      <w:pPr>
        <w:spacing w:after="160" w:line="259" w:lineRule="auto"/>
        <w:rPr>
          <w:lang w:bidi="ar-EG"/>
        </w:rPr>
      </w:pPr>
      <w:r>
        <w:rPr>
          <w:lang w:bidi="ar-EG"/>
        </w:rPr>
        <w:br w:type="page"/>
      </w:r>
    </w:p>
    <w:p w14:paraId="3D19395A" w14:textId="77777777" w:rsidR="00E740FC" w:rsidRDefault="00E740FC" w:rsidP="00BA1F4F">
      <w:pPr>
        <w:pStyle w:val="Heading2"/>
        <w:spacing w:before="0"/>
      </w:pPr>
      <w:bookmarkStart w:id="59" w:name="_Toc226693034"/>
      <w:bookmarkStart w:id="60" w:name="_Toc229070068"/>
      <w:r>
        <w:lastRenderedPageBreak/>
        <w:t>2.4 Comprehensive description</w:t>
      </w:r>
      <w:bookmarkEnd w:id="59"/>
      <w:bookmarkEnd w:id="60"/>
      <w:r>
        <w:t xml:space="preserve"> </w:t>
      </w:r>
    </w:p>
    <w:p w14:paraId="0BBA0039" w14:textId="17FDD65A" w:rsidR="00E740FC" w:rsidRPr="008F4022" w:rsidRDefault="00E740FC" w:rsidP="00012F8C">
      <w:pPr>
        <w:ind w:firstLine="360"/>
        <w:jc w:val="both"/>
        <w:rPr>
          <w:lang w:bidi="ar-EG"/>
        </w:rPr>
      </w:pPr>
      <w:r w:rsidRPr="008F4022">
        <w:rPr>
          <w:lang w:bidi="ar-EG"/>
        </w:rPr>
        <w:t xml:space="preserve">The knight’s tour is a classic mathematical and computational puzzle that asks whether a chess knight can visit every square of a given chessboard exactly once, moving according to the standard rules of chess. A knight moves in an “L” shape: two squares in one direction (horizontally or vertically) and then one square perpendicular, or vice versa. The knight does not jump over pieces, but the board is initially </w:t>
      </w:r>
      <w:r w:rsidR="00BD7CA3" w:rsidRPr="008F4022">
        <w:rPr>
          <w:lang w:bidi="ar-EG"/>
        </w:rPr>
        <w:t>empty,</w:t>
      </w:r>
      <w:r w:rsidRPr="008F4022">
        <w:rPr>
          <w:lang w:bidi="ar-EG"/>
        </w:rPr>
        <w:t xml:space="preserve"> only the knight’s movement restrictions matter.</w:t>
      </w:r>
    </w:p>
    <w:p w14:paraId="79A74BF7" w14:textId="77777777" w:rsidR="00E740FC" w:rsidRPr="008F4022" w:rsidRDefault="00E740FC" w:rsidP="00012F8C">
      <w:pPr>
        <w:jc w:val="both"/>
        <w:rPr>
          <w:lang w:bidi="ar-EG"/>
        </w:rPr>
      </w:pPr>
      <w:r w:rsidRPr="008F4022">
        <w:rPr>
          <w:lang w:bidi="ar-EG"/>
        </w:rPr>
        <w:t>Two types of tours are considered:</w:t>
      </w:r>
    </w:p>
    <w:p w14:paraId="221A4AF4" w14:textId="77777777" w:rsidR="00E740FC" w:rsidRPr="008F4022" w:rsidRDefault="00E740FC" w:rsidP="00885D64">
      <w:pPr>
        <w:numPr>
          <w:ilvl w:val="0"/>
          <w:numId w:val="6"/>
        </w:numPr>
        <w:spacing w:before="0" w:after="0" w:line="240" w:lineRule="auto"/>
        <w:jc w:val="both"/>
        <w:rPr>
          <w:lang w:bidi="ar-EG"/>
        </w:rPr>
      </w:pPr>
      <w:r w:rsidRPr="008F4022">
        <w:rPr>
          <w:b/>
          <w:bCs/>
          <w:lang w:bidi="ar-EG"/>
        </w:rPr>
        <w:t>Open tour</w:t>
      </w:r>
      <w:r w:rsidRPr="008F4022">
        <w:rPr>
          <w:lang w:bidi="ar-EG"/>
        </w:rPr>
        <w:t>: The knight visits all squares exactly once, ending on any square different from the starting square. The tour does not need to return to the start.</w:t>
      </w:r>
    </w:p>
    <w:p w14:paraId="65BA2ECE" w14:textId="77777777" w:rsidR="00E740FC" w:rsidRPr="008F4022" w:rsidRDefault="00E740FC" w:rsidP="00885D64">
      <w:pPr>
        <w:numPr>
          <w:ilvl w:val="0"/>
          <w:numId w:val="6"/>
        </w:numPr>
        <w:spacing w:before="0" w:after="0" w:line="240" w:lineRule="auto"/>
        <w:jc w:val="both"/>
        <w:rPr>
          <w:lang w:bidi="ar-EG"/>
        </w:rPr>
      </w:pPr>
      <w:r w:rsidRPr="008F4022">
        <w:rPr>
          <w:b/>
          <w:bCs/>
          <w:lang w:bidi="ar-EG"/>
        </w:rPr>
        <w:t>Closed tour (re</w:t>
      </w:r>
      <w:r w:rsidRPr="008F4022">
        <w:rPr>
          <w:b/>
          <w:bCs/>
          <w:lang w:bidi="ar-EG"/>
        </w:rPr>
        <w:noBreakHyphen/>
        <w:t>entrant)</w:t>
      </w:r>
      <w:r w:rsidRPr="008F4022">
        <w:rPr>
          <w:lang w:bidi="ar-EG"/>
        </w:rPr>
        <w:t>: The knight visits all squares exactly once and the final square is exactly one knight’s move away from the starting square, so the tour could be repeated indefinitely.</w:t>
      </w:r>
    </w:p>
    <w:p w14:paraId="32A28F92" w14:textId="77777777" w:rsidR="00E740FC" w:rsidRPr="00A763E0" w:rsidRDefault="00E740FC" w:rsidP="00A763E0">
      <w:pPr>
        <w:jc w:val="both"/>
        <w:rPr>
          <w:b/>
          <w:bCs/>
          <w:lang w:bidi="ar-EG"/>
        </w:rPr>
      </w:pPr>
      <w:r w:rsidRPr="00A763E0">
        <w:rPr>
          <w:b/>
          <w:bCs/>
          <w:lang w:bidi="ar-EG"/>
        </w:rPr>
        <w:t>The problem can be modelled as a graph problem:</w:t>
      </w:r>
    </w:p>
    <w:p w14:paraId="216A9BBF" w14:textId="77777777" w:rsidR="00E740FC" w:rsidRPr="008F4022" w:rsidRDefault="00E740FC" w:rsidP="00885D64">
      <w:pPr>
        <w:numPr>
          <w:ilvl w:val="0"/>
          <w:numId w:val="7"/>
        </w:numPr>
        <w:spacing w:before="0" w:after="0" w:line="240" w:lineRule="auto"/>
        <w:jc w:val="both"/>
        <w:rPr>
          <w:lang w:bidi="ar-EG"/>
        </w:rPr>
      </w:pPr>
      <w:r w:rsidRPr="008F4022">
        <w:rPr>
          <w:lang w:bidi="ar-EG"/>
        </w:rPr>
        <w:t>Each square of the </w:t>
      </w:r>
      <m:oMath>
        <m:r>
          <w:rPr>
            <w:rFonts w:ascii="Cambria Math" w:hAnsi="Cambria Math"/>
            <w:lang w:bidi="ar-EG"/>
          </w:rPr>
          <m:t>n×n</m:t>
        </m:r>
      </m:oMath>
      <w:r w:rsidRPr="008F4022">
        <w:rPr>
          <w:lang w:bidi="ar-EG"/>
        </w:rPr>
        <w:t> board is a </w:t>
      </w:r>
      <w:r w:rsidRPr="008F4022">
        <w:rPr>
          <w:b/>
          <w:bCs/>
          <w:lang w:bidi="ar-EG"/>
        </w:rPr>
        <w:t>vertex</w:t>
      </w:r>
      <w:r w:rsidRPr="008F4022">
        <w:rPr>
          <w:lang w:bidi="ar-EG"/>
        </w:rPr>
        <w:t> (node).</w:t>
      </w:r>
    </w:p>
    <w:p w14:paraId="11E5C1B6" w14:textId="77777777" w:rsidR="00E740FC" w:rsidRPr="008F4022" w:rsidRDefault="00E740FC" w:rsidP="00885D64">
      <w:pPr>
        <w:numPr>
          <w:ilvl w:val="0"/>
          <w:numId w:val="7"/>
        </w:numPr>
        <w:spacing w:before="0" w:after="0" w:line="240" w:lineRule="auto"/>
        <w:jc w:val="both"/>
        <w:rPr>
          <w:lang w:bidi="ar-EG"/>
        </w:rPr>
      </w:pPr>
      <w:r w:rsidRPr="008F4022">
        <w:rPr>
          <w:lang w:bidi="ar-EG"/>
        </w:rPr>
        <w:t>A legal knight move between two squares is an </w:t>
      </w:r>
      <w:r w:rsidRPr="008F4022">
        <w:rPr>
          <w:b/>
          <w:bCs/>
          <w:lang w:bidi="ar-EG"/>
        </w:rPr>
        <w:t>edge</w:t>
      </w:r>
      <w:r w:rsidRPr="008F4022">
        <w:rPr>
          <w:lang w:bidi="ar-EG"/>
        </w:rPr>
        <w:t>.</w:t>
      </w:r>
    </w:p>
    <w:p w14:paraId="364515FF" w14:textId="77777777" w:rsidR="00E740FC" w:rsidRPr="008F4022" w:rsidRDefault="00E740FC" w:rsidP="00885D64">
      <w:pPr>
        <w:numPr>
          <w:ilvl w:val="0"/>
          <w:numId w:val="7"/>
        </w:numPr>
        <w:spacing w:before="0" w:after="0" w:line="240" w:lineRule="auto"/>
        <w:jc w:val="both"/>
        <w:rPr>
          <w:lang w:bidi="ar-EG"/>
        </w:rPr>
      </w:pPr>
      <w:r w:rsidRPr="008F4022">
        <w:rPr>
          <w:lang w:bidi="ar-EG"/>
        </w:rPr>
        <w:t>An open knight’s tour corresponds to a </w:t>
      </w:r>
      <w:r w:rsidRPr="008F4022">
        <w:rPr>
          <w:b/>
          <w:bCs/>
          <w:lang w:bidi="ar-EG"/>
        </w:rPr>
        <w:t>Hamiltonian path</w:t>
      </w:r>
      <w:r w:rsidRPr="008F4022">
        <w:rPr>
          <w:lang w:bidi="ar-EG"/>
        </w:rPr>
        <w:t> in this graph.</w:t>
      </w:r>
    </w:p>
    <w:p w14:paraId="136997EE" w14:textId="77777777" w:rsidR="00E740FC" w:rsidRPr="008F4022" w:rsidRDefault="00E740FC" w:rsidP="00885D64">
      <w:pPr>
        <w:numPr>
          <w:ilvl w:val="0"/>
          <w:numId w:val="7"/>
        </w:numPr>
        <w:spacing w:before="0" w:after="0" w:line="240" w:lineRule="auto"/>
        <w:jc w:val="both"/>
        <w:rPr>
          <w:lang w:bidi="ar-EG"/>
        </w:rPr>
      </w:pPr>
      <w:r w:rsidRPr="008F4022">
        <w:rPr>
          <w:lang w:bidi="ar-EG"/>
        </w:rPr>
        <w:t>A closed knight’s tour corresponds to a </w:t>
      </w:r>
      <w:r w:rsidRPr="008F4022">
        <w:rPr>
          <w:b/>
          <w:bCs/>
          <w:lang w:bidi="ar-EG"/>
        </w:rPr>
        <w:t>Hamiltonian circuit</w:t>
      </w:r>
      <w:r w:rsidRPr="008F4022">
        <w:rPr>
          <w:lang w:bidi="ar-EG"/>
        </w:rPr>
        <w:t> (cycle).</w:t>
      </w:r>
    </w:p>
    <w:p w14:paraId="54F63317" w14:textId="0FB071FF" w:rsidR="004B767B" w:rsidRDefault="004B767B">
      <w:pPr>
        <w:spacing w:before="0" w:after="160" w:line="259" w:lineRule="auto"/>
        <w:rPr>
          <w:lang w:bidi="ar-EG"/>
        </w:rPr>
      </w:pPr>
      <w:r>
        <w:rPr>
          <w:lang w:bidi="ar-EG"/>
        </w:rPr>
        <w:br w:type="page"/>
      </w:r>
    </w:p>
    <w:p w14:paraId="0412EAF3" w14:textId="77777777" w:rsidR="00E740FC" w:rsidRPr="00200A38" w:rsidRDefault="00E740FC" w:rsidP="00200A38">
      <w:pPr>
        <w:pStyle w:val="Heading2"/>
      </w:pPr>
      <w:bookmarkStart w:id="61" w:name="_Toc226693035"/>
      <w:bookmarkStart w:id="62" w:name="_Toc229070069"/>
      <w:r>
        <w:lastRenderedPageBreak/>
        <w:t>2.5 Problem solution</w:t>
      </w:r>
      <w:bookmarkEnd w:id="61"/>
      <w:bookmarkEnd w:id="62"/>
      <w:r>
        <w:t xml:space="preserve"> </w:t>
      </w:r>
    </w:p>
    <w:p w14:paraId="64CC2DD6" w14:textId="77777777" w:rsidR="00E740FC" w:rsidRDefault="00E740FC" w:rsidP="008F4022">
      <w:pPr>
        <w:pStyle w:val="Heading3"/>
      </w:pPr>
      <w:bookmarkStart w:id="63" w:name="_Toc229070070"/>
      <w:r>
        <w:t>2.5.1 Methodology</w:t>
      </w:r>
      <w:bookmarkEnd w:id="63"/>
    </w:p>
    <w:p w14:paraId="0807687A" w14:textId="571E5AC6" w:rsidR="00E740FC" w:rsidRPr="00200A38" w:rsidRDefault="00E740FC" w:rsidP="00885D64">
      <w:pPr>
        <w:pStyle w:val="ListParagraph"/>
        <w:numPr>
          <w:ilvl w:val="0"/>
          <w:numId w:val="77"/>
        </w:numPr>
        <w:rPr>
          <w:lang w:bidi="ar-EG"/>
        </w:rPr>
      </w:pPr>
      <w:r w:rsidRPr="00200A38">
        <w:rPr>
          <w:lang w:bidi="ar-EG"/>
        </w:rPr>
        <w:t>At each step, from the current square, the knight examines all unvisited squares reachable by a legal knight move. For each such candidate square, it counts how many unvisited squares are reachable from that candidate (its </w:t>
      </w:r>
      <w:r w:rsidRPr="00B86404">
        <w:rPr>
          <w:i/>
          <w:iCs/>
          <w:lang w:bidi="ar-EG"/>
        </w:rPr>
        <w:t>degree</w:t>
      </w:r>
      <w:r w:rsidRPr="00200A38">
        <w:rPr>
          <w:lang w:bidi="ar-EG"/>
        </w:rPr>
        <w:t> in the remaining</w:t>
      </w:r>
      <w:r>
        <w:rPr>
          <w:lang w:bidi="ar-EG"/>
        </w:rPr>
        <w:t xml:space="preserve"> </w:t>
      </w:r>
      <w:r w:rsidRPr="00200A38">
        <w:rPr>
          <w:lang w:bidi="ar-EG"/>
        </w:rPr>
        <w:t xml:space="preserve">graph). </w:t>
      </w:r>
      <w:r>
        <w:rPr>
          <w:lang w:bidi="ar-EG"/>
        </w:rPr>
        <w:br/>
      </w:r>
      <w:r w:rsidRPr="00200A38">
        <w:rPr>
          <w:lang w:bidi="ar-EG"/>
        </w:rPr>
        <w:t>The knight then moves to the candidate with the </w:t>
      </w:r>
      <w:r w:rsidRPr="00B86404">
        <w:rPr>
          <w:b/>
          <w:bCs/>
          <w:lang w:bidi="ar-EG"/>
        </w:rPr>
        <w:t>smallest</w:t>
      </w:r>
      <w:r w:rsidRPr="00200A38">
        <w:rPr>
          <w:lang w:bidi="ar-EG"/>
        </w:rPr>
        <w:t> such count.</w:t>
      </w:r>
    </w:p>
    <w:p w14:paraId="1F3FBBDB" w14:textId="77777777" w:rsidR="00E740FC" w:rsidRDefault="00E740FC" w:rsidP="00885D64">
      <w:pPr>
        <w:pStyle w:val="ListParagraph"/>
        <w:numPr>
          <w:ilvl w:val="0"/>
          <w:numId w:val="77"/>
        </w:numPr>
        <w:rPr>
          <w:lang w:bidi="ar-EG"/>
        </w:rPr>
      </w:pPr>
      <w:r w:rsidRPr="00B86404">
        <w:rPr>
          <w:b/>
          <w:bCs/>
          <w:lang w:bidi="ar-EG"/>
        </w:rPr>
        <w:t>Reasoning:</w:t>
      </w:r>
      <w:r w:rsidRPr="00200A38">
        <w:rPr>
          <w:lang w:bidi="ar-EG"/>
        </w:rPr>
        <w:t> Squares with few onward moves are most “constrained” and should be visited early to avoid becoming dead ends later. This local greedy choice almost always leads to a complete tour.</w:t>
      </w:r>
    </w:p>
    <w:p w14:paraId="5A7F0BA2" w14:textId="3F41B736" w:rsidR="00E740FC" w:rsidRDefault="00E740FC" w:rsidP="00885D64">
      <w:pPr>
        <w:pStyle w:val="ListParagraph"/>
        <w:numPr>
          <w:ilvl w:val="0"/>
          <w:numId w:val="77"/>
        </w:numPr>
        <w:rPr>
          <w:lang w:bidi="ar-EG"/>
        </w:rPr>
      </w:pPr>
      <w:r w:rsidRPr="00200A38">
        <w:rPr>
          <w:lang w:bidi="ar-EG"/>
        </w:rPr>
        <w:t>A closed (re</w:t>
      </w:r>
      <w:r w:rsidRPr="00200A38">
        <w:rPr>
          <w:lang w:bidi="ar-EG"/>
        </w:rPr>
        <w:noBreakHyphen/>
        <w:t xml:space="preserve">entrant) tour requires the first and last squares to be a knight’s move apart. </w:t>
      </w:r>
    </w:p>
    <w:p w14:paraId="56EE392A" w14:textId="77777777" w:rsidR="00E740FC" w:rsidRPr="00186B3B" w:rsidRDefault="00E740FC" w:rsidP="00885D64">
      <w:pPr>
        <w:pStyle w:val="ListParagraph"/>
        <w:numPr>
          <w:ilvl w:val="0"/>
          <w:numId w:val="77"/>
        </w:numPr>
        <w:rPr>
          <w:lang w:bidi="ar-EG"/>
        </w:rPr>
      </w:pPr>
      <w:r w:rsidRPr="00B86404">
        <w:rPr>
          <w:b/>
          <w:bCs/>
          <w:lang w:bidi="ar-EG"/>
        </w:rPr>
        <w:t>For high possibility creating closed Tour Start from a square with an even degree.</w:t>
      </w:r>
      <w:r w:rsidRPr="00B86404">
        <w:rPr>
          <w:b/>
          <w:bCs/>
          <w:lang w:bidi="ar-EG"/>
        </w:rPr>
        <w:br/>
      </w:r>
      <w:r w:rsidRPr="00186B3B">
        <w:rPr>
          <w:lang w:bidi="ar-EG"/>
        </w:rPr>
        <w:t>The degree of a square is defined as the number of legal knight moves from that square on an empty board, the number of squares a knight can reach in one move, ignoring whether those squares have been visited. For example, on an 8×8 board, a corner has degree 2 (even), a square one step from a corner has degree 3 (odd), and a central square has degree 8 (even).</w:t>
      </w:r>
    </w:p>
    <w:p w14:paraId="0C13EF01" w14:textId="77777777" w:rsidR="00E740FC" w:rsidRDefault="00E740FC" w:rsidP="00186B3B">
      <w:pPr>
        <w:ind w:left="1440"/>
        <w:rPr>
          <w:lang w:bidi="ar-EG"/>
        </w:rPr>
      </w:pPr>
    </w:p>
    <w:p w14:paraId="73C4BEAB" w14:textId="77777777" w:rsidR="00E740FC" w:rsidRPr="00200A38" w:rsidRDefault="00E740FC" w:rsidP="00200A38">
      <w:pPr>
        <w:rPr>
          <w:lang w:bidi="ar-EG"/>
        </w:rPr>
      </w:pPr>
    </w:p>
    <w:p w14:paraId="5DD3A6FF" w14:textId="77777777" w:rsidR="00E740FC" w:rsidRDefault="00E740FC">
      <w:pPr>
        <w:spacing w:after="160" w:line="259" w:lineRule="auto"/>
        <w:rPr>
          <w:lang w:bidi="ar-EG"/>
        </w:rPr>
      </w:pPr>
      <w:r>
        <w:rPr>
          <w:lang w:bidi="ar-EG"/>
        </w:rPr>
        <w:br w:type="page"/>
      </w:r>
    </w:p>
    <w:p w14:paraId="1BBA6EAA" w14:textId="4F18AEB6" w:rsidR="00E740FC" w:rsidRDefault="001950CE" w:rsidP="008F4022">
      <w:pPr>
        <w:pStyle w:val="Heading3"/>
      </w:pPr>
      <w:bookmarkStart w:id="64" w:name="_Toc226693037"/>
      <w:bookmarkStart w:id="65" w:name="_Toc229070071"/>
      <w:r>
        <w:rPr>
          <w:noProof/>
          <w:lang w:bidi="ar-EG"/>
          <w14:ligatures w14:val="standardContextual"/>
        </w:rPr>
        <w:lastRenderedPageBreak/>
        <mc:AlternateContent>
          <mc:Choice Requires="wps">
            <w:drawing>
              <wp:anchor distT="0" distB="0" distL="114300" distR="114300" simplePos="0" relativeHeight="251659264" behindDoc="0" locked="0" layoutInCell="1" allowOverlap="1" wp14:anchorId="3B7BF138" wp14:editId="00F36B3D">
                <wp:simplePos x="0" y="0"/>
                <wp:positionH relativeFrom="margin">
                  <wp:align>center</wp:align>
                </wp:positionH>
                <wp:positionV relativeFrom="paragraph">
                  <wp:posOffset>268410</wp:posOffset>
                </wp:positionV>
                <wp:extent cx="6608099" cy="8354291"/>
                <wp:effectExtent l="0" t="0" r="21590" b="27940"/>
                <wp:wrapNone/>
                <wp:docPr id="1283070010" name="Text Box 1"/>
                <wp:cNvGraphicFramePr/>
                <a:graphic xmlns:a="http://schemas.openxmlformats.org/drawingml/2006/main">
                  <a:graphicData uri="http://schemas.microsoft.com/office/word/2010/wordprocessingShape">
                    <wps:wsp>
                      <wps:cNvSpPr txBox="1"/>
                      <wps:spPr>
                        <a:xfrm>
                          <a:off x="0" y="0"/>
                          <a:ext cx="6608099" cy="8354291"/>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44610EEC" w14:textId="77777777" w:rsidR="00E740FC" w:rsidRDefault="00E740FC" w:rsidP="009A46EA">
                            <w:pPr>
                              <w:spacing w:before="20" w:after="20" w:line="260" w:lineRule="auto"/>
                            </w:pPr>
                            <w:r>
                              <w:rPr>
                                <w:rFonts w:ascii="Times New Roman" w:hAnsi="Times New Roman" w:cs="Times New Roman"/>
                                <w:b/>
                                <w:bCs/>
                                <w:sz w:val="22"/>
                                <w:szCs w:val="22"/>
                              </w:rPr>
                              <w:t xml:space="preserve">ALGORITHM </w:t>
                            </w:r>
                          </w:p>
                          <w:p w14:paraId="5A864F85" w14:textId="77777777" w:rsidR="00E740FC" w:rsidRPr="00A7795A" w:rsidRDefault="00E740FC"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p>
                          <w:p w14:paraId="6DA58EB6" w14:textId="77777777" w:rsidR="00E740FC" w:rsidRDefault="00E740FC"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0360BD74" w14:textId="77777777" w:rsidR="00E740FC" w:rsidRDefault="00E740FC"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3150BCD2" w14:textId="77777777" w:rsidR="00E740FC" w:rsidRDefault="00E740FC" w:rsidP="009A46EA">
                            <w:pPr>
                              <w:spacing w:before="20" w:after="20" w:line="260" w:lineRule="auto"/>
                            </w:pPr>
                          </w:p>
                          <w:p w14:paraId="0168882E" w14:textId="77777777" w:rsidR="00E740FC" w:rsidRPr="009A46EA" w:rsidRDefault="00E740FC"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223CEF8E"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16BEDFD3" w14:textId="77777777" w:rsidR="00E740FC" w:rsidRDefault="00E740FC"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 </w:t>
                            </w:r>
                            <w:r>
                              <w:rPr>
                                <w:rFonts w:ascii="Times New Roman" w:hAnsi="Times New Roman" w:cs="Times New Roman"/>
                                <w:sz w:val="22"/>
                                <w:szCs w:val="22"/>
                              </w:rPr>
                              <w:br/>
                            </w:r>
                          </w:p>
                          <w:p w14:paraId="339D5A56"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369F6BAC"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1CF28030" w14:textId="77777777" w:rsidR="00E740FC" w:rsidRDefault="00E740FC"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1E2C7360" w14:textId="77777777" w:rsidR="00E740FC" w:rsidRDefault="00E740FC" w:rsidP="009A46EA">
                            <w:pPr>
                              <w:spacing w:before="20" w:after="20" w:line="260" w:lineRule="auto"/>
                            </w:pPr>
                          </w:p>
                          <w:p w14:paraId="2A52FDB9"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CDC5F7F"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3D487B4E" w14:textId="77777777" w:rsidR="00E740FC" w:rsidRDefault="00E740FC"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20AF35F5"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7CB5AA94"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605DE0E8" w14:textId="77777777" w:rsidR="00E740FC" w:rsidRDefault="00E740FC"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0C8A08EA" w14:textId="77777777" w:rsidR="00E740FC" w:rsidRDefault="00E740FC" w:rsidP="009A46EA">
                            <w:pPr>
                              <w:spacing w:before="20" w:after="20" w:line="260" w:lineRule="auto"/>
                            </w:pPr>
                          </w:p>
                          <w:p w14:paraId="2684AA50"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4A868678"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25E18768"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58146424" w14:textId="77777777" w:rsidR="00E740FC" w:rsidRDefault="00E740FC" w:rsidP="009A46EA">
                            <w:pPr>
                              <w:spacing w:before="20" w:after="20" w:line="260" w:lineRule="auto"/>
                            </w:pPr>
                          </w:p>
                          <w:p w14:paraId="21529E3C" w14:textId="77777777" w:rsidR="00E740FC" w:rsidRDefault="00E740FC"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r>
                              <w:rPr>
                                <w:rFonts w:ascii="Times New Roman" w:hAnsi="Times New Roman" w:cs="Times New Roman"/>
                                <w:b/>
                                <w:bCs/>
                                <w:sz w:val="22"/>
                                <w:szCs w:val="22"/>
                              </w:rPr>
                              <w:t xml:space="preserve">to </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798D1F83" w14:textId="77777777" w:rsidR="00E740FC" w:rsidRDefault="00E740FC"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5FEDBE0" w14:textId="77777777" w:rsidR="00E740FC" w:rsidRDefault="00E740FC"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0D4600D0" w14:textId="77777777" w:rsidR="00E740FC" w:rsidRDefault="00E740FC" w:rsidP="009A46EA">
                            <w:pPr>
                              <w:spacing w:before="20" w:after="20" w:line="260" w:lineRule="auto"/>
                            </w:pPr>
                          </w:p>
                          <w:p w14:paraId="5199D645"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15BE0370"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3596A885" w14:textId="77777777" w:rsidR="00E740FC" w:rsidRDefault="00E740FC"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FCBBF12"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766DFDB0" w14:textId="77777777" w:rsidR="00E740FC" w:rsidRDefault="00E740FC"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74AA355B" w14:textId="77777777" w:rsidR="00E740FC" w:rsidRDefault="00E740FC"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40CDDDF8" w14:textId="77777777" w:rsidR="00E740FC" w:rsidRDefault="00E740FC"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34C93AF3" w14:textId="77777777" w:rsidR="00E740FC" w:rsidRDefault="00E740FC" w:rsidP="009A46EA">
                            <w:pPr>
                              <w:spacing w:before="20" w:after="20" w:line="260" w:lineRule="auto"/>
                            </w:pPr>
                          </w:p>
                          <w:p w14:paraId="26E75D89" w14:textId="77777777" w:rsidR="00E740FC" w:rsidRDefault="00E740FC" w:rsidP="009A46EA">
                            <w:pPr>
                              <w:spacing w:before="20" w:after="20" w:line="260" w:lineRule="auto"/>
                            </w:pPr>
                            <w:r>
                              <w:rPr>
                                <w:rFonts w:ascii="Times New Roman" w:hAnsi="Times New Roman" w:cs="Times New Roman"/>
                                <w:color w:val="444444"/>
                                <w:sz w:val="22"/>
                                <w:szCs w:val="22"/>
                              </w:rPr>
                              <w:t>// No valid move found — fail</w:t>
                            </w:r>
                          </w:p>
                          <w:p w14:paraId="14FC21C5" w14:textId="77777777" w:rsidR="00E740FC" w:rsidRDefault="00E740FC"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7A8439B" w14:textId="77777777" w:rsidR="00E740FC" w:rsidRDefault="00E740FC" w:rsidP="009A46EA">
                            <w:pPr>
                              <w:spacing w:before="20" w:after="20" w:line="260" w:lineRule="auto"/>
                            </w:pPr>
                          </w:p>
                          <w:p w14:paraId="7D365E42" w14:textId="77777777" w:rsidR="00E740FC" w:rsidRDefault="00E740FC" w:rsidP="009A46EA">
                            <w:pPr>
                              <w:spacing w:before="20" w:after="20" w:line="260" w:lineRule="auto"/>
                            </w:pPr>
                            <w:r>
                              <w:rPr>
                                <w:rFonts w:ascii="Times New Roman" w:hAnsi="Times New Roman" w:cs="Times New Roman"/>
                                <w:color w:val="444444"/>
                                <w:sz w:val="22"/>
                                <w:szCs w:val="22"/>
                              </w:rPr>
                              <w:t>// Advance knight</w:t>
                            </w:r>
                          </w:p>
                          <w:p w14:paraId="29CAF8B9"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B496AA"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2D04E036" w14:textId="77777777" w:rsidR="00E740FC" w:rsidRDefault="00E740FC" w:rsidP="009A46EA">
                            <w:pPr>
                              <w:spacing w:before="20" w:after="20" w:line="260" w:lineRule="auto"/>
                            </w:pPr>
                          </w:p>
                          <w:p w14:paraId="2F1A3309" w14:textId="77777777" w:rsidR="00E740FC" w:rsidRDefault="00E740FC"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1B24BBAF" w14:textId="77777777" w:rsidR="00E740FC" w:rsidRDefault="00E740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7BF138" id="_x0000_t202" coordsize="21600,21600" o:spt="202" path="m,l,21600r21600,l21600,xe">
                <v:stroke joinstyle="miter"/>
                <v:path gradientshapeok="t" o:connecttype="rect"/>
              </v:shapetype>
              <v:shape id="Text Box 1" o:spid="_x0000_s1026" type="#_x0000_t202" style="position:absolute;margin-left:0;margin-top:21.15pt;width:520.3pt;height:657.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" fillcolor="#91bce3 [2168]" strokecolor="#5b9bd5 [3208]" strokeweight=".5pt">
                <v:fill color2="#7aaddd [2616]" rotate="t" colors="0 #b1cbe9;.5 #a3c1e5;1 #92b9e4" focus="100%" type="gradient">
                  <o:fill v:ext="view" type="gradientUnscaled"/>
                </v:fill>
                <v:textbox>
                  <w:txbxContent>
                    <w:p w14:paraId="44610EEC" w14:textId="77777777" w:rsidR="00E740FC" w:rsidRDefault="00E740FC" w:rsidP="009A46EA">
                      <w:pPr>
                        <w:spacing w:before="20" w:after="20" w:line="260" w:lineRule="auto"/>
                      </w:pPr>
                      <w:r>
                        <w:rPr>
                          <w:rFonts w:ascii="Times New Roman" w:hAnsi="Times New Roman" w:cs="Times New Roman"/>
                          <w:b/>
                          <w:bCs/>
                          <w:sz w:val="22"/>
                          <w:szCs w:val="22"/>
                        </w:rPr>
                        <w:t xml:space="preserve">ALGORITHM </w:t>
                      </w:r>
                    </w:p>
                    <w:p w14:paraId="5A864F85" w14:textId="77777777" w:rsidR="00E740FC" w:rsidRPr="00A7795A" w:rsidRDefault="00E740FC"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p>
                    <w:p w14:paraId="6DA58EB6" w14:textId="77777777" w:rsidR="00E740FC" w:rsidRDefault="00E740FC"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0360BD74" w14:textId="77777777" w:rsidR="00E740FC" w:rsidRDefault="00E740FC"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3150BCD2" w14:textId="77777777" w:rsidR="00E740FC" w:rsidRDefault="00E740FC" w:rsidP="009A46EA">
                      <w:pPr>
                        <w:spacing w:before="20" w:after="20" w:line="260" w:lineRule="auto"/>
                      </w:pPr>
                    </w:p>
                    <w:p w14:paraId="0168882E" w14:textId="77777777" w:rsidR="00E740FC" w:rsidRPr="009A46EA" w:rsidRDefault="00E740FC"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223CEF8E"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16BEDFD3" w14:textId="77777777" w:rsidR="00E740FC" w:rsidRDefault="00E740FC"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 </w:t>
                      </w:r>
                      <w:r>
                        <w:rPr>
                          <w:rFonts w:ascii="Times New Roman" w:hAnsi="Times New Roman" w:cs="Times New Roman"/>
                          <w:sz w:val="22"/>
                          <w:szCs w:val="22"/>
                        </w:rPr>
                        <w:br/>
                      </w:r>
                    </w:p>
                    <w:p w14:paraId="339D5A56"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369F6BAC"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1CF28030" w14:textId="77777777" w:rsidR="00E740FC" w:rsidRDefault="00E740FC"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1E2C7360" w14:textId="77777777" w:rsidR="00E740FC" w:rsidRDefault="00E740FC" w:rsidP="009A46EA">
                      <w:pPr>
                        <w:spacing w:before="20" w:after="20" w:line="260" w:lineRule="auto"/>
                      </w:pPr>
                    </w:p>
                    <w:p w14:paraId="2A52FDB9"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CDC5F7F"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3D487B4E" w14:textId="77777777" w:rsidR="00E740FC" w:rsidRDefault="00E740FC"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20AF35F5"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7CB5AA94"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605DE0E8" w14:textId="77777777" w:rsidR="00E740FC" w:rsidRDefault="00E740FC"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0C8A08EA" w14:textId="77777777" w:rsidR="00E740FC" w:rsidRDefault="00E740FC" w:rsidP="009A46EA">
                      <w:pPr>
                        <w:spacing w:before="20" w:after="20" w:line="260" w:lineRule="auto"/>
                      </w:pPr>
                    </w:p>
                    <w:p w14:paraId="2684AA50"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4A868678"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25E18768"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58146424" w14:textId="77777777" w:rsidR="00E740FC" w:rsidRDefault="00E740FC" w:rsidP="009A46EA">
                      <w:pPr>
                        <w:spacing w:before="20" w:after="20" w:line="260" w:lineRule="auto"/>
                      </w:pPr>
                    </w:p>
                    <w:p w14:paraId="21529E3C" w14:textId="77777777" w:rsidR="00E740FC" w:rsidRDefault="00E740FC"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r>
                        <w:rPr>
                          <w:rFonts w:ascii="Times New Roman" w:hAnsi="Times New Roman" w:cs="Times New Roman"/>
                          <w:b/>
                          <w:bCs/>
                          <w:sz w:val="22"/>
                          <w:szCs w:val="22"/>
                        </w:rPr>
                        <w:t xml:space="preserve">to </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798D1F83" w14:textId="77777777" w:rsidR="00E740FC" w:rsidRDefault="00E740FC"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5FEDBE0" w14:textId="77777777" w:rsidR="00E740FC" w:rsidRDefault="00E740FC"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0D4600D0" w14:textId="77777777" w:rsidR="00E740FC" w:rsidRDefault="00E740FC" w:rsidP="009A46EA">
                      <w:pPr>
                        <w:spacing w:before="20" w:after="20" w:line="260" w:lineRule="auto"/>
                      </w:pPr>
                    </w:p>
                    <w:p w14:paraId="5199D645"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15BE0370"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3596A885" w14:textId="77777777" w:rsidR="00E740FC" w:rsidRDefault="00E740FC"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FCBBF12"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766DFDB0" w14:textId="77777777" w:rsidR="00E740FC" w:rsidRDefault="00E740FC"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74AA355B" w14:textId="77777777" w:rsidR="00E740FC" w:rsidRDefault="00E740FC"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40CDDDF8" w14:textId="77777777" w:rsidR="00E740FC" w:rsidRDefault="00E740FC"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34C93AF3" w14:textId="77777777" w:rsidR="00E740FC" w:rsidRDefault="00E740FC" w:rsidP="009A46EA">
                      <w:pPr>
                        <w:spacing w:before="20" w:after="20" w:line="260" w:lineRule="auto"/>
                      </w:pPr>
                    </w:p>
                    <w:p w14:paraId="26E75D89" w14:textId="77777777" w:rsidR="00E740FC" w:rsidRDefault="00E740FC" w:rsidP="009A46EA">
                      <w:pPr>
                        <w:spacing w:before="20" w:after="20" w:line="260" w:lineRule="auto"/>
                      </w:pPr>
                      <w:r>
                        <w:rPr>
                          <w:rFonts w:ascii="Times New Roman" w:hAnsi="Times New Roman" w:cs="Times New Roman"/>
                          <w:color w:val="444444"/>
                          <w:sz w:val="22"/>
                          <w:szCs w:val="22"/>
                        </w:rPr>
                        <w:t>// No valid move found — fail</w:t>
                      </w:r>
                    </w:p>
                    <w:p w14:paraId="14FC21C5" w14:textId="77777777" w:rsidR="00E740FC" w:rsidRDefault="00E740FC"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7A8439B" w14:textId="77777777" w:rsidR="00E740FC" w:rsidRDefault="00E740FC" w:rsidP="009A46EA">
                      <w:pPr>
                        <w:spacing w:before="20" w:after="20" w:line="260" w:lineRule="auto"/>
                      </w:pPr>
                    </w:p>
                    <w:p w14:paraId="7D365E42" w14:textId="77777777" w:rsidR="00E740FC" w:rsidRDefault="00E740FC" w:rsidP="009A46EA">
                      <w:pPr>
                        <w:spacing w:before="20" w:after="20" w:line="260" w:lineRule="auto"/>
                      </w:pPr>
                      <w:r>
                        <w:rPr>
                          <w:rFonts w:ascii="Times New Roman" w:hAnsi="Times New Roman" w:cs="Times New Roman"/>
                          <w:color w:val="444444"/>
                          <w:sz w:val="22"/>
                          <w:szCs w:val="22"/>
                        </w:rPr>
                        <w:t>// Advance knight</w:t>
                      </w:r>
                    </w:p>
                    <w:p w14:paraId="29CAF8B9"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B496AA"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2D04E036" w14:textId="77777777" w:rsidR="00E740FC" w:rsidRDefault="00E740FC" w:rsidP="009A46EA">
                      <w:pPr>
                        <w:spacing w:before="20" w:after="20" w:line="260" w:lineRule="auto"/>
                      </w:pPr>
                    </w:p>
                    <w:p w14:paraId="2F1A3309" w14:textId="77777777" w:rsidR="00E740FC" w:rsidRDefault="00E740FC"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1B24BBAF" w14:textId="77777777" w:rsidR="00E740FC" w:rsidRDefault="00E740FC"/>
                  </w:txbxContent>
                </v:textbox>
                <w10:wrap anchorx="margin"/>
              </v:shape>
            </w:pict>
          </mc:Fallback>
        </mc:AlternateContent>
      </w:r>
      <w:r w:rsidR="00E740FC">
        <w:t>2.5.2 Pseudocode</w:t>
      </w:r>
      <w:bookmarkEnd w:id="64"/>
      <w:bookmarkEnd w:id="65"/>
      <w:r w:rsidR="00E740FC">
        <w:t xml:space="preserve"> </w:t>
      </w:r>
    </w:p>
    <w:p w14:paraId="5A34240E" w14:textId="66791B49" w:rsidR="00E740FC" w:rsidRPr="009A46EA" w:rsidRDefault="00E740FC" w:rsidP="009A46EA">
      <w:pPr>
        <w:rPr>
          <w:lang w:bidi="ar-EG"/>
        </w:rPr>
      </w:pPr>
    </w:p>
    <w:p w14:paraId="1D58250C" w14:textId="77777777" w:rsidR="00E740FC" w:rsidRDefault="00E740FC" w:rsidP="00AA3E8E">
      <w:pPr>
        <w:rPr>
          <w:lang w:bidi="ar-EG"/>
        </w:rPr>
      </w:pPr>
    </w:p>
    <w:p w14:paraId="59920FC7" w14:textId="77777777" w:rsidR="00E740FC" w:rsidRDefault="00E740FC" w:rsidP="00AA3E8E">
      <w:pPr>
        <w:rPr>
          <w:lang w:bidi="ar-EG"/>
        </w:rPr>
      </w:pPr>
    </w:p>
    <w:p w14:paraId="53743E00" w14:textId="77777777" w:rsidR="00E740FC" w:rsidRDefault="00E740FC" w:rsidP="00AA3E8E">
      <w:pPr>
        <w:rPr>
          <w:lang w:bidi="ar-EG"/>
        </w:rPr>
      </w:pPr>
    </w:p>
    <w:p w14:paraId="2D7B77BE" w14:textId="77777777" w:rsidR="00E740FC" w:rsidRDefault="00E740FC" w:rsidP="00AA3E8E">
      <w:pPr>
        <w:rPr>
          <w:lang w:bidi="ar-EG"/>
        </w:rPr>
      </w:pPr>
    </w:p>
    <w:p w14:paraId="74AD8385" w14:textId="77777777" w:rsidR="00E740FC" w:rsidRDefault="00E740FC" w:rsidP="00AA3E8E">
      <w:pPr>
        <w:rPr>
          <w:lang w:bidi="ar-EG"/>
        </w:rPr>
      </w:pPr>
    </w:p>
    <w:p w14:paraId="3F9B7ACE" w14:textId="77777777" w:rsidR="00E740FC" w:rsidRDefault="00E740FC" w:rsidP="00AA3E8E">
      <w:pPr>
        <w:rPr>
          <w:lang w:bidi="ar-EG"/>
        </w:rPr>
      </w:pPr>
    </w:p>
    <w:p w14:paraId="4AC3037B" w14:textId="77777777" w:rsidR="00E740FC" w:rsidRDefault="00E740FC" w:rsidP="00AA3E8E">
      <w:pPr>
        <w:rPr>
          <w:lang w:bidi="ar-EG"/>
        </w:rPr>
      </w:pPr>
    </w:p>
    <w:p w14:paraId="36696CF0" w14:textId="77777777" w:rsidR="00E740FC" w:rsidRDefault="00E740FC" w:rsidP="00AA3E8E">
      <w:pPr>
        <w:rPr>
          <w:lang w:bidi="ar-EG"/>
        </w:rPr>
      </w:pPr>
    </w:p>
    <w:p w14:paraId="0584F235" w14:textId="77777777" w:rsidR="00E740FC" w:rsidRDefault="00E740FC" w:rsidP="00AA3E8E">
      <w:pPr>
        <w:rPr>
          <w:lang w:bidi="ar-EG"/>
        </w:rPr>
      </w:pPr>
    </w:p>
    <w:p w14:paraId="584C8583" w14:textId="77777777" w:rsidR="00E740FC" w:rsidRDefault="00E740FC" w:rsidP="00AA3E8E">
      <w:pPr>
        <w:rPr>
          <w:lang w:bidi="ar-EG"/>
        </w:rPr>
      </w:pPr>
    </w:p>
    <w:p w14:paraId="0AAADD84" w14:textId="77777777" w:rsidR="00E740FC" w:rsidRDefault="00E740FC" w:rsidP="00AA3E8E">
      <w:pPr>
        <w:rPr>
          <w:lang w:bidi="ar-EG"/>
        </w:rPr>
      </w:pPr>
    </w:p>
    <w:p w14:paraId="5800CC25" w14:textId="77777777" w:rsidR="00E740FC" w:rsidRDefault="00E740FC" w:rsidP="00AA3E8E">
      <w:pPr>
        <w:rPr>
          <w:lang w:bidi="ar-EG"/>
        </w:rPr>
      </w:pPr>
    </w:p>
    <w:p w14:paraId="31A49450" w14:textId="77777777" w:rsidR="00E740FC" w:rsidRDefault="00E740FC" w:rsidP="00AA3E8E">
      <w:pPr>
        <w:rPr>
          <w:lang w:bidi="ar-EG"/>
        </w:rPr>
      </w:pPr>
    </w:p>
    <w:p w14:paraId="11DA97FC" w14:textId="77777777" w:rsidR="00E740FC" w:rsidRDefault="00E740FC" w:rsidP="00AA3E8E">
      <w:pPr>
        <w:rPr>
          <w:lang w:bidi="ar-EG"/>
        </w:rPr>
      </w:pPr>
    </w:p>
    <w:p w14:paraId="0A0546A3" w14:textId="77777777" w:rsidR="00E740FC" w:rsidRDefault="00E740FC" w:rsidP="00AA3E8E">
      <w:pPr>
        <w:rPr>
          <w:lang w:bidi="ar-EG"/>
        </w:rPr>
      </w:pPr>
    </w:p>
    <w:p w14:paraId="07739583" w14:textId="77777777" w:rsidR="00E740FC" w:rsidRDefault="00E740FC" w:rsidP="00AA3E8E">
      <w:pPr>
        <w:rPr>
          <w:lang w:bidi="ar-EG"/>
        </w:rPr>
      </w:pPr>
    </w:p>
    <w:p w14:paraId="1DFEE6E6" w14:textId="77777777" w:rsidR="00E740FC" w:rsidRDefault="00E740FC" w:rsidP="00AA3E8E">
      <w:pPr>
        <w:rPr>
          <w:lang w:bidi="ar-EG"/>
        </w:rPr>
      </w:pPr>
    </w:p>
    <w:p w14:paraId="0A0DE87D" w14:textId="77777777" w:rsidR="00E740FC" w:rsidRDefault="00E740FC" w:rsidP="003903F6">
      <w:pPr>
        <w:pStyle w:val="Heading3"/>
      </w:pPr>
      <w:bookmarkStart w:id="66" w:name="_Toc226693038"/>
      <w:bookmarkStart w:id="67" w:name="_Toc229070072"/>
      <w:r>
        <w:lastRenderedPageBreak/>
        <w:t>2.5.3 Implementational code</w:t>
      </w:r>
      <w:bookmarkEnd w:id="66"/>
      <w:bookmarkEnd w:id="67"/>
      <w:r>
        <w:t xml:space="preserve"> </w:t>
      </w:r>
    </w:p>
    <w:p w14:paraId="5F60884F" w14:textId="53550D7C" w:rsidR="00E740FC" w:rsidRDefault="00D6484F" w:rsidP="003D2FED">
      <w:pPr>
        <w:rPr>
          <w:lang w:bidi="ar-EG"/>
        </w:rPr>
      </w:pPr>
      <w:r>
        <w:rPr>
          <w:noProof/>
        </w:rPr>
        <mc:AlternateContent>
          <mc:Choice Requires="wps">
            <w:drawing>
              <wp:anchor distT="0" distB="0" distL="114300" distR="114300" simplePos="0" relativeHeight="251666432" behindDoc="0" locked="0" layoutInCell="1" allowOverlap="1" wp14:anchorId="00F32831" wp14:editId="0E00CDA6">
                <wp:simplePos x="0" y="0"/>
                <wp:positionH relativeFrom="column">
                  <wp:posOffset>952500</wp:posOffset>
                </wp:positionH>
                <wp:positionV relativeFrom="paragraph">
                  <wp:posOffset>1365885</wp:posOffset>
                </wp:positionV>
                <wp:extent cx="397764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wps:spPr>
                      <wps:txbx>
                        <w:txbxContent>
                          <w:p w14:paraId="770D4676" w14:textId="73FBD4F0" w:rsidR="00D6484F" w:rsidRPr="006811E5" w:rsidRDefault="00D6484F" w:rsidP="00D6484F">
                            <w:pPr>
                              <w:pStyle w:val="Caption"/>
                              <w:rPr>
                                <w:rFonts w:cstheme="minorHAnsi"/>
                                <w:noProof/>
                                <w:sz w:val="24"/>
                                <w:szCs w:val="28"/>
                                <w:lang w:bidi="ar-EG"/>
                              </w:rPr>
                            </w:pPr>
                            <w:bookmarkStart w:id="68" w:name="_Toc229057499"/>
                            <w:r>
                              <w:t xml:space="preserve">Figure </w:t>
                            </w:r>
                            <w:r w:rsidR="00536038">
                              <w:t>5</w:t>
                            </w:r>
                            <w:r>
                              <w:t xml:space="preserve">- </w:t>
                            </w:r>
                            <w:bookmarkStart w:id="69" w:name="_Hlk229057741"/>
                            <w:r w:rsidR="00536038">
                              <w:t>Knight’s Tour</w:t>
                            </w:r>
                            <w:bookmarkEnd w:id="69"/>
                            <w:r w:rsidR="00536038">
                              <w:t xml:space="preserve"> </w:t>
                            </w:r>
                            <w:r w:rsidRPr="00C664D7">
                              <w:t>Includes &amp; global variables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32831" id="Text Box 6" o:spid="_x0000_s1027" type="#_x0000_t202" style="position:absolute;margin-left:75pt;margin-top:107.55pt;width:313.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" stroked="f">
                <v:textbox style="mso-fit-shape-to-text:t" inset="0,0,0,0">
                  <w:txbxContent>
                    <w:p w14:paraId="770D4676" w14:textId="73FBD4F0" w:rsidR="00D6484F" w:rsidRPr="006811E5" w:rsidRDefault="00D6484F" w:rsidP="00D6484F">
                      <w:pPr>
                        <w:pStyle w:val="Caption"/>
                        <w:rPr>
                          <w:rFonts w:cstheme="minorHAnsi"/>
                          <w:noProof/>
                          <w:sz w:val="24"/>
                          <w:szCs w:val="28"/>
                          <w:lang w:bidi="ar-EG"/>
                        </w:rPr>
                      </w:pPr>
                      <w:bookmarkStart w:id="70" w:name="_Toc229057499"/>
                      <w:r>
                        <w:t xml:space="preserve">Figure </w:t>
                      </w:r>
                      <w:r w:rsidR="00536038">
                        <w:t>5</w:t>
                      </w:r>
                      <w:r>
                        <w:t xml:space="preserve">- </w:t>
                      </w:r>
                      <w:bookmarkStart w:id="71" w:name="_Hlk229057741"/>
                      <w:r w:rsidR="00536038">
                        <w:t>Knight’s Tour</w:t>
                      </w:r>
                      <w:bookmarkEnd w:id="71"/>
                      <w:r w:rsidR="00536038">
                        <w:t xml:space="preserve"> </w:t>
                      </w:r>
                      <w:r w:rsidRPr="00C664D7">
                        <w:t>Includes &amp; global variables</w:t>
                      </w:r>
                      <w:bookmarkEnd w:id="70"/>
                    </w:p>
                  </w:txbxContent>
                </v:textbox>
              </v:shape>
            </w:pict>
          </mc:Fallback>
        </mc:AlternateContent>
      </w:r>
      <w:r w:rsidR="00E740FC" w:rsidRPr="003D2FED">
        <w:rPr>
          <w:noProof/>
          <w:lang w:bidi="ar-EG"/>
        </w:rPr>
        <w:drawing>
          <wp:anchor distT="0" distB="0" distL="114300" distR="114300" simplePos="0" relativeHeight="251661312" behindDoc="0" locked="0" layoutInCell="1" allowOverlap="1" wp14:anchorId="1DD21506" wp14:editId="40B4C81D">
            <wp:simplePos x="0" y="0"/>
            <wp:positionH relativeFrom="margin">
              <wp:align>center</wp:align>
            </wp:positionH>
            <wp:positionV relativeFrom="paragraph">
              <wp:posOffset>159413</wp:posOffset>
            </wp:positionV>
            <wp:extent cx="3977640" cy="1149350"/>
            <wp:effectExtent l="76200" t="76200" r="137160" b="127000"/>
            <wp:wrapNone/>
            <wp:docPr id="3897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1886" name=""/>
                    <pic:cNvPicPr/>
                  </pic:nvPicPr>
                  <pic:blipFill>
                    <a:blip r:embed="rId15">
                      <a:extLst>
                        <a:ext uri="{28A0092B-C50C-407E-A947-70E740481C1C}">
                          <a14:useLocalDpi xmlns:a14="http://schemas.microsoft.com/office/drawing/2010/main" val="0"/>
                        </a:ext>
                      </a:extLst>
                    </a:blip>
                    <a:stretch>
                      <a:fillRect/>
                    </a:stretch>
                  </pic:blipFill>
                  <pic:spPr>
                    <a:xfrm>
                      <a:off x="0" y="0"/>
                      <a:ext cx="3977640" cy="1149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55A352A" w14:textId="77777777" w:rsidR="00E740FC" w:rsidRDefault="00E740FC" w:rsidP="003D2FED">
      <w:pPr>
        <w:rPr>
          <w:lang w:bidi="ar-EG"/>
        </w:rPr>
      </w:pPr>
    </w:p>
    <w:p w14:paraId="40B64667" w14:textId="77777777" w:rsidR="00E740FC" w:rsidRDefault="00E740FC" w:rsidP="003D2FED">
      <w:pPr>
        <w:rPr>
          <w:lang w:bidi="ar-EG"/>
        </w:rPr>
      </w:pPr>
    </w:p>
    <w:p w14:paraId="563848B9" w14:textId="77777777" w:rsidR="00E740FC" w:rsidRDefault="00E740FC" w:rsidP="003D2FED">
      <w:pPr>
        <w:rPr>
          <w:lang w:bidi="ar-EG"/>
        </w:rPr>
      </w:pPr>
    </w:p>
    <w:p w14:paraId="484ACF5A" w14:textId="77777777" w:rsidR="00E740FC" w:rsidRDefault="00E740FC" w:rsidP="00885D64">
      <w:pPr>
        <w:pStyle w:val="ListParagraph"/>
        <w:numPr>
          <w:ilvl w:val="0"/>
          <w:numId w:val="9"/>
        </w:numPr>
        <w:spacing w:after="0" w:line="240" w:lineRule="auto"/>
        <w:rPr>
          <w:lang w:bidi="ar-EG"/>
        </w:rPr>
      </w:pPr>
      <w:r w:rsidRPr="003D2FED">
        <w:rPr>
          <w:lang w:bidi="ar-EG"/>
        </w:rPr>
        <w:t>n is the board size entered by the user</w:t>
      </w:r>
      <w:r>
        <w:rPr>
          <w:lang w:bidi="ar-EG"/>
        </w:rPr>
        <w:t>.</w:t>
      </w:r>
    </w:p>
    <w:p w14:paraId="790189FB" w14:textId="77777777" w:rsidR="00E740FC" w:rsidRPr="003D2FED" w:rsidRDefault="00E740FC" w:rsidP="00885D64">
      <w:pPr>
        <w:pStyle w:val="ListParagraph"/>
        <w:numPr>
          <w:ilvl w:val="0"/>
          <w:numId w:val="9"/>
        </w:numPr>
        <w:spacing w:after="0" w:line="240" w:lineRule="auto"/>
        <w:rPr>
          <w:lang w:bidi="ar-EG"/>
        </w:rPr>
      </w:pPr>
      <w:r w:rsidRPr="003D2FED">
        <w:rPr>
          <w:lang w:bidi="ar-EG"/>
        </w:rPr>
        <w:t>board[100][100] is declared globally so every function can access it without passing it around. It supports boards up to 100×100.</w:t>
      </w:r>
    </w:p>
    <w:p w14:paraId="4B175DAA" w14:textId="77777777" w:rsidR="00E740FC" w:rsidRDefault="00E740FC" w:rsidP="00885D64">
      <w:pPr>
        <w:pStyle w:val="ListParagraph"/>
        <w:numPr>
          <w:ilvl w:val="0"/>
          <w:numId w:val="9"/>
        </w:numPr>
        <w:spacing w:after="0" w:line="240" w:lineRule="auto"/>
        <w:rPr>
          <w:lang w:bidi="ar-EG"/>
        </w:rPr>
      </w:pPr>
      <w:r w:rsidRPr="003D2FED">
        <w:rPr>
          <w:lang w:bidi="ar-EG"/>
        </w:rPr>
        <w:t>dx and dy are the 8 knight move offsets. Each index i represents one L-shaped jump</w:t>
      </w:r>
      <w:r>
        <w:rPr>
          <w:lang w:bidi="ar-EG"/>
        </w:rPr>
        <w:t xml:space="preserve">, where </w:t>
      </w:r>
      <w:r w:rsidRPr="003D2FED">
        <w:rPr>
          <w:lang w:bidi="ar-EG"/>
        </w:rPr>
        <w:t>dx[i] is the row shift and dy[i] is the column shift</w:t>
      </w:r>
      <w:r>
        <w:rPr>
          <w:lang w:bidi="ar-EG"/>
        </w:rPr>
        <w:t>.</w:t>
      </w:r>
    </w:p>
    <w:p w14:paraId="48281827" w14:textId="77777777" w:rsidR="00162933" w:rsidRDefault="00162933" w:rsidP="00162933">
      <w:pPr>
        <w:spacing w:after="0" w:line="240" w:lineRule="auto"/>
        <w:rPr>
          <w:lang w:bidi="ar-EG"/>
        </w:rPr>
      </w:pPr>
    </w:p>
    <w:p w14:paraId="09D8D574" w14:textId="77777777" w:rsidR="00923215" w:rsidRDefault="00E740FC" w:rsidP="00923215">
      <w:pPr>
        <w:keepNext/>
        <w:jc w:val="center"/>
      </w:pPr>
      <w:r w:rsidRPr="003D2FED">
        <w:rPr>
          <w:noProof/>
          <w:lang w:bidi="ar-EG"/>
        </w:rPr>
        <w:drawing>
          <wp:inline distT="0" distB="0" distL="0" distR="0" wp14:anchorId="24903610" wp14:editId="710D99E5">
            <wp:extent cx="5242560" cy="472440"/>
            <wp:effectExtent l="76200" t="76200" r="129540" b="137160"/>
            <wp:docPr id="21381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7618" name=""/>
                    <pic:cNvPicPr/>
                  </pic:nvPicPr>
                  <pic:blipFill>
                    <a:blip r:embed="rId16">
                      <a:extLst>
                        <a:ext uri="{28A0092B-C50C-407E-A947-70E740481C1C}">
                          <a14:useLocalDpi xmlns:a14="http://schemas.microsoft.com/office/drawing/2010/main" val="0"/>
                        </a:ext>
                      </a:extLst>
                    </a:blip>
                    <a:stretch>
                      <a:fillRect/>
                    </a:stretch>
                  </pic:blipFill>
                  <pic:spPr>
                    <a:xfrm>
                      <a:off x="0" y="0"/>
                      <a:ext cx="5242560" cy="472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62478D" w14:textId="2D31F7E6" w:rsidR="00E740FC" w:rsidRPr="003D2FED" w:rsidRDefault="00983973" w:rsidP="00983973">
      <w:pPr>
        <w:pStyle w:val="Caption"/>
        <w:rPr>
          <w:lang w:bidi="ar-EG"/>
        </w:rPr>
      </w:pPr>
      <w:bookmarkStart w:id="72" w:name="_Toc229057501"/>
      <w:r>
        <w:t xml:space="preserve">Figure </w:t>
      </w:r>
      <w:r w:rsidR="002741FA">
        <w:t>6</w:t>
      </w:r>
      <w:r>
        <w:t xml:space="preserve"> - </w:t>
      </w:r>
      <w:r w:rsidR="00536038">
        <w:t>Knight’s Tour</w:t>
      </w:r>
      <w:r w:rsidR="00536038" w:rsidRPr="009D588F">
        <w:t xml:space="preserve"> </w:t>
      </w:r>
      <w:r w:rsidRPr="009D588F">
        <w:t xml:space="preserve">Validation </w:t>
      </w:r>
      <w:r>
        <w:t>f</w:t>
      </w:r>
      <w:r w:rsidRPr="009D588F">
        <w:t>unction</w:t>
      </w:r>
      <w:bookmarkEnd w:id="72"/>
    </w:p>
    <w:p w14:paraId="385FCA42" w14:textId="77777777" w:rsidR="00E740FC" w:rsidRDefault="00E740FC" w:rsidP="00983973">
      <w:pPr>
        <w:rPr>
          <w:lang w:bidi="ar-EG"/>
        </w:rPr>
      </w:pPr>
      <w:r>
        <w:rPr>
          <w:lang w:bidi="ar-EG"/>
        </w:rPr>
        <w:t>Checks three things at once before allowing a move to (x, y):</w:t>
      </w:r>
    </w:p>
    <w:p w14:paraId="4DDF1E3E" w14:textId="77777777" w:rsidR="00E740FC" w:rsidRDefault="00E740FC" w:rsidP="00885D64">
      <w:pPr>
        <w:pStyle w:val="ListParagraph"/>
        <w:numPr>
          <w:ilvl w:val="0"/>
          <w:numId w:val="78"/>
        </w:numPr>
        <w:rPr>
          <w:lang w:bidi="ar-EG"/>
        </w:rPr>
      </w:pPr>
      <w:r>
        <w:rPr>
          <w:lang w:bidi="ar-EG"/>
        </w:rPr>
        <w:t>x &gt;= 0 &amp;&amp; x &lt; n — row is inside the board</w:t>
      </w:r>
    </w:p>
    <w:p w14:paraId="03980951" w14:textId="77777777" w:rsidR="00E740FC" w:rsidRDefault="00E740FC" w:rsidP="00885D64">
      <w:pPr>
        <w:pStyle w:val="ListParagraph"/>
        <w:numPr>
          <w:ilvl w:val="0"/>
          <w:numId w:val="78"/>
        </w:numPr>
        <w:rPr>
          <w:lang w:bidi="ar-EG"/>
        </w:rPr>
      </w:pPr>
      <w:r>
        <w:rPr>
          <w:lang w:bidi="ar-EG"/>
        </w:rPr>
        <w:t>y &gt;= 0 &amp;&amp; y &lt; n — column is inside the board</w:t>
      </w:r>
    </w:p>
    <w:p w14:paraId="7A93C629" w14:textId="77777777" w:rsidR="00983973" w:rsidRDefault="00E740FC" w:rsidP="00885D64">
      <w:pPr>
        <w:pStyle w:val="ListParagraph"/>
        <w:numPr>
          <w:ilvl w:val="0"/>
          <w:numId w:val="78"/>
        </w:numPr>
        <w:rPr>
          <w:lang w:bidi="ar-EG"/>
        </w:rPr>
      </w:pPr>
      <w:r>
        <w:rPr>
          <w:lang w:bidi="ar-EG"/>
        </w:rPr>
        <w:t>board[x][y] == -1 — square has not been visited yet</w:t>
      </w:r>
    </w:p>
    <w:p w14:paraId="6C648E6C" w14:textId="5FC097FE" w:rsidR="00E740FC" w:rsidRDefault="00E740FC" w:rsidP="00885D64">
      <w:pPr>
        <w:pStyle w:val="ListParagraph"/>
        <w:numPr>
          <w:ilvl w:val="0"/>
          <w:numId w:val="78"/>
        </w:numPr>
        <w:rPr>
          <w:lang w:bidi="ar-EG"/>
        </w:rPr>
      </w:pPr>
      <w:r w:rsidRPr="00E33007">
        <w:rPr>
          <w:lang w:bidi="ar-EG"/>
        </w:rPr>
        <w:t>All three must be true. If anyone fails, the move is rejected.</w:t>
      </w:r>
    </w:p>
    <w:p w14:paraId="625B6C42" w14:textId="7C7E7111" w:rsidR="00E33007" w:rsidRDefault="00E33007">
      <w:pPr>
        <w:spacing w:before="0" w:after="160" w:line="259" w:lineRule="auto"/>
        <w:rPr>
          <w:lang w:bidi="ar-EG"/>
        </w:rPr>
      </w:pPr>
      <w:r>
        <w:rPr>
          <w:lang w:bidi="ar-EG"/>
        </w:rPr>
        <w:br w:type="page"/>
      </w:r>
    </w:p>
    <w:p w14:paraId="6DF5FD7C" w14:textId="77777777" w:rsidR="00923215" w:rsidRDefault="00E740FC" w:rsidP="00923215">
      <w:pPr>
        <w:keepNext/>
        <w:jc w:val="center"/>
      </w:pPr>
      <w:r w:rsidRPr="003D2FED">
        <w:rPr>
          <w:noProof/>
          <w:lang w:bidi="ar-EG"/>
        </w:rPr>
        <w:lastRenderedPageBreak/>
        <w:drawing>
          <wp:inline distT="0" distB="0" distL="0" distR="0" wp14:anchorId="29532AA7" wp14:editId="64341297">
            <wp:extent cx="3977985" cy="1272650"/>
            <wp:effectExtent l="76200" t="76200" r="137160" b="137160"/>
            <wp:docPr id="9970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5862" name=""/>
                    <pic:cNvPicPr/>
                  </pic:nvPicPr>
                  <pic:blipFill>
                    <a:blip r:embed="rId17">
                      <a:extLst>
                        <a:ext uri="{28A0092B-C50C-407E-A947-70E740481C1C}">
                          <a14:useLocalDpi xmlns:a14="http://schemas.microsoft.com/office/drawing/2010/main" val="0"/>
                        </a:ext>
                      </a:extLst>
                    </a:blip>
                    <a:stretch>
                      <a:fillRect/>
                    </a:stretch>
                  </pic:blipFill>
                  <pic:spPr>
                    <a:xfrm>
                      <a:off x="0" y="0"/>
                      <a:ext cx="3977985" cy="127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F74868" w14:textId="4D825188" w:rsidR="00E740FC" w:rsidRDefault="00E33007" w:rsidP="00E33007">
      <w:pPr>
        <w:pStyle w:val="Caption"/>
        <w:rPr>
          <w:lang w:bidi="ar-EG"/>
        </w:rPr>
      </w:pPr>
      <w:bookmarkStart w:id="73" w:name="_Toc229057503"/>
      <w:r>
        <w:t>Figure</w:t>
      </w:r>
      <w:r w:rsidR="00D3626C">
        <w:t xml:space="preserve"> </w:t>
      </w:r>
      <w:r w:rsidR="002741FA">
        <w:t>7</w:t>
      </w:r>
      <w:r>
        <w:t xml:space="preserve"> - </w:t>
      </w:r>
      <w:r w:rsidR="00536038" w:rsidRPr="00536038">
        <w:t>Knight’s Tour</w:t>
      </w:r>
      <w:r>
        <w:t xml:space="preserve"> </w:t>
      </w:r>
      <w:r w:rsidRPr="00C202B3">
        <w:t xml:space="preserve">Degree </w:t>
      </w:r>
      <w:r w:rsidR="008A2585">
        <w:t>c</w:t>
      </w:r>
      <w:r w:rsidRPr="00C202B3">
        <w:t>alculation</w:t>
      </w:r>
      <w:bookmarkEnd w:id="73"/>
    </w:p>
    <w:p w14:paraId="62F6DDB3" w14:textId="77777777" w:rsidR="00B05FE9" w:rsidRDefault="00E740FC" w:rsidP="00B05FE9">
      <w:pPr>
        <w:ind w:firstLine="720"/>
        <w:jc w:val="both"/>
        <w:rPr>
          <w:lang w:bidi="ar-EG"/>
        </w:rPr>
      </w:pPr>
      <w:r w:rsidRPr="003D2FED">
        <w:rPr>
          <w:lang w:bidi="ar-EG"/>
        </w:rPr>
        <w:t xml:space="preserve">The core of </w:t>
      </w:r>
      <w:r>
        <w:rPr>
          <w:lang w:bidi="ar-EG"/>
        </w:rPr>
        <w:t>the Algorithm</w:t>
      </w:r>
      <w:r w:rsidRPr="003D2FED">
        <w:rPr>
          <w:lang w:bidi="ar-EG"/>
        </w:rPr>
        <w:t xml:space="preserve"> is implemented in the </w:t>
      </w:r>
      <w:r w:rsidRPr="008B13F5">
        <w:rPr>
          <w:i/>
          <w:iCs/>
          <w:lang w:bidi="ar-EG"/>
        </w:rPr>
        <w:t>countOnward</w:t>
      </w:r>
      <w:r w:rsidRPr="003D2FED">
        <w:rPr>
          <w:lang w:bidi="ar-EG"/>
        </w:rPr>
        <w:t> function. For a given square </w:t>
      </w:r>
      <m:oMath>
        <m:d>
          <m:dPr>
            <m:sepChr m:val=","/>
            <m:ctrlPr>
              <w:rPr>
                <w:rFonts w:ascii="Cambria Math" w:hAnsi="Cambria Math"/>
                <w:lang w:bidi="ar-EG"/>
              </w:rPr>
            </m:ctrlPr>
          </m:dPr>
          <m:e>
            <m:r>
              <w:rPr>
                <w:rFonts w:ascii="Cambria Math" w:hAnsi="Cambria Math"/>
                <w:lang w:bidi="ar-EG"/>
              </w:rPr>
              <m:t>x</m:t>
            </m:r>
          </m:e>
          <m:e>
            <m:r>
              <w:rPr>
                <w:rFonts w:ascii="Cambria Math" w:hAnsi="Cambria Math"/>
                <w:lang w:bidi="ar-EG"/>
              </w:rPr>
              <m:t>y</m:t>
            </m:r>
          </m:e>
        </m:d>
      </m:oMath>
      <w:r w:rsidRPr="003D2FED">
        <w:rPr>
          <w:lang w:bidi="ar-EG"/>
        </w:rPr>
        <w:t xml:space="preserve">, the function determines the number of unvisited squares reachable by a single knight move. </w:t>
      </w:r>
    </w:p>
    <w:p w14:paraId="05D17AA8" w14:textId="3BDB3116" w:rsidR="00E740FC" w:rsidRDefault="00E740FC" w:rsidP="00B05FE9">
      <w:pPr>
        <w:ind w:firstLine="720"/>
        <w:jc w:val="both"/>
        <w:rPr>
          <w:lang w:bidi="ar-EG"/>
        </w:rPr>
      </w:pPr>
      <w:r w:rsidRPr="003D2FED">
        <w:rPr>
          <w:lang w:bidi="ar-EG"/>
        </w:rPr>
        <w:t>It iterates over all eight possible move offsets and counts those that land within the board boundaries and on an unvisited cell. A small count indicates that the square has few remaining onward movements, making it a candidate that should be visited promptly to avoid becoming isolated and causing the tour to fail.</w:t>
      </w:r>
    </w:p>
    <w:p w14:paraId="505B20E6" w14:textId="77777777" w:rsidR="00E740FC" w:rsidRDefault="00E740FC" w:rsidP="003D2FED">
      <w:pPr>
        <w:rPr>
          <w:lang w:bidi="ar-EG"/>
        </w:rPr>
      </w:pPr>
    </w:p>
    <w:p w14:paraId="5309F54A" w14:textId="77777777" w:rsidR="00E740FC" w:rsidRDefault="00E740FC">
      <w:pPr>
        <w:spacing w:after="160" w:line="259" w:lineRule="auto"/>
        <w:rPr>
          <w:lang w:bidi="ar-EG"/>
        </w:rPr>
      </w:pPr>
      <w:r>
        <w:rPr>
          <w:lang w:bidi="ar-EG"/>
        </w:rPr>
        <w:br w:type="page"/>
      </w:r>
    </w:p>
    <w:p w14:paraId="1B027C21" w14:textId="77777777" w:rsidR="00923215" w:rsidRDefault="00E740FC" w:rsidP="00923215">
      <w:pPr>
        <w:keepNext/>
        <w:jc w:val="center"/>
      </w:pPr>
      <w:r w:rsidRPr="003903F6">
        <w:rPr>
          <w:noProof/>
          <w:lang w:bidi="ar-EG"/>
        </w:rPr>
        <w:lastRenderedPageBreak/>
        <w:drawing>
          <wp:inline distT="0" distB="0" distL="0" distR="0" wp14:anchorId="43D87943" wp14:editId="0860EB12">
            <wp:extent cx="3239243" cy="2780466"/>
            <wp:effectExtent l="76200" t="76200" r="132715" b="134620"/>
            <wp:docPr id="52533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4101" name=""/>
                    <pic:cNvPicPr/>
                  </pic:nvPicPr>
                  <pic:blipFill>
                    <a:blip r:embed="rId18">
                      <a:extLst>
                        <a:ext uri="{28A0092B-C50C-407E-A947-70E740481C1C}">
                          <a14:useLocalDpi xmlns:a14="http://schemas.microsoft.com/office/drawing/2010/main" val="0"/>
                        </a:ext>
                      </a:extLst>
                    </a:blip>
                    <a:stretch>
                      <a:fillRect/>
                    </a:stretch>
                  </pic:blipFill>
                  <pic:spPr>
                    <a:xfrm>
                      <a:off x="0" y="0"/>
                      <a:ext cx="3250107" cy="2789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78CAE" w14:textId="135A0F49" w:rsidR="00E740FC" w:rsidRDefault="006F71B7" w:rsidP="00727CE0">
      <w:pPr>
        <w:pStyle w:val="Caption"/>
        <w:rPr>
          <w:lang w:bidi="ar-EG"/>
        </w:rPr>
      </w:pPr>
      <w:bookmarkStart w:id="74" w:name="_Toc229057505"/>
      <w:r>
        <w:t xml:space="preserve">Figure </w:t>
      </w:r>
      <w:r w:rsidR="00B40E4B">
        <w:t>9</w:t>
      </w:r>
      <w:r>
        <w:t xml:space="preserve"> - </w:t>
      </w:r>
      <w:r w:rsidR="000A6210">
        <w:t>Knight’s Tour</w:t>
      </w:r>
      <w:r>
        <w:t xml:space="preserve"> </w:t>
      </w:r>
      <w:r w:rsidRPr="00AC6424">
        <w:t xml:space="preserve">Greedy </w:t>
      </w:r>
      <w:r w:rsidR="00B75B4B">
        <w:t>t</w:t>
      </w:r>
      <w:r w:rsidRPr="00AC6424">
        <w:t xml:space="preserve">our </w:t>
      </w:r>
      <w:r w:rsidR="00B75B4B">
        <w:t>c</w:t>
      </w:r>
      <w:r w:rsidRPr="00AC6424">
        <w:t>onstruction</w:t>
      </w:r>
      <w:bookmarkEnd w:id="74"/>
    </w:p>
    <w:p w14:paraId="528CD5C9" w14:textId="74B453CB" w:rsidR="00E740FC" w:rsidRPr="003903F6" w:rsidRDefault="00E740FC" w:rsidP="00885D64">
      <w:pPr>
        <w:pStyle w:val="ListParagraph"/>
        <w:numPr>
          <w:ilvl w:val="0"/>
          <w:numId w:val="79"/>
        </w:numPr>
        <w:jc w:val="both"/>
        <w:rPr>
          <w:lang w:bidi="ar-EG"/>
        </w:rPr>
      </w:pPr>
      <w:r w:rsidRPr="003903F6">
        <w:rPr>
          <w:lang w:bidi="ar-EG"/>
        </w:rPr>
        <w:t>The initialization phase begins with a double loop that resets every cell of the board to -1, indicating an unvisited state. The knight is then placed at the user</w:t>
      </w:r>
      <w:r w:rsidRPr="003903F6">
        <w:rPr>
          <w:lang w:bidi="ar-EG"/>
        </w:rPr>
        <w:noBreakHyphen/>
        <w:t>specified starting square, which is marked with 0 to denote the first visited square. A counter </w:t>
      </w:r>
      <w:r>
        <w:rPr>
          <w:lang w:bidi="ar-EG"/>
        </w:rPr>
        <w:t>“</w:t>
      </w:r>
      <w:r w:rsidRPr="00727CE0">
        <w:rPr>
          <w:i/>
          <w:iCs/>
          <w:lang w:bidi="ar-EG"/>
        </w:rPr>
        <w:t>moves”</w:t>
      </w:r>
      <w:r w:rsidRPr="003903F6">
        <w:rPr>
          <w:lang w:bidi="ar-EG"/>
        </w:rPr>
        <w:t xml:space="preserve"> records the number of successfully completed moves.</w:t>
      </w:r>
    </w:p>
    <w:p w14:paraId="7FF27368" w14:textId="4A352AB6" w:rsidR="00E740FC" w:rsidRDefault="00E740FC" w:rsidP="00885D64">
      <w:pPr>
        <w:pStyle w:val="ListParagraph"/>
        <w:numPr>
          <w:ilvl w:val="0"/>
          <w:numId w:val="79"/>
        </w:numPr>
        <w:jc w:val="both"/>
        <w:rPr>
          <w:lang w:bidi="ar-EG"/>
        </w:rPr>
      </w:pPr>
      <w:r w:rsidRPr="003903F6">
        <w:rPr>
          <w:lang w:bidi="ar-EG"/>
        </w:rPr>
        <w:t>The main loop executes exactly </w:t>
      </w:r>
      <m:oMath>
        <m:r>
          <w:rPr>
            <w:rFonts w:ascii="Cambria Math" w:hAnsi="Cambria Math"/>
            <w:lang w:bidi="ar-EG"/>
          </w:rPr>
          <m:t>n×n-1</m:t>
        </m:r>
      </m:oMath>
      <w:r w:rsidRPr="003903F6">
        <w:rPr>
          <w:lang w:bidi="ar-EG"/>
        </w:rPr>
        <w:t> iterations, as the first square is already occupied. The variable </w:t>
      </w:r>
      <w:r w:rsidRPr="00727CE0">
        <w:rPr>
          <w:b/>
          <w:bCs/>
          <w:i/>
          <w:iCs/>
          <w:lang w:bidi="ar-EG"/>
        </w:rPr>
        <w:t>minDegree</w:t>
      </w:r>
      <w:r w:rsidRPr="003903F6">
        <w:rPr>
          <w:lang w:bidi="ar-EG"/>
        </w:rPr>
        <w:t xml:space="preserve"> is initialized to 9 because the maximum possible number of onward moves from any square is 8; thus, any valid candidate will immediately yield a smaller value. </w:t>
      </w:r>
    </w:p>
    <w:p w14:paraId="1342527F" w14:textId="53499DBD" w:rsidR="00E740FC" w:rsidRPr="003903F6" w:rsidRDefault="00E740FC" w:rsidP="00885D64">
      <w:pPr>
        <w:pStyle w:val="ListParagraph"/>
        <w:numPr>
          <w:ilvl w:val="0"/>
          <w:numId w:val="79"/>
        </w:numPr>
        <w:jc w:val="both"/>
        <w:rPr>
          <w:lang w:bidi="ar-EG"/>
        </w:rPr>
      </w:pPr>
      <w:r w:rsidRPr="003903F6">
        <w:rPr>
          <w:lang w:bidi="ar-EG"/>
        </w:rPr>
        <w:t xml:space="preserve">The </w:t>
      </w:r>
      <w:r w:rsidRPr="00727CE0">
        <w:rPr>
          <w:b/>
          <w:bCs/>
          <w:i/>
          <w:iCs/>
          <w:lang w:bidi="ar-EG"/>
        </w:rPr>
        <w:t>variables</w:t>
      </w:r>
      <w:r w:rsidRPr="003903F6">
        <w:rPr>
          <w:lang w:bidi="ar-EG"/>
        </w:rPr>
        <w:t> </w:t>
      </w:r>
      <w:r w:rsidRPr="00727CE0">
        <w:rPr>
          <w:b/>
          <w:bCs/>
          <w:i/>
          <w:iCs/>
          <w:lang w:bidi="ar-EG"/>
        </w:rPr>
        <w:t>nextX</w:t>
      </w:r>
      <w:r w:rsidRPr="003903F6">
        <w:rPr>
          <w:lang w:bidi="ar-EG"/>
        </w:rPr>
        <w:t> and </w:t>
      </w:r>
      <w:r w:rsidRPr="00727CE0">
        <w:rPr>
          <w:b/>
          <w:bCs/>
          <w:i/>
          <w:iCs/>
          <w:lang w:bidi="ar-EG"/>
        </w:rPr>
        <w:t>nextY</w:t>
      </w:r>
      <w:r w:rsidRPr="003903F6">
        <w:rPr>
          <w:lang w:bidi="ar-EG"/>
        </w:rPr>
        <w:t> are set to -1 to serve as a sentinel indicating that no valid move has yet been found.</w:t>
      </w:r>
    </w:p>
    <w:p w14:paraId="72639366" w14:textId="37AF1872" w:rsidR="00E740FC" w:rsidRPr="003903F6" w:rsidRDefault="00E740FC" w:rsidP="00885D64">
      <w:pPr>
        <w:pStyle w:val="ListParagraph"/>
        <w:numPr>
          <w:ilvl w:val="0"/>
          <w:numId w:val="79"/>
        </w:numPr>
        <w:jc w:val="both"/>
        <w:rPr>
          <w:lang w:bidi="ar-EG"/>
        </w:rPr>
      </w:pPr>
      <w:r w:rsidRPr="003903F6">
        <w:rPr>
          <w:lang w:bidi="ar-EG"/>
        </w:rPr>
        <w:t>Within each iteration, the algorithm examines all eight possible knight jumps from the current position. For each neighbor that lies inside the board and remains unvisited, the function </w:t>
      </w:r>
      <w:r w:rsidRPr="00727CE0">
        <w:rPr>
          <w:b/>
          <w:bCs/>
          <w:i/>
          <w:iCs/>
          <w:lang w:bidi="ar-EG"/>
        </w:rPr>
        <w:t>countOnward</w:t>
      </w:r>
      <w:r w:rsidRPr="003903F6">
        <w:rPr>
          <w:lang w:bidi="ar-EG"/>
        </w:rPr>
        <w:t> computes its degree (the number of unvisited squares reachable from that neighbor).</w:t>
      </w:r>
    </w:p>
    <w:p w14:paraId="711A91E9" w14:textId="4599C889" w:rsidR="00E740FC" w:rsidRPr="003903F6" w:rsidRDefault="00E740FC" w:rsidP="00885D64">
      <w:pPr>
        <w:pStyle w:val="ListParagraph"/>
        <w:numPr>
          <w:ilvl w:val="0"/>
          <w:numId w:val="79"/>
        </w:numPr>
        <w:jc w:val="both"/>
        <w:rPr>
          <w:lang w:bidi="ar-EG"/>
        </w:rPr>
      </w:pPr>
      <w:r w:rsidRPr="003903F6">
        <w:rPr>
          <w:lang w:bidi="ar-EG"/>
        </w:rPr>
        <w:t>If this degree is lower than the current minimum, the candidate coordinates are stored in </w:t>
      </w:r>
      <w:r w:rsidRPr="00727CE0">
        <w:rPr>
          <w:b/>
          <w:bCs/>
          <w:i/>
          <w:iCs/>
          <w:lang w:bidi="ar-EG"/>
        </w:rPr>
        <w:t>nextX</w:t>
      </w:r>
      <w:r w:rsidRPr="003903F6">
        <w:rPr>
          <w:lang w:bidi="ar-EG"/>
        </w:rPr>
        <w:t> and </w:t>
      </w:r>
      <w:r w:rsidRPr="00727CE0">
        <w:rPr>
          <w:b/>
          <w:bCs/>
          <w:i/>
          <w:iCs/>
          <w:lang w:bidi="ar-EG"/>
        </w:rPr>
        <w:t>nextY</w:t>
      </w:r>
      <w:r w:rsidRPr="003903F6">
        <w:rPr>
          <w:lang w:bidi="ar-EG"/>
        </w:rPr>
        <w:t>. After evaluating all eight directions, (</w:t>
      </w:r>
      <w:r w:rsidRPr="00727CE0">
        <w:rPr>
          <w:b/>
          <w:bCs/>
          <w:i/>
          <w:iCs/>
          <w:lang w:bidi="ar-EG"/>
        </w:rPr>
        <w:t>nextX</w:t>
      </w:r>
      <w:r w:rsidRPr="003903F6">
        <w:rPr>
          <w:lang w:bidi="ar-EG"/>
        </w:rPr>
        <w:t xml:space="preserve">, </w:t>
      </w:r>
      <w:r w:rsidRPr="00727CE0">
        <w:rPr>
          <w:b/>
          <w:bCs/>
          <w:i/>
          <w:iCs/>
          <w:lang w:bidi="ar-EG"/>
        </w:rPr>
        <w:t>nextY</w:t>
      </w:r>
      <w:r w:rsidRPr="003903F6">
        <w:rPr>
          <w:lang w:bidi="ar-EG"/>
        </w:rPr>
        <w:t>) refers to the most constrained reachable square</w:t>
      </w:r>
      <w:r w:rsidR="00727CE0">
        <w:rPr>
          <w:lang w:bidi="ar-EG"/>
        </w:rPr>
        <w:t>.</w:t>
      </w:r>
    </w:p>
    <w:p w14:paraId="235C7A2D" w14:textId="55FD3DC9" w:rsidR="004F1D90" w:rsidRDefault="00E740FC" w:rsidP="00885D64">
      <w:pPr>
        <w:pStyle w:val="ListParagraph"/>
        <w:numPr>
          <w:ilvl w:val="0"/>
          <w:numId w:val="79"/>
        </w:numPr>
        <w:jc w:val="both"/>
        <w:rPr>
          <w:rFonts w:eastAsiaTheme="minorEastAsia"/>
          <w:lang w:bidi="ar-EG"/>
        </w:rPr>
      </w:pPr>
      <w:r w:rsidRPr="003903F6">
        <w:rPr>
          <w:lang w:bidi="ar-EG"/>
        </w:rPr>
        <w:t>If </w:t>
      </w:r>
      <w:r w:rsidRPr="00727CE0">
        <w:rPr>
          <w:b/>
          <w:bCs/>
          <w:i/>
          <w:iCs/>
          <w:lang w:bidi="ar-EG"/>
        </w:rPr>
        <w:t>nextX</w:t>
      </w:r>
      <w:r w:rsidRPr="003903F6">
        <w:rPr>
          <w:lang w:bidi="ar-EG"/>
        </w:rPr>
        <w:t> remains -1 after the loop, no valid move exists; the knight is stuck, and the function returns the current value of moves (a partial tour). Otherwise, the knight moves to the selected square, records the step number in the board array, and increments moves. Upon completing a full tour, moves will equal </w:t>
      </w:r>
      <m:oMath>
        <m:r>
          <w:rPr>
            <w:rFonts w:ascii="Cambria Math" w:hAnsi="Cambria Math"/>
            <w:lang w:bidi="ar-EG"/>
          </w:rPr>
          <m:t>n×n-1</m:t>
        </m:r>
      </m:oMath>
    </w:p>
    <w:p w14:paraId="68A10E6B" w14:textId="105842A5" w:rsidR="00E740FC" w:rsidRDefault="00E740FC" w:rsidP="00086901">
      <w:pPr>
        <w:pStyle w:val="Heading2"/>
      </w:pPr>
      <w:bookmarkStart w:id="75" w:name="_Toc226693039"/>
      <w:bookmarkStart w:id="76" w:name="_Toc229070073"/>
      <w:r>
        <w:lastRenderedPageBreak/>
        <w:t>2.6 Algorithm analysis</w:t>
      </w:r>
      <w:bookmarkEnd w:id="76"/>
      <w:r>
        <w:t xml:space="preserve"> </w:t>
      </w:r>
      <w:bookmarkEnd w:id="75"/>
    </w:p>
    <w:p w14:paraId="05B31470" w14:textId="71D0F963" w:rsidR="00E740FC" w:rsidRPr="00200A38" w:rsidRDefault="00E740FC" w:rsidP="00885D64">
      <w:pPr>
        <w:numPr>
          <w:ilvl w:val="0"/>
          <w:numId w:val="8"/>
        </w:numPr>
        <w:spacing w:before="0" w:after="0" w:line="240" w:lineRule="auto"/>
        <w:rPr>
          <w:lang w:bidi="ar-EG"/>
        </w:rPr>
      </w:pPr>
      <w:r w:rsidRPr="00200A38">
        <w:rPr>
          <w:lang w:bidi="ar-EG"/>
        </w:rPr>
        <w:t>Time: </w:t>
      </w:r>
      <m:oMath>
        <m:r>
          <w:rPr>
            <w:rFonts w:ascii="Cambria Math" w:hAnsi="Cambria Math"/>
            <w:lang w:bidi="ar-EG"/>
          </w:rPr>
          <m:t>O</m:t>
        </m:r>
        <m:d>
          <m:dPr>
            <m:ctrlPr>
              <w:rPr>
                <w:rFonts w:ascii="Cambria Math" w:hAnsi="Cambria Math"/>
                <w:i/>
                <w:lang w:bidi="ar-EG"/>
              </w:rPr>
            </m:ctrlPr>
          </m:dPr>
          <m:e>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e>
        </m:d>
      </m:oMath>
      <w:r w:rsidRPr="00200A38">
        <w:rPr>
          <w:lang w:bidi="ar-EG"/>
        </w:rPr>
        <w:t> – each of the </w:t>
      </w:r>
      <m:oMath>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oMath>
      <w:r w:rsidRPr="00200A38">
        <w:rPr>
          <w:lang w:bidi="ar-EG"/>
        </w:rPr>
        <w:t> steps examine at most 8 neighbors and counts their onward moves (each also ≤8 checks).</w:t>
      </w:r>
    </w:p>
    <w:p w14:paraId="4223BFF0" w14:textId="13014A4B" w:rsidR="00E740FC" w:rsidRDefault="00E740FC" w:rsidP="00885D64">
      <w:pPr>
        <w:numPr>
          <w:ilvl w:val="0"/>
          <w:numId w:val="8"/>
        </w:numPr>
        <w:spacing w:before="0" w:after="0" w:line="240" w:lineRule="auto"/>
        <w:rPr>
          <w:lang w:bidi="ar-EG"/>
        </w:rPr>
      </w:pPr>
      <w:r w:rsidRPr="00200A38">
        <w:rPr>
          <w:lang w:bidi="ar-EG"/>
        </w:rPr>
        <w:t>Space: </w:t>
      </w:r>
      <m:oMath>
        <m:r>
          <w:rPr>
            <w:rFonts w:ascii="Cambria Math" w:hAnsi="Cambria Math"/>
            <w:lang w:bidi="ar-EG"/>
          </w:rPr>
          <m:t>O</m:t>
        </m:r>
        <m:d>
          <m:dPr>
            <m:ctrlPr>
              <w:rPr>
                <w:rFonts w:ascii="Cambria Math" w:hAnsi="Cambria Math"/>
                <w:i/>
                <w:lang w:bidi="ar-EG"/>
              </w:rPr>
            </m:ctrlPr>
          </m:dPr>
          <m:e>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e>
        </m:d>
      </m:oMath>
      <w:r w:rsidRPr="00200A38">
        <w:rPr>
          <w:lang w:bidi="ar-EG"/>
        </w:rPr>
        <w:t> for the visited matrix and tour storage.</w:t>
      </w:r>
    </w:p>
    <w:p w14:paraId="70873D51" w14:textId="77777777" w:rsidR="00E740FC" w:rsidRDefault="00E740FC" w:rsidP="000E3491">
      <w:pPr>
        <w:pStyle w:val="Heading2"/>
      </w:pPr>
      <w:bookmarkStart w:id="77" w:name="_Toc226693041"/>
      <w:bookmarkStart w:id="78" w:name="_Toc229070074"/>
      <w:r>
        <w:t>2.7 Answers to task questions</w:t>
      </w:r>
      <w:bookmarkEnd w:id="77"/>
      <w:bookmarkEnd w:id="78"/>
    </w:p>
    <w:p w14:paraId="0F48322F" w14:textId="77777777" w:rsidR="00E740FC" w:rsidRDefault="00E740FC" w:rsidP="000E3491">
      <w:r>
        <w:t xml:space="preserve">1) </w:t>
      </w:r>
      <w:r w:rsidRPr="00D722B1">
        <w:t>Yes — a closed knight's tour on 8×8 exists</w:t>
      </w:r>
    </w:p>
    <w:p w14:paraId="5FB9DBF6" w14:textId="77777777" w:rsidR="00E740FC" w:rsidRDefault="00E740FC" w:rsidP="000E3491">
      <w:r>
        <w:t>2)</w:t>
      </w:r>
      <w:r w:rsidRPr="00D722B1">
        <w:rPr>
          <w:b/>
          <w:bCs/>
        </w:rPr>
        <w:t xml:space="preserve"> Closed tours exist for all even n ≥ </w:t>
      </w:r>
      <w:r>
        <w:rPr>
          <w:b/>
          <w:bCs/>
        </w:rPr>
        <w:t>6</w:t>
      </w:r>
      <w:r w:rsidRPr="00D722B1">
        <w:rPr>
          <w:b/>
          <w:bCs/>
        </w:rPr>
        <w:t>.</w:t>
      </w:r>
      <w:r w:rsidRPr="00D722B1">
        <w:t xml:space="preserve"> They are provably impossible for all odd n (parity argument) and for n ≤ 4 (small-board arguments). So every n &gt; 8 that is even supports a closed tour, while every odd n &gt; 8 supports only an open tour.</w:t>
      </w:r>
    </w:p>
    <w:p w14:paraId="7838509E" w14:textId="77777777" w:rsidR="00E740FC" w:rsidRDefault="00E740FC" w:rsidP="000E3491">
      <w:r>
        <w:t xml:space="preserve">3) Greedy algorithm is designed above </w:t>
      </w:r>
    </w:p>
    <w:p w14:paraId="2379BEF4" w14:textId="07134670" w:rsidR="00E740FC" w:rsidRPr="00AA3E8E" w:rsidRDefault="00E740FC" w:rsidP="000E3491">
      <w:r>
        <w:t>4)</w:t>
      </w:r>
      <w:r w:rsidRPr="00AA3E8E">
        <w:rPr>
          <w:b/>
          <w:bCs/>
        </w:rPr>
        <w:t xml:space="preserve"> </w:t>
      </w:r>
      <w:r w:rsidRPr="00D722B1">
        <w:rPr>
          <w:b/>
          <w:bCs/>
        </w:rPr>
        <w:t>Cases for all n</w:t>
      </w:r>
      <w:r>
        <w:rPr>
          <w:b/>
          <w:bCs/>
        </w:rPr>
        <w:t>:</w:t>
      </w:r>
      <w:r w:rsidR="009E4D73">
        <w:rPr>
          <w:b/>
          <w:bCs/>
        </w:rPr>
        <w:t xml:space="preserve"> </w:t>
      </w:r>
    </w:p>
    <w:p w14:paraId="4EBB8727" w14:textId="73E49477" w:rsidR="00923215" w:rsidRDefault="00923215" w:rsidP="00923215">
      <w:pPr>
        <w:pStyle w:val="Caption"/>
        <w:keepNext/>
      </w:pPr>
      <w:bookmarkStart w:id="79" w:name="_Toc229058103"/>
      <w:r>
        <w:t xml:space="preserve">Table </w:t>
      </w:r>
      <w:fldSimple w:instr=" SEQ Table \* ARABIC ">
        <w:r w:rsidR="00302A3E">
          <w:rPr>
            <w:noProof/>
          </w:rPr>
          <w:t>4</w:t>
        </w:r>
      </w:fldSimple>
      <w:r w:rsidR="009E4D73">
        <w:t xml:space="preserve"> - Knight’s Tour cases for all n</w:t>
      </w:r>
      <w:bookmarkEnd w:id="79"/>
    </w:p>
    <w:tbl>
      <w:tblPr>
        <w:tblStyle w:val="GridTable4"/>
        <w:tblpPr w:leftFromText="180" w:rightFromText="180" w:vertAnchor="text" w:horzAnchor="margin" w:tblpXSpec="right" w:tblpY="33"/>
        <w:tblW w:w="9445" w:type="dxa"/>
        <w:tblLook w:val="04A0" w:firstRow="1" w:lastRow="0" w:firstColumn="1" w:lastColumn="0" w:noHBand="0" w:noVBand="1"/>
      </w:tblPr>
      <w:tblGrid>
        <w:gridCol w:w="1858"/>
        <w:gridCol w:w="2546"/>
        <w:gridCol w:w="2793"/>
        <w:gridCol w:w="2248"/>
      </w:tblGrid>
      <w:tr w:rsidR="00E740FC" w:rsidRPr="00D722B1" w14:paraId="32CB2043" w14:textId="77777777" w:rsidTr="00A90A1F">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top w:val="single" w:sz="4" w:space="0" w:color="auto"/>
              <w:left w:val="single" w:sz="4" w:space="0" w:color="auto"/>
              <w:right w:val="single" w:sz="4" w:space="0" w:color="auto"/>
            </w:tcBorders>
            <w:noWrap/>
            <w:vAlign w:val="center"/>
            <w:hideMark/>
          </w:tcPr>
          <w:p w14:paraId="109F4C5E" w14:textId="77777777" w:rsidR="00E740FC" w:rsidRPr="00D722B1" w:rsidRDefault="00E740FC" w:rsidP="00A90A1F">
            <w:pPr>
              <w:jc w:val="center"/>
            </w:pPr>
            <w:r w:rsidRPr="00D722B1">
              <w:t>n</w:t>
            </w:r>
          </w:p>
        </w:tc>
        <w:tc>
          <w:tcPr>
            <w:tcW w:w="0" w:type="auto"/>
            <w:tcBorders>
              <w:top w:val="single" w:sz="4" w:space="0" w:color="auto"/>
              <w:left w:val="single" w:sz="4" w:space="0" w:color="auto"/>
              <w:right w:val="single" w:sz="4" w:space="0" w:color="auto"/>
            </w:tcBorders>
            <w:noWrap/>
            <w:vAlign w:val="center"/>
            <w:hideMark/>
          </w:tcPr>
          <w:p w14:paraId="4A416EB1" w14:textId="77777777" w:rsidR="00E740FC" w:rsidRPr="00D722B1" w:rsidRDefault="00E740FC" w:rsidP="00A90A1F">
            <w:pPr>
              <w:jc w:val="center"/>
              <w:cnfStyle w:val="100000000000" w:firstRow="1" w:lastRow="0" w:firstColumn="0" w:lastColumn="0" w:oddVBand="0" w:evenVBand="0" w:oddHBand="0" w:evenHBand="0" w:firstRowFirstColumn="0" w:firstRowLastColumn="0" w:lastRowFirstColumn="0" w:lastRowLastColumn="0"/>
            </w:pPr>
            <w:r w:rsidRPr="00D722B1">
              <w:t>Open tour</w:t>
            </w:r>
          </w:p>
        </w:tc>
        <w:tc>
          <w:tcPr>
            <w:tcW w:w="0" w:type="auto"/>
            <w:tcBorders>
              <w:top w:val="single" w:sz="4" w:space="0" w:color="auto"/>
              <w:left w:val="single" w:sz="4" w:space="0" w:color="auto"/>
              <w:right w:val="single" w:sz="4" w:space="0" w:color="auto"/>
            </w:tcBorders>
            <w:noWrap/>
            <w:vAlign w:val="center"/>
            <w:hideMark/>
          </w:tcPr>
          <w:p w14:paraId="4B404D26" w14:textId="77777777" w:rsidR="00E740FC" w:rsidRPr="00D722B1" w:rsidRDefault="00E740FC" w:rsidP="00A90A1F">
            <w:pPr>
              <w:jc w:val="center"/>
              <w:cnfStyle w:val="100000000000" w:firstRow="1" w:lastRow="0" w:firstColumn="0" w:lastColumn="0" w:oddVBand="0" w:evenVBand="0" w:oddHBand="0" w:evenHBand="0" w:firstRowFirstColumn="0" w:firstRowLastColumn="0" w:lastRowFirstColumn="0" w:lastRowLastColumn="0"/>
            </w:pPr>
            <w:r w:rsidRPr="00D722B1">
              <w:t>Closed tour</w:t>
            </w:r>
          </w:p>
        </w:tc>
        <w:tc>
          <w:tcPr>
            <w:tcW w:w="2248" w:type="dxa"/>
            <w:tcBorders>
              <w:top w:val="single" w:sz="4" w:space="0" w:color="auto"/>
              <w:left w:val="single" w:sz="4" w:space="0" w:color="auto"/>
              <w:right w:val="single" w:sz="4" w:space="0" w:color="auto"/>
            </w:tcBorders>
            <w:noWrap/>
            <w:vAlign w:val="center"/>
            <w:hideMark/>
          </w:tcPr>
          <w:p w14:paraId="7CDC8444" w14:textId="77777777" w:rsidR="00E740FC" w:rsidRPr="00D722B1" w:rsidRDefault="00E740FC" w:rsidP="00A90A1F">
            <w:pPr>
              <w:jc w:val="center"/>
              <w:cnfStyle w:val="100000000000" w:firstRow="1" w:lastRow="0" w:firstColumn="0" w:lastColumn="0" w:oddVBand="0" w:evenVBand="0" w:oddHBand="0" w:evenHBand="0" w:firstRowFirstColumn="0" w:firstRowLastColumn="0" w:lastRowFirstColumn="0" w:lastRowLastColumn="0"/>
            </w:pPr>
            <w:r w:rsidRPr="00D722B1">
              <w:t>Min moves</w:t>
            </w:r>
          </w:p>
        </w:tc>
      </w:tr>
      <w:tr w:rsidR="00E740FC" w:rsidRPr="00D722B1" w14:paraId="0E14231C" w14:textId="77777777" w:rsidTr="00A90A1F">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5A1720C" w14:textId="77777777" w:rsidR="00E740FC" w:rsidRPr="00D722B1" w:rsidRDefault="00E740FC" w:rsidP="00A90A1F">
            <w:pPr>
              <w:jc w:val="center"/>
            </w:pPr>
            <w:r w:rsidRPr="00D722B1">
              <w:t>2</w:t>
            </w:r>
          </w:p>
        </w:tc>
        <w:tc>
          <w:tcPr>
            <w:tcW w:w="0" w:type="auto"/>
            <w:tcBorders>
              <w:left w:val="single" w:sz="4" w:space="0" w:color="auto"/>
              <w:right w:val="single" w:sz="4" w:space="0" w:color="auto"/>
            </w:tcBorders>
            <w:vAlign w:val="center"/>
            <w:hideMark/>
          </w:tcPr>
          <w:p w14:paraId="0DA109A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0" w:type="auto"/>
            <w:tcBorders>
              <w:left w:val="single" w:sz="4" w:space="0" w:color="auto"/>
              <w:right w:val="single" w:sz="4" w:space="0" w:color="auto"/>
            </w:tcBorders>
            <w:vAlign w:val="center"/>
            <w:hideMark/>
          </w:tcPr>
          <w:p w14:paraId="75FD3173"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0D5EEF6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w:t>
            </w:r>
          </w:p>
        </w:tc>
      </w:tr>
      <w:tr w:rsidR="00E740FC" w:rsidRPr="00D722B1" w14:paraId="7DF669E6"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5939BF9" w14:textId="77777777" w:rsidR="00E740FC" w:rsidRPr="00D722B1" w:rsidRDefault="00E740FC" w:rsidP="00A90A1F">
            <w:pPr>
              <w:jc w:val="center"/>
            </w:pPr>
            <w:r w:rsidRPr="00D722B1">
              <w:t>3</w:t>
            </w:r>
          </w:p>
        </w:tc>
        <w:tc>
          <w:tcPr>
            <w:tcW w:w="0" w:type="auto"/>
            <w:tcBorders>
              <w:left w:val="single" w:sz="4" w:space="0" w:color="auto"/>
              <w:right w:val="single" w:sz="4" w:space="0" w:color="auto"/>
            </w:tcBorders>
            <w:vAlign w:val="center"/>
            <w:hideMark/>
          </w:tcPr>
          <w:p w14:paraId="7AD37F23"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1EC16032"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B942904"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7</w:t>
            </w:r>
          </w:p>
        </w:tc>
      </w:tr>
      <w:tr w:rsidR="00E740FC" w:rsidRPr="00D722B1" w14:paraId="65F09A6E" w14:textId="77777777" w:rsidTr="00A90A1F">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714988AC" w14:textId="77777777" w:rsidR="00E740FC" w:rsidRPr="00D722B1" w:rsidRDefault="00E740FC" w:rsidP="00A90A1F">
            <w:pPr>
              <w:jc w:val="center"/>
            </w:pPr>
            <w:r w:rsidRPr="00D722B1">
              <w:t>4</w:t>
            </w:r>
          </w:p>
        </w:tc>
        <w:tc>
          <w:tcPr>
            <w:tcW w:w="0" w:type="auto"/>
            <w:tcBorders>
              <w:left w:val="single" w:sz="4" w:space="0" w:color="auto"/>
              <w:right w:val="single" w:sz="4" w:space="0" w:color="auto"/>
            </w:tcBorders>
            <w:vAlign w:val="center"/>
            <w:hideMark/>
          </w:tcPr>
          <w:p w14:paraId="2D0D32E2"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E65E071"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55602EC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15</w:t>
            </w:r>
          </w:p>
        </w:tc>
      </w:tr>
      <w:tr w:rsidR="00E740FC" w:rsidRPr="00D722B1" w14:paraId="1E18188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A6168FE" w14:textId="77777777" w:rsidR="00E740FC" w:rsidRPr="00D722B1" w:rsidRDefault="00E740FC" w:rsidP="00A90A1F">
            <w:pPr>
              <w:jc w:val="center"/>
            </w:pPr>
            <w:r w:rsidRPr="00D722B1">
              <w:t>5</w:t>
            </w:r>
          </w:p>
        </w:tc>
        <w:tc>
          <w:tcPr>
            <w:tcW w:w="0" w:type="auto"/>
            <w:tcBorders>
              <w:left w:val="single" w:sz="4" w:space="0" w:color="auto"/>
              <w:right w:val="single" w:sz="4" w:space="0" w:color="auto"/>
            </w:tcBorders>
            <w:vAlign w:val="center"/>
            <w:hideMark/>
          </w:tcPr>
          <w:p w14:paraId="6605BBDA"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5048366"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1931946F"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24</w:t>
            </w:r>
          </w:p>
        </w:tc>
      </w:tr>
      <w:tr w:rsidR="00E740FC" w:rsidRPr="00D722B1" w14:paraId="3429F262"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D71C158" w14:textId="77777777" w:rsidR="00E740FC" w:rsidRPr="00D722B1" w:rsidRDefault="00E740FC" w:rsidP="00A90A1F">
            <w:pPr>
              <w:jc w:val="center"/>
            </w:pPr>
            <w:r w:rsidRPr="00D722B1">
              <w:t>6</w:t>
            </w:r>
          </w:p>
        </w:tc>
        <w:tc>
          <w:tcPr>
            <w:tcW w:w="0" w:type="auto"/>
            <w:tcBorders>
              <w:left w:val="single" w:sz="4" w:space="0" w:color="auto"/>
              <w:right w:val="single" w:sz="4" w:space="0" w:color="auto"/>
            </w:tcBorders>
            <w:vAlign w:val="center"/>
            <w:hideMark/>
          </w:tcPr>
          <w:p w14:paraId="30131FB1"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8B39128"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4BD48CCA"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36</w:t>
            </w:r>
          </w:p>
        </w:tc>
      </w:tr>
      <w:tr w:rsidR="00E740FC" w:rsidRPr="00D722B1" w14:paraId="5752994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48445AA4" w14:textId="77777777" w:rsidR="00E740FC" w:rsidRPr="00D722B1" w:rsidRDefault="00E740FC" w:rsidP="00A90A1F">
            <w:pPr>
              <w:jc w:val="center"/>
            </w:pPr>
            <w:r w:rsidRPr="00D722B1">
              <w:t>7</w:t>
            </w:r>
          </w:p>
        </w:tc>
        <w:tc>
          <w:tcPr>
            <w:tcW w:w="0" w:type="auto"/>
            <w:tcBorders>
              <w:left w:val="single" w:sz="4" w:space="0" w:color="auto"/>
              <w:right w:val="single" w:sz="4" w:space="0" w:color="auto"/>
            </w:tcBorders>
            <w:vAlign w:val="center"/>
            <w:hideMark/>
          </w:tcPr>
          <w:p w14:paraId="01561289"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E11B3C9"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82B11B1"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48</w:t>
            </w:r>
          </w:p>
        </w:tc>
      </w:tr>
      <w:tr w:rsidR="00E740FC" w:rsidRPr="00D722B1" w14:paraId="379D662D"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6CF1ACD" w14:textId="77777777" w:rsidR="00E740FC" w:rsidRPr="00D722B1" w:rsidRDefault="00E740FC" w:rsidP="00A90A1F">
            <w:pPr>
              <w:jc w:val="center"/>
            </w:pPr>
            <w:r w:rsidRPr="00D722B1">
              <w:lastRenderedPageBreak/>
              <w:t>8</w:t>
            </w:r>
          </w:p>
        </w:tc>
        <w:tc>
          <w:tcPr>
            <w:tcW w:w="0" w:type="auto"/>
            <w:tcBorders>
              <w:left w:val="single" w:sz="4" w:space="0" w:color="auto"/>
              <w:right w:val="single" w:sz="4" w:space="0" w:color="auto"/>
            </w:tcBorders>
            <w:vAlign w:val="center"/>
            <w:hideMark/>
          </w:tcPr>
          <w:p w14:paraId="2243F46E"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2404DE27"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69CB4EDD"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64</w:t>
            </w:r>
          </w:p>
        </w:tc>
      </w:tr>
      <w:tr w:rsidR="00E740FC" w:rsidRPr="00D722B1" w14:paraId="6156AD98"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2C65A9C9" w14:textId="77777777" w:rsidR="00E740FC" w:rsidRPr="00D722B1" w:rsidRDefault="00E740FC" w:rsidP="00A90A1F">
            <w:pPr>
              <w:jc w:val="center"/>
            </w:pPr>
            <w:r w:rsidRPr="00D722B1">
              <w:t>9</w:t>
            </w:r>
          </w:p>
        </w:tc>
        <w:tc>
          <w:tcPr>
            <w:tcW w:w="0" w:type="auto"/>
            <w:tcBorders>
              <w:left w:val="single" w:sz="4" w:space="0" w:color="auto"/>
              <w:right w:val="single" w:sz="4" w:space="0" w:color="auto"/>
            </w:tcBorders>
            <w:vAlign w:val="center"/>
            <w:hideMark/>
          </w:tcPr>
          <w:p w14:paraId="532F4AE7"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8595350"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5DE0444"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80</w:t>
            </w:r>
          </w:p>
        </w:tc>
      </w:tr>
      <w:tr w:rsidR="00E740FC" w:rsidRPr="00D722B1" w14:paraId="6E54284D" w14:textId="77777777" w:rsidTr="00A90A1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54E9B06" w14:textId="77777777" w:rsidR="00E740FC" w:rsidRPr="00D722B1" w:rsidRDefault="00E740FC" w:rsidP="00A90A1F">
            <w:pPr>
              <w:jc w:val="center"/>
            </w:pPr>
            <w:r w:rsidRPr="00D722B1">
              <w:t>10</w:t>
            </w:r>
          </w:p>
        </w:tc>
        <w:tc>
          <w:tcPr>
            <w:tcW w:w="0" w:type="auto"/>
            <w:tcBorders>
              <w:left w:val="single" w:sz="4" w:space="0" w:color="auto"/>
              <w:right w:val="single" w:sz="4" w:space="0" w:color="auto"/>
            </w:tcBorders>
            <w:vAlign w:val="center"/>
            <w:hideMark/>
          </w:tcPr>
          <w:p w14:paraId="439E2A38"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25C6758B"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49982F1C"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100</w:t>
            </w:r>
          </w:p>
        </w:tc>
      </w:tr>
      <w:tr w:rsidR="00E740FC" w:rsidRPr="00D722B1" w14:paraId="372DE79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2D9AF7BA" w14:textId="77777777" w:rsidR="00E740FC" w:rsidRPr="00D722B1" w:rsidRDefault="00E740FC" w:rsidP="00A90A1F">
            <w:pPr>
              <w:jc w:val="center"/>
            </w:pPr>
            <w:r w:rsidRPr="00D722B1">
              <w:t>≥5 odd</w:t>
            </w:r>
          </w:p>
        </w:tc>
        <w:tc>
          <w:tcPr>
            <w:tcW w:w="0" w:type="auto"/>
            <w:tcBorders>
              <w:left w:val="single" w:sz="4" w:space="0" w:color="auto"/>
              <w:right w:val="single" w:sz="4" w:space="0" w:color="auto"/>
            </w:tcBorders>
            <w:vAlign w:val="center"/>
            <w:hideMark/>
          </w:tcPr>
          <w:p w14:paraId="2D1E67D3"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281C78C"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47D0FAAF"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n²−1</w:t>
            </w:r>
          </w:p>
        </w:tc>
      </w:tr>
      <w:tr w:rsidR="00E740FC" w:rsidRPr="00D722B1" w14:paraId="141D7499"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bottom w:val="single" w:sz="4" w:space="0" w:color="auto"/>
              <w:right w:val="single" w:sz="4" w:space="0" w:color="auto"/>
            </w:tcBorders>
            <w:vAlign w:val="center"/>
            <w:hideMark/>
          </w:tcPr>
          <w:p w14:paraId="771A586E" w14:textId="77777777" w:rsidR="00E740FC" w:rsidRPr="00D722B1" w:rsidRDefault="00E740FC" w:rsidP="00A90A1F">
            <w:pPr>
              <w:jc w:val="center"/>
            </w:pPr>
            <w:r w:rsidRPr="00D722B1">
              <w:t>≥6 even</w:t>
            </w:r>
          </w:p>
        </w:tc>
        <w:tc>
          <w:tcPr>
            <w:tcW w:w="0" w:type="auto"/>
            <w:tcBorders>
              <w:left w:val="single" w:sz="4" w:space="0" w:color="auto"/>
              <w:bottom w:val="single" w:sz="4" w:space="0" w:color="auto"/>
              <w:right w:val="single" w:sz="4" w:space="0" w:color="auto"/>
            </w:tcBorders>
            <w:vAlign w:val="center"/>
            <w:hideMark/>
          </w:tcPr>
          <w:p w14:paraId="48BF663A"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bottom w:val="single" w:sz="4" w:space="0" w:color="auto"/>
              <w:right w:val="single" w:sz="4" w:space="0" w:color="auto"/>
            </w:tcBorders>
            <w:vAlign w:val="center"/>
            <w:hideMark/>
          </w:tcPr>
          <w:p w14:paraId="71C1990E"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bottom w:val="single" w:sz="4" w:space="0" w:color="auto"/>
              <w:right w:val="single" w:sz="4" w:space="0" w:color="auto"/>
            </w:tcBorders>
            <w:vAlign w:val="center"/>
            <w:hideMark/>
          </w:tcPr>
          <w:p w14:paraId="2B19B40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n²</w:t>
            </w:r>
          </w:p>
        </w:tc>
      </w:tr>
    </w:tbl>
    <w:p w14:paraId="490EE08E" w14:textId="77777777" w:rsidR="00E740FC" w:rsidRPr="00D722B1" w:rsidRDefault="00E740FC" w:rsidP="000E3491">
      <w:pPr>
        <w:jc w:val="center"/>
        <w:rPr>
          <w:b/>
          <w:bCs/>
        </w:rPr>
      </w:pPr>
    </w:p>
    <w:p w14:paraId="5AC992A8" w14:textId="77777777" w:rsidR="00E740FC" w:rsidRPr="00D722B1" w:rsidRDefault="00E740FC" w:rsidP="000E3491"/>
    <w:p w14:paraId="020C2687" w14:textId="77777777" w:rsidR="00E740FC" w:rsidRDefault="00E740FC" w:rsidP="000E3491"/>
    <w:p w14:paraId="272EC74F" w14:textId="77777777" w:rsidR="00E740FC" w:rsidRDefault="00E740FC" w:rsidP="000E3491"/>
    <w:p w14:paraId="48A0F95E" w14:textId="77777777" w:rsidR="00E740FC" w:rsidRDefault="00E740FC" w:rsidP="000E3491"/>
    <w:p w14:paraId="628B698E" w14:textId="77777777" w:rsidR="00E740FC" w:rsidRDefault="00E740FC" w:rsidP="000E3491"/>
    <w:p w14:paraId="195D67B2" w14:textId="77777777" w:rsidR="00E740FC" w:rsidRDefault="00E740FC" w:rsidP="000E3491"/>
    <w:p w14:paraId="2F5FDBDA" w14:textId="77777777" w:rsidR="00E740FC" w:rsidRDefault="00E740FC" w:rsidP="000E3491"/>
    <w:p w14:paraId="0B81F8EA" w14:textId="77777777" w:rsidR="00E740FC" w:rsidRDefault="00E740FC" w:rsidP="000E3491"/>
    <w:p w14:paraId="1436DDC3" w14:textId="77777777" w:rsidR="00E740FC" w:rsidRPr="00BA1F4F" w:rsidRDefault="00E740FC" w:rsidP="000E3491"/>
    <w:p w14:paraId="17E63086" w14:textId="77777777" w:rsidR="00E740FC" w:rsidRDefault="00E740FC" w:rsidP="000E3491">
      <w:pPr>
        <w:pStyle w:val="Heading1"/>
        <w:rPr>
          <w:lang w:bidi="ar-EG"/>
        </w:rPr>
      </w:pPr>
    </w:p>
    <w:p w14:paraId="12028148" w14:textId="30B9FDCA" w:rsidR="00E740FC" w:rsidRPr="002762CB" w:rsidRDefault="00E740FC" w:rsidP="002762CB">
      <w:pPr>
        <w:spacing w:after="160" w:line="259" w:lineRule="auto"/>
        <w:rPr>
          <w:lang w:bidi="ar-EG"/>
        </w:rPr>
      </w:pPr>
    </w:p>
    <w:p w14:paraId="05267516" w14:textId="2C54BF52" w:rsidR="00E740FC" w:rsidRDefault="00E740FC" w:rsidP="00A7795A">
      <w:pPr>
        <w:pStyle w:val="Heading2"/>
      </w:pPr>
      <w:bookmarkStart w:id="80" w:name="_Toc226693040"/>
      <w:bookmarkStart w:id="81" w:name="_Toc229070075"/>
      <w:r>
        <w:lastRenderedPageBreak/>
        <w:t>2.8 Sample output</w:t>
      </w:r>
      <w:bookmarkEnd w:id="80"/>
      <w:bookmarkEnd w:id="81"/>
    </w:p>
    <w:p w14:paraId="6BB58AA3" w14:textId="631901E4" w:rsidR="00923215" w:rsidRDefault="00923215" w:rsidP="00923215">
      <w:pPr>
        <w:pStyle w:val="Caption"/>
        <w:keepNext/>
      </w:pPr>
      <w:bookmarkStart w:id="82" w:name="_Toc229058104"/>
      <w:r>
        <w:t xml:space="preserve">Table </w:t>
      </w:r>
      <w:fldSimple w:instr=" SEQ Table \* ARABIC ">
        <w:r w:rsidR="00302A3E">
          <w:rPr>
            <w:noProof/>
          </w:rPr>
          <w:t>5</w:t>
        </w:r>
      </w:fldSimple>
      <w:r w:rsidR="00F454B3">
        <w:t xml:space="preserve"> - Knight’s Tour sample output</w:t>
      </w:r>
      <w:bookmarkEnd w:id="82"/>
      <w:r w:rsidR="00F454B3">
        <w:t xml:space="preserve"> </w:t>
      </w:r>
    </w:p>
    <w:tbl>
      <w:tblPr>
        <w:tblStyle w:val="TableGrid"/>
        <w:tblW w:w="10075" w:type="dxa"/>
        <w:tblInd w:w="-113" w:type="dxa"/>
        <w:tblLayout w:type="fixed"/>
        <w:tblLook w:val="04A0" w:firstRow="1" w:lastRow="0" w:firstColumn="1" w:lastColumn="0" w:noHBand="0" w:noVBand="1"/>
      </w:tblPr>
      <w:tblGrid>
        <w:gridCol w:w="1170"/>
        <w:gridCol w:w="2739"/>
        <w:gridCol w:w="6166"/>
      </w:tblGrid>
      <w:tr w:rsidR="00E740FC" w14:paraId="3C247436" w14:textId="77777777" w:rsidTr="00222BEC">
        <w:trPr>
          <w:trHeight w:val="747"/>
        </w:trPr>
        <w:tc>
          <w:tcPr>
            <w:tcW w:w="1170" w:type="dxa"/>
            <w:shd w:val="clear" w:color="auto" w:fill="BFBFBF" w:themeFill="background1" w:themeFillShade="BF"/>
            <w:vAlign w:val="center"/>
          </w:tcPr>
          <w:p w14:paraId="2F667CDF" w14:textId="77777777" w:rsidR="00E740FC" w:rsidRDefault="00E740FC" w:rsidP="00222BEC">
            <w:pPr>
              <w:jc w:val="center"/>
              <w:rPr>
                <w:lang w:bidi="ar-EG"/>
              </w:rPr>
            </w:pPr>
            <w:r>
              <w:rPr>
                <w:lang w:bidi="ar-EG"/>
              </w:rPr>
              <w:t>Test Case</w:t>
            </w:r>
          </w:p>
        </w:tc>
        <w:tc>
          <w:tcPr>
            <w:tcW w:w="2739" w:type="dxa"/>
            <w:shd w:val="clear" w:color="auto" w:fill="BFBFBF" w:themeFill="background1" w:themeFillShade="BF"/>
            <w:vAlign w:val="center"/>
          </w:tcPr>
          <w:p w14:paraId="09D1537A" w14:textId="77777777" w:rsidR="00E740FC" w:rsidRDefault="00E740FC" w:rsidP="00222BEC">
            <w:pPr>
              <w:jc w:val="center"/>
              <w:rPr>
                <w:lang w:bidi="ar-EG"/>
              </w:rPr>
            </w:pPr>
            <w:r>
              <w:rPr>
                <w:lang w:bidi="ar-EG"/>
              </w:rPr>
              <w:t>Sample Output</w:t>
            </w:r>
          </w:p>
        </w:tc>
        <w:tc>
          <w:tcPr>
            <w:tcW w:w="6166" w:type="dxa"/>
            <w:shd w:val="clear" w:color="auto" w:fill="BFBFBF" w:themeFill="background1" w:themeFillShade="BF"/>
            <w:vAlign w:val="center"/>
          </w:tcPr>
          <w:p w14:paraId="3E7C2857" w14:textId="2ED01F2C" w:rsidR="00E740FC" w:rsidRDefault="00E740FC" w:rsidP="00222BEC">
            <w:pPr>
              <w:jc w:val="center"/>
              <w:rPr>
                <w:lang w:bidi="ar-EG"/>
              </w:rPr>
            </w:pPr>
            <w:r>
              <w:rPr>
                <w:lang w:bidi="ar-EG"/>
              </w:rPr>
              <w:t>Visualiz</w:t>
            </w:r>
            <w:r w:rsidR="00194307">
              <w:rPr>
                <w:lang w:bidi="ar-EG"/>
              </w:rPr>
              <w:t>ation</w:t>
            </w:r>
            <w:r>
              <w:rPr>
                <w:lang w:bidi="ar-EG"/>
              </w:rPr>
              <w:t xml:space="preserve"> (AI generated)</w:t>
            </w:r>
          </w:p>
        </w:tc>
      </w:tr>
      <w:tr w:rsidR="00E740FC" w14:paraId="400D52F1" w14:textId="77777777" w:rsidTr="00222BEC">
        <w:trPr>
          <w:trHeight w:val="2057"/>
        </w:trPr>
        <w:tc>
          <w:tcPr>
            <w:tcW w:w="1170" w:type="dxa"/>
            <w:vAlign w:val="center"/>
          </w:tcPr>
          <w:p w14:paraId="5D8B16F4" w14:textId="77777777" w:rsidR="00E740FC" w:rsidRDefault="00E740FC" w:rsidP="00736CE2">
            <w:pPr>
              <w:jc w:val="center"/>
              <w:rPr>
                <w:lang w:bidi="ar-EG"/>
              </w:rPr>
            </w:pPr>
            <w:r>
              <w:rPr>
                <w:lang w:bidi="ar-EG"/>
              </w:rPr>
              <w:t>1</w:t>
            </w:r>
          </w:p>
        </w:tc>
        <w:tc>
          <w:tcPr>
            <w:tcW w:w="2739" w:type="dxa"/>
            <w:vAlign w:val="center"/>
          </w:tcPr>
          <w:p w14:paraId="3BFC7897" w14:textId="77777777" w:rsidR="00E740FC" w:rsidRDefault="00E740FC" w:rsidP="00736CE2">
            <w:pPr>
              <w:jc w:val="center"/>
              <w:rPr>
                <w:lang w:bidi="ar-EG"/>
              </w:rPr>
            </w:pPr>
            <w:r w:rsidRPr="00736CE2">
              <w:rPr>
                <w:noProof/>
                <w:lang w:bidi="ar-EG"/>
              </w:rPr>
              <w:drawing>
                <wp:anchor distT="0" distB="0" distL="114300" distR="114300" simplePos="0" relativeHeight="251660288" behindDoc="1" locked="0" layoutInCell="1" allowOverlap="1" wp14:anchorId="36ECFB59" wp14:editId="3C73526F">
                  <wp:simplePos x="0" y="0"/>
                  <wp:positionH relativeFrom="column">
                    <wp:posOffset>-12065</wp:posOffset>
                  </wp:positionH>
                  <wp:positionV relativeFrom="paragraph">
                    <wp:posOffset>-1114425</wp:posOffset>
                  </wp:positionV>
                  <wp:extent cx="1696720" cy="1143000"/>
                  <wp:effectExtent l="0" t="0" r="0" b="0"/>
                  <wp:wrapTight wrapText="bothSides">
                    <wp:wrapPolygon edited="0">
                      <wp:start x="0" y="0"/>
                      <wp:lineTo x="0" y="21240"/>
                      <wp:lineTo x="21341" y="21240"/>
                      <wp:lineTo x="21341" y="0"/>
                      <wp:lineTo x="0" y="0"/>
                    </wp:wrapPolygon>
                  </wp:wrapTight>
                  <wp:docPr id="3427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7330" name=""/>
                          <pic:cNvPicPr/>
                        </pic:nvPicPr>
                        <pic:blipFill>
                          <a:blip r:embed="rId19">
                            <a:extLst>
                              <a:ext uri="{28A0092B-C50C-407E-A947-70E740481C1C}">
                                <a14:useLocalDpi xmlns:a14="http://schemas.microsoft.com/office/drawing/2010/main" val="0"/>
                              </a:ext>
                            </a:extLst>
                          </a:blip>
                          <a:stretch>
                            <a:fillRect/>
                          </a:stretch>
                        </pic:blipFill>
                        <pic:spPr>
                          <a:xfrm>
                            <a:off x="0" y="0"/>
                            <a:ext cx="1696720" cy="1143000"/>
                          </a:xfrm>
                          <a:prstGeom prst="rect">
                            <a:avLst/>
                          </a:prstGeom>
                        </pic:spPr>
                      </pic:pic>
                    </a:graphicData>
                  </a:graphic>
                  <wp14:sizeRelH relativeFrom="margin">
                    <wp14:pctWidth>0</wp14:pctWidth>
                  </wp14:sizeRelH>
                  <wp14:sizeRelV relativeFrom="margin">
                    <wp14:pctHeight>0</wp14:pctHeight>
                  </wp14:sizeRelV>
                </wp:anchor>
              </w:drawing>
            </w:r>
          </w:p>
        </w:tc>
        <w:tc>
          <w:tcPr>
            <w:tcW w:w="6166" w:type="dxa"/>
            <w:vAlign w:val="center"/>
          </w:tcPr>
          <w:p w14:paraId="45A749F2" w14:textId="77777777" w:rsidR="00923215" w:rsidRDefault="00E740FC" w:rsidP="00923215">
            <w:pPr>
              <w:keepNext/>
              <w:jc w:val="center"/>
            </w:pPr>
            <w:r w:rsidRPr="002F2DFA">
              <w:rPr>
                <w:noProof/>
                <w:lang w:bidi="ar-EG"/>
              </w:rPr>
              <w:drawing>
                <wp:inline distT="0" distB="0" distL="0" distR="0" wp14:anchorId="2F2E42A5" wp14:editId="1CBF7103">
                  <wp:extent cx="3810000" cy="2159000"/>
                  <wp:effectExtent l="0" t="0" r="0" b="0"/>
                  <wp:docPr id="12714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717" name=""/>
                          <pic:cNvPicPr/>
                        </pic:nvPicPr>
                        <pic:blipFill>
                          <a:blip r:embed="rId20"/>
                          <a:stretch>
                            <a:fillRect/>
                          </a:stretch>
                        </pic:blipFill>
                        <pic:spPr>
                          <a:xfrm>
                            <a:off x="0" y="0"/>
                            <a:ext cx="3810000" cy="2159000"/>
                          </a:xfrm>
                          <a:prstGeom prst="rect">
                            <a:avLst/>
                          </a:prstGeom>
                        </pic:spPr>
                      </pic:pic>
                    </a:graphicData>
                  </a:graphic>
                </wp:inline>
              </w:drawing>
            </w:r>
          </w:p>
          <w:p w14:paraId="3DCCB5C9" w14:textId="10759AF8" w:rsidR="00923215" w:rsidRDefault="00923215" w:rsidP="00923215">
            <w:pPr>
              <w:pStyle w:val="Caption"/>
            </w:pPr>
            <w:bookmarkStart w:id="83" w:name="_Toc229057506"/>
            <w:bookmarkStart w:id="84" w:name="_Toc229070327"/>
            <w:r>
              <w:t xml:space="preserve">Figure </w:t>
            </w:r>
            <w:fldSimple w:instr=" SEQ Figure \* ARABIC ">
              <w:r w:rsidR="00302A3E">
                <w:rPr>
                  <w:noProof/>
                </w:rPr>
                <w:t>6</w:t>
              </w:r>
              <w:bookmarkEnd w:id="83"/>
              <w:bookmarkEnd w:id="84"/>
            </w:fldSimple>
          </w:p>
          <w:p w14:paraId="5FAB0C8C" w14:textId="3DC83BB4" w:rsidR="00E740FC" w:rsidRDefault="00E740FC" w:rsidP="00736CE2">
            <w:pPr>
              <w:jc w:val="center"/>
              <w:rPr>
                <w:lang w:bidi="ar-EG"/>
              </w:rPr>
            </w:pPr>
          </w:p>
        </w:tc>
      </w:tr>
      <w:tr w:rsidR="00E740FC" w14:paraId="46B18D77" w14:textId="77777777" w:rsidTr="00222BEC">
        <w:trPr>
          <w:trHeight w:val="1979"/>
        </w:trPr>
        <w:tc>
          <w:tcPr>
            <w:tcW w:w="1170" w:type="dxa"/>
            <w:vAlign w:val="center"/>
          </w:tcPr>
          <w:p w14:paraId="5A33B999" w14:textId="77777777" w:rsidR="00E740FC" w:rsidRDefault="00E740FC" w:rsidP="00736CE2">
            <w:pPr>
              <w:jc w:val="center"/>
              <w:rPr>
                <w:lang w:bidi="ar-EG"/>
              </w:rPr>
            </w:pPr>
            <w:r>
              <w:rPr>
                <w:lang w:bidi="ar-EG"/>
              </w:rPr>
              <w:t>2</w:t>
            </w:r>
          </w:p>
        </w:tc>
        <w:tc>
          <w:tcPr>
            <w:tcW w:w="2739" w:type="dxa"/>
            <w:vAlign w:val="center"/>
          </w:tcPr>
          <w:p w14:paraId="6D38A725" w14:textId="77777777" w:rsidR="00923215" w:rsidRDefault="00E740FC" w:rsidP="00923215">
            <w:pPr>
              <w:keepNext/>
              <w:jc w:val="center"/>
            </w:pPr>
            <w:r w:rsidRPr="002F2DFA">
              <w:rPr>
                <w:noProof/>
                <w:lang w:bidi="ar-EG"/>
              </w:rPr>
              <w:drawing>
                <wp:inline distT="0" distB="0" distL="0" distR="0" wp14:anchorId="775F34FC" wp14:editId="1A80B0E5">
                  <wp:extent cx="2072820" cy="853514"/>
                  <wp:effectExtent l="0" t="0" r="3810" b="3810"/>
                  <wp:docPr id="7425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1119" name=""/>
                          <pic:cNvPicPr/>
                        </pic:nvPicPr>
                        <pic:blipFill>
                          <a:blip r:embed="rId21"/>
                          <a:stretch>
                            <a:fillRect/>
                          </a:stretch>
                        </pic:blipFill>
                        <pic:spPr>
                          <a:xfrm>
                            <a:off x="0" y="0"/>
                            <a:ext cx="2072820" cy="853514"/>
                          </a:xfrm>
                          <a:prstGeom prst="rect">
                            <a:avLst/>
                          </a:prstGeom>
                        </pic:spPr>
                      </pic:pic>
                    </a:graphicData>
                  </a:graphic>
                </wp:inline>
              </w:drawing>
            </w:r>
          </w:p>
          <w:p w14:paraId="3171391E" w14:textId="30616742" w:rsidR="00923215" w:rsidRDefault="00923215" w:rsidP="00923215">
            <w:pPr>
              <w:pStyle w:val="Caption"/>
            </w:pPr>
            <w:bookmarkStart w:id="85" w:name="_Toc229057507"/>
            <w:bookmarkStart w:id="86" w:name="_Toc229070328"/>
            <w:r>
              <w:t xml:space="preserve">Figure </w:t>
            </w:r>
            <w:fldSimple w:instr=" SEQ Figure \* ARABIC ">
              <w:r w:rsidR="00302A3E">
                <w:rPr>
                  <w:noProof/>
                </w:rPr>
                <w:t>7</w:t>
              </w:r>
              <w:bookmarkEnd w:id="85"/>
              <w:bookmarkEnd w:id="86"/>
            </w:fldSimple>
          </w:p>
          <w:p w14:paraId="0D63F874" w14:textId="04DB542B" w:rsidR="00E740FC" w:rsidRDefault="00E740FC" w:rsidP="00736CE2">
            <w:pPr>
              <w:jc w:val="center"/>
              <w:rPr>
                <w:lang w:bidi="ar-EG"/>
              </w:rPr>
            </w:pPr>
          </w:p>
        </w:tc>
        <w:tc>
          <w:tcPr>
            <w:tcW w:w="6166" w:type="dxa"/>
            <w:vAlign w:val="center"/>
          </w:tcPr>
          <w:p w14:paraId="408416FF" w14:textId="77777777" w:rsidR="00923215" w:rsidRDefault="00E740FC" w:rsidP="00923215">
            <w:pPr>
              <w:keepNext/>
              <w:jc w:val="center"/>
            </w:pPr>
            <w:r w:rsidRPr="002F2DFA">
              <w:rPr>
                <w:noProof/>
                <w:lang w:bidi="ar-EG"/>
              </w:rPr>
              <w:drawing>
                <wp:inline distT="0" distB="0" distL="0" distR="0" wp14:anchorId="560EF2B8" wp14:editId="16825929">
                  <wp:extent cx="3810000" cy="2527300"/>
                  <wp:effectExtent l="0" t="0" r="0" b="6350"/>
                  <wp:docPr id="8834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7239" name=""/>
                          <pic:cNvPicPr/>
                        </pic:nvPicPr>
                        <pic:blipFill>
                          <a:blip r:embed="rId22"/>
                          <a:stretch>
                            <a:fillRect/>
                          </a:stretch>
                        </pic:blipFill>
                        <pic:spPr>
                          <a:xfrm>
                            <a:off x="0" y="0"/>
                            <a:ext cx="3810000" cy="2527300"/>
                          </a:xfrm>
                          <a:prstGeom prst="rect">
                            <a:avLst/>
                          </a:prstGeom>
                        </pic:spPr>
                      </pic:pic>
                    </a:graphicData>
                  </a:graphic>
                </wp:inline>
              </w:drawing>
            </w:r>
          </w:p>
          <w:p w14:paraId="2672FBBF" w14:textId="5B4D8E14" w:rsidR="00923215" w:rsidRDefault="00923215" w:rsidP="00923215">
            <w:pPr>
              <w:pStyle w:val="Caption"/>
            </w:pPr>
            <w:bookmarkStart w:id="87" w:name="_Toc229057508"/>
            <w:bookmarkStart w:id="88" w:name="_Toc229070329"/>
            <w:r>
              <w:t xml:space="preserve">Figure </w:t>
            </w:r>
            <w:fldSimple w:instr=" SEQ Figure \* ARABIC ">
              <w:r w:rsidR="00302A3E">
                <w:rPr>
                  <w:noProof/>
                </w:rPr>
                <w:t>8</w:t>
              </w:r>
              <w:bookmarkEnd w:id="87"/>
              <w:bookmarkEnd w:id="88"/>
            </w:fldSimple>
          </w:p>
          <w:p w14:paraId="4F3F33C3" w14:textId="24F75BA9" w:rsidR="00E740FC" w:rsidRDefault="00E740FC" w:rsidP="00736CE2">
            <w:pPr>
              <w:jc w:val="center"/>
              <w:rPr>
                <w:lang w:bidi="ar-EG"/>
              </w:rPr>
            </w:pPr>
          </w:p>
        </w:tc>
      </w:tr>
      <w:tr w:rsidR="00E740FC" w14:paraId="707EA69B" w14:textId="77777777" w:rsidTr="00222BEC">
        <w:trPr>
          <w:trHeight w:val="2057"/>
        </w:trPr>
        <w:tc>
          <w:tcPr>
            <w:tcW w:w="1170" w:type="dxa"/>
            <w:vAlign w:val="center"/>
          </w:tcPr>
          <w:p w14:paraId="248CEEF7" w14:textId="77777777" w:rsidR="00E740FC" w:rsidRDefault="00E740FC" w:rsidP="00736CE2">
            <w:pPr>
              <w:jc w:val="center"/>
              <w:rPr>
                <w:lang w:bidi="ar-EG"/>
              </w:rPr>
            </w:pPr>
            <w:r>
              <w:rPr>
                <w:lang w:bidi="ar-EG"/>
              </w:rPr>
              <w:lastRenderedPageBreak/>
              <w:t>3</w:t>
            </w:r>
          </w:p>
        </w:tc>
        <w:tc>
          <w:tcPr>
            <w:tcW w:w="2739" w:type="dxa"/>
            <w:vAlign w:val="center"/>
          </w:tcPr>
          <w:p w14:paraId="270B2055" w14:textId="77777777" w:rsidR="00923215" w:rsidRDefault="00E740FC" w:rsidP="00923215">
            <w:pPr>
              <w:keepNext/>
              <w:jc w:val="center"/>
            </w:pPr>
            <w:r w:rsidRPr="002F2DFA">
              <w:rPr>
                <w:noProof/>
                <w:lang w:bidi="ar-EG"/>
              </w:rPr>
              <w:drawing>
                <wp:inline distT="0" distB="0" distL="0" distR="0" wp14:anchorId="21A324FB" wp14:editId="0ACE75AC">
                  <wp:extent cx="1716405" cy="686435"/>
                  <wp:effectExtent l="0" t="0" r="0" b="0"/>
                  <wp:docPr id="8666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3971" name=""/>
                          <pic:cNvPicPr/>
                        </pic:nvPicPr>
                        <pic:blipFill>
                          <a:blip r:embed="rId23"/>
                          <a:stretch>
                            <a:fillRect/>
                          </a:stretch>
                        </pic:blipFill>
                        <pic:spPr>
                          <a:xfrm>
                            <a:off x="0" y="0"/>
                            <a:ext cx="1716405" cy="686435"/>
                          </a:xfrm>
                          <a:prstGeom prst="rect">
                            <a:avLst/>
                          </a:prstGeom>
                        </pic:spPr>
                      </pic:pic>
                    </a:graphicData>
                  </a:graphic>
                </wp:inline>
              </w:drawing>
            </w:r>
          </w:p>
          <w:p w14:paraId="70E41333" w14:textId="3563FB17" w:rsidR="00923215" w:rsidRDefault="00923215" w:rsidP="00923215">
            <w:pPr>
              <w:pStyle w:val="Caption"/>
            </w:pPr>
            <w:bookmarkStart w:id="89" w:name="_Toc229057509"/>
            <w:bookmarkStart w:id="90" w:name="_Toc229070330"/>
            <w:r>
              <w:t xml:space="preserve">Figure </w:t>
            </w:r>
            <w:fldSimple w:instr=" SEQ Figure \* ARABIC ">
              <w:r w:rsidR="00302A3E">
                <w:rPr>
                  <w:noProof/>
                </w:rPr>
                <w:t>9</w:t>
              </w:r>
              <w:bookmarkEnd w:id="89"/>
              <w:bookmarkEnd w:id="90"/>
            </w:fldSimple>
          </w:p>
          <w:p w14:paraId="4DB84050" w14:textId="2925B7DB" w:rsidR="00E740FC" w:rsidRDefault="00E740FC" w:rsidP="00736CE2">
            <w:pPr>
              <w:jc w:val="center"/>
              <w:rPr>
                <w:lang w:bidi="ar-EG"/>
              </w:rPr>
            </w:pPr>
          </w:p>
        </w:tc>
        <w:tc>
          <w:tcPr>
            <w:tcW w:w="6166" w:type="dxa"/>
            <w:vAlign w:val="center"/>
          </w:tcPr>
          <w:p w14:paraId="38639F60" w14:textId="77777777" w:rsidR="00923215" w:rsidRDefault="00E740FC" w:rsidP="00923215">
            <w:pPr>
              <w:keepNext/>
              <w:jc w:val="center"/>
            </w:pPr>
            <w:r w:rsidRPr="002F2DFA">
              <w:rPr>
                <w:noProof/>
                <w:lang w:bidi="ar-EG"/>
              </w:rPr>
              <w:drawing>
                <wp:inline distT="0" distB="0" distL="0" distR="0" wp14:anchorId="2D84FBB6" wp14:editId="61B93FBE">
                  <wp:extent cx="3778250" cy="2305050"/>
                  <wp:effectExtent l="0" t="0" r="0" b="0"/>
                  <wp:docPr id="20023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4459" name=""/>
                          <pic:cNvPicPr/>
                        </pic:nvPicPr>
                        <pic:blipFill>
                          <a:blip r:embed="rId24"/>
                          <a:stretch>
                            <a:fillRect/>
                          </a:stretch>
                        </pic:blipFill>
                        <pic:spPr>
                          <a:xfrm>
                            <a:off x="0" y="0"/>
                            <a:ext cx="3778250" cy="2305050"/>
                          </a:xfrm>
                          <a:prstGeom prst="rect">
                            <a:avLst/>
                          </a:prstGeom>
                        </pic:spPr>
                      </pic:pic>
                    </a:graphicData>
                  </a:graphic>
                </wp:inline>
              </w:drawing>
            </w:r>
          </w:p>
          <w:p w14:paraId="60E60183" w14:textId="5CEF7A15" w:rsidR="00923215" w:rsidRDefault="00923215" w:rsidP="00923215">
            <w:pPr>
              <w:pStyle w:val="Caption"/>
            </w:pPr>
            <w:bookmarkStart w:id="91" w:name="_Toc229057510"/>
            <w:bookmarkStart w:id="92" w:name="_Toc229070331"/>
            <w:r>
              <w:t xml:space="preserve">Figure </w:t>
            </w:r>
            <w:fldSimple w:instr=" SEQ Figure \* ARABIC ">
              <w:r w:rsidR="00302A3E">
                <w:rPr>
                  <w:noProof/>
                </w:rPr>
                <w:t>10</w:t>
              </w:r>
              <w:bookmarkEnd w:id="91"/>
              <w:bookmarkEnd w:id="92"/>
            </w:fldSimple>
          </w:p>
          <w:p w14:paraId="30881AF3" w14:textId="49C57D45" w:rsidR="00E740FC" w:rsidRDefault="00E740FC" w:rsidP="00736CE2">
            <w:pPr>
              <w:jc w:val="center"/>
              <w:rPr>
                <w:lang w:bidi="ar-EG"/>
              </w:rPr>
            </w:pPr>
          </w:p>
        </w:tc>
      </w:tr>
      <w:tr w:rsidR="00E740FC" w14:paraId="280553B4" w14:textId="77777777" w:rsidTr="00222BEC">
        <w:trPr>
          <w:trHeight w:val="2057"/>
        </w:trPr>
        <w:tc>
          <w:tcPr>
            <w:tcW w:w="1170" w:type="dxa"/>
            <w:vAlign w:val="center"/>
          </w:tcPr>
          <w:p w14:paraId="45CA6957" w14:textId="77777777" w:rsidR="00E740FC" w:rsidRDefault="00E740FC" w:rsidP="00736CE2">
            <w:pPr>
              <w:jc w:val="center"/>
              <w:rPr>
                <w:lang w:bidi="ar-EG"/>
              </w:rPr>
            </w:pPr>
            <w:r>
              <w:rPr>
                <w:lang w:bidi="ar-EG"/>
              </w:rPr>
              <w:t>4</w:t>
            </w:r>
          </w:p>
        </w:tc>
        <w:tc>
          <w:tcPr>
            <w:tcW w:w="2739" w:type="dxa"/>
            <w:vAlign w:val="center"/>
          </w:tcPr>
          <w:p w14:paraId="250CFE87" w14:textId="77777777" w:rsidR="00923215" w:rsidRDefault="00E740FC" w:rsidP="00923215">
            <w:pPr>
              <w:keepNext/>
              <w:jc w:val="center"/>
            </w:pPr>
            <w:r w:rsidRPr="002F2DFA">
              <w:rPr>
                <w:noProof/>
                <w:lang w:bidi="ar-EG"/>
              </w:rPr>
              <w:drawing>
                <wp:inline distT="0" distB="0" distL="0" distR="0" wp14:anchorId="1ACF58EE" wp14:editId="1F93746F">
                  <wp:extent cx="1716405" cy="701040"/>
                  <wp:effectExtent l="0" t="0" r="0" b="3810"/>
                  <wp:docPr id="5672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1073" name=""/>
                          <pic:cNvPicPr/>
                        </pic:nvPicPr>
                        <pic:blipFill>
                          <a:blip r:embed="rId25"/>
                          <a:stretch>
                            <a:fillRect/>
                          </a:stretch>
                        </pic:blipFill>
                        <pic:spPr>
                          <a:xfrm>
                            <a:off x="0" y="0"/>
                            <a:ext cx="1716405" cy="701040"/>
                          </a:xfrm>
                          <a:prstGeom prst="rect">
                            <a:avLst/>
                          </a:prstGeom>
                        </pic:spPr>
                      </pic:pic>
                    </a:graphicData>
                  </a:graphic>
                </wp:inline>
              </w:drawing>
            </w:r>
          </w:p>
          <w:p w14:paraId="7E8D3A5C" w14:textId="733EB0F8" w:rsidR="00923215" w:rsidRDefault="00923215" w:rsidP="00923215">
            <w:pPr>
              <w:pStyle w:val="Caption"/>
            </w:pPr>
            <w:bookmarkStart w:id="93" w:name="_Toc229057511"/>
            <w:bookmarkStart w:id="94" w:name="_Toc229070332"/>
            <w:r>
              <w:t xml:space="preserve">Figure </w:t>
            </w:r>
            <w:fldSimple w:instr=" SEQ Figure \* ARABIC ">
              <w:r w:rsidR="00302A3E">
                <w:rPr>
                  <w:noProof/>
                </w:rPr>
                <w:t>11</w:t>
              </w:r>
              <w:bookmarkEnd w:id="93"/>
              <w:bookmarkEnd w:id="94"/>
            </w:fldSimple>
          </w:p>
          <w:p w14:paraId="01381124" w14:textId="5C402D0C" w:rsidR="00E740FC" w:rsidRDefault="00E740FC" w:rsidP="00736CE2">
            <w:pPr>
              <w:jc w:val="center"/>
              <w:rPr>
                <w:lang w:bidi="ar-EG"/>
              </w:rPr>
            </w:pPr>
          </w:p>
        </w:tc>
        <w:tc>
          <w:tcPr>
            <w:tcW w:w="6166" w:type="dxa"/>
            <w:vAlign w:val="center"/>
          </w:tcPr>
          <w:p w14:paraId="0213903D" w14:textId="77777777" w:rsidR="00923215" w:rsidRDefault="00E740FC" w:rsidP="00923215">
            <w:pPr>
              <w:keepNext/>
              <w:jc w:val="center"/>
            </w:pPr>
            <w:r w:rsidRPr="002F2DFA">
              <w:rPr>
                <w:noProof/>
                <w:lang w:bidi="ar-EG"/>
              </w:rPr>
              <w:drawing>
                <wp:inline distT="0" distB="0" distL="0" distR="0" wp14:anchorId="76E69538" wp14:editId="06F78FD1">
                  <wp:extent cx="3778250" cy="2743200"/>
                  <wp:effectExtent l="0" t="0" r="0" b="0"/>
                  <wp:docPr id="591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424" name=""/>
                          <pic:cNvPicPr/>
                        </pic:nvPicPr>
                        <pic:blipFill>
                          <a:blip r:embed="rId26"/>
                          <a:stretch>
                            <a:fillRect/>
                          </a:stretch>
                        </pic:blipFill>
                        <pic:spPr>
                          <a:xfrm>
                            <a:off x="0" y="0"/>
                            <a:ext cx="3778250" cy="2743200"/>
                          </a:xfrm>
                          <a:prstGeom prst="rect">
                            <a:avLst/>
                          </a:prstGeom>
                        </pic:spPr>
                      </pic:pic>
                    </a:graphicData>
                  </a:graphic>
                </wp:inline>
              </w:drawing>
            </w:r>
          </w:p>
          <w:p w14:paraId="4391362C" w14:textId="4D150D93" w:rsidR="00923215" w:rsidRDefault="00923215" w:rsidP="00923215">
            <w:pPr>
              <w:pStyle w:val="Caption"/>
            </w:pPr>
            <w:bookmarkStart w:id="95" w:name="_Toc229057512"/>
            <w:bookmarkStart w:id="96" w:name="_Toc229070333"/>
            <w:r>
              <w:t xml:space="preserve">Figure </w:t>
            </w:r>
            <w:fldSimple w:instr=" SEQ Figure \* ARABIC ">
              <w:r w:rsidR="00302A3E">
                <w:rPr>
                  <w:noProof/>
                </w:rPr>
                <w:t>12</w:t>
              </w:r>
              <w:bookmarkEnd w:id="95"/>
              <w:bookmarkEnd w:id="96"/>
            </w:fldSimple>
          </w:p>
          <w:p w14:paraId="5EF64015" w14:textId="114AEA84" w:rsidR="00E740FC" w:rsidRDefault="00E740FC" w:rsidP="00736CE2">
            <w:pPr>
              <w:jc w:val="center"/>
              <w:rPr>
                <w:lang w:bidi="ar-EG"/>
              </w:rPr>
            </w:pPr>
          </w:p>
        </w:tc>
      </w:tr>
      <w:tr w:rsidR="00E740FC" w14:paraId="4A657C51" w14:textId="77777777" w:rsidTr="00222BEC">
        <w:trPr>
          <w:trHeight w:val="2057"/>
        </w:trPr>
        <w:tc>
          <w:tcPr>
            <w:tcW w:w="1170" w:type="dxa"/>
            <w:vAlign w:val="center"/>
          </w:tcPr>
          <w:p w14:paraId="6F68D8CF" w14:textId="77777777" w:rsidR="00E740FC" w:rsidRDefault="00E740FC" w:rsidP="00736CE2">
            <w:pPr>
              <w:jc w:val="center"/>
              <w:rPr>
                <w:lang w:bidi="ar-EG"/>
              </w:rPr>
            </w:pPr>
            <w:r>
              <w:rPr>
                <w:lang w:bidi="ar-EG"/>
              </w:rPr>
              <w:lastRenderedPageBreak/>
              <w:t>5</w:t>
            </w:r>
          </w:p>
        </w:tc>
        <w:tc>
          <w:tcPr>
            <w:tcW w:w="2739" w:type="dxa"/>
            <w:vAlign w:val="center"/>
          </w:tcPr>
          <w:p w14:paraId="6DC244AE" w14:textId="77777777" w:rsidR="00923215" w:rsidRDefault="00E740FC" w:rsidP="00923215">
            <w:pPr>
              <w:keepNext/>
              <w:jc w:val="center"/>
            </w:pPr>
            <w:r w:rsidRPr="002F2DFA">
              <w:rPr>
                <w:noProof/>
                <w:lang w:bidi="ar-EG"/>
              </w:rPr>
              <w:drawing>
                <wp:inline distT="0" distB="0" distL="0" distR="0" wp14:anchorId="6254EBD0" wp14:editId="6EE76ED0">
                  <wp:extent cx="1716405" cy="758825"/>
                  <wp:effectExtent l="0" t="0" r="0" b="3175"/>
                  <wp:docPr id="11347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5241" name=""/>
                          <pic:cNvPicPr/>
                        </pic:nvPicPr>
                        <pic:blipFill>
                          <a:blip r:embed="rId27"/>
                          <a:stretch>
                            <a:fillRect/>
                          </a:stretch>
                        </pic:blipFill>
                        <pic:spPr>
                          <a:xfrm>
                            <a:off x="0" y="0"/>
                            <a:ext cx="1716405" cy="758825"/>
                          </a:xfrm>
                          <a:prstGeom prst="rect">
                            <a:avLst/>
                          </a:prstGeom>
                        </pic:spPr>
                      </pic:pic>
                    </a:graphicData>
                  </a:graphic>
                </wp:inline>
              </w:drawing>
            </w:r>
          </w:p>
          <w:p w14:paraId="50D1B20F" w14:textId="165F4C0D" w:rsidR="00923215" w:rsidRDefault="00923215" w:rsidP="00923215">
            <w:pPr>
              <w:pStyle w:val="Caption"/>
            </w:pPr>
            <w:bookmarkStart w:id="97" w:name="_Toc229057513"/>
            <w:bookmarkStart w:id="98" w:name="_Toc229070334"/>
            <w:r>
              <w:t xml:space="preserve">Figure </w:t>
            </w:r>
            <w:fldSimple w:instr=" SEQ Figure \* ARABIC ">
              <w:r w:rsidR="00302A3E">
                <w:rPr>
                  <w:noProof/>
                </w:rPr>
                <w:t>13</w:t>
              </w:r>
              <w:bookmarkEnd w:id="97"/>
              <w:bookmarkEnd w:id="98"/>
            </w:fldSimple>
          </w:p>
          <w:p w14:paraId="245274C9" w14:textId="07DE146D" w:rsidR="00E740FC" w:rsidRDefault="00E740FC" w:rsidP="00736CE2">
            <w:pPr>
              <w:jc w:val="center"/>
              <w:rPr>
                <w:lang w:bidi="ar-EG"/>
              </w:rPr>
            </w:pPr>
          </w:p>
        </w:tc>
        <w:tc>
          <w:tcPr>
            <w:tcW w:w="6166" w:type="dxa"/>
            <w:vAlign w:val="center"/>
          </w:tcPr>
          <w:p w14:paraId="17008069" w14:textId="77777777" w:rsidR="00923215" w:rsidRDefault="00E740FC" w:rsidP="00923215">
            <w:pPr>
              <w:keepNext/>
              <w:jc w:val="center"/>
            </w:pPr>
            <w:r w:rsidRPr="002F2DFA">
              <w:rPr>
                <w:noProof/>
                <w:lang w:bidi="ar-EG"/>
              </w:rPr>
              <w:drawing>
                <wp:inline distT="0" distB="0" distL="0" distR="0" wp14:anchorId="3F93231D" wp14:editId="0AB6EBA0">
                  <wp:extent cx="3778250" cy="2635250"/>
                  <wp:effectExtent l="0" t="0" r="0" b="0"/>
                  <wp:docPr id="6140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884" name=""/>
                          <pic:cNvPicPr/>
                        </pic:nvPicPr>
                        <pic:blipFill>
                          <a:blip r:embed="rId28"/>
                          <a:stretch>
                            <a:fillRect/>
                          </a:stretch>
                        </pic:blipFill>
                        <pic:spPr>
                          <a:xfrm>
                            <a:off x="0" y="0"/>
                            <a:ext cx="3778250" cy="2635250"/>
                          </a:xfrm>
                          <a:prstGeom prst="rect">
                            <a:avLst/>
                          </a:prstGeom>
                        </pic:spPr>
                      </pic:pic>
                    </a:graphicData>
                  </a:graphic>
                </wp:inline>
              </w:drawing>
            </w:r>
          </w:p>
          <w:p w14:paraId="094B0BF2" w14:textId="3301F545" w:rsidR="00923215" w:rsidRDefault="00923215" w:rsidP="00923215">
            <w:pPr>
              <w:pStyle w:val="Caption"/>
            </w:pPr>
            <w:bookmarkStart w:id="99" w:name="_Toc229057514"/>
            <w:bookmarkStart w:id="100" w:name="_Toc229070335"/>
            <w:r>
              <w:t xml:space="preserve">Figure </w:t>
            </w:r>
            <w:fldSimple w:instr=" SEQ Figure \* ARABIC ">
              <w:r w:rsidR="00302A3E">
                <w:rPr>
                  <w:noProof/>
                </w:rPr>
                <w:t>14</w:t>
              </w:r>
              <w:bookmarkEnd w:id="99"/>
              <w:bookmarkEnd w:id="100"/>
            </w:fldSimple>
          </w:p>
          <w:p w14:paraId="0A5718F7" w14:textId="4433EC64" w:rsidR="00E740FC" w:rsidRDefault="00E740FC" w:rsidP="00736CE2">
            <w:pPr>
              <w:jc w:val="center"/>
              <w:rPr>
                <w:lang w:bidi="ar-EG"/>
              </w:rPr>
            </w:pPr>
          </w:p>
        </w:tc>
      </w:tr>
      <w:tr w:rsidR="00E740FC" w14:paraId="2DF5A58B" w14:textId="77777777" w:rsidTr="00222BEC">
        <w:trPr>
          <w:trHeight w:val="2057"/>
        </w:trPr>
        <w:tc>
          <w:tcPr>
            <w:tcW w:w="1170" w:type="dxa"/>
            <w:vAlign w:val="center"/>
          </w:tcPr>
          <w:p w14:paraId="325F1F4B" w14:textId="77777777" w:rsidR="00E740FC" w:rsidRDefault="00E740FC" w:rsidP="00736CE2">
            <w:pPr>
              <w:jc w:val="center"/>
              <w:rPr>
                <w:lang w:bidi="ar-EG"/>
              </w:rPr>
            </w:pPr>
            <w:r>
              <w:rPr>
                <w:lang w:bidi="ar-EG"/>
              </w:rPr>
              <w:t>6</w:t>
            </w:r>
          </w:p>
        </w:tc>
        <w:tc>
          <w:tcPr>
            <w:tcW w:w="2739" w:type="dxa"/>
            <w:vAlign w:val="center"/>
          </w:tcPr>
          <w:p w14:paraId="55E8C86F" w14:textId="77777777" w:rsidR="00923215" w:rsidRDefault="00E740FC" w:rsidP="00923215">
            <w:pPr>
              <w:keepNext/>
              <w:jc w:val="center"/>
            </w:pPr>
            <w:r w:rsidRPr="002F2DFA">
              <w:rPr>
                <w:noProof/>
                <w:lang w:bidi="ar-EG"/>
              </w:rPr>
              <w:drawing>
                <wp:inline distT="0" distB="0" distL="0" distR="0" wp14:anchorId="267A15AB" wp14:editId="349E11F8">
                  <wp:extent cx="1602105" cy="704850"/>
                  <wp:effectExtent l="0" t="0" r="0" b="0"/>
                  <wp:docPr id="1361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51" name=""/>
                          <pic:cNvPicPr/>
                        </pic:nvPicPr>
                        <pic:blipFill>
                          <a:blip r:embed="rId29"/>
                          <a:stretch>
                            <a:fillRect/>
                          </a:stretch>
                        </pic:blipFill>
                        <pic:spPr>
                          <a:xfrm>
                            <a:off x="0" y="0"/>
                            <a:ext cx="1602105" cy="704850"/>
                          </a:xfrm>
                          <a:prstGeom prst="rect">
                            <a:avLst/>
                          </a:prstGeom>
                        </pic:spPr>
                      </pic:pic>
                    </a:graphicData>
                  </a:graphic>
                </wp:inline>
              </w:drawing>
            </w:r>
          </w:p>
          <w:p w14:paraId="5E5E3120" w14:textId="452B4620" w:rsidR="00923215" w:rsidRDefault="00923215" w:rsidP="00923215">
            <w:pPr>
              <w:pStyle w:val="Caption"/>
            </w:pPr>
            <w:bookmarkStart w:id="101" w:name="_Toc229057515"/>
            <w:bookmarkStart w:id="102" w:name="_Toc229070336"/>
            <w:r>
              <w:t xml:space="preserve">Figure </w:t>
            </w:r>
            <w:fldSimple w:instr=" SEQ Figure \* ARABIC ">
              <w:r w:rsidR="00302A3E">
                <w:rPr>
                  <w:noProof/>
                </w:rPr>
                <w:t>15</w:t>
              </w:r>
              <w:bookmarkEnd w:id="101"/>
              <w:bookmarkEnd w:id="102"/>
            </w:fldSimple>
          </w:p>
          <w:p w14:paraId="0640615B" w14:textId="693FF6B7" w:rsidR="00E740FC" w:rsidRPr="002F2DFA" w:rsidRDefault="00E740FC" w:rsidP="00736CE2">
            <w:pPr>
              <w:jc w:val="center"/>
              <w:rPr>
                <w:lang w:bidi="ar-EG"/>
              </w:rPr>
            </w:pPr>
          </w:p>
        </w:tc>
        <w:tc>
          <w:tcPr>
            <w:tcW w:w="6166" w:type="dxa"/>
            <w:vAlign w:val="center"/>
          </w:tcPr>
          <w:p w14:paraId="22D6C25D" w14:textId="77777777" w:rsidR="00923215" w:rsidRDefault="00E740FC" w:rsidP="00923215">
            <w:pPr>
              <w:keepNext/>
              <w:jc w:val="center"/>
            </w:pPr>
            <w:r w:rsidRPr="002F2DFA">
              <w:rPr>
                <w:noProof/>
                <w:lang w:bidi="ar-EG"/>
              </w:rPr>
              <w:drawing>
                <wp:inline distT="0" distB="0" distL="0" distR="0" wp14:anchorId="2F24308F" wp14:editId="1A67B325">
                  <wp:extent cx="3778250" cy="2444750"/>
                  <wp:effectExtent l="0" t="0" r="0" b="0"/>
                  <wp:docPr id="7266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618" name=""/>
                          <pic:cNvPicPr/>
                        </pic:nvPicPr>
                        <pic:blipFill>
                          <a:blip r:embed="rId30"/>
                          <a:stretch>
                            <a:fillRect/>
                          </a:stretch>
                        </pic:blipFill>
                        <pic:spPr>
                          <a:xfrm>
                            <a:off x="0" y="0"/>
                            <a:ext cx="3778250" cy="2444750"/>
                          </a:xfrm>
                          <a:prstGeom prst="rect">
                            <a:avLst/>
                          </a:prstGeom>
                        </pic:spPr>
                      </pic:pic>
                    </a:graphicData>
                  </a:graphic>
                </wp:inline>
              </w:drawing>
            </w:r>
          </w:p>
          <w:p w14:paraId="23EB219C" w14:textId="0C59E122" w:rsidR="00923215" w:rsidRDefault="00923215" w:rsidP="00923215">
            <w:pPr>
              <w:pStyle w:val="Caption"/>
            </w:pPr>
            <w:bookmarkStart w:id="103" w:name="_Toc229057516"/>
            <w:bookmarkStart w:id="104" w:name="_Toc229070337"/>
            <w:r>
              <w:t xml:space="preserve">Figure </w:t>
            </w:r>
            <w:fldSimple w:instr=" SEQ Figure \* ARABIC ">
              <w:r w:rsidR="00302A3E">
                <w:rPr>
                  <w:noProof/>
                </w:rPr>
                <w:t>16</w:t>
              </w:r>
              <w:bookmarkEnd w:id="103"/>
              <w:bookmarkEnd w:id="104"/>
            </w:fldSimple>
          </w:p>
          <w:p w14:paraId="6EE3A31E" w14:textId="79789AC7" w:rsidR="00E740FC" w:rsidRPr="002F2DFA" w:rsidRDefault="00E740FC" w:rsidP="00736CE2">
            <w:pPr>
              <w:jc w:val="center"/>
              <w:rPr>
                <w:lang w:bidi="ar-EG"/>
              </w:rPr>
            </w:pPr>
          </w:p>
        </w:tc>
      </w:tr>
    </w:tbl>
    <w:p w14:paraId="43DC91D9" w14:textId="77777777" w:rsidR="00E740FC" w:rsidRDefault="00E740FC" w:rsidP="00200A38">
      <w:pPr>
        <w:rPr>
          <w:lang w:bidi="ar-EG"/>
        </w:rPr>
      </w:pPr>
    </w:p>
    <w:p w14:paraId="48396F5C" w14:textId="77777777" w:rsidR="00E740FC" w:rsidRPr="00AA3E8E" w:rsidRDefault="00E740FC" w:rsidP="00AA3E8E">
      <w:pPr>
        <w:rPr>
          <w:lang w:bidi="ar-EG"/>
        </w:rPr>
      </w:pPr>
    </w:p>
    <w:p w14:paraId="5E71FE5A" w14:textId="77777777" w:rsidR="00E740FC" w:rsidRPr="00E21FE2" w:rsidRDefault="00E740FC" w:rsidP="00E21FE2">
      <w:pPr>
        <w:pStyle w:val="Heading2"/>
      </w:pPr>
      <w:bookmarkStart w:id="105" w:name="_Toc226693042"/>
      <w:bookmarkStart w:id="106" w:name="_Toc229070076"/>
      <w:r>
        <w:lastRenderedPageBreak/>
        <w:t xml:space="preserve">2.9 </w:t>
      </w:r>
      <w:r w:rsidRPr="00A51D1D">
        <w:t>Alternative</w:t>
      </w:r>
      <w:r>
        <w:t xml:space="preserve"> solutions</w:t>
      </w:r>
      <w:bookmarkEnd w:id="105"/>
      <w:bookmarkEnd w:id="106"/>
    </w:p>
    <w:p w14:paraId="5637AC0B" w14:textId="77777777" w:rsidR="00E740FC" w:rsidRDefault="00E740FC" w:rsidP="00C57934">
      <w:pPr>
        <w:rPr>
          <w:b/>
          <w:bCs/>
          <w:lang w:bidi="ar-EG"/>
        </w:rPr>
      </w:pPr>
      <w:r w:rsidRPr="00C57934">
        <w:rPr>
          <w:b/>
          <w:bCs/>
          <w:lang w:bidi="ar-EG"/>
        </w:rPr>
        <w:t>Max-Degree Heuristic (MDH)</w:t>
      </w:r>
    </w:p>
    <w:p w14:paraId="30D00AAC" w14:textId="40A6C1CF" w:rsidR="00E740FC" w:rsidRPr="00E21FE2" w:rsidRDefault="00E740FC" w:rsidP="002B6D92">
      <w:pPr>
        <w:ind w:firstLine="720"/>
        <w:jc w:val="both"/>
        <w:rPr>
          <w:lang w:bidi="ar-EG"/>
        </w:rPr>
      </w:pPr>
      <w:r w:rsidRPr="00E21FE2">
        <w:rPr>
          <w:lang w:bidi="ar-EG"/>
        </w:rPr>
        <w:t>Selects the node with the maximum onward degree, aiming to maintain high mobility. This</w:t>
      </w:r>
      <w:r>
        <w:rPr>
          <w:lang w:bidi="ar-EG"/>
        </w:rPr>
        <w:t xml:space="preserve">, in </w:t>
      </w:r>
      <w:r w:rsidR="00246D09">
        <w:rPr>
          <w:lang w:bidi="ar-EG"/>
        </w:rPr>
        <w:t xml:space="preserve">turn, </w:t>
      </w:r>
      <w:r w:rsidR="00246D09" w:rsidRPr="00E21FE2">
        <w:rPr>
          <w:lang w:bidi="ar-EG"/>
        </w:rPr>
        <w:t>delays</w:t>
      </w:r>
      <w:r w:rsidRPr="00E21FE2">
        <w:rPr>
          <w:lang w:bidi="ar-EG"/>
        </w:rPr>
        <w:t xml:space="preserve"> low</w:t>
      </w:r>
      <w:r w:rsidRPr="00E21FE2">
        <w:rPr>
          <w:lang w:bidi="ar-EG"/>
        </w:rPr>
        <w:noBreakHyphen/>
        <w:t>degree nodes, leading to late dead</w:t>
      </w:r>
      <w:r w:rsidRPr="00E21FE2">
        <w:rPr>
          <w:lang w:bidi="ar-EG"/>
        </w:rPr>
        <w:noBreakHyphen/>
        <w:t>ends</w:t>
      </w:r>
      <w:r>
        <w:rPr>
          <w:lang w:bidi="ar-EG"/>
        </w:rPr>
        <w:t>, which is</w:t>
      </w:r>
      <w:r w:rsidRPr="00E21FE2">
        <w:rPr>
          <w:lang w:bidi="ar-EG"/>
        </w:rPr>
        <w:t xml:space="preserve"> the opposite of Warnsdorff.</w:t>
      </w:r>
    </w:p>
    <w:p w14:paraId="383638CF" w14:textId="77777777" w:rsidR="00E740FC" w:rsidRDefault="00E740FC" w:rsidP="002B6D92">
      <w:pPr>
        <w:jc w:val="both"/>
        <w:rPr>
          <w:b/>
          <w:bCs/>
          <w:lang w:bidi="ar-EG"/>
        </w:rPr>
      </w:pPr>
      <w:r w:rsidRPr="00E21FE2">
        <w:rPr>
          <w:b/>
          <w:bCs/>
          <w:lang w:bidi="ar-EG"/>
        </w:rPr>
        <w:t>Edge-Avoidance Heuristic (EAH)</w:t>
      </w:r>
    </w:p>
    <w:p w14:paraId="132E2C40" w14:textId="634658F7" w:rsidR="00E740FC" w:rsidRPr="00E21FE2" w:rsidRDefault="00E740FC" w:rsidP="002B6D92">
      <w:pPr>
        <w:ind w:firstLine="720"/>
        <w:jc w:val="both"/>
        <w:rPr>
          <w:lang w:bidi="ar-EG"/>
        </w:rPr>
      </w:pPr>
      <w:r w:rsidRPr="00E21FE2">
        <w:rPr>
          <w:lang w:bidi="ar-EG"/>
        </w:rPr>
        <w:t>Avoids low</w:t>
      </w:r>
      <w:r w:rsidRPr="00E21FE2">
        <w:rPr>
          <w:lang w:bidi="ar-EG"/>
        </w:rPr>
        <w:noBreakHyphen/>
        <w:t>degree nodes (edges/corners) as an implicit degree</w:t>
      </w:r>
      <w:r w:rsidRPr="00E21FE2">
        <w:rPr>
          <w:lang w:bidi="ar-EG"/>
        </w:rPr>
        <w:noBreakHyphen/>
        <w:t>based strategy. This reduces early trapping but is less precise than explicit degree calculation.</w:t>
      </w:r>
    </w:p>
    <w:p w14:paraId="6D645EED" w14:textId="77777777" w:rsidR="00E740FC" w:rsidRDefault="00E740FC" w:rsidP="002B6D92">
      <w:pPr>
        <w:jc w:val="both"/>
        <w:rPr>
          <w:b/>
          <w:bCs/>
          <w:lang w:bidi="ar-EG"/>
        </w:rPr>
      </w:pPr>
      <w:r w:rsidRPr="00E21FE2">
        <w:rPr>
          <w:b/>
          <w:bCs/>
          <w:lang w:bidi="ar-EG"/>
        </w:rPr>
        <w:t>Random Greedy (RG)</w:t>
      </w:r>
    </w:p>
    <w:p w14:paraId="3E9A9578" w14:textId="7413E1F7" w:rsidR="00E740FC" w:rsidRPr="00E21FE2" w:rsidRDefault="00E740FC" w:rsidP="002B6D92">
      <w:pPr>
        <w:ind w:firstLine="720"/>
        <w:jc w:val="both"/>
        <w:rPr>
          <w:lang w:bidi="ar-EG"/>
        </w:rPr>
      </w:pPr>
      <w:r w:rsidRPr="00E21FE2">
        <w:rPr>
          <w:lang w:bidi="ar-EG"/>
        </w:rPr>
        <w:t>Makes a random choice among all valid moves at each step. This avoids deterministic traps but offers no guarantee and is unstable; often used with multiple retries.</w:t>
      </w:r>
    </w:p>
    <w:p w14:paraId="4B6501AC" w14:textId="77777777" w:rsidR="00E740FC" w:rsidRDefault="00E740FC" w:rsidP="002B6D92">
      <w:pPr>
        <w:jc w:val="both"/>
        <w:rPr>
          <w:b/>
          <w:bCs/>
          <w:lang w:bidi="ar-EG"/>
        </w:rPr>
      </w:pPr>
      <w:r w:rsidRPr="00E21FE2">
        <w:rPr>
          <w:b/>
          <w:bCs/>
          <w:lang w:bidi="ar-EG"/>
        </w:rPr>
        <w:t>Hybrid Greedy (HG – Best Practical)</w:t>
      </w:r>
    </w:p>
    <w:p w14:paraId="6FE0C241" w14:textId="39D0ABCE" w:rsidR="00E740FC" w:rsidRDefault="00E740FC" w:rsidP="006D5A67">
      <w:pPr>
        <w:ind w:firstLine="720"/>
        <w:jc w:val="both"/>
        <w:rPr>
          <w:lang w:bidi="ar-EG"/>
        </w:rPr>
      </w:pPr>
      <w:r w:rsidRPr="00E21FE2">
        <w:rPr>
          <w:lang w:bidi="ar-EG"/>
        </w:rPr>
        <w:t>Combines Warnsdorff as the primary rule with tie. This improves robustness, reduces failure cases, and is near</w:t>
      </w:r>
      <w:r w:rsidRPr="00E21FE2">
        <w:rPr>
          <w:lang w:bidi="ar-EG"/>
        </w:rPr>
        <w:noBreakHyphen/>
        <w:t>optimal in practice.</w:t>
      </w:r>
    </w:p>
    <w:p w14:paraId="1C89398B" w14:textId="77777777" w:rsidR="00E740FC" w:rsidRDefault="00E740FC" w:rsidP="00A7795A">
      <w:pPr>
        <w:pStyle w:val="Heading2"/>
      </w:pPr>
      <w:bookmarkStart w:id="107" w:name="_Toc226693043"/>
      <w:bookmarkStart w:id="108" w:name="_Toc229070077"/>
      <w:r>
        <w:t>2.10 Key findings and insights</w:t>
      </w:r>
      <w:bookmarkEnd w:id="107"/>
      <w:bookmarkEnd w:id="108"/>
      <w:r>
        <w:t xml:space="preserve"> </w:t>
      </w:r>
    </w:p>
    <w:p w14:paraId="57713BC6" w14:textId="77777777" w:rsidR="00E740FC" w:rsidRPr="003368C3" w:rsidRDefault="00E740FC" w:rsidP="00885D64">
      <w:pPr>
        <w:pStyle w:val="ListParagraph"/>
        <w:numPr>
          <w:ilvl w:val="0"/>
          <w:numId w:val="80"/>
        </w:numPr>
        <w:rPr>
          <w:lang w:bidi="ar-EG"/>
        </w:rPr>
      </w:pPr>
      <w:r w:rsidRPr="003368C3">
        <w:rPr>
          <w:lang w:bidi="ar-EG"/>
        </w:rPr>
        <w:t>The knight’s tour can be modelled as a graph traversal problem, specifically that of finding a Hamiltonian path or cycle on the graph induced by the chessboard.</w:t>
      </w:r>
    </w:p>
    <w:p w14:paraId="2E0EF033" w14:textId="77777777" w:rsidR="00E740FC" w:rsidRPr="003368C3" w:rsidRDefault="00E740FC" w:rsidP="00885D64">
      <w:pPr>
        <w:pStyle w:val="ListParagraph"/>
        <w:numPr>
          <w:ilvl w:val="0"/>
          <w:numId w:val="80"/>
        </w:numPr>
        <w:rPr>
          <w:rtl/>
          <w:lang w:bidi="ar-EG"/>
        </w:rPr>
      </w:pPr>
      <w:r w:rsidRPr="006D5A67">
        <w:rPr>
          <w:b/>
          <w:bCs/>
          <w:lang w:bidi="ar-EG"/>
        </w:rPr>
        <w:t xml:space="preserve">Closed tours require even n ≥ 6 </w:t>
      </w:r>
      <w:r w:rsidRPr="003368C3">
        <w:rPr>
          <w:lang w:bidi="ar-EG"/>
        </w:rPr>
        <w:t>because odd boards have unequal black/white squares which disables the knight from returning to its start color, making closed tours mathematically impossible for all odd n.</w:t>
      </w:r>
    </w:p>
    <w:p w14:paraId="6690A7AB" w14:textId="5115B7C5" w:rsidR="003529AF" w:rsidRDefault="003529AF">
      <w:pPr>
        <w:spacing w:before="0" w:after="160" w:line="259" w:lineRule="auto"/>
        <w:rPr>
          <w:lang w:bidi="ar-EG"/>
        </w:rPr>
      </w:pPr>
      <w:r>
        <w:rPr>
          <w:lang w:bidi="ar-EG"/>
        </w:rPr>
        <w:br w:type="page"/>
      </w:r>
    </w:p>
    <w:p w14:paraId="270CDFF7" w14:textId="77777777" w:rsidR="00F13850" w:rsidRPr="002064C8" w:rsidRDefault="00F13850" w:rsidP="00885D64">
      <w:pPr>
        <w:pStyle w:val="Heading1"/>
        <w:keepNext w:val="0"/>
        <w:keepLines w:val="0"/>
        <w:numPr>
          <w:ilvl w:val="0"/>
          <w:numId w:val="81"/>
        </w:numPr>
        <w:spacing w:before="480" w:after="200" w:line="240" w:lineRule="auto"/>
      </w:pPr>
      <w:bookmarkStart w:id="109" w:name="_Toc228748422"/>
      <w:bookmarkStart w:id="110" w:name="_Toc229070078"/>
      <w:r w:rsidRPr="002064C8">
        <w:lastRenderedPageBreak/>
        <w:t>Introduction</w:t>
      </w:r>
      <w:bookmarkEnd w:id="109"/>
      <w:bookmarkEnd w:id="110"/>
    </w:p>
    <w:p w14:paraId="33F8CE4A" w14:textId="77777777" w:rsidR="00F13850" w:rsidRDefault="00F13850" w:rsidP="002826A4">
      <w:pPr>
        <w:ind w:firstLine="360"/>
        <w:jc w:val="both"/>
      </w:pPr>
      <w:r>
        <w:rPr>
          <w:color w:val="000000"/>
        </w:rPr>
        <w:t>The Tower of Hanoi is one of the most celebrated problems in computer science and discrete mathematics. Originally conceived by the French mathematician Edouard Lucas in 1883, the classical three-peg variant has a closed-form solution requiring exactly 2ⁿ − 1 moves for n disks. Adding a fourth peg transforms the problem into a rich optimization challenge whose exact solution remained u</w:t>
      </w:r>
      <w:r w:rsidRPr="009C6127">
        <w:rPr>
          <w:color w:val="000000"/>
        </w:rPr>
        <w:t xml:space="preserve">nproven </w:t>
      </w:r>
      <w:r>
        <w:rPr>
          <w:color w:val="000000"/>
        </w:rPr>
        <w:t>for decades.</w:t>
      </w:r>
    </w:p>
    <w:p w14:paraId="6B0EB244" w14:textId="77777777" w:rsidR="00F13850" w:rsidRPr="002826A4" w:rsidRDefault="00F13850" w:rsidP="002826A4">
      <w:pPr>
        <w:ind w:firstLine="360"/>
        <w:jc w:val="both"/>
      </w:pPr>
      <w:r>
        <w:rPr>
          <w:color w:val="000000"/>
        </w:rPr>
        <w:t>The primary algorithm implemented in Java is the Frame-Stewart Dynamic Programming approach, which produces the best known and verified-optimal solution of 33 moves for eight disks.</w:t>
      </w:r>
    </w:p>
    <w:p w14:paraId="2DD9BC30" w14:textId="67714F58" w:rsidR="00F13850" w:rsidRPr="002064C8" w:rsidRDefault="005876A5" w:rsidP="005876A5">
      <w:pPr>
        <w:pStyle w:val="Heading2"/>
      </w:pPr>
      <w:bookmarkStart w:id="111" w:name="_Toc228748423"/>
      <w:bookmarkStart w:id="112" w:name="_Toc229070079"/>
      <w:r>
        <w:t xml:space="preserve">3.1 </w:t>
      </w:r>
      <w:r w:rsidR="00F13850" w:rsidRPr="002064C8">
        <w:t xml:space="preserve">Underlying </w:t>
      </w:r>
      <w:r w:rsidR="00F13850">
        <w:t>a</w:t>
      </w:r>
      <w:r w:rsidR="00F13850" w:rsidRPr="002064C8">
        <w:t>ssumptions</w:t>
      </w:r>
      <w:bookmarkEnd w:id="111"/>
      <w:bookmarkEnd w:id="112"/>
    </w:p>
    <w:p w14:paraId="15153D0E" w14:textId="77777777" w:rsidR="00F13850" w:rsidRDefault="00F13850">
      <w:pPr>
        <w:jc w:val="both"/>
      </w:pPr>
      <w:r>
        <w:rPr>
          <w:color w:val="000000"/>
        </w:rPr>
        <w:t>The following assumptions govern all analysis and implementations in this report:</w:t>
      </w:r>
    </w:p>
    <w:p w14:paraId="6AD3FDBA" w14:textId="77777777" w:rsidR="00F13850" w:rsidRDefault="00F13850" w:rsidP="00885D64">
      <w:pPr>
        <w:pStyle w:val="ListParagraph"/>
        <w:numPr>
          <w:ilvl w:val="0"/>
          <w:numId w:val="10"/>
        </w:numPr>
        <w:spacing w:before="60" w:after="60" w:line="360" w:lineRule="auto"/>
        <w:contextualSpacing w:val="0"/>
        <w:jc w:val="both"/>
      </w:pPr>
      <w:r>
        <w:rPr>
          <w:color w:val="000000"/>
        </w:rPr>
        <w:t>Four pegs are labelled A (source), B and C (auxiliaries), and D (destination).</w:t>
      </w:r>
    </w:p>
    <w:p w14:paraId="61B9B8E3" w14:textId="77777777" w:rsidR="00F13850" w:rsidRDefault="00F13850" w:rsidP="00885D64">
      <w:pPr>
        <w:pStyle w:val="ListParagraph"/>
        <w:numPr>
          <w:ilvl w:val="0"/>
          <w:numId w:val="10"/>
        </w:numPr>
        <w:spacing w:before="60" w:after="60" w:line="360" w:lineRule="auto"/>
        <w:contextualSpacing w:val="0"/>
        <w:jc w:val="both"/>
      </w:pPr>
      <w:r>
        <w:rPr>
          <w:color w:val="000000"/>
        </w:rPr>
        <w:t>Eight disks of strictly distinct sizes; the solution generalises to any n.</w:t>
      </w:r>
    </w:p>
    <w:p w14:paraId="2CF6C118" w14:textId="77777777" w:rsidR="00F13850" w:rsidRDefault="00F13850" w:rsidP="00885D64">
      <w:pPr>
        <w:pStyle w:val="ListParagraph"/>
        <w:numPr>
          <w:ilvl w:val="0"/>
          <w:numId w:val="10"/>
        </w:numPr>
        <w:spacing w:before="60" w:after="60" w:line="360" w:lineRule="auto"/>
        <w:contextualSpacing w:val="0"/>
        <w:jc w:val="both"/>
      </w:pPr>
      <w:r>
        <w:rPr>
          <w:color w:val="000000"/>
        </w:rPr>
        <w:t>Initially, all disks reside on peg A, largest at bottom, smallest at top.</w:t>
      </w:r>
    </w:p>
    <w:p w14:paraId="115A8D63" w14:textId="77777777" w:rsidR="00F13850" w:rsidRDefault="00F13850" w:rsidP="00885D64">
      <w:pPr>
        <w:pStyle w:val="ListParagraph"/>
        <w:numPr>
          <w:ilvl w:val="0"/>
          <w:numId w:val="10"/>
        </w:numPr>
        <w:spacing w:before="60" w:after="60" w:line="360" w:lineRule="auto"/>
        <w:contextualSpacing w:val="0"/>
        <w:jc w:val="both"/>
      </w:pPr>
      <w:r>
        <w:rPr>
          <w:color w:val="000000"/>
        </w:rPr>
        <w:t>Objective: transfer all disks to peg D preserving the size-ordering invariant.</w:t>
      </w:r>
    </w:p>
    <w:p w14:paraId="59EED65F" w14:textId="77777777" w:rsidR="00F13850" w:rsidRDefault="00F13850" w:rsidP="00885D64">
      <w:pPr>
        <w:pStyle w:val="ListParagraph"/>
        <w:numPr>
          <w:ilvl w:val="0"/>
          <w:numId w:val="10"/>
        </w:numPr>
        <w:spacing w:before="60" w:after="60" w:line="360" w:lineRule="auto"/>
        <w:contextualSpacing w:val="0"/>
        <w:jc w:val="both"/>
      </w:pPr>
      <w:r>
        <w:rPr>
          <w:color w:val="000000"/>
        </w:rPr>
        <w:t>Only one disk may be moved at a time; a move takes the topmost disk from one peg to another.</w:t>
      </w:r>
    </w:p>
    <w:p w14:paraId="3AA2D853" w14:textId="77777777" w:rsidR="00F13850" w:rsidRDefault="00F13850" w:rsidP="00885D64">
      <w:pPr>
        <w:pStyle w:val="ListParagraph"/>
        <w:numPr>
          <w:ilvl w:val="0"/>
          <w:numId w:val="10"/>
        </w:numPr>
        <w:spacing w:before="60" w:after="60" w:line="360" w:lineRule="auto"/>
        <w:contextualSpacing w:val="0"/>
        <w:jc w:val="both"/>
      </w:pPr>
      <w:r>
        <w:rPr>
          <w:color w:val="000000"/>
        </w:rPr>
        <w:t>A larger disk must never rest on top of a smaller disk (no-overlap constraint).</w:t>
      </w:r>
    </w:p>
    <w:p w14:paraId="1451AB84" w14:textId="77777777" w:rsidR="00F13850" w:rsidRDefault="00F13850" w:rsidP="00885D64">
      <w:pPr>
        <w:pStyle w:val="ListParagraph"/>
        <w:numPr>
          <w:ilvl w:val="0"/>
          <w:numId w:val="10"/>
        </w:numPr>
        <w:spacing w:before="60" w:after="60" w:line="360" w:lineRule="auto"/>
        <w:contextualSpacing w:val="0"/>
        <w:jc w:val="both"/>
      </w:pPr>
      <w:r>
        <w:rPr>
          <w:color w:val="000000"/>
        </w:rPr>
        <w:t>The Frame-Stewart conjecture is accepted as producing the minimum move count; verified computationally for n ≤ 30 (Bousch, 2014).</w:t>
      </w:r>
    </w:p>
    <w:p w14:paraId="1C2DA5BF" w14:textId="77777777" w:rsidR="00F13850" w:rsidRPr="00896756" w:rsidRDefault="00F13850" w:rsidP="00885D64">
      <w:pPr>
        <w:pStyle w:val="ListParagraph"/>
        <w:numPr>
          <w:ilvl w:val="0"/>
          <w:numId w:val="10"/>
        </w:numPr>
        <w:spacing w:before="60" w:after="60" w:line="360" w:lineRule="auto"/>
        <w:contextualSpacing w:val="0"/>
        <w:jc w:val="both"/>
      </w:pPr>
      <w:r>
        <w:rPr>
          <w:color w:val="000000"/>
        </w:rPr>
        <w:t>All algorithms are sequential; no parallelism is considered.</w:t>
      </w:r>
    </w:p>
    <w:p w14:paraId="1E3C4C1B" w14:textId="77777777" w:rsidR="00F13850" w:rsidRDefault="00F13850">
      <w:r>
        <w:br w:type="page"/>
      </w:r>
    </w:p>
    <w:p w14:paraId="0A4078BC" w14:textId="682EA8F9" w:rsidR="00F13850" w:rsidRPr="002064C8" w:rsidRDefault="00F13850" w:rsidP="00F13850">
      <w:pPr>
        <w:pStyle w:val="Heading2"/>
      </w:pPr>
      <w:bookmarkStart w:id="113" w:name="_Toc228748424"/>
      <w:bookmarkStart w:id="114" w:name="_Toc229070080"/>
      <w:r>
        <w:lastRenderedPageBreak/>
        <w:t xml:space="preserve">3.2 </w:t>
      </w:r>
      <w:r w:rsidRPr="002064C8">
        <w:t xml:space="preserve">Problem </w:t>
      </w:r>
      <w:r>
        <w:t>d</w:t>
      </w:r>
      <w:r w:rsidRPr="002064C8">
        <w:t>escription</w:t>
      </w:r>
      <w:bookmarkEnd w:id="113"/>
      <w:bookmarkEnd w:id="114"/>
    </w:p>
    <w:p w14:paraId="66647E5D" w14:textId="47C37313" w:rsidR="00F13850" w:rsidRDefault="00CC2D2D" w:rsidP="00CC2D2D">
      <w:pPr>
        <w:pStyle w:val="Heading3"/>
      </w:pPr>
      <w:bookmarkStart w:id="115" w:name="_Toc228748425"/>
      <w:bookmarkStart w:id="116" w:name="_Toc229070081"/>
      <w:r>
        <w:t xml:space="preserve">3.2.1 </w:t>
      </w:r>
      <w:r w:rsidR="00F13850">
        <w:t>Classical Three-Peg Tower of Hanoi</w:t>
      </w:r>
      <w:bookmarkEnd w:id="115"/>
      <w:bookmarkEnd w:id="116"/>
    </w:p>
    <w:p w14:paraId="3850AD39" w14:textId="77777777" w:rsidR="00F13850" w:rsidRDefault="00F13850" w:rsidP="00865441">
      <w:pPr>
        <w:ind w:firstLine="360"/>
        <w:jc w:val="both"/>
      </w:pPr>
      <w:r>
        <w:rPr>
          <w:color w:val="000000"/>
        </w:rPr>
        <w:t>With three pegs and n disks, the divide-and-conquer strategy recursively moves n−1 disks to an auxiliary peg, transfers the largest disk to the destination, then moves n−1 disks from the auxiliary to the destination. This yields T(n,3) = 2ⁿ − 1. For eight disks: 255 moves.</w:t>
      </w:r>
    </w:p>
    <w:p w14:paraId="0A122BB7" w14:textId="2B79CC5B" w:rsidR="00F13850" w:rsidRDefault="00CC2D2D" w:rsidP="00F13850">
      <w:pPr>
        <w:pStyle w:val="Heading3"/>
      </w:pPr>
      <w:bookmarkStart w:id="117" w:name="_Toc228748426"/>
      <w:bookmarkStart w:id="118" w:name="_Toc229070082"/>
      <w:r>
        <w:t xml:space="preserve">3.2.2 </w:t>
      </w:r>
      <w:r w:rsidR="00F13850">
        <w:t>The Four-Peg Extension</w:t>
      </w:r>
      <w:bookmarkEnd w:id="117"/>
      <w:bookmarkEnd w:id="118"/>
    </w:p>
    <w:p w14:paraId="7623D44F" w14:textId="77777777" w:rsidR="00F13850" w:rsidRDefault="00F13850" w:rsidP="00F40019">
      <w:pPr>
        <w:ind w:firstLine="360"/>
        <w:jc w:val="both"/>
      </w:pPr>
      <w:r>
        <w:rPr>
          <w:color w:val="000000"/>
        </w:rPr>
        <w:t>With four pegs, the Frame-Stewart algorithm introduces an optimized split: move k disks to a staging peg using all four pegs, transfer the remaining n−k disks to the destination using only three pegs (with the staging peg frozen), then bring the k staged disks to the destination using all four pegs again. The recurrence is:</w:t>
      </w:r>
    </w:p>
    <w:p w14:paraId="5794C9D1" w14:textId="77777777" w:rsidR="00F13850" w:rsidRDefault="00F13850">
      <w:pPr>
        <w:spacing w:after="240"/>
        <w:jc w:val="center"/>
      </w:pPr>
      <w:r>
        <w:rPr>
          <w:rFonts w:ascii="Courier New" w:eastAsia="Courier New" w:hAnsi="Courier New" w:cs="Courier New"/>
          <w:b/>
          <w:bCs/>
          <w:color w:val="1F3864"/>
        </w:rPr>
        <w:t>T(n,4) = minₖ ∈ [1,n−1] { 2·T(k,4) + T(n−k,3) }   where   T(n,3) = 2ⁿ−1</w:t>
      </w:r>
    </w:p>
    <w:p w14:paraId="020F3F28" w14:textId="273DD923" w:rsidR="00F13850" w:rsidRDefault="003C65A3" w:rsidP="003C65A3">
      <w:pPr>
        <w:pStyle w:val="Heading3"/>
      </w:pPr>
      <w:bookmarkStart w:id="119" w:name="_Toc228748427"/>
      <w:bookmarkStart w:id="120" w:name="_Toc229070083"/>
      <w:r>
        <w:t xml:space="preserve">3.2.3 </w:t>
      </w:r>
      <w:r w:rsidR="00F13850">
        <w:t>Does DP Solve It in 33 Moves?</w:t>
      </w:r>
      <w:bookmarkEnd w:id="119"/>
      <w:bookmarkEnd w:id="120"/>
    </w:p>
    <w:p w14:paraId="1DF6880C" w14:textId="77777777" w:rsidR="00F13850" w:rsidRDefault="00F13850" w:rsidP="005874DF">
      <w:pPr>
        <w:ind w:firstLine="360"/>
        <w:jc w:val="both"/>
        <w:rPr>
          <w:color w:val="000000"/>
        </w:rPr>
      </w:pPr>
      <w:r w:rsidRPr="005874DF">
        <w:rPr>
          <w:b/>
          <w:bCs/>
          <w:color w:val="000000"/>
        </w:rPr>
        <w:t>Yes</w:t>
      </w:r>
      <w:r>
        <w:rPr>
          <w:color w:val="000000"/>
        </w:rPr>
        <w:t>. The DP table yields optimal split k = 4 for n = 8. The decomposition is: move disks 1–4 from A to B using 4 pegs (9 moves), move disks 5–8 from A to D using 3 pegs with B frozen (15 moves), move disks 1–4 from B to D using 4 pegs (9 moves). Total: 9 + 15 + 9 = 33 moves, matching the DP prediction exactly.</w:t>
      </w:r>
    </w:p>
    <w:p w14:paraId="15CDF5C7" w14:textId="77777777" w:rsidR="00F13850" w:rsidRDefault="00F13850">
      <w:pPr>
        <w:rPr>
          <w:color w:val="000000"/>
        </w:rPr>
      </w:pPr>
      <w:r>
        <w:rPr>
          <w:color w:val="000000"/>
        </w:rPr>
        <w:br w:type="page"/>
      </w:r>
    </w:p>
    <w:p w14:paraId="195A8D5D" w14:textId="5F0F0F94" w:rsidR="00F13850" w:rsidRPr="002064C8" w:rsidRDefault="00002A3B" w:rsidP="005F5EC0">
      <w:pPr>
        <w:pStyle w:val="Heading2"/>
      </w:pPr>
      <w:bookmarkStart w:id="121" w:name="_Toc228748428"/>
      <w:bookmarkStart w:id="122" w:name="_Toc229070084"/>
      <w:r>
        <w:lastRenderedPageBreak/>
        <w:t xml:space="preserve">3.3 </w:t>
      </w:r>
      <w:r w:rsidR="00F13850" w:rsidRPr="002064C8">
        <w:t>Algorithmic Techniques</w:t>
      </w:r>
      <w:bookmarkEnd w:id="121"/>
      <w:bookmarkEnd w:id="122"/>
    </w:p>
    <w:p w14:paraId="41EDF9DC" w14:textId="77777777" w:rsidR="00F13850" w:rsidRPr="002064C8" w:rsidRDefault="00F13850" w:rsidP="00F644B1">
      <w:pPr>
        <w:ind w:firstLine="360"/>
        <w:jc w:val="both"/>
        <w:rPr>
          <w:color w:val="000000"/>
        </w:rPr>
      </w:pPr>
      <w:r>
        <w:rPr>
          <w:color w:val="000000"/>
        </w:rPr>
        <w:t>This section analyses every applicable technique across seven dimensions: definition, mechanism, advantages, disadvantages, success/failure cases, enhancement opportunities, and complexity.</w:t>
      </w:r>
    </w:p>
    <w:p w14:paraId="619734ED" w14:textId="50D7E5BA" w:rsidR="00F13850" w:rsidRDefault="00B61B83" w:rsidP="00B61B83">
      <w:pPr>
        <w:pStyle w:val="Heading3"/>
      </w:pPr>
      <w:bookmarkStart w:id="123" w:name="_Toc228748429"/>
      <w:bookmarkStart w:id="124" w:name="_Toc229070085"/>
      <w:r>
        <w:t xml:space="preserve">3.3.1 </w:t>
      </w:r>
      <w:r w:rsidR="00F13850">
        <w:t>Technique 1: Dynamic Programming (Frame-Stewart)</w:t>
      </w:r>
      <w:bookmarkEnd w:id="123"/>
      <w:bookmarkEnd w:id="124"/>
    </w:p>
    <w:p w14:paraId="39DFA101" w14:textId="77777777" w:rsidR="00F13850" w:rsidRDefault="00F13850" w:rsidP="005D638F">
      <w:pPr>
        <w:ind w:firstLine="720"/>
        <w:jc w:val="both"/>
        <w:rPr>
          <w:color w:val="000000"/>
        </w:rPr>
      </w:pPr>
      <w:r>
        <w:rPr>
          <w:color w:val="000000"/>
        </w:rPr>
        <w:t xml:space="preserve">Dynamic Programming (DP) is an algorithm design paradigm that solves complex optimization problems by decomposing them into overlapping sub-problems, solving each sub-problem exactly once, and storing results in a table to avoid redundant computation. It is applicable when the problem exhibits the principle of optimality and overlapping sub-problems. </w:t>
      </w:r>
    </w:p>
    <w:p w14:paraId="53306527" w14:textId="77777777" w:rsidR="00F13850" w:rsidRDefault="00F13850" w:rsidP="00F644B1">
      <w:pPr>
        <w:ind w:firstLine="720"/>
        <w:jc w:val="both"/>
      </w:pPr>
      <w:r>
        <w:rPr>
          <w:color w:val="000000"/>
        </w:rPr>
        <w:t>For four-peg Tower of Hanoi, DP is applied through the Frame-Stewart algorithm (Frame &amp; Stewart, 1941): a bottom-up tabulation that finds the optimal disk-split k for every disk count from 1 to n.</w:t>
      </w:r>
    </w:p>
    <w:p w14:paraId="1C8F4404" w14:textId="77777777" w:rsidR="00F13850" w:rsidRDefault="00F13850" w:rsidP="003C0279">
      <w:pPr>
        <w:ind w:firstLine="360"/>
        <w:jc w:val="both"/>
        <w:rPr>
          <w:color w:val="000000"/>
        </w:rPr>
      </w:pPr>
      <w:r>
        <w:rPr>
          <w:color w:val="000000"/>
        </w:rPr>
        <w:t xml:space="preserve">The algorithm has two distinct phases. First, the DP pre-computation phase fills the table dp4[0..n]. For each disk count from 2 to maxDisks, every split point k from 1 to n-1 is evaluated. The candidate cost is 2*dp4[k] + (2^(n-k) - 1), which represents: two four-peg sub-problems of size k plus one three-peg sub-problem of size n-k. </w:t>
      </w:r>
    </w:p>
    <w:p w14:paraId="56B86ABB" w14:textId="73811CC7" w:rsidR="00F13850" w:rsidRDefault="00F13850" w:rsidP="002C01F0">
      <w:pPr>
        <w:ind w:firstLine="360"/>
        <w:jc w:val="both"/>
      </w:pPr>
      <w:r>
        <w:rPr>
          <w:color w:val="000000"/>
        </w:rPr>
        <w:t>The minimum candidate is stored alongside the optimal k. Second, the move generation phase uses the pre-computed split table to drive recursion: hanoi4 calls hanoi4 for the top-k sub-problem, hanoi3 for the locked middle sub-problem, and hanoi4 again for the top-k sub-problem.</w:t>
      </w:r>
    </w:p>
    <w:p w14:paraId="7BE358E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BuildDPTable(maxN):</w:t>
      </w:r>
    </w:p>
    <w:p w14:paraId="5BD789D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dp4[0]:=0; dp4[1]:=1; split[1]:=1</w:t>
      </w:r>
    </w:p>
    <w:p w14:paraId="76D0B0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n:=2 TO maxN DO</w:t>
      </w:r>
    </w:p>
    <w:p w14:paraId="3F05DC8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dp4[n]:=INF</w:t>
      </w:r>
    </w:p>
    <w:p w14:paraId="5EEA85F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k:=1 TO n-1 DO</w:t>
      </w:r>
    </w:p>
    <w:p w14:paraId="6621CA1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candidate := 2*dp4[k] + (2^(n-k) - 1)</w:t>
      </w:r>
    </w:p>
    <w:p w14:paraId="3952B62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lastRenderedPageBreak/>
        <w:t xml:space="preserve">      IF candidate &lt; dp4[n] THEN</w:t>
      </w:r>
    </w:p>
    <w:p w14:paraId="3522382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dp4[n]:=candidate; split[n]:=k</w:t>
      </w:r>
    </w:p>
    <w:p w14:paraId="7CD0148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Hanoi4(n, src, dst, aux1, aux2):</w:t>
      </w:r>
    </w:p>
    <w:p w14:paraId="55B0E81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n=0 THEN RETURN</w:t>
      </w:r>
    </w:p>
    <w:p w14:paraId="7EC3D0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n=1 THEN OUTPUT Move(src,dst); RETURN</w:t>
      </w:r>
    </w:p>
    <w:p w14:paraId="392D651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k := split[n]</w:t>
      </w:r>
    </w:p>
    <w:p w14:paraId="1D8D0F6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src, aux1, dst, aux2)  // park top-k disks on aux1</w:t>
      </w:r>
    </w:p>
    <w:p w14:paraId="4795DF8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Hanoi3(n-k, src, dst, aux2)       // shift n-k disks (3 pegs only)</w:t>
      </w:r>
    </w:p>
    <w:p w14:paraId="5BAC2AF5" w14:textId="77777777" w:rsidR="00F13850" w:rsidRDefault="00F13850" w:rsidP="0075035A">
      <w:pPr>
        <w:shd w:val="clear" w:color="auto" w:fill="F4F4F4"/>
        <w:spacing w:line="220" w:lineRule="auto"/>
        <w:ind w:left="360"/>
      </w:pPr>
      <w:r>
        <w:rPr>
          <w:rFonts w:ascii="Courier New" w:eastAsia="Courier New" w:hAnsi="Courier New" w:cs="Courier New"/>
          <w:color w:val="1A1A1A"/>
          <w:sz w:val="18"/>
          <w:szCs w:val="18"/>
        </w:rPr>
        <w:t xml:space="preserve">  Hanoi4(k, aux1, dst, src, aux2)  // finalize top-k to destination</w:t>
      </w:r>
    </w:p>
    <w:p w14:paraId="45443D0B" w14:textId="542D5D7A" w:rsidR="00F13850" w:rsidRPr="006D713E" w:rsidRDefault="00F13850" w:rsidP="006D713E">
      <w:pPr>
        <w:rPr>
          <w:b/>
          <w:bCs/>
        </w:rPr>
      </w:pPr>
      <w:bookmarkStart w:id="125" w:name="_Toc228748432"/>
      <w:r w:rsidRPr="006D713E">
        <w:rPr>
          <w:b/>
          <w:bCs/>
        </w:rPr>
        <w:t>Advantages</w:t>
      </w:r>
      <w:bookmarkEnd w:id="125"/>
      <w:r w:rsidR="006D713E">
        <w:rPr>
          <w:b/>
          <w:bCs/>
        </w:rPr>
        <w:t>:</w:t>
      </w:r>
    </w:p>
    <w:p w14:paraId="65E6A1F1" w14:textId="77777777" w:rsidR="00F13850" w:rsidRDefault="00F13850" w:rsidP="00885D64">
      <w:pPr>
        <w:pStyle w:val="ListParagraph"/>
        <w:numPr>
          <w:ilvl w:val="0"/>
          <w:numId w:val="10"/>
        </w:numPr>
        <w:spacing w:before="60" w:after="60" w:line="360" w:lineRule="auto"/>
        <w:contextualSpacing w:val="0"/>
        <w:jc w:val="both"/>
      </w:pPr>
      <w:r>
        <w:rPr>
          <w:color w:val="000000"/>
        </w:rPr>
        <w:t>Achieves the minimum known move count for all n (conjectured optimal, verified n≤30).</w:t>
      </w:r>
    </w:p>
    <w:p w14:paraId="5BDF7750" w14:textId="77777777" w:rsidR="00F13850" w:rsidRPr="00CB2C74" w:rsidRDefault="00F13850" w:rsidP="00885D64">
      <w:pPr>
        <w:pStyle w:val="ListParagraph"/>
        <w:numPr>
          <w:ilvl w:val="0"/>
          <w:numId w:val="10"/>
        </w:numPr>
        <w:spacing w:before="60" w:after="60" w:line="360" w:lineRule="auto"/>
        <w:contextualSpacing w:val="0"/>
        <w:jc w:val="both"/>
      </w:pPr>
      <w:r>
        <w:rPr>
          <w:color w:val="000000"/>
        </w:rPr>
        <w:t>Pre-computation is O(n²); entirely negligible for practical n.</w:t>
      </w:r>
    </w:p>
    <w:p w14:paraId="26F10CF5" w14:textId="77777777" w:rsidR="00F13850" w:rsidRPr="00CB2C74" w:rsidRDefault="00F13850" w:rsidP="00885D64">
      <w:pPr>
        <w:pStyle w:val="ds-markdown-paragraph"/>
        <w:numPr>
          <w:ilvl w:val="1"/>
          <w:numId w:val="10"/>
        </w:numPr>
        <w:shd w:val="clear" w:color="auto" w:fill="FFFFFF"/>
        <w:spacing w:before="0" w:beforeAutospacing="0" w:after="0" w:afterAutospacing="0"/>
        <w:rPr>
          <w:rFonts w:ascii="Calibri" w:hAnsi="Calibri" w:cs="Calibri"/>
          <w:color w:val="0F1115"/>
        </w:rPr>
      </w:pPr>
      <w:r w:rsidRPr="00CB2C74">
        <w:rPr>
          <w:rFonts w:ascii="Calibri" w:hAnsi="Calibri" w:cs="Calibri"/>
          <w:color w:val="0F1115"/>
        </w:rPr>
        <w:t>Outer loop: n iterations</w:t>
      </w:r>
    </w:p>
    <w:p w14:paraId="088AE521" w14:textId="77777777" w:rsidR="00F13850" w:rsidRPr="00CB2C74" w:rsidRDefault="00F13850" w:rsidP="00885D64">
      <w:pPr>
        <w:pStyle w:val="ds-markdown-paragraph"/>
        <w:numPr>
          <w:ilvl w:val="1"/>
          <w:numId w:val="10"/>
        </w:numPr>
        <w:shd w:val="clear" w:color="auto" w:fill="FFFFFF"/>
        <w:spacing w:before="0" w:beforeAutospacing="0" w:after="0" w:afterAutospacing="0"/>
        <w:rPr>
          <w:rFonts w:ascii="Calibri" w:hAnsi="Calibri" w:cs="Calibri"/>
          <w:color w:val="0F1115"/>
        </w:rPr>
      </w:pPr>
      <w:r w:rsidRPr="00CB2C74">
        <w:rPr>
          <w:rFonts w:ascii="Calibri" w:hAnsi="Calibri" w:cs="Calibri"/>
          <w:color w:val="0F1115"/>
        </w:rPr>
        <w:t>Inner loop: up to n iterations checking k values</w:t>
      </w:r>
    </w:p>
    <w:p w14:paraId="5384D976" w14:textId="77777777" w:rsidR="00F13850" w:rsidRPr="00CB2C74" w:rsidRDefault="00F13850" w:rsidP="00885D64">
      <w:pPr>
        <w:pStyle w:val="ds-markdown-paragraph"/>
        <w:numPr>
          <w:ilvl w:val="1"/>
          <w:numId w:val="10"/>
        </w:numPr>
        <w:shd w:val="clear" w:color="auto" w:fill="FFFFFF"/>
        <w:spacing w:before="0" w:beforeAutospacing="0" w:after="0" w:afterAutospacing="0"/>
        <w:rPr>
          <w:rFonts w:ascii="Calibri" w:hAnsi="Calibri" w:cs="Calibri"/>
          <w:color w:val="0F1115"/>
        </w:rPr>
      </w:pPr>
      <w:r w:rsidRPr="00CB2C74">
        <w:rPr>
          <w:rFonts w:ascii="Calibri" w:hAnsi="Calibri" w:cs="Calibri"/>
          <w:color w:val="0F1115"/>
        </w:rPr>
        <w:t>Total: Σ(n) = O(n²)</w:t>
      </w:r>
    </w:p>
    <w:p w14:paraId="2A975FBB" w14:textId="77777777" w:rsidR="00F13850" w:rsidRPr="00CB2C74" w:rsidRDefault="00F13850" w:rsidP="00885D64">
      <w:pPr>
        <w:pStyle w:val="ds-markdown-paragraph"/>
        <w:numPr>
          <w:ilvl w:val="1"/>
          <w:numId w:val="10"/>
        </w:numPr>
        <w:shd w:val="clear" w:color="auto" w:fill="FFFFFF"/>
        <w:spacing w:before="0" w:beforeAutospacing="0" w:after="0" w:afterAutospacing="0"/>
        <w:rPr>
          <w:rFonts w:ascii="Segoe UI" w:hAnsi="Segoe UI" w:cs="Segoe UI"/>
          <w:color w:val="0F1115"/>
        </w:rPr>
      </w:pPr>
      <w:r w:rsidRPr="00CB2C74">
        <w:rPr>
          <w:rFonts w:ascii="Calibri" w:hAnsi="Calibri" w:cs="Calibri"/>
          <w:color w:val="0F1115"/>
        </w:rPr>
        <w:t>For any practically solvable n (e.g., n ≤ 1000), this is trivial</w:t>
      </w:r>
    </w:p>
    <w:p w14:paraId="0C4056F0" w14:textId="77777777" w:rsidR="00F13850" w:rsidRPr="00CB2C74" w:rsidRDefault="00F13850" w:rsidP="00885D64">
      <w:pPr>
        <w:pStyle w:val="ListParagraph"/>
        <w:numPr>
          <w:ilvl w:val="0"/>
          <w:numId w:val="10"/>
        </w:numPr>
        <w:spacing w:before="60" w:after="60" w:line="360" w:lineRule="auto"/>
        <w:contextualSpacing w:val="0"/>
        <w:jc w:val="both"/>
      </w:pPr>
      <w:r>
        <w:rPr>
          <w:color w:val="000000"/>
        </w:rPr>
        <w:t>Total space is O(n): two arrays plus a bounded recursion stack.</w:t>
      </w:r>
    </w:p>
    <w:p w14:paraId="1B53EC0A" w14:textId="77777777" w:rsidR="00F13850" w:rsidRPr="00CB2C74" w:rsidRDefault="00F13850" w:rsidP="00885D64">
      <w:pPr>
        <w:pStyle w:val="ds-markdown-paragraph"/>
        <w:numPr>
          <w:ilvl w:val="1"/>
          <w:numId w:val="10"/>
        </w:numPr>
        <w:shd w:val="clear" w:color="auto" w:fill="FFFFFF"/>
        <w:spacing w:before="0" w:beforeAutospacing="0" w:after="0" w:afterAutospacing="0"/>
        <w:jc w:val="both"/>
        <w:rPr>
          <w:rFonts w:ascii="Calibri" w:hAnsi="Calibri" w:cs="Calibri"/>
          <w:color w:val="0F1115"/>
        </w:rPr>
      </w:pPr>
      <w:r w:rsidRPr="00CB2C74">
        <w:rPr>
          <w:rStyle w:val="HTMLCode"/>
          <w:rFonts w:ascii="Calibri" w:hAnsi="Calibri" w:cs="Calibri"/>
          <w:color w:val="0F1115"/>
          <w:shd w:val="clear" w:color="auto" w:fill="EBEEF2"/>
        </w:rPr>
        <w:t>dp4[0..n]</w:t>
      </w:r>
      <w:r w:rsidRPr="00CB2C74">
        <w:rPr>
          <w:rFonts w:ascii="Calibri" w:hAnsi="Calibri" w:cs="Calibri"/>
          <w:color w:val="0F1115"/>
        </w:rPr>
        <w:t>: O(n) space</w:t>
      </w:r>
    </w:p>
    <w:p w14:paraId="7D92ED9B" w14:textId="77777777" w:rsidR="00F13850" w:rsidRPr="00CB2C74" w:rsidRDefault="00F13850" w:rsidP="00885D64">
      <w:pPr>
        <w:pStyle w:val="ds-markdown-paragraph"/>
        <w:numPr>
          <w:ilvl w:val="1"/>
          <w:numId w:val="10"/>
        </w:numPr>
        <w:shd w:val="clear" w:color="auto" w:fill="FFFFFF"/>
        <w:spacing w:before="0" w:beforeAutospacing="0" w:after="0" w:afterAutospacing="0"/>
        <w:jc w:val="both"/>
        <w:rPr>
          <w:rFonts w:ascii="Calibri" w:hAnsi="Calibri" w:cs="Calibri"/>
          <w:color w:val="0F1115"/>
        </w:rPr>
      </w:pPr>
      <w:r w:rsidRPr="00CB2C74">
        <w:rPr>
          <w:rStyle w:val="HTMLCode"/>
          <w:rFonts w:ascii="Calibri" w:hAnsi="Calibri" w:cs="Calibri"/>
          <w:color w:val="0F1115"/>
          <w:shd w:val="clear" w:color="auto" w:fill="EBEEF2"/>
        </w:rPr>
        <w:t>split[1..n]</w:t>
      </w:r>
      <w:r w:rsidRPr="00CB2C74">
        <w:rPr>
          <w:rFonts w:ascii="Calibri" w:hAnsi="Calibri" w:cs="Calibri"/>
          <w:color w:val="0F1115"/>
        </w:rPr>
        <w:t>: O(n) space</w:t>
      </w:r>
    </w:p>
    <w:p w14:paraId="08B2596F" w14:textId="77777777" w:rsidR="00F13850" w:rsidRPr="00CB2C74" w:rsidRDefault="00F13850" w:rsidP="00885D64">
      <w:pPr>
        <w:pStyle w:val="ds-markdown-paragraph"/>
        <w:numPr>
          <w:ilvl w:val="1"/>
          <w:numId w:val="10"/>
        </w:numPr>
        <w:shd w:val="clear" w:color="auto" w:fill="FFFFFF"/>
        <w:spacing w:before="0" w:beforeAutospacing="0" w:after="0" w:afterAutospacing="0"/>
        <w:jc w:val="both"/>
        <w:rPr>
          <w:rFonts w:ascii="Calibri" w:hAnsi="Calibri" w:cs="Calibri"/>
          <w:color w:val="0F1115"/>
        </w:rPr>
      </w:pPr>
      <w:r w:rsidRPr="00CB2C74">
        <w:rPr>
          <w:rFonts w:ascii="Calibri" w:hAnsi="Calibri" w:cs="Calibri"/>
          <w:color w:val="0F1115"/>
        </w:rPr>
        <w:t>Recursion stack: depth ≤ n (but typically much less due to the split strategy)</w:t>
      </w:r>
    </w:p>
    <w:p w14:paraId="3D1DB032" w14:textId="77777777" w:rsidR="00F13850" w:rsidRPr="00CB2C74" w:rsidRDefault="00F13850" w:rsidP="00885D64">
      <w:pPr>
        <w:pStyle w:val="ds-markdown-paragraph"/>
        <w:numPr>
          <w:ilvl w:val="1"/>
          <w:numId w:val="10"/>
        </w:numPr>
        <w:shd w:val="clear" w:color="auto" w:fill="FFFFFF"/>
        <w:spacing w:before="0" w:beforeAutospacing="0" w:after="0" w:afterAutospacing="0"/>
        <w:jc w:val="both"/>
        <w:rPr>
          <w:rFonts w:ascii="Calibri" w:hAnsi="Calibri" w:cs="Calibri"/>
          <w:color w:val="0F1115"/>
        </w:rPr>
      </w:pPr>
      <w:r w:rsidRPr="00CB2C74">
        <w:rPr>
          <w:rFonts w:ascii="Calibri" w:hAnsi="Calibri" w:cs="Calibri"/>
          <w:color w:val="0F1115"/>
        </w:rPr>
        <w:t>Total = O(n)</w:t>
      </w:r>
    </w:p>
    <w:p w14:paraId="36FD42D5" w14:textId="77777777" w:rsidR="00F13850" w:rsidRDefault="00F13850" w:rsidP="00885D64">
      <w:pPr>
        <w:pStyle w:val="ListParagraph"/>
        <w:numPr>
          <w:ilvl w:val="0"/>
          <w:numId w:val="10"/>
        </w:numPr>
        <w:spacing w:before="60" w:after="60" w:line="360" w:lineRule="auto"/>
        <w:contextualSpacing w:val="0"/>
        <w:jc w:val="both"/>
      </w:pPr>
      <w:r>
        <w:rPr>
          <w:color w:val="000000"/>
        </w:rPr>
        <w:t>Clean two-phase design separates table building from move generation.</w:t>
      </w:r>
    </w:p>
    <w:p w14:paraId="2CF9C8F6" w14:textId="77777777" w:rsidR="00F13850" w:rsidRDefault="00F13850" w:rsidP="00885D64">
      <w:pPr>
        <w:pStyle w:val="ListParagraph"/>
        <w:numPr>
          <w:ilvl w:val="0"/>
          <w:numId w:val="10"/>
        </w:numPr>
        <w:spacing w:before="60" w:after="60" w:line="360" w:lineRule="auto"/>
        <w:contextualSpacing w:val="0"/>
        <w:jc w:val="both"/>
      </w:pPr>
      <w:r>
        <w:rPr>
          <w:color w:val="000000"/>
        </w:rPr>
        <w:t>Naturally generalises to any number of pegs p ≥ 4 by extending the recurrence.</w:t>
      </w:r>
    </w:p>
    <w:p w14:paraId="059F4835" w14:textId="39296ABA" w:rsidR="00F13850" w:rsidRPr="00C76811" w:rsidRDefault="00F13850" w:rsidP="00C76811">
      <w:pPr>
        <w:rPr>
          <w:b/>
          <w:bCs/>
        </w:rPr>
      </w:pPr>
      <w:bookmarkStart w:id="126" w:name="_Toc228748433"/>
      <w:r w:rsidRPr="00C76811">
        <w:rPr>
          <w:b/>
          <w:bCs/>
        </w:rPr>
        <w:t>Disadvantages</w:t>
      </w:r>
      <w:bookmarkEnd w:id="126"/>
      <w:r w:rsidR="00C76811">
        <w:rPr>
          <w:b/>
          <w:bCs/>
        </w:rPr>
        <w:t>:</w:t>
      </w:r>
    </w:p>
    <w:p w14:paraId="4AA1CDA1" w14:textId="77777777" w:rsidR="00F13850" w:rsidRDefault="00F13850" w:rsidP="00885D64">
      <w:pPr>
        <w:pStyle w:val="ListParagraph"/>
        <w:numPr>
          <w:ilvl w:val="0"/>
          <w:numId w:val="10"/>
        </w:numPr>
        <w:spacing w:before="60" w:after="60" w:line="360" w:lineRule="auto"/>
        <w:contextualSpacing w:val="0"/>
        <w:jc w:val="both"/>
      </w:pPr>
      <w:r>
        <w:rPr>
          <w:color w:val="000000"/>
        </w:rPr>
        <w:t>Optimality is conjectural, not formally proven for all n (though no counterexample exists).</w:t>
      </w:r>
    </w:p>
    <w:p w14:paraId="3C5A720E" w14:textId="77777777" w:rsidR="00F13850" w:rsidRDefault="00F13850" w:rsidP="00885D64">
      <w:pPr>
        <w:pStyle w:val="ListParagraph"/>
        <w:numPr>
          <w:ilvl w:val="0"/>
          <w:numId w:val="10"/>
        </w:numPr>
        <w:spacing w:before="60" w:after="60" w:line="360" w:lineRule="auto"/>
        <w:contextualSpacing w:val="0"/>
        <w:jc w:val="both"/>
      </w:pPr>
      <w:r>
        <w:rPr>
          <w:color w:val="000000"/>
        </w:rPr>
        <w:t>Deep recursion for very large n could overflow the call stack; iterative implementation avoids this.</w:t>
      </w:r>
    </w:p>
    <w:p w14:paraId="74D65162" w14:textId="77777777" w:rsidR="00F13850" w:rsidRDefault="00F13850" w:rsidP="00885D64">
      <w:pPr>
        <w:pStyle w:val="ListParagraph"/>
        <w:numPr>
          <w:ilvl w:val="0"/>
          <w:numId w:val="10"/>
        </w:numPr>
        <w:spacing w:before="60" w:after="60" w:line="360" w:lineRule="auto"/>
        <w:contextualSpacing w:val="0"/>
        <w:jc w:val="both"/>
      </w:pPr>
      <w:r>
        <w:rPr>
          <w:color w:val="000000"/>
        </w:rPr>
        <w:t>Slightly more complex than a simple three-peg recursion; requires understanding the DP formulation.</w:t>
      </w:r>
    </w:p>
    <w:p w14:paraId="5CFD15AF" w14:textId="64D2D46C" w:rsidR="00F13850" w:rsidRPr="00725ADC" w:rsidRDefault="00F13850" w:rsidP="00725ADC">
      <w:pPr>
        <w:rPr>
          <w:b/>
          <w:bCs/>
        </w:rPr>
      </w:pPr>
      <w:bookmarkStart w:id="127" w:name="_Toc228748434"/>
      <w:r w:rsidRPr="00725ADC">
        <w:rPr>
          <w:b/>
          <w:bCs/>
        </w:rPr>
        <w:lastRenderedPageBreak/>
        <w:t xml:space="preserve">Success and </w:t>
      </w:r>
      <w:r w:rsidR="00725ADC">
        <w:rPr>
          <w:b/>
          <w:bCs/>
        </w:rPr>
        <w:t>f</w:t>
      </w:r>
      <w:r w:rsidRPr="00725ADC">
        <w:rPr>
          <w:b/>
          <w:bCs/>
        </w:rPr>
        <w:t xml:space="preserve">ailure </w:t>
      </w:r>
      <w:r w:rsidR="00725ADC">
        <w:rPr>
          <w:b/>
          <w:bCs/>
        </w:rPr>
        <w:t>a</w:t>
      </w:r>
      <w:r w:rsidRPr="00725ADC">
        <w:rPr>
          <w:b/>
          <w:bCs/>
        </w:rPr>
        <w:t>nalysis</w:t>
      </w:r>
      <w:bookmarkEnd w:id="127"/>
    </w:p>
    <w:p w14:paraId="7435C8CA" w14:textId="77777777" w:rsidR="00F13850" w:rsidRDefault="00F13850">
      <w:pPr>
        <w:pBdr>
          <w:left w:val="single" w:sz="24" w:space="0" w:color="2E75B6"/>
        </w:pBdr>
        <w:shd w:val="clear" w:color="auto" w:fill="EBF3FB"/>
        <w:spacing w:before="120"/>
        <w:ind w:left="360" w:right="360"/>
        <w:jc w:val="both"/>
      </w:pPr>
      <w:r>
        <w:rPr>
          <w:b/>
          <w:bCs/>
          <w:color w:val="1F3864"/>
        </w:rPr>
        <w:t xml:space="preserve">Success Cases: </w:t>
      </w:r>
      <w:r>
        <w:rPr>
          <w:color w:val="000000"/>
        </w:rPr>
        <w:t>Frame-Stewart DP succeeds for all tested values of n (1 through 30), always producing the minimum known move count. For n=8, it produces exactly 33 moves verified against the DP prediction.</w:t>
      </w:r>
    </w:p>
    <w:p w14:paraId="1217F884" w14:textId="79F01898" w:rsidR="00F13850" w:rsidRDefault="00F13850" w:rsidP="002C6EF5">
      <w:pPr>
        <w:pBdr>
          <w:left w:val="single" w:sz="24" w:space="0" w:color="2E75B6"/>
        </w:pBdr>
        <w:shd w:val="clear" w:color="auto" w:fill="FFF8E1"/>
        <w:spacing w:before="120"/>
        <w:ind w:left="360" w:right="360"/>
        <w:jc w:val="both"/>
      </w:pPr>
      <w:r>
        <w:rPr>
          <w:b/>
          <w:bCs/>
          <w:color w:val="1F3864"/>
        </w:rPr>
        <w:t xml:space="preserve">Failure Cases: </w:t>
      </w:r>
      <w:r>
        <w:rPr>
          <w:color w:val="000000"/>
        </w:rPr>
        <w:t>No practical failure case exists. The only theoretical failure would be a counterexample to the Frame-Stewart conjecture, something that has never been found in over 80 years of investigation.</w:t>
      </w:r>
      <w:bookmarkStart w:id="128" w:name="_Toc228748435"/>
    </w:p>
    <w:p w14:paraId="3CA58891" w14:textId="77777777" w:rsidR="00F13850" w:rsidRPr="002C6EF5" w:rsidRDefault="00F13850" w:rsidP="002C6EF5">
      <w:pPr>
        <w:rPr>
          <w:b/>
          <w:bCs/>
        </w:rPr>
      </w:pPr>
      <w:r w:rsidRPr="002C6EF5">
        <w:rPr>
          <w:b/>
          <w:bCs/>
        </w:rPr>
        <w:t>Can Failure be Enhanced or Avoided?</w:t>
      </w:r>
      <w:bookmarkEnd w:id="128"/>
    </w:p>
    <w:p w14:paraId="3574E763" w14:textId="77777777" w:rsidR="00F13850" w:rsidRDefault="00F13850" w:rsidP="00885D64">
      <w:pPr>
        <w:pStyle w:val="ListParagraph"/>
        <w:numPr>
          <w:ilvl w:val="0"/>
          <w:numId w:val="10"/>
        </w:numPr>
        <w:spacing w:before="60" w:after="60" w:line="360" w:lineRule="auto"/>
        <w:contextualSpacing w:val="0"/>
        <w:jc w:val="both"/>
      </w:pPr>
      <w:r>
        <w:rPr>
          <w:color w:val="000000"/>
        </w:rPr>
        <w:t>Stack overflow (large n): Replace recursive hanoi4 and hanoi3 with iterative versions using an explicit stack. This eliminates the depth limit entirely.</w:t>
      </w:r>
    </w:p>
    <w:p w14:paraId="60DD8A18" w14:textId="77777777" w:rsidR="00F13850" w:rsidRPr="0051005C" w:rsidRDefault="00F13850" w:rsidP="00885D64">
      <w:pPr>
        <w:pStyle w:val="ListParagraph"/>
        <w:numPr>
          <w:ilvl w:val="0"/>
          <w:numId w:val="10"/>
        </w:numPr>
        <w:spacing w:before="60" w:after="60" w:line="360" w:lineRule="auto"/>
        <w:contextualSpacing w:val="0"/>
        <w:jc w:val="both"/>
      </w:pPr>
      <w:r>
        <w:rPr>
          <w:color w:val="000000"/>
        </w:rPr>
        <w:t>Potential conjecture failure: If a counterexample to Frame-Stewart is discovered, a BFS or IDA* verification pass could be added to confirm optimality for any specific n.</w:t>
      </w:r>
    </w:p>
    <w:p w14:paraId="2E079F59" w14:textId="77777777" w:rsidR="00F13850" w:rsidRPr="0051005C" w:rsidRDefault="00F13850" w:rsidP="0051005C">
      <w:pPr>
        <w:pStyle w:val="ds-markdown-paragraph"/>
        <w:shd w:val="clear" w:color="auto" w:fill="FFFFFF"/>
        <w:spacing w:before="240" w:beforeAutospacing="0" w:after="240" w:afterAutospacing="0"/>
        <w:ind w:left="720"/>
        <w:jc w:val="both"/>
        <w:rPr>
          <w:rFonts w:ascii="Calibri" w:hAnsi="Calibri" w:cs="Calibri"/>
          <w:color w:val="0F1115"/>
        </w:rPr>
      </w:pPr>
      <w:r w:rsidRPr="0051005C">
        <w:rPr>
          <w:rStyle w:val="Strong"/>
          <w:rFonts w:ascii="Calibri" w:eastAsiaTheme="minorEastAsia" w:hAnsi="Calibri" w:cs="Calibri"/>
          <w:color w:val="0F1115"/>
        </w:rPr>
        <w:t>Note:</w:t>
      </w:r>
      <w:r w:rsidRPr="0051005C">
        <w:rPr>
          <w:rFonts w:ascii="Calibri" w:hAnsi="Calibri" w:cs="Calibri"/>
          <w:color w:val="0F1115"/>
        </w:rPr>
        <w:t> The conjecture has held for all verified </w:t>
      </w:r>
      <w:r w:rsidRPr="0051005C">
        <w:rPr>
          <w:rStyle w:val="HTMLCode"/>
          <w:rFonts w:ascii="Calibri" w:hAnsi="Calibri" w:cs="Calibri"/>
          <w:color w:val="0F1115"/>
          <w:sz w:val="21"/>
          <w:szCs w:val="21"/>
          <w:shd w:val="clear" w:color="auto" w:fill="EBEEF2"/>
        </w:rPr>
        <w:t>n ≤ 30</w:t>
      </w:r>
      <w:r w:rsidRPr="0051005C">
        <w:rPr>
          <w:rFonts w:ascii="Calibri" w:hAnsi="Calibri" w:cs="Calibri"/>
          <w:color w:val="0F1115"/>
        </w:rPr>
        <w:t>, so this is a theoretical precaution.</w:t>
      </w:r>
    </w:p>
    <w:p w14:paraId="7578F0FF" w14:textId="77777777" w:rsidR="00F13850" w:rsidRDefault="00F13850" w:rsidP="00885D64">
      <w:pPr>
        <w:pStyle w:val="ListParagraph"/>
        <w:numPr>
          <w:ilvl w:val="0"/>
          <w:numId w:val="10"/>
        </w:numPr>
        <w:spacing w:before="60" w:after="60" w:line="360" w:lineRule="auto"/>
        <w:contextualSpacing w:val="0"/>
        <w:jc w:val="both"/>
      </w:pPr>
      <w:r>
        <w:rPr>
          <w:color w:val="000000"/>
        </w:rPr>
        <w:t>Extension to p &gt; 4 pegs: Apply the generalised recurrence T(n,p) = min { 2T(k,p) + T(n-k,p-1) }, handled by an additional DP loop over p.</w:t>
      </w:r>
    </w:p>
    <w:p w14:paraId="3BC25468" w14:textId="77777777" w:rsidR="00F13850" w:rsidRPr="002C6EF5" w:rsidRDefault="00F13850" w:rsidP="002C6EF5">
      <w:pPr>
        <w:rPr>
          <w:b/>
          <w:bCs/>
        </w:rPr>
      </w:pPr>
      <w:bookmarkStart w:id="129" w:name="_Toc228748436"/>
      <w:r w:rsidRPr="002C6EF5">
        <w:rPr>
          <w:b/>
          <w:bCs/>
        </w:rPr>
        <w:t>Time and Space Complexity</w:t>
      </w:r>
      <w:bookmarkEnd w:id="129"/>
    </w:p>
    <w:p w14:paraId="292CF7AB" w14:textId="77777777" w:rsidR="00F13850" w:rsidRDefault="00F13850" w:rsidP="00885D64">
      <w:pPr>
        <w:pStyle w:val="ListParagraph"/>
        <w:numPr>
          <w:ilvl w:val="0"/>
          <w:numId w:val="10"/>
        </w:numPr>
        <w:spacing w:before="60" w:after="60" w:line="360" w:lineRule="auto"/>
        <w:contextualSpacing w:val="0"/>
        <w:jc w:val="both"/>
      </w:pPr>
      <w:r>
        <w:rPr>
          <w:color w:val="000000"/>
        </w:rPr>
        <w:t>Pre-computation: Time O(n²), Space O(n).</w:t>
      </w:r>
    </w:p>
    <w:p w14:paraId="3D262573" w14:textId="77777777" w:rsidR="00F13850" w:rsidRDefault="00F13850" w:rsidP="00885D64">
      <w:pPr>
        <w:pStyle w:val="ListParagraph"/>
        <w:numPr>
          <w:ilvl w:val="0"/>
          <w:numId w:val="10"/>
        </w:numPr>
        <w:spacing w:before="60" w:after="60" w:line="360" w:lineRule="auto"/>
        <w:contextualSpacing w:val="0"/>
        <w:jc w:val="both"/>
      </w:pPr>
      <w:r>
        <w:rPr>
          <w:color w:val="000000"/>
        </w:rPr>
        <w:t>Move generation: Time O(T(n,4)) ≈ O(n·2^(n/2)), Space O(n) recursion stack.</w:t>
      </w:r>
    </w:p>
    <w:p w14:paraId="7B778DCE" w14:textId="77777777" w:rsidR="00F13850" w:rsidRPr="009E2113" w:rsidRDefault="00F13850" w:rsidP="00885D64">
      <w:pPr>
        <w:pStyle w:val="ListParagraph"/>
        <w:numPr>
          <w:ilvl w:val="0"/>
          <w:numId w:val="10"/>
        </w:numPr>
        <w:spacing w:before="60" w:after="60" w:line="360" w:lineRule="auto"/>
        <w:contextualSpacing w:val="0"/>
        <w:jc w:val="both"/>
      </w:pPr>
      <w:r>
        <w:rPr>
          <w:color w:val="000000"/>
        </w:rPr>
        <w:t>Can complexity be enhanced? The O(n²) pre-computation could be reduced to O(n log n) by exploiting monotonicity of optimal k, but this is a negligible improvement in practice. Move generation cannot be improved below O(T(n,4)) since every move must be output.</w:t>
      </w:r>
    </w:p>
    <w:p w14:paraId="348820A8" w14:textId="77777777" w:rsidR="00F13850" w:rsidRDefault="00F13850">
      <w:r>
        <w:br w:type="page"/>
      </w:r>
    </w:p>
    <w:p w14:paraId="65599A95" w14:textId="31B0BD2C" w:rsidR="00F13850" w:rsidRDefault="007B1759" w:rsidP="00D77A69">
      <w:pPr>
        <w:pStyle w:val="Heading3"/>
      </w:pPr>
      <w:bookmarkStart w:id="130" w:name="_Toc228748437"/>
      <w:bookmarkStart w:id="131" w:name="_Toc229070086"/>
      <w:r>
        <w:lastRenderedPageBreak/>
        <w:t xml:space="preserve">3.3.2 </w:t>
      </w:r>
      <w:r w:rsidR="00F13850">
        <w:t>Technique 2: Brute-Force Breadth-First Search (BFS)</w:t>
      </w:r>
      <w:bookmarkEnd w:id="130"/>
      <w:bookmarkEnd w:id="131"/>
    </w:p>
    <w:p w14:paraId="4FB05EE5" w14:textId="77777777" w:rsidR="00F13850" w:rsidRDefault="00F13850" w:rsidP="009262A0">
      <w:pPr>
        <w:ind w:firstLine="720"/>
        <w:jc w:val="both"/>
      </w:pPr>
      <w:r>
        <w:rPr>
          <w:color w:val="000000"/>
        </w:rPr>
        <w:t>Breadth-First Search (BFS) is a complete graph traversal algorithm that explores all states reachable from a starting state in order of increasing path length (number of moves). Applied to Tower of Hanoi, each configuration of disks on pegs is a node in a state graph. BFS guarantees that the first time the goal state is reached, it is via the shortest possible path, yielding an optimal solution.</w:t>
      </w:r>
    </w:p>
    <w:p w14:paraId="64FF4B3D" w14:textId="77777777" w:rsidR="00F13850" w:rsidRDefault="00F13850" w:rsidP="009262A0">
      <w:pPr>
        <w:ind w:firstLine="360"/>
        <w:jc w:val="both"/>
      </w:pPr>
      <w:r>
        <w:rPr>
          <w:color w:val="000000"/>
        </w:rPr>
        <w:t>Each configuration is encoded as a state vector: an array of length n where state[i] = the peg holding disk i. The BFS explores every state reachable from the initial configuration, layer by layer, maintaining a visited set to avoid cycles. When the goal configuration (all disks on peg D) is reached, the predecessor map is used to reconstruct the move sequence.</w:t>
      </w:r>
    </w:p>
    <w:p w14:paraId="30F658C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BFS(n, start, goal):</w:t>
      </w:r>
    </w:p>
    <w:p w14:paraId="75B96AB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queue := {start};  visited := {start};  parent := {}</w:t>
      </w:r>
    </w:p>
    <w:p w14:paraId="653EE74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WHILE queue is not empty DO</w:t>
      </w:r>
    </w:p>
    <w:p w14:paraId="393CA7D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state := queue.dequeue()</w:t>
      </w:r>
    </w:p>
    <w:p w14:paraId="66FF399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state = goal THEN RETURN reconstruct(parent, state)</w:t>
      </w:r>
    </w:p>
    <w:p w14:paraId="6851644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each valid move m from state DO</w:t>
      </w:r>
    </w:p>
    <w:p w14:paraId="1581768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next := applyMove(state, m)</w:t>
      </w:r>
    </w:p>
    <w:p w14:paraId="22ADC8E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next NOT IN visited THEN</w:t>
      </w:r>
    </w:p>
    <w:p w14:paraId="0000286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visited.add(next);  parent[next]:=(state,m);  queue.enqueue(next)</w:t>
      </w:r>
    </w:p>
    <w:p w14:paraId="34F34D1E" w14:textId="213AD511" w:rsidR="00F13850" w:rsidRDefault="00F13850" w:rsidP="001869D2">
      <w:pPr>
        <w:shd w:val="clear" w:color="auto" w:fill="F4F4F4"/>
        <w:spacing w:line="220" w:lineRule="auto"/>
        <w:ind w:left="360"/>
      </w:pPr>
      <w:r>
        <w:rPr>
          <w:rFonts w:ascii="Courier New" w:eastAsia="Courier New" w:hAnsi="Courier New" w:cs="Courier New"/>
          <w:color w:val="1A1A1A"/>
          <w:sz w:val="18"/>
          <w:szCs w:val="18"/>
        </w:rPr>
        <w:t xml:space="preserve">  RETURN failure  // should not occur for valid inputs</w:t>
      </w:r>
    </w:p>
    <w:p w14:paraId="74E24AD7" w14:textId="163C454A" w:rsidR="00F13850" w:rsidRPr="001869D2" w:rsidRDefault="00F13850" w:rsidP="001869D2">
      <w:pPr>
        <w:rPr>
          <w:b/>
          <w:bCs/>
        </w:rPr>
      </w:pPr>
      <w:bookmarkStart w:id="132" w:name="_Toc228748440"/>
      <w:r w:rsidRPr="001869D2">
        <w:rPr>
          <w:b/>
          <w:bCs/>
        </w:rPr>
        <w:t>Advantages</w:t>
      </w:r>
      <w:bookmarkEnd w:id="132"/>
      <w:r w:rsidR="001869D2">
        <w:rPr>
          <w:b/>
          <w:bCs/>
        </w:rPr>
        <w:t>:</w:t>
      </w:r>
    </w:p>
    <w:p w14:paraId="285E1D3B" w14:textId="77777777" w:rsidR="00F13850" w:rsidRDefault="00F13850" w:rsidP="00885D64">
      <w:pPr>
        <w:pStyle w:val="ListParagraph"/>
        <w:numPr>
          <w:ilvl w:val="0"/>
          <w:numId w:val="10"/>
        </w:numPr>
        <w:spacing w:before="60" w:after="60" w:line="360" w:lineRule="auto"/>
        <w:contextualSpacing w:val="0"/>
        <w:jc w:val="both"/>
      </w:pPr>
      <w:r>
        <w:rPr>
          <w:color w:val="000000"/>
        </w:rPr>
        <w:t>Guaranteed optimal: always finds the minimum number of moves.</w:t>
      </w:r>
    </w:p>
    <w:p w14:paraId="3D94357A" w14:textId="77777777" w:rsidR="00F13850" w:rsidRDefault="00F13850" w:rsidP="00885D64">
      <w:pPr>
        <w:pStyle w:val="ListParagraph"/>
        <w:numPr>
          <w:ilvl w:val="0"/>
          <w:numId w:val="10"/>
        </w:numPr>
        <w:spacing w:before="60" w:after="60" w:line="360" w:lineRule="auto"/>
        <w:contextualSpacing w:val="0"/>
        <w:jc w:val="both"/>
      </w:pPr>
      <w:r>
        <w:rPr>
          <w:color w:val="000000"/>
        </w:rPr>
        <w:t>Conceptually simple: no problem-specific mathematical insight required.</w:t>
      </w:r>
    </w:p>
    <w:p w14:paraId="79D46960" w14:textId="77777777" w:rsidR="00F13850" w:rsidRDefault="00F13850" w:rsidP="00885D64">
      <w:pPr>
        <w:pStyle w:val="ListParagraph"/>
        <w:numPr>
          <w:ilvl w:val="0"/>
          <w:numId w:val="10"/>
        </w:numPr>
        <w:spacing w:before="60" w:after="60" w:line="360" w:lineRule="auto"/>
        <w:contextualSpacing w:val="0"/>
        <w:jc w:val="both"/>
      </w:pPr>
      <w:r>
        <w:rPr>
          <w:color w:val="000000"/>
        </w:rPr>
        <w:t>Complete: will always find a solution if one exists.</w:t>
      </w:r>
    </w:p>
    <w:p w14:paraId="64DB82D5" w14:textId="77777777" w:rsidR="00F13850" w:rsidRDefault="00F13850" w:rsidP="00885D64">
      <w:pPr>
        <w:pStyle w:val="ListParagraph"/>
        <w:numPr>
          <w:ilvl w:val="0"/>
          <w:numId w:val="10"/>
        </w:numPr>
        <w:spacing w:before="60" w:after="60" w:line="360" w:lineRule="auto"/>
        <w:contextualSpacing w:val="0"/>
        <w:jc w:val="both"/>
      </w:pPr>
      <w:r>
        <w:rPr>
          <w:color w:val="000000"/>
        </w:rPr>
        <w:t>Can be used to verify solutions produced by other algorithms (as a correctness oracle for small n).</w:t>
      </w:r>
    </w:p>
    <w:p w14:paraId="54370210" w14:textId="77777777" w:rsidR="00F13850" w:rsidRPr="002F41D3" w:rsidRDefault="00F13850" w:rsidP="002F41D3">
      <w:pPr>
        <w:rPr>
          <w:b/>
          <w:bCs/>
        </w:rPr>
      </w:pPr>
      <w:bookmarkStart w:id="133" w:name="_Toc228748441"/>
      <w:r w:rsidRPr="002F41D3">
        <w:rPr>
          <w:b/>
          <w:bCs/>
        </w:rPr>
        <w:lastRenderedPageBreak/>
        <w:t>Disadvantages</w:t>
      </w:r>
      <w:bookmarkEnd w:id="133"/>
    </w:p>
    <w:p w14:paraId="5D57141A" w14:textId="77777777" w:rsidR="00F13850" w:rsidRDefault="00F13850" w:rsidP="00885D64">
      <w:pPr>
        <w:pStyle w:val="ListParagraph"/>
        <w:numPr>
          <w:ilvl w:val="0"/>
          <w:numId w:val="10"/>
        </w:numPr>
        <w:spacing w:before="60" w:after="60" w:line="360" w:lineRule="auto"/>
        <w:contextualSpacing w:val="0"/>
        <w:jc w:val="both"/>
      </w:pPr>
      <w:r>
        <w:rPr>
          <w:color w:val="000000"/>
        </w:rPr>
        <w:t>Catastrophic memory: the state space has size 4ⁿ. For n=8: 65,536 states; for n=20: over 10¹² states.</w:t>
      </w:r>
    </w:p>
    <w:p w14:paraId="70AAFFAF" w14:textId="77777777" w:rsidR="00F13850" w:rsidRDefault="00F13850" w:rsidP="00885D64">
      <w:pPr>
        <w:pStyle w:val="ListParagraph"/>
        <w:numPr>
          <w:ilvl w:val="0"/>
          <w:numId w:val="10"/>
        </w:numPr>
        <w:spacing w:before="60" w:after="60" w:line="360" w:lineRule="auto"/>
        <w:contextualSpacing w:val="0"/>
        <w:jc w:val="both"/>
      </w:pPr>
      <w:r>
        <w:rPr>
          <w:color w:val="000000"/>
        </w:rPr>
        <w:t>Exponential time: O(4ⁿ · n) to process all states with n-length vector comparisons.</w:t>
      </w:r>
    </w:p>
    <w:p w14:paraId="6B1FDF66" w14:textId="77777777" w:rsidR="00F13850" w:rsidRDefault="00F13850" w:rsidP="00885D64">
      <w:pPr>
        <w:pStyle w:val="ListParagraph"/>
        <w:numPr>
          <w:ilvl w:val="0"/>
          <w:numId w:val="10"/>
        </w:numPr>
        <w:spacing w:before="60" w:after="60" w:line="360" w:lineRule="auto"/>
        <w:contextualSpacing w:val="0"/>
        <w:jc w:val="both"/>
      </w:pPr>
      <w:r>
        <w:rPr>
          <w:color w:val="000000"/>
        </w:rPr>
        <w:t>Impractical for n &gt; 13 on standard hardware with typical memory constraints.</w:t>
      </w:r>
    </w:p>
    <w:p w14:paraId="40CA2B97" w14:textId="77777777" w:rsidR="00F13850" w:rsidRDefault="00F13850" w:rsidP="00885D64">
      <w:pPr>
        <w:pStyle w:val="ListParagraph"/>
        <w:numPr>
          <w:ilvl w:val="0"/>
          <w:numId w:val="10"/>
        </w:numPr>
        <w:spacing w:before="60" w:after="60" w:line="360" w:lineRule="auto"/>
        <w:contextualSpacing w:val="0"/>
        <w:jc w:val="both"/>
      </w:pPr>
      <w:r>
        <w:rPr>
          <w:color w:val="000000"/>
        </w:rPr>
        <w:t>Provides no move sequence insight; it simply finds the shortest path mechanically.</w:t>
      </w:r>
    </w:p>
    <w:p w14:paraId="26F70A1C" w14:textId="00E0B65C" w:rsidR="00F13850" w:rsidRPr="00867FBE" w:rsidRDefault="00F13850" w:rsidP="00A25302">
      <w:pPr>
        <w:rPr>
          <w:b/>
          <w:bCs/>
        </w:rPr>
      </w:pPr>
      <w:bookmarkStart w:id="134" w:name="_Toc228748442"/>
      <w:r w:rsidRPr="00867FBE">
        <w:rPr>
          <w:b/>
          <w:bCs/>
        </w:rPr>
        <w:t xml:space="preserve">Success and </w:t>
      </w:r>
      <w:r w:rsidR="00A25302" w:rsidRPr="00867FBE">
        <w:rPr>
          <w:b/>
          <w:bCs/>
        </w:rPr>
        <w:t>f</w:t>
      </w:r>
      <w:r w:rsidRPr="00867FBE">
        <w:rPr>
          <w:b/>
          <w:bCs/>
        </w:rPr>
        <w:t xml:space="preserve">ailure </w:t>
      </w:r>
      <w:r w:rsidR="00A25302" w:rsidRPr="00867FBE">
        <w:rPr>
          <w:b/>
          <w:bCs/>
        </w:rPr>
        <w:t>a</w:t>
      </w:r>
      <w:r w:rsidRPr="00867FBE">
        <w:rPr>
          <w:b/>
          <w:bCs/>
        </w:rPr>
        <w:t>nalysis</w:t>
      </w:r>
      <w:bookmarkEnd w:id="134"/>
      <w:r w:rsidR="00A25302" w:rsidRPr="00867FBE">
        <w:rPr>
          <w:b/>
          <w:bCs/>
        </w:rPr>
        <w:t>:</w:t>
      </w:r>
    </w:p>
    <w:p w14:paraId="6E4BAE3C" w14:textId="77777777" w:rsidR="00F13850" w:rsidRDefault="00F13850">
      <w:pPr>
        <w:pBdr>
          <w:left w:val="single" w:sz="24" w:space="0" w:color="2E75B6"/>
        </w:pBdr>
        <w:shd w:val="clear" w:color="auto" w:fill="E8F5E9"/>
        <w:spacing w:before="120"/>
        <w:ind w:left="360" w:right="360"/>
        <w:jc w:val="both"/>
      </w:pPr>
      <w:r>
        <w:rPr>
          <w:b/>
          <w:bCs/>
          <w:color w:val="1F3864"/>
        </w:rPr>
        <w:t xml:space="preserve">Success Cases: </w:t>
      </w:r>
      <w:r>
        <w:rPr>
          <w:color w:val="000000"/>
        </w:rPr>
        <w:t>BFS succeeds for small n (≤ 12 comfortably, ≤ 15 with careful memory management). For n=8, it would correctly find 33 moves but consume roughly 65,536 × 8 bytes = ~500 KB of state memory plus substantial queue overhead.</w:t>
      </w:r>
    </w:p>
    <w:p w14:paraId="68681A5F" w14:textId="77777777" w:rsidR="00F13850" w:rsidRDefault="00F13850">
      <w:pPr>
        <w:pBdr>
          <w:left w:val="single" w:sz="24" w:space="0" w:color="2E75B6"/>
        </w:pBdr>
        <w:shd w:val="clear" w:color="auto" w:fill="FFEBEE"/>
        <w:spacing w:before="120"/>
        <w:ind w:left="360" w:right="360"/>
        <w:jc w:val="both"/>
      </w:pPr>
      <w:r>
        <w:rPr>
          <w:b/>
          <w:bCs/>
          <w:color w:val="1F3864"/>
        </w:rPr>
        <w:t xml:space="preserve">Failure Cases: </w:t>
      </w:r>
      <w:r>
        <w:rPr>
          <w:color w:val="000000"/>
        </w:rPr>
        <w:t>BFS fails for n ≥ 14 due to memory exhaustion on typical machines. For n=20, storing 4²⁰ ≈ 10¹² states is physically impossible. Failure is total and universal for large n, not recoverable without algorithm replacement.</w:t>
      </w:r>
    </w:p>
    <w:p w14:paraId="7CC8A1F9" w14:textId="05362F1F" w:rsidR="00F13850" w:rsidRPr="00A25302" w:rsidRDefault="00A25302" w:rsidP="00A25302">
      <w:pPr>
        <w:rPr>
          <w:b/>
          <w:bCs/>
        </w:rPr>
      </w:pPr>
      <w:r w:rsidRPr="00A25302">
        <w:rPr>
          <w:b/>
          <w:bCs/>
        </w:rPr>
        <w:t>Improvements</w:t>
      </w:r>
      <w:r>
        <w:rPr>
          <w:b/>
          <w:bCs/>
        </w:rPr>
        <w:t>:</w:t>
      </w:r>
    </w:p>
    <w:p w14:paraId="37FACA23" w14:textId="77777777" w:rsidR="00F13850" w:rsidRDefault="00F13850" w:rsidP="00885D64">
      <w:pPr>
        <w:pStyle w:val="ListParagraph"/>
        <w:numPr>
          <w:ilvl w:val="0"/>
          <w:numId w:val="10"/>
        </w:numPr>
        <w:spacing w:before="60" w:after="60" w:line="360" w:lineRule="auto"/>
        <w:contextualSpacing w:val="0"/>
        <w:jc w:val="both"/>
      </w:pPr>
      <w:r>
        <w:rPr>
          <w:color w:val="000000"/>
        </w:rPr>
        <w:t>Bidirectional BFS: Search simultaneously from start and goal, meeting in the middle. Reduces effective state space to O(2·4^(n/2)) in the best case; approximately halves the search depth.</w:t>
      </w:r>
    </w:p>
    <w:p w14:paraId="2B298425" w14:textId="77777777" w:rsidR="00F13850" w:rsidRDefault="00F13850" w:rsidP="00885D64">
      <w:pPr>
        <w:pStyle w:val="ListParagraph"/>
        <w:numPr>
          <w:ilvl w:val="0"/>
          <w:numId w:val="10"/>
        </w:numPr>
        <w:spacing w:before="60" w:after="60" w:line="360" w:lineRule="auto"/>
        <w:contextualSpacing w:val="0"/>
        <w:jc w:val="both"/>
      </w:pPr>
      <w:r>
        <w:rPr>
          <w:color w:val="000000"/>
        </w:rPr>
        <w:t>State compression: Encode each configuration as a single integer (2 bits per disk × n disks). Reduces memory by a constant factor but does not change asymptotic complexity.</w:t>
      </w:r>
    </w:p>
    <w:p w14:paraId="72BF5AB4" w14:textId="77777777" w:rsidR="00F13850" w:rsidRDefault="00F13850" w:rsidP="00885D64">
      <w:pPr>
        <w:pStyle w:val="ListParagraph"/>
        <w:numPr>
          <w:ilvl w:val="0"/>
          <w:numId w:val="10"/>
        </w:numPr>
        <w:spacing w:before="60" w:after="60" w:line="360" w:lineRule="auto"/>
        <w:contextualSpacing w:val="0"/>
        <w:jc w:val="both"/>
      </w:pPr>
      <w:r>
        <w:rPr>
          <w:color w:val="000000"/>
        </w:rPr>
        <w:t>Switch to IDA*: Uses O(n) space at the cost of more computation time. The most practical replacement for BFS when n &gt; 13.</w:t>
      </w:r>
    </w:p>
    <w:p w14:paraId="32078E5F" w14:textId="77777777" w:rsidR="00F13850" w:rsidRDefault="00F13850" w:rsidP="00885D64">
      <w:pPr>
        <w:pStyle w:val="ListParagraph"/>
        <w:numPr>
          <w:ilvl w:val="0"/>
          <w:numId w:val="10"/>
        </w:numPr>
        <w:spacing w:before="60" w:after="60" w:line="360" w:lineRule="auto"/>
        <w:contextualSpacing w:val="0"/>
        <w:jc w:val="both"/>
      </w:pPr>
      <w:r>
        <w:rPr>
          <w:color w:val="000000"/>
        </w:rPr>
        <w:t>Symmetry pruning: The four pegs can be permuted in 4! = 24 ways; exploiting symmetry can reduce the effective state space by up to 24x.</w:t>
      </w:r>
    </w:p>
    <w:p w14:paraId="16FE7286" w14:textId="77777777" w:rsidR="00867FBE" w:rsidRDefault="00867FBE" w:rsidP="00A25302">
      <w:pPr>
        <w:rPr>
          <w:b/>
          <w:bCs/>
        </w:rPr>
      </w:pPr>
      <w:bookmarkStart w:id="135" w:name="_Toc228748444"/>
    </w:p>
    <w:p w14:paraId="66EDAA67" w14:textId="3359CC46" w:rsidR="00F13850" w:rsidRPr="00867FBE" w:rsidRDefault="00F13850" w:rsidP="00A25302">
      <w:pPr>
        <w:rPr>
          <w:b/>
          <w:bCs/>
        </w:rPr>
      </w:pPr>
      <w:r w:rsidRPr="00867FBE">
        <w:rPr>
          <w:b/>
          <w:bCs/>
        </w:rPr>
        <w:lastRenderedPageBreak/>
        <w:t xml:space="preserve">Time and </w:t>
      </w:r>
      <w:r w:rsidR="00867FBE" w:rsidRPr="00867FBE">
        <w:rPr>
          <w:b/>
          <w:bCs/>
        </w:rPr>
        <w:t>s</w:t>
      </w:r>
      <w:r w:rsidRPr="00867FBE">
        <w:rPr>
          <w:b/>
          <w:bCs/>
        </w:rPr>
        <w:t xml:space="preserve">pace </w:t>
      </w:r>
      <w:r w:rsidR="00867FBE" w:rsidRPr="00867FBE">
        <w:rPr>
          <w:b/>
          <w:bCs/>
        </w:rPr>
        <w:t>c</w:t>
      </w:r>
      <w:r w:rsidRPr="00867FBE">
        <w:rPr>
          <w:b/>
          <w:bCs/>
        </w:rPr>
        <w:t>omplexity</w:t>
      </w:r>
      <w:bookmarkEnd w:id="135"/>
      <w:r w:rsidR="00867FBE" w:rsidRPr="00867FBE">
        <w:rPr>
          <w:b/>
          <w:bCs/>
        </w:rPr>
        <w:t>:</w:t>
      </w:r>
    </w:p>
    <w:p w14:paraId="46AF0DBB" w14:textId="77777777" w:rsidR="00F13850" w:rsidRDefault="00F13850" w:rsidP="00885D64">
      <w:pPr>
        <w:pStyle w:val="ListParagraph"/>
        <w:numPr>
          <w:ilvl w:val="0"/>
          <w:numId w:val="10"/>
        </w:numPr>
        <w:spacing w:before="60" w:after="60" w:line="360" w:lineRule="auto"/>
        <w:contextualSpacing w:val="0"/>
        <w:jc w:val="both"/>
      </w:pPr>
      <w:r>
        <w:rPr>
          <w:color w:val="000000"/>
        </w:rPr>
        <w:t>Time: O(4ⁿ · n) — exponential in n.</w:t>
      </w:r>
    </w:p>
    <w:p w14:paraId="44AE9061" w14:textId="77777777" w:rsidR="00F13850" w:rsidRDefault="00F13850" w:rsidP="00885D64">
      <w:pPr>
        <w:pStyle w:val="ListParagraph"/>
        <w:numPr>
          <w:ilvl w:val="0"/>
          <w:numId w:val="10"/>
        </w:numPr>
        <w:spacing w:before="60" w:after="60" w:line="360" w:lineRule="auto"/>
        <w:contextualSpacing w:val="0"/>
        <w:jc w:val="both"/>
      </w:pPr>
      <w:r>
        <w:rPr>
          <w:color w:val="000000"/>
        </w:rPr>
        <w:t>Space: O(4ⁿ · n) — must store the entire visited frontier.</w:t>
      </w:r>
    </w:p>
    <w:p w14:paraId="77E5C415" w14:textId="77777777" w:rsidR="00F13850" w:rsidRPr="00757B6D" w:rsidRDefault="00F13850" w:rsidP="00885D64">
      <w:pPr>
        <w:pStyle w:val="ListParagraph"/>
        <w:numPr>
          <w:ilvl w:val="0"/>
          <w:numId w:val="10"/>
        </w:numPr>
        <w:spacing w:before="60" w:after="60" w:line="360" w:lineRule="auto"/>
        <w:contextualSpacing w:val="0"/>
        <w:jc w:val="both"/>
      </w:pPr>
      <w:r>
        <w:rPr>
          <w:color w:val="000000"/>
        </w:rPr>
        <w:t>Can complexity be enhanced? Bidirectional BFS improves to O(4^(n/2) · n) in time and space, reducing the exponent by half. IDA* reduces space to O(n) but does not improve worst-case time. No approach eliminates the exponential growth; Frame-Stewart DP is the correct algorithm for large n.</w:t>
      </w:r>
    </w:p>
    <w:p w14:paraId="44A05A95" w14:textId="77777777" w:rsidR="00F13850" w:rsidRDefault="00F13850">
      <w:r>
        <w:br w:type="page"/>
      </w:r>
    </w:p>
    <w:p w14:paraId="56BFD0D5" w14:textId="08E61A05" w:rsidR="00F13850" w:rsidRDefault="004C71C1" w:rsidP="00ED314A">
      <w:pPr>
        <w:pStyle w:val="Heading3"/>
      </w:pPr>
      <w:bookmarkStart w:id="136" w:name="_Toc228748445"/>
      <w:bookmarkStart w:id="137" w:name="_Toc229070087"/>
      <w:r>
        <w:lastRenderedPageBreak/>
        <w:t xml:space="preserve">3.3.3 </w:t>
      </w:r>
      <w:r w:rsidR="00F13850">
        <w:t xml:space="preserve">Technique 3: A* </w:t>
      </w:r>
      <w:r w:rsidR="00ED314A">
        <w:t>s</w:t>
      </w:r>
      <w:r w:rsidR="00F13850">
        <w:t xml:space="preserve">earch with </w:t>
      </w:r>
      <w:r w:rsidR="00ED314A">
        <w:t>h</w:t>
      </w:r>
      <w:r w:rsidR="00F13850">
        <w:t>euristic</w:t>
      </w:r>
      <w:bookmarkEnd w:id="136"/>
      <w:r w:rsidR="00ED314A">
        <w:t>s</w:t>
      </w:r>
      <w:bookmarkEnd w:id="137"/>
    </w:p>
    <w:p w14:paraId="094DF0AF" w14:textId="77777777" w:rsidR="00F13850" w:rsidRPr="00785517" w:rsidRDefault="00F13850" w:rsidP="00785517">
      <w:pPr>
        <w:ind w:firstLine="720"/>
        <w:jc w:val="both"/>
        <w:rPr>
          <w:color w:val="000000"/>
        </w:rPr>
      </w:pPr>
      <w:r>
        <w:rPr>
          <w:color w:val="000000"/>
        </w:rPr>
        <w:t>A* is an informed graph search algorithm that uses a heuristic function h(s) to estimate the remaining cost from any state ‘s’ to the goal. It maintains a priority queue ordered by f(s) = g(s) + h(s), where g(s) is the actual cost from the start state to s, and h(s) is the heuristic estimate of the cost from s to the goal. When h(s) is admissible (never overestimates the true remaining cost), A* is guaranteed to find the optimal solution while exploring fewer states than uninformed BFS.</w:t>
      </w:r>
    </w:p>
    <w:p w14:paraId="262CFFA2" w14:textId="77777777" w:rsidR="00F13850" w:rsidRDefault="00F13850" w:rsidP="00785517">
      <w:pPr>
        <w:ind w:firstLine="360"/>
        <w:jc w:val="both"/>
      </w:pPr>
      <w:r>
        <w:rPr>
          <w:color w:val="000000"/>
        </w:rPr>
        <w:t>For Tower of Hanoi, an admissible heuristic is: h(s) = number of disks not yet on the destination peg. This is admissible because each disk not on the destination peg requires at least one move to get there. A* explores states in order of f(s) = moves_so_far + h(state), prioritising states that appear closest to the goal.</w:t>
      </w:r>
    </w:p>
    <w:p w14:paraId="2757A28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AStar(start, goal, h):</w:t>
      </w:r>
    </w:p>
    <w:p w14:paraId="6801C84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open := priority_queue ordered by f = g + h</w:t>
      </w:r>
    </w:p>
    <w:p w14:paraId="276CA24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open.insert(start, f=h(start));  g := {start: 0}</w:t>
      </w:r>
    </w:p>
    <w:p w14:paraId="0D9A8C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WHILE open not empty DO</w:t>
      </w:r>
    </w:p>
    <w:p w14:paraId="7D0298B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state := open.extractMin()</w:t>
      </w:r>
    </w:p>
    <w:p w14:paraId="67AA545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state = goal THEN RETURN path</w:t>
      </w:r>
    </w:p>
    <w:p w14:paraId="0C71702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each successor next of state DO</w:t>
      </w:r>
    </w:p>
    <w:p w14:paraId="76E97CD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tentative_g := g[state] + 1</w:t>
      </w:r>
    </w:p>
    <w:p w14:paraId="7667F03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tentative_g &lt; g.get(next, INF) THEN</w:t>
      </w:r>
    </w:p>
    <w:p w14:paraId="0C7673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g[next] := tentative_g</w:t>
      </w:r>
    </w:p>
    <w:p w14:paraId="50CC440D" w14:textId="058108D0" w:rsidR="00F13850" w:rsidRDefault="00F13850" w:rsidP="00A83EB2">
      <w:pPr>
        <w:shd w:val="clear" w:color="auto" w:fill="F4F4F4"/>
        <w:spacing w:line="220" w:lineRule="auto"/>
        <w:ind w:left="360"/>
      </w:pPr>
      <w:r>
        <w:rPr>
          <w:rFonts w:ascii="Courier New" w:eastAsia="Courier New" w:hAnsi="Courier New" w:cs="Courier New"/>
          <w:color w:val="1A1A1A"/>
          <w:sz w:val="18"/>
          <w:szCs w:val="18"/>
        </w:rPr>
        <w:t xml:space="preserve">        open.insert(next, f = tentative_g + h(next))</w:t>
      </w:r>
    </w:p>
    <w:p w14:paraId="475B7EC3" w14:textId="49D02967" w:rsidR="00F13850" w:rsidRPr="00A83EB2" w:rsidRDefault="00F13850" w:rsidP="00A83EB2">
      <w:pPr>
        <w:rPr>
          <w:b/>
          <w:bCs/>
        </w:rPr>
      </w:pPr>
      <w:bookmarkStart w:id="138" w:name="_Toc228748448"/>
      <w:r w:rsidRPr="00A83EB2">
        <w:rPr>
          <w:b/>
          <w:bCs/>
        </w:rPr>
        <w:t>Advantages</w:t>
      </w:r>
      <w:bookmarkEnd w:id="138"/>
      <w:r w:rsidR="00A83EB2">
        <w:rPr>
          <w:b/>
          <w:bCs/>
        </w:rPr>
        <w:t>:</w:t>
      </w:r>
    </w:p>
    <w:p w14:paraId="1C1AE917" w14:textId="77777777" w:rsidR="00F13850" w:rsidRDefault="00F13850" w:rsidP="00885D64">
      <w:pPr>
        <w:pStyle w:val="ListParagraph"/>
        <w:numPr>
          <w:ilvl w:val="0"/>
          <w:numId w:val="10"/>
        </w:numPr>
        <w:spacing w:before="60" w:after="60" w:line="360" w:lineRule="auto"/>
        <w:contextualSpacing w:val="0"/>
        <w:jc w:val="both"/>
      </w:pPr>
      <w:r>
        <w:rPr>
          <w:color w:val="000000"/>
        </w:rPr>
        <w:t>Explores fewer states than BFS due to heuristic guidance.</w:t>
      </w:r>
    </w:p>
    <w:p w14:paraId="4F6CE08F" w14:textId="77777777" w:rsidR="00F13850" w:rsidRDefault="00F13850" w:rsidP="00885D64">
      <w:pPr>
        <w:pStyle w:val="ListParagraph"/>
        <w:numPr>
          <w:ilvl w:val="0"/>
          <w:numId w:val="10"/>
        </w:numPr>
        <w:spacing w:before="60" w:after="60" w:line="360" w:lineRule="auto"/>
        <w:contextualSpacing w:val="0"/>
        <w:jc w:val="both"/>
      </w:pPr>
      <w:r>
        <w:rPr>
          <w:color w:val="000000"/>
        </w:rPr>
        <w:t>Guaranteed optimal solution with an admissible heuristic.</w:t>
      </w:r>
    </w:p>
    <w:p w14:paraId="1EEFB98C" w14:textId="77777777" w:rsidR="00F13850" w:rsidRDefault="00F13850" w:rsidP="00885D64">
      <w:pPr>
        <w:pStyle w:val="ListParagraph"/>
        <w:numPr>
          <w:ilvl w:val="0"/>
          <w:numId w:val="10"/>
        </w:numPr>
        <w:spacing w:before="60" w:after="60" w:line="360" w:lineRule="auto"/>
        <w:contextualSpacing w:val="0"/>
        <w:jc w:val="both"/>
      </w:pPr>
      <w:r>
        <w:rPr>
          <w:color w:val="000000"/>
        </w:rPr>
        <w:t>Flexible: stronger heuristics reduce exploration dramatically.</w:t>
      </w:r>
    </w:p>
    <w:p w14:paraId="6DAE0367" w14:textId="77777777" w:rsidR="00F13850" w:rsidRDefault="00F13850" w:rsidP="00885D64">
      <w:pPr>
        <w:pStyle w:val="ListParagraph"/>
        <w:numPr>
          <w:ilvl w:val="0"/>
          <w:numId w:val="10"/>
        </w:numPr>
        <w:spacing w:before="60" w:after="60" w:line="360" w:lineRule="auto"/>
        <w:contextualSpacing w:val="0"/>
        <w:jc w:val="both"/>
      </w:pPr>
      <w:r>
        <w:rPr>
          <w:color w:val="000000"/>
        </w:rPr>
        <w:t>Widely applicable and well-studied in AI and robotics literature.</w:t>
      </w:r>
    </w:p>
    <w:p w14:paraId="47C57490" w14:textId="2F934CA3" w:rsidR="00F13850" w:rsidRPr="008A1CCB" w:rsidRDefault="00F13850" w:rsidP="008A1CCB">
      <w:pPr>
        <w:rPr>
          <w:b/>
          <w:bCs/>
        </w:rPr>
      </w:pPr>
      <w:bookmarkStart w:id="139" w:name="_Toc228748449"/>
      <w:r w:rsidRPr="008A1CCB">
        <w:rPr>
          <w:b/>
          <w:bCs/>
        </w:rPr>
        <w:lastRenderedPageBreak/>
        <w:t>Disadvantages</w:t>
      </w:r>
      <w:bookmarkEnd w:id="139"/>
      <w:r w:rsidR="008A1CCB" w:rsidRPr="008A1CCB">
        <w:rPr>
          <w:b/>
          <w:bCs/>
        </w:rPr>
        <w:t>:</w:t>
      </w:r>
    </w:p>
    <w:p w14:paraId="7D1592BF" w14:textId="77777777" w:rsidR="00F13850" w:rsidRDefault="00F13850" w:rsidP="00885D64">
      <w:pPr>
        <w:pStyle w:val="ListParagraph"/>
        <w:numPr>
          <w:ilvl w:val="0"/>
          <w:numId w:val="10"/>
        </w:numPr>
        <w:spacing w:before="60" w:after="60" w:line="360" w:lineRule="auto"/>
        <w:contextualSpacing w:val="0"/>
        <w:jc w:val="both"/>
      </w:pPr>
      <w:r>
        <w:rPr>
          <w:color w:val="000000"/>
        </w:rPr>
        <w:t>Still requires exponential memory for storing the open list in the worst case.</w:t>
      </w:r>
    </w:p>
    <w:p w14:paraId="3FABB2CE" w14:textId="68105BA7" w:rsidR="00F13850" w:rsidRDefault="00F13850" w:rsidP="00885D64">
      <w:pPr>
        <w:pStyle w:val="ListParagraph"/>
        <w:numPr>
          <w:ilvl w:val="0"/>
          <w:numId w:val="10"/>
        </w:numPr>
        <w:spacing w:before="60" w:after="60" w:line="360" w:lineRule="auto"/>
        <w:contextualSpacing w:val="0"/>
        <w:jc w:val="both"/>
      </w:pPr>
      <w:r>
        <w:rPr>
          <w:color w:val="000000"/>
        </w:rPr>
        <w:t xml:space="preserve">The </w:t>
      </w:r>
      <w:r w:rsidR="00CC6B50">
        <w:rPr>
          <w:color w:val="000000"/>
        </w:rPr>
        <w:t>best-known</w:t>
      </w:r>
      <w:r>
        <w:rPr>
          <w:color w:val="000000"/>
        </w:rPr>
        <w:t xml:space="preserve"> admissible heuristics for Tower of Hanoi are weak, offering limited pruning.</w:t>
      </w:r>
    </w:p>
    <w:p w14:paraId="38F767C5" w14:textId="77777777" w:rsidR="00F13850" w:rsidRDefault="00F13850" w:rsidP="00885D64">
      <w:pPr>
        <w:pStyle w:val="ListParagraph"/>
        <w:numPr>
          <w:ilvl w:val="0"/>
          <w:numId w:val="10"/>
        </w:numPr>
        <w:spacing w:before="60" w:after="60" w:line="360" w:lineRule="auto"/>
        <w:contextualSpacing w:val="0"/>
        <w:jc w:val="both"/>
      </w:pPr>
      <w:r>
        <w:rPr>
          <w:color w:val="000000"/>
        </w:rPr>
        <w:t>Significantly more complex to implement than Frame-Stewart DP.</w:t>
      </w:r>
    </w:p>
    <w:p w14:paraId="0654CFBB" w14:textId="77777777" w:rsidR="00F13850" w:rsidRDefault="00F13850" w:rsidP="00885D64">
      <w:pPr>
        <w:pStyle w:val="ListParagraph"/>
        <w:numPr>
          <w:ilvl w:val="0"/>
          <w:numId w:val="10"/>
        </w:numPr>
        <w:spacing w:before="60" w:after="60" w:line="360" w:lineRule="auto"/>
        <w:contextualSpacing w:val="0"/>
        <w:jc w:val="both"/>
      </w:pPr>
      <w:r w:rsidRPr="00EA448B">
        <w:rPr>
          <w:color w:val="000000"/>
        </w:rPr>
        <w:t>Open list management (priority queue with decrease-key) adds constant overhead per state.</w:t>
      </w:r>
    </w:p>
    <w:p w14:paraId="7EB1E044" w14:textId="3D7E8801" w:rsidR="00F13850" w:rsidRPr="00D36724" w:rsidRDefault="00F13850" w:rsidP="00D36724">
      <w:pPr>
        <w:rPr>
          <w:b/>
          <w:bCs/>
        </w:rPr>
      </w:pPr>
      <w:bookmarkStart w:id="140" w:name="_Toc228748450"/>
      <w:r w:rsidRPr="00D36724">
        <w:rPr>
          <w:b/>
          <w:bCs/>
        </w:rPr>
        <w:t xml:space="preserve">Success and </w:t>
      </w:r>
      <w:r w:rsidR="00D36724">
        <w:rPr>
          <w:b/>
          <w:bCs/>
        </w:rPr>
        <w:t>f</w:t>
      </w:r>
      <w:r w:rsidRPr="00D36724">
        <w:rPr>
          <w:b/>
          <w:bCs/>
        </w:rPr>
        <w:t xml:space="preserve">ailure </w:t>
      </w:r>
      <w:r w:rsidR="00D36724">
        <w:rPr>
          <w:b/>
          <w:bCs/>
        </w:rPr>
        <w:t>a</w:t>
      </w:r>
      <w:r w:rsidRPr="00D36724">
        <w:rPr>
          <w:b/>
          <w:bCs/>
        </w:rPr>
        <w:t>nalysis</w:t>
      </w:r>
      <w:bookmarkEnd w:id="140"/>
    </w:p>
    <w:p w14:paraId="08F59EC5" w14:textId="77777777" w:rsidR="00F13850" w:rsidRDefault="00F13850">
      <w:pPr>
        <w:pBdr>
          <w:left w:val="single" w:sz="24" w:space="0" w:color="2E75B6"/>
        </w:pBdr>
        <w:shd w:val="clear" w:color="auto" w:fill="E8F5E9"/>
        <w:spacing w:before="120"/>
        <w:ind w:left="360" w:right="360"/>
        <w:jc w:val="both"/>
      </w:pPr>
      <w:r>
        <w:rPr>
          <w:b/>
          <w:bCs/>
          <w:color w:val="1F3864"/>
        </w:rPr>
        <w:t xml:space="preserve">Success Cases: </w:t>
      </w:r>
      <w:r>
        <w:rPr>
          <w:color w:val="000000"/>
        </w:rPr>
        <w:t>A* succeeds for n ≤ 15 with adequate memory. The heuristic reduces the number of states explored compared to pure BFS, making n=8 tractable with modest resources and correctly finding 33 moves.</w:t>
      </w:r>
    </w:p>
    <w:p w14:paraId="51D8AE07" w14:textId="77777777" w:rsidR="00F13850" w:rsidRDefault="00F13850">
      <w:pPr>
        <w:pBdr>
          <w:left w:val="single" w:sz="24" w:space="0" w:color="2E75B6"/>
        </w:pBdr>
        <w:shd w:val="clear" w:color="auto" w:fill="FFEBEE"/>
        <w:spacing w:before="120"/>
        <w:ind w:left="360" w:right="360"/>
        <w:jc w:val="both"/>
      </w:pPr>
      <w:r>
        <w:rPr>
          <w:b/>
          <w:bCs/>
          <w:color w:val="1F3864"/>
        </w:rPr>
        <w:t xml:space="preserve">Failure Cases: </w:t>
      </w:r>
      <w:r>
        <w:rPr>
          <w:color w:val="000000"/>
        </w:rPr>
        <w:t>A* fails for n ≥ 16–18 due to exponential growth of the open list. Even with the best available heuristics for this problem, A* cannot match the polynomial pre-computation of Frame-Stewart DP. Failure is due to memory, not algorithm correctness.</w:t>
      </w:r>
    </w:p>
    <w:p w14:paraId="1388E7A2" w14:textId="77777777" w:rsidR="00520AA1" w:rsidRDefault="00520AA1" w:rsidP="00520AA1">
      <w:pPr>
        <w:rPr>
          <w:b/>
          <w:bCs/>
        </w:rPr>
      </w:pPr>
    </w:p>
    <w:p w14:paraId="009920CF" w14:textId="21B76420" w:rsidR="00F13850" w:rsidRPr="00520AA1" w:rsidRDefault="00520AA1" w:rsidP="00520AA1">
      <w:pPr>
        <w:rPr>
          <w:b/>
          <w:bCs/>
        </w:rPr>
      </w:pPr>
      <w:r>
        <w:rPr>
          <w:b/>
          <w:bCs/>
        </w:rPr>
        <w:t>Improvements:</w:t>
      </w:r>
    </w:p>
    <w:p w14:paraId="0D8C45A6" w14:textId="77777777" w:rsidR="00F13850" w:rsidRDefault="00F13850" w:rsidP="00885D64">
      <w:pPr>
        <w:pStyle w:val="ListParagraph"/>
        <w:numPr>
          <w:ilvl w:val="0"/>
          <w:numId w:val="10"/>
        </w:numPr>
        <w:spacing w:before="60" w:after="60" w:line="360" w:lineRule="auto"/>
        <w:contextualSpacing w:val="0"/>
        <w:jc w:val="both"/>
      </w:pPr>
      <w:r>
        <w:rPr>
          <w:color w:val="000000"/>
        </w:rPr>
        <w:t>IDA* (Iterative Deepening A*): Eliminates the open list, using only O(n) space. Achieves optimal solutions for n up to approximately 20. The most practical enhancement.</w:t>
      </w:r>
    </w:p>
    <w:p w14:paraId="5958975E" w14:textId="77777777" w:rsidR="00F13850" w:rsidRDefault="00F13850" w:rsidP="00885D64">
      <w:pPr>
        <w:pStyle w:val="ListParagraph"/>
        <w:numPr>
          <w:ilvl w:val="0"/>
          <w:numId w:val="10"/>
        </w:numPr>
        <w:spacing w:before="60" w:after="60" w:line="360" w:lineRule="auto"/>
        <w:contextualSpacing w:val="0"/>
        <w:jc w:val="both"/>
      </w:pPr>
      <w:r>
        <w:rPr>
          <w:color w:val="000000"/>
        </w:rPr>
        <w:t>Pattern database heuristics: Pre-compute exact costs for sub-configurations of disks and use these as much tighter admissible heuristics. Can reduce explored states by orders of magnitude.</w:t>
      </w:r>
    </w:p>
    <w:p w14:paraId="36B3E0FB" w14:textId="77777777" w:rsidR="00F13850" w:rsidRPr="0007659C" w:rsidRDefault="00F13850" w:rsidP="00885D64">
      <w:pPr>
        <w:pStyle w:val="ListParagraph"/>
        <w:numPr>
          <w:ilvl w:val="0"/>
          <w:numId w:val="10"/>
        </w:numPr>
        <w:spacing w:before="60" w:after="60" w:line="360" w:lineRule="auto"/>
        <w:contextualSpacing w:val="0"/>
        <w:jc w:val="both"/>
      </w:pPr>
      <w:r>
        <w:rPr>
          <w:color w:val="000000"/>
        </w:rPr>
        <w:t>Bidirectional A*: Search from both the start and goal simultaneously, meeting in the middle. Reduces effective depth from d to d/2, with significant speed improvement.</w:t>
      </w:r>
    </w:p>
    <w:p w14:paraId="2DCAC7AA" w14:textId="77777777" w:rsidR="00F13850" w:rsidRDefault="00F13850">
      <w:r>
        <w:br w:type="page"/>
      </w:r>
    </w:p>
    <w:p w14:paraId="575A8D5D" w14:textId="2CBD4A22" w:rsidR="00F13850" w:rsidRDefault="00852489" w:rsidP="00852489">
      <w:pPr>
        <w:pStyle w:val="Heading3"/>
      </w:pPr>
      <w:bookmarkStart w:id="141" w:name="_Toc229070088"/>
      <w:r>
        <w:lastRenderedPageBreak/>
        <w:t xml:space="preserve">3.3.4 </w:t>
      </w:r>
      <w:r w:rsidR="00F13850">
        <w:t>Technique 4: Classical Divide and Conquer (Three-Peg Recursion)</w:t>
      </w:r>
      <w:bookmarkEnd w:id="141"/>
    </w:p>
    <w:p w14:paraId="10F5E527" w14:textId="77777777" w:rsidR="00F13850" w:rsidRDefault="00F13850" w:rsidP="003B7D9C">
      <w:pPr>
        <w:ind w:firstLine="720"/>
        <w:jc w:val="both"/>
        <w:rPr>
          <w:color w:val="000000"/>
        </w:rPr>
      </w:pPr>
      <w:r>
        <w:rPr>
          <w:color w:val="000000"/>
        </w:rPr>
        <w:t xml:space="preserve">Divide and Conquer (D&amp;C) is an algorithm design paradigm that recursively decomposes a problem into two or more sub-problems of the same type, solves each sub-problem independently, and combines the results. </w:t>
      </w:r>
    </w:p>
    <w:p w14:paraId="4464CDF4" w14:textId="77777777" w:rsidR="00F13850" w:rsidRPr="00A8026E" w:rsidRDefault="00F13850" w:rsidP="002133E2">
      <w:pPr>
        <w:ind w:firstLine="720"/>
        <w:jc w:val="both"/>
        <w:rPr>
          <w:color w:val="000000"/>
        </w:rPr>
      </w:pPr>
      <w:r>
        <w:rPr>
          <w:color w:val="000000"/>
        </w:rPr>
        <w:t>The classical Tower of Hanoi solution is the canonical D&amp;C example: an n-disk problem is divided into two (n-1)-disk sub-problems plus one base-case move. The sub-problems are structurally identical to the original problem but smaller.</w:t>
      </w:r>
    </w:p>
    <w:p w14:paraId="116131AA" w14:textId="7667E2DE" w:rsidR="00F13850" w:rsidRDefault="00F13850" w:rsidP="009B4F5C">
      <w:pPr>
        <w:ind w:firstLine="360"/>
        <w:jc w:val="both"/>
      </w:pPr>
      <w:r>
        <w:rPr>
          <w:color w:val="000000"/>
        </w:rPr>
        <w:t>The three-peg recursive procedure is the purest form of divide and conquer applied to Tower of Hanoi. For four-peg boards, the same procedure can be applied while simply ignoring the fourth peg, producing a valid but sub-optimal result.</w:t>
      </w:r>
    </w:p>
    <w:p w14:paraId="58BB0AA4"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PROCEDURE Hanoi3(n, src, dst, aux):</w:t>
      </w:r>
    </w:p>
    <w:p w14:paraId="1A942526"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IF n = 0 THEN RETURN</w:t>
      </w:r>
    </w:p>
    <w:p w14:paraId="4061E80A"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Hanoi3(n-1, src, aux, dst)   // Divide: move n-1 disks to aux</w:t>
      </w:r>
    </w:p>
    <w:p w14:paraId="070F9B2F"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OUTPUT Move(src, dst)         // Conquer: move disk n to destination</w:t>
      </w:r>
    </w:p>
    <w:p w14:paraId="7CC0FB7D"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Hanoi3(n-1, aux, dst, src)   // Combine: move n-1 from aux to dst</w:t>
      </w:r>
    </w:p>
    <w:p w14:paraId="127CEB11"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Recurrence: T(n) = 2T(n-1) + 1</w:t>
      </w:r>
    </w:p>
    <w:p w14:paraId="44EB065C" w14:textId="27CCC9D6" w:rsidR="00F13850" w:rsidRDefault="00F13850" w:rsidP="009F57DE">
      <w:pPr>
        <w:shd w:val="clear" w:color="auto" w:fill="F4F4F4"/>
        <w:spacing w:line="220" w:lineRule="auto"/>
        <w:ind w:left="360"/>
      </w:pPr>
      <w:r>
        <w:rPr>
          <w:rFonts w:ascii="Courier New" w:eastAsia="Courier New" w:hAnsi="Courier New" w:cs="Courier New"/>
          <w:color w:val="1A1A1A"/>
          <w:sz w:val="18"/>
          <w:szCs w:val="18"/>
        </w:rPr>
        <w:t>// Solution:   T(n) = 2^n - 1</w:t>
      </w:r>
    </w:p>
    <w:p w14:paraId="075FC3C7" w14:textId="04638F99" w:rsidR="00F13850" w:rsidRPr="00D030EE" w:rsidRDefault="00F13850" w:rsidP="00D505FB">
      <w:pPr>
        <w:rPr>
          <w:b/>
          <w:bCs/>
        </w:rPr>
      </w:pPr>
      <w:r w:rsidRPr="00D030EE">
        <w:rPr>
          <w:b/>
          <w:bCs/>
        </w:rPr>
        <w:t>Advantages</w:t>
      </w:r>
      <w:r w:rsidR="00E52109" w:rsidRPr="00D030EE">
        <w:rPr>
          <w:b/>
          <w:bCs/>
        </w:rPr>
        <w:t>:</w:t>
      </w:r>
    </w:p>
    <w:p w14:paraId="7FE66049" w14:textId="77777777" w:rsidR="00F13850" w:rsidRDefault="00F13850" w:rsidP="00885D64">
      <w:pPr>
        <w:pStyle w:val="ListParagraph"/>
        <w:numPr>
          <w:ilvl w:val="0"/>
          <w:numId w:val="10"/>
        </w:numPr>
        <w:spacing w:before="60" w:after="60" w:line="360" w:lineRule="auto"/>
        <w:contextualSpacing w:val="0"/>
        <w:jc w:val="both"/>
      </w:pPr>
      <w:r>
        <w:rPr>
          <w:color w:val="000000"/>
        </w:rPr>
        <w:t>Extremely simple: a three-line recursive function with immediate comprehensibility.</w:t>
      </w:r>
    </w:p>
    <w:p w14:paraId="4408DD29" w14:textId="77777777" w:rsidR="00F13850" w:rsidRDefault="00F13850" w:rsidP="00885D64">
      <w:pPr>
        <w:pStyle w:val="ListParagraph"/>
        <w:numPr>
          <w:ilvl w:val="0"/>
          <w:numId w:val="10"/>
        </w:numPr>
        <w:spacing w:before="60" w:after="60" w:line="360" w:lineRule="auto"/>
        <w:contextualSpacing w:val="0"/>
        <w:jc w:val="both"/>
      </w:pPr>
      <w:r>
        <w:rPr>
          <w:color w:val="000000"/>
        </w:rPr>
        <w:t>Provably correct and optimal for three pegs by mathematical induction.</w:t>
      </w:r>
    </w:p>
    <w:p w14:paraId="2319457D" w14:textId="77777777" w:rsidR="00F13850" w:rsidRDefault="00F13850" w:rsidP="00885D64">
      <w:pPr>
        <w:pStyle w:val="ListParagraph"/>
        <w:numPr>
          <w:ilvl w:val="0"/>
          <w:numId w:val="10"/>
        </w:numPr>
        <w:spacing w:before="60" w:after="60" w:line="360" w:lineRule="auto"/>
        <w:contextualSpacing w:val="0"/>
        <w:jc w:val="both"/>
      </w:pPr>
      <w:r>
        <w:rPr>
          <w:color w:val="000000"/>
        </w:rPr>
        <w:t>Minimal implementation effort; no pre-computation required.</w:t>
      </w:r>
    </w:p>
    <w:p w14:paraId="1B8B8CDA" w14:textId="77777777" w:rsidR="00F13850" w:rsidRDefault="00F13850" w:rsidP="00885D64">
      <w:pPr>
        <w:pStyle w:val="ListParagraph"/>
        <w:numPr>
          <w:ilvl w:val="0"/>
          <w:numId w:val="10"/>
        </w:numPr>
        <w:spacing w:before="60" w:after="60" w:line="360" w:lineRule="auto"/>
        <w:contextualSpacing w:val="0"/>
        <w:jc w:val="both"/>
      </w:pPr>
      <w:r>
        <w:rPr>
          <w:color w:val="000000"/>
        </w:rPr>
        <w:t>Serves as the inner engine (hanoi3) inside Frame-Stewart for three-peg sub-problems.</w:t>
      </w:r>
    </w:p>
    <w:p w14:paraId="53A742C3" w14:textId="7A888FC9" w:rsidR="00F13850" w:rsidRPr="00D030EE" w:rsidRDefault="00F13850" w:rsidP="00D505FB">
      <w:pPr>
        <w:rPr>
          <w:b/>
          <w:bCs/>
        </w:rPr>
      </w:pPr>
      <w:r w:rsidRPr="00D030EE">
        <w:rPr>
          <w:b/>
          <w:bCs/>
        </w:rPr>
        <w:t>Disadvantages</w:t>
      </w:r>
      <w:r w:rsidR="00E52109" w:rsidRPr="00D030EE">
        <w:rPr>
          <w:b/>
          <w:bCs/>
        </w:rPr>
        <w:t>:</w:t>
      </w:r>
    </w:p>
    <w:p w14:paraId="52B91C30" w14:textId="77777777" w:rsidR="00F13850" w:rsidRDefault="00F13850" w:rsidP="00885D64">
      <w:pPr>
        <w:pStyle w:val="ListParagraph"/>
        <w:numPr>
          <w:ilvl w:val="0"/>
          <w:numId w:val="10"/>
        </w:numPr>
        <w:spacing w:before="60" w:after="60" w:line="360" w:lineRule="auto"/>
        <w:contextualSpacing w:val="0"/>
        <w:jc w:val="both"/>
      </w:pPr>
      <w:r>
        <w:rPr>
          <w:color w:val="000000"/>
        </w:rPr>
        <w:t>Exponentially sub-optimal when a fourth peg is available.</w:t>
      </w:r>
    </w:p>
    <w:p w14:paraId="227B461D" w14:textId="77777777" w:rsidR="00F13850" w:rsidRDefault="00F13850" w:rsidP="00885D64">
      <w:pPr>
        <w:pStyle w:val="ListParagraph"/>
        <w:numPr>
          <w:ilvl w:val="0"/>
          <w:numId w:val="10"/>
        </w:numPr>
        <w:spacing w:before="60" w:after="60" w:line="360" w:lineRule="auto"/>
        <w:contextualSpacing w:val="0"/>
        <w:jc w:val="both"/>
      </w:pPr>
      <w:r>
        <w:rPr>
          <w:color w:val="000000"/>
        </w:rPr>
        <w:t>For n=8: 255 moves vs. 33 moves (648% overhead).</w:t>
      </w:r>
    </w:p>
    <w:p w14:paraId="6E3D96DB" w14:textId="77777777" w:rsidR="00F13850" w:rsidRDefault="00F13850" w:rsidP="00885D64">
      <w:pPr>
        <w:pStyle w:val="ListParagraph"/>
        <w:numPr>
          <w:ilvl w:val="0"/>
          <w:numId w:val="10"/>
        </w:numPr>
        <w:spacing w:before="60" w:after="60" w:line="360" w:lineRule="auto"/>
        <w:contextualSpacing w:val="0"/>
        <w:jc w:val="both"/>
      </w:pPr>
      <w:r>
        <w:rPr>
          <w:color w:val="000000"/>
        </w:rPr>
        <w:lastRenderedPageBreak/>
        <w:t>For n=12: 4,095 moves vs. 81 moves (4,959% overhead).</w:t>
      </w:r>
    </w:p>
    <w:p w14:paraId="4BD144F9" w14:textId="77777777" w:rsidR="00F13850" w:rsidRDefault="00F13850" w:rsidP="00885D64">
      <w:pPr>
        <w:pStyle w:val="ListParagraph"/>
        <w:numPr>
          <w:ilvl w:val="0"/>
          <w:numId w:val="10"/>
        </w:numPr>
        <w:spacing w:before="60" w:after="60" w:line="360" w:lineRule="auto"/>
        <w:contextualSpacing w:val="0"/>
        <w:jc w:val="both"/>
      </w:pPr>
      <w:r>
        <w:rPr>
          <w:color w:val="000000"/>
        </w:rPr>
        <w:t>The inefficiency grows exponentially with n; completely wasteful of the fourth peg.</w:t>
      </w:r>
    </w:p>
    <w:p w14:paraId="364FD036" w14:textId="70417580" w:rsidR="00F13850" w:rsidRPr="00D030EE" w:rsidRDefault="00F13850" w:rsidP="00D505FB">
      <w:pPr>
        <w:rPr>
          <w:b/>
          <w:bCs/>
        </w:rPr>
      </w:pPr>
      <w:r w:rsidRPr="00D030EE">
        <w:rPr>
          <w:b/>
          <w:bCs/>
        </w:rPr>
        <w:t xml:space="preserve">Success and </w:t>
      </w:r>
      <w:r w:rsidR="00E52109" w:rsidRPr="00D030EE">
        <w:rPr>
          <w:b/>
          <w:bCs/>
        </w:rPr>
        <w:t>f</w:t>
      </w:r>
      <w:r w:rsidRPr="00D030EE">
        <w:rPr>
          <w:b/>
          <w:bCs/>
        </w:rPr>
        <w:t xml:space="preserve">ailure </w:t>
      </w:r>
      <w:r w:rsidR="00E52109" w:rsidRPr="00D030EE">
        <w:rPr>
          <w:b/>
          <w:bCs/>
        </w:rPr>
        <w:t>a</w:t>
      </w:r>
      <w:r w:rsidRPr="00D030EE">
        <w:rPr>
          <w:b/>
          <w:bCs/>
        </w:rPr>
        <w:t>nalysis</w:t>
      </w:r>
      <w:r w:rsidR="00E52109" w:rsidRPr="00D030EE">
        <w:rPr>
          <w:b/>
          <w:bCs/>
        </w:rPr>
        <w:t>:</w:t>
      </w:r>
    </w:p>
    <w:p w14:paraId="2EF37399" w14:textId="77777777" w:rsidR="00F13850" w:rsidRDefault="00F13850" w:rsidP="000D5DAF">
      <w:pPr>
        <w:pBdr>
          <w:left w:val="single" w:sz="24" w:space="0" w:color="2E75B6"/>
        </w:pBdr>
        <w:shd w:val="clear" w:color="auto" w:fill="E8F5E9"/>
        <w:spacing w:before="120"/>
        <w:ind w:left="360" w:right="360"/>
        <w:jc w:val="both"/>
      </w:pPr>
      <w:r>
        <w:rPr>
          <w:b/>
          <w:bCs/>
          <w:color w:val="1F3864"/>
        </w:rPr>
        <w:t xml:space="preserve">Success Cases: </w:t>
      </w:r>
      <w:r>
        <w:rPr>
          <w:color w:val="000000"/>
        </w:rPr>
        <w:t>Three-peg D&amp;C always produces a valid solution on a four-peg board by simply ignoring the fourth peg. The transfer completes correctly without any constraint violation, for all n.</w:t>
      </w:r>
    </w:p>
    <w:p w14:paraId="4CA66F1A" w14:textId="77777777" w:rsidR="00F13850" w:rsidRDefault="00F13850" w:rsidP="000D5DAF">
      <w:pPr>
        <w:pBdr>
          <w:left w:val="single" w:sz="24" w:space="0" w:color="2E75B6"/>
        </w:pBdr>
        <w:shd w:val="clear" w:color="auto" w:fill="FFEBEE"/>
        <w:spacing w:before="120"/>
        <w:ind w:left="360" w:right="360"/>
        <w:jc w:val="both"/>
      </w:pPr>
      <w:r>
        <w:rPr>
          <w:b/>
          <w:bCs/>
          <w:color w:val="1F3864"/>
        </w:rPr>
        <w:t xml:space="preserve">Failure Cases: </w:t>
      </w:r>
      <w:r>
        <w:rPr>
          <w:color w:val="000000"/>
        </w:rPr>
        <w:t>Three-peg D&amp;C fails in move-count optimality for every case n ≥ 3 where a fourth peg is available. The failure is systematic and universal: it always uses exponentially more moves than necessary. There are no exceptions.</w:t>
      </w:r>
    </w:p>
    <w:p w14:paraId="28010CF7" w14:textId="43DA3312" w:rsidR="00F13850" w:rsidRDefault="00D505FB" w:rsidP="00D505FB">
      <w:r>
        <w:t>Improvements:</w:t>
      </w:r>
    </w:p>
    <w:p w14:paraId="4B5B3560" w14:textId="77777777" w:rsidR="00F13850" w:rsidRDefault="00F13850" w:rsidP="00885D64">
      <w:pPr>
        <w:pStyle w:val="ListParagraph"/>
        <w:numPr>
          <w:ilvl w:val="0"/>
          <w:numId w:val="10"/>
        </w:numPr>
        <w:spacing w:before="60" w:after="60" w:line="360" w:lineRule="auto"/>
        <w:contextualSpacing w:val="0"/>
        <w:jc w:val="both"/>
      </w:pPr>
      <w:r>
        <w:rPr>
          <w:color w:val="000000"/>
        </w:rPr>
        <w:t>Natural enhancement: Frame-Stewart DP (Technique 1). Use the same recursive structure but replace the fixed split at n-1 with a DP-optimised split at k. This is precisely what Frame-Stewart accomplishes.</w:t>
      </w:r>
    </w:p>
    <w:p w14:paraId="051B6EF5" w14:textId="77777777" w:rsidR="00F13850" w:rsidRDefault="00F13850" w:rsidP="00885D64">
      <w:pPr>
        <w:pStyle w:val="ListParagraph"/>
        <w:numPr>
          <w:ilvl w:val="0"/>
          <w:numId w:val="10"/>
        </w:numPr>
        <w:spacing w:before="60" w:after="60" w:line="360" w:lineRule="auto"/>
        <w:contextualSpacing w:val="0"/>
        <w:jc w:val="both"/>
      </w:pPr>
      <w:r>
        <w:rPr>
          <w:color w:val="000000"/>
        </w:rPr>
        <w:t>Hybrid: Apply three-peg recursion only as the inner engine for the locked n-k sub-problem inside Frame-Stewart, which is exactly the implemented solution.</w:t>
      </w:r>
    </w:p>
    <w:p w14:paraId="087C60A2" w14:textId="77777777" w:rsidR="00F13850" w:rsidRDefault="00F13850" w:rsidP="00885D64">
      <w:pPr>
        <w:pStyle w:val="ListParagraph"/>
        <w:numPr>
          <w:ilvl w:val="0"/>
          <w:numId w:val="10"/>
        </w:numPr>
        <w:spacing w:before="60" w:after="60" w:line="360" w:lineRule="auto"/>
        <w:contextualSpacing w:val="0"/>
        <w:jc w:val="both"/>
      </w:pPr>
      <w:r>
        <w:rPr>
          <w:color w:val="000000"/>
        </w:rPr>
        <w:t>In practice: whenever more than three pegs are available, three-peg D&amp;C should be completely replaced by Frame-Stewart DP. There is no reason to use it as the primary algorithm in a four-peg setting.</w:t>
      </w:r>
    </w:p>
    <w:p w14:paraId="2693E019" w14:textId="033F17CD" w:rsidR="00F13850" w:rsidRPr="00D030EE" w:rsidRDefault="00F13850" w:rsidP="00D505FB">
      <w:pPr>
        <w:rPr>
          <w:b/>
          <w:bCs/>
        </w:rPr>
      </w:pPr>
      <w:r w:rsidRPr="00D030EE">
        <w:rPr>
          <w:b/>
          <w:bCs/>
        </w:rPr>
        <w:t xml:space="preserve">Time and </w:t>
      </w:r>
      <w:r w:rsidR="00E52109" w:rsidRPr="00D030EE">
        <w:rPr>
          <w:b/>
          <w:bCs/>
        </w:rPr>
        <w:t>s</w:t>
      </w:r>
      <w:r w:rsidRPr="00D030EE">
        <w:rPr>
          <w:b/>
          <w:bCs/>
        </w:rPr>
        <w:t xml:space="preserve">pace </w:t>
      </w:r>
      <w:r w:rsidR="00E52109" w:rsidRPr="00D030EE">
        <w:rPr>
          <w:b/>
          <w:bCs/>
        </w:rPr>
        <w:t>c</w:t>
      </w:r>
      <w:r w:rsidRPr="00D030EE">
        <w:rPr>
          <w:b/>
          <w:bCs/>
        </w:rPr>
        <w:t>omplexity</w:t>
      </w:r>
      <w:r w:rsidR="00E52109" w:rsidRPr="00D030EE">
        <w:rPr>
          <w:b/>
          <w:bCs/>
        </w:rPr>
        <w:t>:</w:t>
      </w:r>
    </w:p>
    <w:p w14:paraId="1208F03C" w14:textId="77777777" w:rsidR="00F13850" w:rsidRDefault="00F13850" w:rsidP="00885D64">
      <w:pPr>
        <w:pStyle w:val="ListParagraph"/>
        <w:numPr>
          <w:ilvl w:val="0"/>
          <w:numId w:val="10"/>
        </w:numPr>
        <w:spacing w:before="60" w:after="60" w:line="360" w:lineRule="auto"/>
        <w:contextualSpacing w:val="0"/>
        <w:jc w:val="both"/>
      </w:pPr>
      <w:r>
        <w:rPr>
          <w:color w:val="000000"/>
        </w:rPr>
        <w:t>Time: O(2ⁿ) move generation — exponential.</w:t>
      </w:r>
    </w:p>
    <w:p w14:paraId="7BF4D668" w14:textId="77777777" w:rsidR="00F13850" w:rsidRDefault="00F13850" w:rsidP="00885D64">
      <w:pPr>
        <w:pStyle w:val="ListParagraph"/>
        <w:numPr>
          <w:ilvl w:val="0"/>
          <w:numId w:val="10"/>
        </w:numPr>
        <w:spacing w:before="60" w:after="60" w:line="360" w:lineRule="auto"/>
        <w:contextualSpacing w:val="0"/>
        <w:jc w:val="both"/>
      </w:pPr>
      <w:r>
        <w:rPr>
          <w:color w:val="000000"/>
        </w:rPr>
        <w:t>Space: O(n) recursion stack depth.</w:t>
      </w:r>
    </w:p>
    <w:p w14:paraId="7AD23EDA" w14:textId="77777777" w:rsidR="00F13850" w:rsidRPr="00742C2F" w:rsidRDefault="00F13850" w:rsidP="00885D64">
      <w:pPr>
        <w:pStyle w:val="ListParagraph"/>
        <w:numPr>
          <w:ilvl w:val="0"/>
          <w:numId w:val="10"/>
        </w:numPr>
        <w:spacing w:before="60" w:after="60" w:line="360" w:lineRule="auto"/>
        <w:contextualSpacing w:val="0"/>
        <w:jc w:val="both"/>
      </w:pPr>
      <w:r>
        <w:rPr>
          <w:color w:val="000000"/>
        </w:rPr>
        <w:t>Can complexity be enhanced? Switching to Frame-Stewart DP reduces move count from O(2ⁿ) to O(n·2^(n/2)), a dramatic improvement. The O(n) space is already optimal.</w:t>
      </w:r>
    </w:p>
    <w:p w14:paraId="6EC220C3" w14:textId="77777777" w:rsidR="00F13850" w:rsidRDefault="00F13850">
      <w:r>
        <w:br w:type="page"/>
      </w:r>
    </w:p>
    <w:p w14:paraId="286FC483" w14:textId="797BF2BD" w:rsidR="00F13850" w:rsidRDefault="00C94AA0" w:rsidP="00C94AA0">
      <w:pPr>
        <w:pStyle w:val="Heading3"/>
      </w:pPr>
      <w:bookmarkStart w:id="142" w:name="_Toc228748469"/>
      <w:bookmarkStart w:id="143" w:name="_Toc229070089"/>
      <w:r>
        <w:lastRenderedPageBreak/>
        <w:t xml:space="preserve">3.3.5 </w:t>
      </w:r>
      <w:r w:rsidR="00F13850">
        <w:t>Technique 5: IDA* (Iterative Deepening A*)</w:t>
      </w:r>
      <w:bookmarkEnd w:id="142"/>
      <w:bookmarkEnd w:id="143"/>
    </w:p>
    <w:p w14:paraId="47BD9F57" w14:textId="77777777" w:rsidR="00F13850" w:rsidRPr="00DE2DC8" w:rsidRDefault="00F13850" w:rsidP="00DE2DC8">
      <w:pPr>
        <w:ind w:firstLine="720"/>
        <w:jc w:val="both"/>
        <w:rPr>
          <w:color w:val="000000"/>
        </w:rPr>
      </w:pPr>
      <w:r>
        <w:rPr>
          <w:color w:val="000000"/>
        </w:rPr>
        <w:t>IDA* (Korf, 1985) combines the memory efficiency of depth-first search with the heuristic guidance of A*. It performs a series of depth-first searches, each bounded by a threshold on the f-value (f = g + h). Any path whose f-value exceeds the threshold is pruned. After each iteration, the threshold is increased to the minimum f-value of any pruned node from the previous iteration. IDA* uses O(d) space where d is the solution depth, compared to O(b^d) for A*.</w:t>
      </w:r>
    </w:p>
    <w:p w14:paraId="3DFDBA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IDAStar(start, goal, h):</w:t>
      </w:r>
    </w:p>
    <w:p w14:paraId="49F3333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threshold := h(start)</w:t>
      </w:r>
    </w:p>
    <w:p w14:paraId="11FFC2E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LOOP:</w:t>
      </w:r>
    </w:p>
    <w:p w14:paraId="1BE50B8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result := DFS_IDA(start, 0, threshold, h, goal)</w:t>
      </w:r>
    </w:p>
    <w:p w14:paraId="3CF844A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result = FOUND THEN RETURN path</w:t>
      </w:r>
    </w:p>
    <w:p w14:paraId="1B6EE29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result = INF THEN RETURN no_solution</w:t>
      </w:r>
    </w:p>
    <w:p w14:paraId="07F74A2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threshold := result  // next threshold = min f exceeding current</w:t>
      </w:r>
    </w:p>
    <w:p w14:paraId="34E42304" w14:textId="77777777" w:rsidR="00F13850" w:rsidRDefault="00F13850">
      <w:pPr>
        <w:shd w:val="clear" w:color="auto" w:fill="F4F4F4"/>
        <w:spacing w:line="220" w:lineRule="auto"/>
        <w:ind w:left="360"/>
      </w:pPr>
    </w:p>
    <w:p w14:paraId="2F20256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DFS_IDA(state, g, threshold, h, goal):</w:t>
      </w:r>
    </w:p>
    <w:p w14:paraId="7F48795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 := g + h(state)</w:t>
      </w:r>
    </w:p>
    <w:p w14:paraId="1A633DD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f &gt; threshold THEN RETURN f   // prune this branch</w:t>
      </w:r>
    </w:p>
    <w:p w14:paraId="6C4949E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state = goal THEN RETURN FOUND</w:t>
      </w:r>
    </w:p>
    <w:p w14:paraId="52A453F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minExceeded := INF</w:t>
      </w:r>
    </w:p>
    <w:p w14:paraId="053533A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each successor next of state DO</w:t>
      </w:r>
    </w:p>
    <w:p w14:paraId="650C0F4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t := DFS_IDA(next, g+1, threshold, h, goal)</w:t>
      </w:r>
    </w:p>
    <w:p w14:paraId="1AB2B65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t = FOUND THEN RETURN FOUND</w:t>
      </w:r>
    </w:p>
    <w:p w14:paraId="5509ED2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minExceeded := min(minExceeded, t)</w:t>
      </w:r>
    </w:p>
    <w:p w14:paraId="0F44C104" w14:textId="6C102273" w:rsidR="00F13850" w:rsidRDefault="00F13850" w:rsidP="00FA2941">
      <w:pPr>
        <w:shd w:val="clear" w:color="auto" w:fill="F4F4F4"/>
        <w:spacing w:line="220" w:lineRule="auto"/>
        <w:ind w:left="360"/>
      </w:pPr>
      <w:r>
        <w:rPr>
          <w:rFonts w:ascii="Courier New" w:eastAsia="Courier New" w:hAnsi="Courier New" w:cs="Courier New"/>
          <w:color w:val="1A1A1A"/>
          <w:sz w:val="18"/>
          <w:szCs w:val="18"/>
        </w:rPr>
        <w:t xml:space="preserve">  RETURN minExceeded</w:t>
      </w:r>
    </w:p>
    <w:p w14:paraId="5BAD6C07" w14:textId="3AF75618" w:rsidR="00F13850" w:rsidRPr="00302D8C" w:rsidRDefault="00F13850" w:rsidP="00302D8C">
      <w:pPr>
        <w:rPr>
          <w:b/>
          <w:bCs/>
        </w:rPr>
      </w:pPr>
      <w:bookmarkStart w:id="144" w:name="_Toc228748472"/>
      <w:r w:rsidRPr="00302D8C">
        <w:rPr>
          <w:b/>
          <w:bCs/>
        </w:rPr>
        <w:t>Advantages</w:t>
      </w:r>
      <w:bookmarkEnd w:id="144"/>
      <w:r w:rsidR="00302D8C">
        <w:rPr>
          <w:b/>
          <w:bCs/>
        </w:rPr>
        <w:t>:</w:t>
      </w:r>
    </w:p>
    <w:p w14:paraId="27161D83" w14:textId="77777777" w:rsidR="00F13850" w:rsidRDefault="00F13850" w:rsidP="00885D64">
      <w:pPr>
        <w:pStyle w:val="ListParagraph"/>
        <w:numPr>
          <w:ilvl w:val="0"/>
          <w:numId w:val="10"/>
        </w:numPr>
        <w:spacing w:before="60" w:after="60" w:line="360" w:lineRule="auto"/>
        <w:contextualSpacing w:val="0"/>
        <w:jc w:val="both"/>
      </w:pPr>
      <w:r>
        <w:rPr>
          <w:color w:val="000000"/>
        </w:rPr>
        <w:t>Linear space O(n): only the recursion stack is maintained; no open list.</w:t>
      </w:r>
    </w:p>
    <w:p w14:paraId="167703AF" w14:textId="77777777" w:rsidR="00F13850" w:rsidRDefault="00F13850" w:rsidP="00885D64">
      <w:pPr>
        <w:pStyle w:val="ListParagraph"/>
        <w:numPr>
          <w:ilvl w:val="0"/>
          <w:numId w:val="10"/>
        </w:numPr>
        <w:spacing w:before="60" w:after="60" w:line="360" w:lineRule="auto"/>
        <w:contextualSpacing w:val="0"/>
        <w:jc w:val="both"/>
      </w:pPr>
      <w:r>
        <w:rPr>
          <w:color w:val="000000"/>
        </w:rPr>
        <w:t>Optimal: guaranteed to find the minimum move count with an admissible heuristic.</w:t>
      </w:r>
    </w:p>
    <w:p w14:paraId="6ED502EC" w14:textId="77777777" w:rsidR="00F13850" w:rsidRDefault="00F13850" w:rsidP="00885D64">
      <w:pPr>
        <w:pStyle w:val="ListParagraph"/>
        <w:numPr>
          <w:ilvl w:val="0"/>
          <w:numId w:val="10"/>
        </w:numPr>
        <w:spacing w:before="60" w:after="60" w:line="360" w:lineRule="auto"/>
        <w:contextualSpacing w:val="0"/>
        <w:jc w:val="both"/>
      </w:pPr>
      <w:r>
        <w:rPr>
          <w:color w:val="000000"/>
        </w:rPr>
        <w:lastRenderedPageBreak/>
        <w:t>Avoids the catastrophic memory failure of BFS and A* for moderately large n.</w:t>
      </w:r>
    </w:p>
    <w:p w14:paraId="7CDE1A55" w14:textId="77777777" w:rsidR="00F13850" w:rsidRDefault="00F13850" w:rsidP="00885D64">
      <w:pPr>
        <w:pStyle w:val="ListParagraph"/>
        <w:numPr>
          <w:ilvl w:val="0"/>
          <w:numId w:val="10"/>
        </w:numPr>
        <w:spacing w:before="60" w:after="60" w:line="360" w:lineRule="auto"/>
        <w:contextualSpacing w:val="0"/>
        <w:jc w:val="both"/>
      </w:pPr>
      <w:r>
        <w:rPr>
          <w:color w:val="000000"/>
        </w:rPr>
        <w:t>Simple to implement once the DFS framework is in place.</w:t>
      </w:r>
    </w:p>
    <w:p w14:paraId="6FA51FCB" w14:textId="3BF86C97" w:rsidR="00F13850" w:rsidRPr="00302D8C" w:rsidRDefault="00F13850" w:rsidP="00302D8C">
      <w:pPr>
        <w:rPr>
          <w:b/>
          <w:bCs/>
        </w:rPr>
      </w:pPr>
      <w:bookmarkStart w:id="145" w:name="_Toc228748473"/>
      <w:r w:rsidRPr="00302D8C">
        <w:rPr>
          <w:b/>
          <w:bCs/>
        </w:rPr>
        <w:t>Disadvantages</w:t>
      </w:r>
      <w:bookmarkEnd w:id="145"/>
      <w:r w:rsidR="009C4F66">
        <w:rPr>
          <w:b/>
          <w:bCs/>
        </w:rPr>
        <w:t>:</w:t>
      </w:r>
    </w:p>
    <w:p w14:paraId="2CC1A4C2" w14:textId="77777777" w:rsidR="00F13850" w:rsidRDefault="00F13850" w:rsidP="00885D64">
      <w:pPr>
        <w:pStyle w:val="ListParagraph"/>
        <w:numPr>
          <w:ilvl w:val="0"/>
          <w:numId w:val="10"/>
        </w:numPr>
        <w:spacing w:before="60" w:after="60" w:line="360" w:lineRule="auto"/>
        <w:contextualSpacing w:val="0"/>
        <w:jc w:val="both"/>
      </w:pPr>
      <w:r>
        <w:rPr>
          <w:color w:val="000000"/>
        </w:rPr>
        <w:t>Revisits states across iterations: the same state may be explored many times with different g-values.</w:t>
      </w:r>
    </w:p>
    <w:p w14:paraId="1BDA839D" w14:textId="77777777" w:rsidR="00F13850" w:rsidRDefault="00F13850" w:rsidP="00885D64">
      <w:pPr>
        <w:pStyle w:val="ListParagraph"/>
        <w:numPr>
          <w:ilvl w:val="0"/>
          <w:numId w:val="10"/>
        </w:numPr>
        <w:spacing w:before="60" w:after="60" w:line="360" w:lineRule="auto"/>
        <w:contextualSpacing w:val="0"/>
        <w:jc w:val="both"/>
      </w:pPr>
      <w:r>
        <w:rPr>
          <w:color w:val="000000"/>
        </w:rPr>
        <w:t>Sensitive to heuristic quality: a weak heuristic means many iterations with slight threshold increases.</w:t>
      </w:r>
    </w:p>
    <w:p w14:paraId="28F7EF69" w14:textId="77777777" w:rsidR="00F13850" w:rsidRDefault="00F13850" w:rsidP="00885D64">
      <w:pPr>
        <w:pStyle w:val="ListParagraph"/>
        <w:numPr>
          <w:ilvl w:val="0"/>
          <w:numId w:val="10"/>
        </w:numPr>
        <w:spacing w:before="60" w:after="60" w:line="360" w:lineRule="auto"/>
        <w:contextualSpacing w:val="0"/>
        <w:jc w:val="both"/>
      </w:pPr>
      <w:r>
        <w:rPr>
          <w:color w:val="000000"/>
        </w:rPr>
        <w:t>Still exponential time in the worst case; impractical for n ≥ 20.</w:t>
      </w:r>
    </w:p>
    <w:p w14:paraId="4AA84CA9" w14:textId="77777777" w:rsidR="00F13850" w:rsidRPr="007E0768" w:rsidRDefault="00F13850" w:rsidP="00885D64">
      <w:pPr>
        <w:pStyle w:val="ListParagraph"/>
        <w:numPr>
          <w:ilvl w:val="0"/>
          <w:numId w:val="10"/>
        </w:numPr>
        <w:spacing w:before="60" w:after="60" w:line="360" w:lineRule="auto"/>
        <w:contextualSpacing w:val="0"/>
        <w:jc w:val="both"/>
      </w:pPr>
      <w:r>
        <w:rPr>
          <w:color w:val="000000"/>
        </w:rPr>
        <w:t>More complex than Frame-Stewart DP for this specific problem.</w:t>
      </w:r>
    </w:p>
    <w:p w14:paraId="07AF85E5" w14:textId="1246D57F" w:rsidR="007E0768" w:rsidRDefault="007E0768">
      <w:pPr>
        <w:spacing w:before="0" w:after="160" w:line="259" w:lineRule="auto"/>
      </w:pPr>
      <w:r>
        <w:br w:type="page"/>
      </w:r>
    </w:p>
    <w:p w14:paraId="3591CE1B" w14:textId="4F83892E" w:rsidR="00F13850" w:rsidRPr="009C4F66" w:rsidRDefault="00F13850" w:rsidP="00302D8C">
      <w:pPr>
        <w:rPr>
          <w:b/>
          <w:bCs/>
        </w:rPr>
      </w:pPr>
      <w:bookmarkStart w:id="146" w:name="_Toc228748474"/>
      <w:r w:rsidRPr="009C4F66">
        <w:rPr>
          <w:b/>
          <w:bCs/>
        </w:rPr>
        <w:lastRenderedPageBreak/>
        <w:t xml:space="preserve">Success and </w:t>
      </w:r>
      <w:r w:rsidR="009C4F66">
        <w:rPr>
          <w:b/>
          <w:bCs/>
        </w:rPr>
        <w:t>f</w:t>
      </w:r>
      <w:r w:rsidRPr="009C4F66">
        <w:rPr>
          <w:b/>
          <w:bCs/>
        </w:rPr>
        <w:t xml:space="preserve">ailure </w:t>
      </w:r>
      <w:r w:rsidR="009C4F66">
        <w:rPr>
          <w:b/>
          <w:bCs/>
        </w:rPr>
        <w:t>a</w:t>
      </w:r>
      <w:r w:rsidRPr="009C4F66">
        <w:rPr>
          <w:b/>
          <w:bCs/>
        </w:rPr>
        <w:t>nalysis</w:t>
      </w:r>
      <w:bookmarkEnd w:id="146"/>
      <w:r w:rsidR="009C4F66">
        <w:rPr>
          <w:b/>
          <w:bCs/>
        </w:rPr>
        <w:t>:</w:t>
      </w:r>
    </w:p>
    <w:p w14:paraId="359CAC10" w14:textId="77777777" w:rsidR="00F13850" w:rsidRDefault="00F13850">
      <w:pPr>
        <w:pBdr>
          <w:left w:val="single" w:sz="24" w:space="0" w:color="2E75B6"/>
        </w:pBdr>
        <w:shd w:val="clear" w:color="auto" w:fill="E8F5E9"/>
        <w:spacing w:before="120"/>
        <w:ind w:left="360" w:right="360"/>
        <w:jc w:val="both"/>
      </w:pPr>
      <w:r>
        <w:rPr>
          <w:b/>
          <w:bCs/>
          <w:color w:val="1F3864"/>
        </w:rPr>
        <w:t xml:space="preserve">Success Cases: </w:t>
      </w:r>
      <w:r>
        <w:rPr>
          <w:color w:val="000000"/>
        </w:rPr>
        <w:t>IDA* succeeds for n up to approximately 18–20, producing optimal move counts with only O(n) memory. For n=8, it correctly finds 33 moves. It represents the best memory-efficient alternative to Frame-Stewart DP.</w:t>
      </w:r>
    </w:p>
    <w:p w14:paraId="5681BBE0" w14:textId="77777777" w:rsidR="00F13850" w:rsidRDefault="00F13850">
      <w:pPr>
        <w:pBdr>
          <w:left w:val="single" w:sz="24" w:space="0" w:color="2E75B6"/>
        </w:pBdr>
        <w:shd w:val="clear" w:color="auto" w:fill="FFEBEE"/>
        <w:spacing w:before="120"/>
        <w:ind w:left="360" w:right="360"/>
        <w:jc w:val="both"/>
      </w:pPr>
      <w:r>
        <w:rPr>
          <w:b/>
          <w:bCs/>
          <w:color w:val="1F3864"/>
        </w:rPr>
        <w:t xml:space="preserve">Failure Cases: </w:t>
      </w:r>
      <w:r>
        <w:rPr>
          <w:color w:val="000000"/>
        </w:rPr>
        <w:t>IDA* fails for n ≥ 20 due to excessive computation time. The DFS must re-explore exponentially growing sub-trees in each iteration. With a weak heuristic such as the simple count of disks not on destination, even n=12 may take minutes. Failure is in time, not correctness.</w:t>
      </w:r>
    </w:p>
    <w:p w14:paraId="4A1166F4" w14:textId="106E1ED7" w:rsidR="00F13850" w:rsidRPr="00302D8C" w:rsidRDefault="00302D8C" w:rsidP="00302D8C">
      <w:pPr>
        <w:rPr>
          <w:b/>
          <w:bCs/>
        </w:rPr>
      </w:pPr>
      <w:r>
        <w:rPr>
          <w:b/>
          <w:bCs/>
        </w:rPr>
        <w:t>Improvements:</w:t>
      </w:r>
    </w:p>
    <w:p w14:paraId="18A76BAB" w14:textId="77777777" w:rsidR="00F13850" w:rsidRDefault="00F13850" w:rsidP="00885D64">
      <w:pPr>
        <w:pStyle w:val="ListParagraph"/>
        <w:numPr>
          <w:ilvl w:val="0"/>
          <w:numId w:val="10"/>
        </w:numPr>
        <w:spacing w:before="60" w:after="60" w:line="360" w:lineRule="auto"/>
        <w:contextualSpacing w:val="0"/>
        <w:jc w:val="both"/>
      </w:pPr>
      <w:r>
        <w:rPr>
          <w:color w:val="000000"/>
        </w:rPr>
        <w:t>Pattern database heuristics: Pre-compute exact move counts for small disk sub-sets. A pattern DB heuristic for the top 5 disks can reduce iterations by orders of magnitude.</w:t>
      </w:r>
    </w:p>
    <w:p w14:paraId="69DA4E78" w14:textId="77777777" w:rsidR="00F13850" w:rsidRDefault="00F13850" w:rsidP="00885D64">
      <w:pPr>
        <w:pStyle w:val="ListParagraph"/>
        <w:numPr>
          <w:ilvl w:val="0"/>
          <w:numId w:val="10"/>
        </w:numPr>
        <w:spacing w:before="60" w:after="60" w:line="360" w:lineRule="auto"/>
        <w:contextualSpacing w:val="0"/>
        <w:jc w:val="both"/>
      </w:pPr>
      <w:r>
        <w:rPr>
          <w:color w:val="000000"/>
        </w:rPr>
        <w:t>Transposition tables: Cache recently evaluated states to avoid redundant re-exploration within a single IDA* iteration. Requires O(m) space for m cached states.</w:t>
      </w:r>
    </w:p>
    <w:p w14:paraId="77013924" w14:textId="77777777" w:rsidR="00F13850" w:rsidRDefault="00F13850" w:rsidP="00885D64">
      <w:pPr>
        <w:pStyle w:val="ListParagraph"/>
        <w:numPr>
          <w:ilvl w:val="0"/>
          <w:numId w:val="10"/>
        </w:numPr>
        <w:spacing w:before="60" w:after="60" w:line="360" w:lineRule="auto"/>
        <w:contextualSpacing w:val="0"/>
        <w:jc w:val="both"/>
      </w:pPr>
      <w:r>
        <w:rPr>
          <w:color w:val="000000"/>
        </w:rPr>
        <w:t>Parallel IDA*: Different branches of the search tree are explored in parallel threads. Each thread maintains O(n) space; overall system uses O(n × threads) space.</w:t>
      </w:r>
    </w:p>
    <w:p w14:paraId="04FA1B55" w14:textId="77777777" w:rsidR="00F13850" w:rsidRDefault="00F13850" w:rsidP="00885D64">
      <w:pPr>
        <w:pStyle w:val="ListParagraph"/>
        <w:numPr>
          <w:ilvl w:val="0"/>
          <w:numId w:val="10"/>
        </w:numPr>
        <w:spacing w:before="60" w:after="60" w:line="360" w:lineRule="auto"/>
        <w:contextualSpacing w:val="0"/>
        <w:jc w:val="both"/>
      </w:pPr>
      <w:r>
        <w:rPr>
          <w:color w:val="000000"/>
        </w:rPr>
        <w:t>For this specific problem: IDA* is outclassed by Frame-Stewart DP in every practical metric. Use IDA* only if Frame-Stewart optimality is in doubt and verification for a specific n is required.</w:t>
      </w:r>
    </w:p>
    <w:p w14:paraId="09F74C19" w14:textId="51DB9EA5" w:rsidR="00F13850" w:rsidRPr="006941F4" w:rsidRDefault="00F13850" w:rsidP="006941F4">
      <w:pPr>
        <w:rPr>
          <w:b/>
          <w:bCs/>
        </w:rPr>
      </w:pPr>
      <w:bookmarkStart w:id="147" w:name="_Toc228748476"/>
      <w:r w:rsidRPr="006941F4">
        <w:rPr>
          <w:b/>
          <w:bCs/>
        </w:rPr>
        <w:t>Time and Space Complexity</w:t>
      </w:r>
      <w:bookmarkEnd w:id="147"/>
      <w:r w:rsidR="006941F4" w:rsidRPr="006941F4">
        <w:rPr>
          <w:b/>
          <w:bCs/>
        </w:rPr>
        <w:t>:</w:t>
      </w:r>
    </w:p>
    <w:p w14:paraId="6F2F01BE" w14:textId="77777777" w:rsidR="00F13850" w:rsidRDefault="00F13850" w:rsidP="00885D64">
      <w:pPr>
        <w:pStyle w:val="ListParagraph"/>
        <w:numPr>
          <w:ilvl w:val="0"/>
          <w:numId w:val="10"/>
        </w:numPr>
        <w:spacing w:before="60" w:after="60" w:line="360" w:lineRule="auto"/>
        <w:contextualSpacing w:val="0"/>
        <w:jc w:val="both"/>
      </w:pPr>
      <w:r>
        <w:rPr>
          <w:color w:val="000000"/>
        </w:rPr>
        <w:t>Time: O((b · T(n,4))^2 / h_quality) in the worst case, where h_quality ∈ (0,1] measures heuristic tightness. With a perfect heuristic (h_quality=1): O(T(n,4)).</w:t>
      </w:r>
    </w:p>
    <w:p w14:paraId="7962CBBC" w14:textId="77777777" w:rsidR="00F13850" w:rsidRDefault="00F13850" w:rsidP="00885D64">
      <w:pPr>
        <w:pStyle w:val="ListParagraph"/>
        <w:numPr>
          <w:ilvl w:val="0"/>
          <w:numId w:val="10"/>
        </w:numPr>
        <w:spacing w:before="60" w:after="60" w:line="360" w:lineRule="auto"/>
        <w:contextualSpacing w:val="0"/>
        <w:jc w:val="both"/>
      </w:pPr>
      <w:r>
        <w:rPr>
          <w:color w:val="000000"/>
        </w:rPr>
        <w:t>Space: O(n): linear, the key advantage over A*.</w:t>
      </w:r>
    </w:p>
    <w:p w14:paraId="5E2ED2EC" w14:textId="77777777" w:rsidR="00F13850" w:rsidRPr="00A41A61" w:rsidRDefault="00F13850" w:rsidP="00885D64">
      <w:pPr>
        <w:pStyle w:val="ListParagraph"/>
        <w:numPr>
          <w:ilvl w:val="0"/>
          <w:numId w:val="10"/>
        </w:numPr>
        <w:spacing w:before="60" w:after="60" w:line="360" w:lineRule="auto"/>
        <w:contextualSpacing w:val="0"/>
        <w:jc w:val="both"/>
      </w:pPr>
      <w:r>
        <w:rPr>
          <w:color w:val="000000"/>
        </w:rPr>
        <w:t>Pattern databases can improve practical time dramatically. Space cannot be reduced below O(n) for any correct optimal algorithm that traces the solution path. Frame-Stewart DP achieves O(n²) pre-computation with O(n) space, making it the gold standard.</w:t>
      </w:r>
    </w:p>
    <w:p w14:paraId="1A9B715F" w14:textId="7B5524D0" w:rsidR="00F13850" w:rsidRPr="00261804" w:rsidRDefault="00726AAB" w:rsidP="00980832">
      <w:pPr>
        <w:pStyle w:val="Heading2"/>
      </w:pPr>
      <w:bookmarkStart w:id="148" w:name="_Toc228748477"/>
      <w:bookmarkStart w:id="149" w:name="_Toc229070090"/>
      <w:r>
        <w:lastRenderedPageBreak/>
        <w:t xml:space="preserve">3.4 </w:t>
      </w:r>
      <w:r w:rsidR="00F13850" w:rsidRPr="00261804">
        <w:t xml:space="preserve">Solution </w:t>
      </w:r>
      <w:r w:rsidR="00775BE2">
        <w:t>d</w:t>
      </w:r>
      <w:r w:rsidR="00F13850" w:rsidRPr="00261804">
        <w:t>escription</w:t>
      </w:r>
      <w:bookmarkEnd w:id="148"/>
      <w:bookmarkEnd w:id="149"/>
    </w:p>
    <w:p w14:paraId="5859188F" w14:textId="60F05413" w:rsidR="00F13850" w:rsidRDefault="00537055" w:rsidP="00980832">
      <w:pPr>
        <w:pStyle w:val="Heading3"/>
      </w:pPr>
      <w:bookmarkStart w:id="150" w:name="_Toc228748478"/>
      <w:bookmarkStart w:id="151" w:name="_Toc229070091"/>
      <w:r>
        <w:t xml:space="preserve">3.4.1 </w:t>
      </w:r>
      <w:r w:rsidR="00F13850">
        <w:t xml:space="preserve">Complete </w:t>
      </w:r>
      <w:r w:rsidR="00775BE2">
        <w:t>p</w:t>
      </w:r>
      <w:r w:rsidR="00F13850">
        <w:t>seudocode</w:t>
      </w:r>
      <w:bookmarkEnd w:id="150"/>
      <w:bookmarkEnd w:id="151"/>
    </w:p>
    <w:p w14:paraId="6D1017FD" w14:textId="77777777" w:rsidR="00F13850" w:rsidRPr="00980832" w:rsidRDefault="00F13850" w:rsidP="00980832">
      <w:pPr>
        <w:rPr>
          <w:b/>
          <w:bCs/>
        </w:rPr>
      </w:pPr>
      <w:bookmarkStart w:id="152" w:name="_Toc228748479"/>
      <w:r w:rsidRPr="00980832">
        <w:rPr>
          <w:b/>
          <w:bCs/>
        </w:rPr>
        <w:t>DP Table Construction</w:t>
      </w:r>
      <w:bookmarkEnd w:id="152"/>
    </w:p>
    <w:p w14:paraId="1D75304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BuildDPTable(maxDisks):</w:t>
      </w:r>
    </w:p>
    <w:p w14:paraId="33CA1F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dp4[0]:=0; split[0]:=0</w:t>
      </w:r>
    </w:p>
    <w:p w14:paraId="6C1D1BE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dp4[1]:=1; split[1]:=1</w:t>
      </w:r>
    </w:p>
    <w:p w14:paraId="33C48EB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n:=2 TO maxDisks DO</w:t>
      </w:r>
    </w:p>
    <w:p w14:paraId="16A2D61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dp4[n]:=INFINITY</w:t>
      </w:r>
    </w:p>
    <w:p w14:paraId="7FFB4C1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k:=1 TO n-1 DO</w:t>
      </w:r>
    </w:p>
    <w:p w14:paraId="66A359E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candidate := 2*dp4[k] + (2^(n-k) - 1)</w:t>
      </w:r>
    </w:p>
    <w:p w14:paraId="23BE139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candidate &lt; dp4[n] THEN</w:t>
      </w:r>
    </w:p>
    <w:p w14:paraId="4E028C0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dp4[n]:=candidate;  split[n]:=k</w:t>
      </w:r>
    </w:p>
    <w:p w14:paraId="52C2D24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END FOR</w:t>
      </w:r>
    </w:p>
    <w:p w14:paraId="17095FD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END FOR</w:t>
      </w:r>
    </w:p>
    <w:p w14:paraId="25D00281" w14:textId="29D70729" w:rsidR="00F13850" w:rsidRDefault="00F13850" w:rsidP="0089586E">
      <w:pPr>
        <w:shd w:val="clear" w:color="auto" w:fill="F4F4F4"/>
        <w:spacing w:line="220" w:lineRule="auto"/>
        <w:ind w:left="360"/>
      </w:pPr>
      <w:r>
        <w:rPr>
          <w:rFonts w:ascii="Courier New" w:eastAsia="Courier New" w:hAnsi="Courier New" w:cs="Courier New"/>
          <w:color w:val="1A1A1A"/>
          <w:sz w:val="18"/>
          <w:szCs w:val="18"/>
        </w:rPr>
        <w:t>END PROCEDURE</w:t>
      </w:r>
    </w:p>
    <w:p w14:paraId="37FCC8EF" w14:textId="77777777" w:rsidR="00F13850" w:rsidRPr="0089586E" w:rsidRDefault="00F13850" w:rsidP="0089586E">
      <w:pPr>
        <w:rPr>
          <w:b/>
          <w:bCs/>
        </w:rPr>
      </w:pPr>
      <w:bookmarkStart w:id="153" w:name="_Toc228748480"/>
      <w:r w:rsidRPr="0089586E">
        <w:rPr>
          <w:b/>
          <w:bCs/>
        </w:rPr>
        <w:t>Four-Peg Recursive Solver (Frame-Stewart)</w:t>
      </w:r>
      <w:bookmarkEnd w:id="153"/>
    </w:p>
    <w:p w14:paraId="77B549E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Hanoi4(n, src, dst, aux1, aux2, print):</w:t>
      </w:r>
    </w:p>
    <w:p w14:paraId="00E0C49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n=0 THEN RETURN</w:t>
      </w:r>
    </w:p>
    <w:p w14:paraId="49E1913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n=1 THEN</w:t>
      </w:r>
    </w:p>
    <w:p w14:paraId="6D8CE11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moveCount++</w:t>
      </w:r>
    </w:p>
    <w:p w14:paraId="50A338A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THEN OUTPUT 'Move Disk 1: '+src+' -&gt; '+dst</w:t>
      </w:r>
    </w:p>
    <w:p w14:paraId="20C1DCC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RETURN</w:t>
      </w:r>
    </w:p>
    <w:p w14:paraId="483E896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k := split[n]                        // optimal split from DP table</w:t>
      </w:r>
    </w:p>
    <w:p w14:paraId="222A954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src, aux1, dst, aux2, p)   // Step 1: park top-k on aux1</w:t>
      </w:r>
    </w:p>
    <w:p w14:paraId="56ADA29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Hanoi3(n-k, src, dst, aux2, p)        // Step 2: move n-k (3 pegs only)</w:t>
      </w:r>
    </w:p>
    <w:p w14:paraId="5E43D7A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aux1, dst, src, aux2, p)   // Step 3: move k to destination</w:t>
      </w:r>
    </w:p>
    <w:p w14:paraId="31D27F83" w14:textId="46CCE870" w:rsidR="00F13850" w:rsidRDefault="00F13850" w:rsidP="00E9649B">
      <w:pPr>
        <w:shd w:val="clear" w:color="auto" w:fill="F4F4F4"/>
        <w:spacing w:line="220" w:lineRule="auto"/>
        <w:ind w:left="360"/>
      </w:pPr>
      <w:r>
        <w:rPr>
          <w:rFonts w:ascii="Courier New" w:eastAsia="Courier New" w:hAnsi="Courier New" w:cs="Courier New"/>
          <w:color w:val="1A1A1A"/>
          <w:sz w:val="18"/>
          <w:szCs w:val="18"/>
        </w:rPr>
        <w:t>END PROCEDURE</w:t>
      </w:r>
    </w:p>
    <w:p w14:paraId="73729596" w14:textId="77777777" w:rsidR="00F13850" w:rsidRPr="00E9649B" w:rsidRDefault="00F13850" w:rsidP="00E9649B">
      <w:pPr>
        <w:rPr>
          <w:b/>
          <w:bCs/>
        </w:rPr>
      </w:pPr>
      <w:bookmarkStart w:id="154" w:name="_Toc228748481"/>
      <w:r w:rsidRPr="00E9649B">
        <w:rPr>
          <w:b/>
          <w:bCs/>
        </w:rPr>
        <w:lastRenderedPageBreak/>
        <w:t>Classical Three-Peg Solver (Inner Engine)</w:t>
      </w:r>
      <w:bookmarkEnd w:id="154"/>
    </w:p>
    <w:p w14:paraId="0DE182E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Hanoi3(n, src, dst, aux, print):</w:t>
      </w:r>
    </w:p>
    <w:p w14:paraId="1F67582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n=0 THEN RETURN</w:t>
      </w:r>
    </w:p>
    <w:p w14:paraId="5AAD4BD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Hanoi3(n-1, src, aux, dst, print)</w:t>
      </w:r>
    </w:p>
    <w:p w14:paraId="4542A2F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moveCount++</w:t>
      </w:r>
    </w:p>
    <w:p w14:paraId="287291E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THEN OUTPUT 'Move Disk '+n+': '+src+' -&gt; '+dst</w:t>
      </w:r>
    </w:p>
    <w:p w14:paraId="4E534EC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Hanoi3(n-1, aux, dst, src, print)</w:t>
      </w:r>
    </w:p>
    <w:p w14:paraId="6D01698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END PROCEDURE</w:t>
      </w:r>
    </w:p>
    <w:p w14:paraId="6A394B75" w14:textId="77777777" w:rsidR="00F13850" w:rsidRDefault="00F13850"/>
    <w:p w14:paraId="3310C05D" w14:textId="77777777" w:rsidR="00F13850" w:rsidRDefault="00F13850">
      <w:r>
        <w:br w:type="page"/>
      </w:r>
    </w:p>
    <w:p w14:paraId="24B0891A" w14:textId="7FDA6EC4" w:rsidR="00F13850" w:rsidRDefault="00B2232A" w:rsidP="00B2232A">
      <w:pPr>
        <w:pStyle w:val="Heading3"/>
      </w:pPr>
      <w:bookmarkStart w:id="155" w:name="_Toc228748482"/>
      <w:bookmarkStart w:id="156" w:name="_Toc229070092"/>
      <w:r>
        <w:lastRenderedPageBreak/>
        <w:t xml:space="preserve">3.4.2 </w:t>
      </w:r>
      <w:r w:rsidR="00F13850">
        <w:t xml:space="preserve">Java </w:t>
      </w:r>
      <w:r w:rsidR="00D83692">
        <w:t>i</w:t>
      </w:r>
      <w:r w:rsidR="00F13850">
        <w:t>mplementation</w:t>
      </w:r>
      <w:bookmarkEnd w:id="155"/>
      <w:bookmarkEnd w:id="156"/>
    </w:p>
    <w:p w14:paraId="238871B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public static void buildDPTable(int maxDisks) {</w:t>
      </w:r>
    </w:p>
    <w:p w14:paraId="447ED64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 = new int[maxDisks + 1];  split = new int[maxDisks + 1];</w:t>
      </w:r>
    </w:p>
    <w:p w14:paraId="50EEBA4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dp4[0] = 0;</w:t>
      </w:r>
    </w:p>
    <w:p w14:paraId="716E26B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(maxDisks &gt;= 1) { dp4[1] = 1; split[1] = 1; }</w:t>
      </w:r>
    </w:p>
    <w:p w14:paraId="29D109C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(int n = 2; n &lt;= maxDisks; n++) {</w:t>
      </w:r>
    </w:p>
    <w:p w14:paraId="537137D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 = Integer.MAX_VALUE;</w:t>
      </w:r>
    </w:p>
    <w:p w14:paraId="3978FCF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(int k = 1; k &lt; n; k++) {</w:t>
      </w:r>
    </w:p>
    <w:p w14:paraId="718C735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int candidate = 2 * dp4[k] + ((1 &lt;&lt; (n - k)) - 1);</w:t>
      </w:r>
    </w:p>
    <w:p w14:paraId="343240A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(candidate &lt; dp4[n]) { dp4[n]=candidate; split[n]=k; }</w:t>
      </w:r>
    </w:p>
    <w:p w14:paraId="06E805C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
    <w:p w14:paraId="0E32E12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
    <w:p w14:paraId="50F4C65F" w14:textId="77777777" w:rsidR="00F13850" w:rsidRDefault="00F13850" w:rsidP="00536329">
      <w:pPr>
        <w:shd w:val="clear" w:color="auto" w:fill="F4F4F4"/>
        <w:spacing w:line="220" w:lineRule="auto"/>
        <w:ind w:left="360"/>
      </w:pPr>
      <w:r>
        <w:rPr>
          <w:rFonts w:ascii="Courier New" w:eastAsia="Courier New" w:hAnsi="Courier New" w:cs="Courier New"/>
          <w:color w:val="1A1A1A"/>
          <w:sz w:val="18"/>
          <w:szCs w:val="18"/>
        </w:rPr>
        <w:t>}</w:t>
      </w:r>
    </w:p>
    <w:p w14:paraId="596B1A9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public static void hanoi4(int n, String src, String dst,</w:t>
      </w:r>
    </w:p>
    <w:p w14:paraId="7CE87BF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String aux1, String aux2, boolean print) {</w:t>
      </w:r>
    </w:p>
    <w:p w14:paraId="7DE8431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 == 0) return;</w:t>
      </w:r>
    </w:p>
    <w:p w14:paraId="5261ADB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 == 1) {</w:t>
      </w:r>
    </w:p>
    <w:p w14:paraId="0852AE9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moveCount++;</w:t>
      </w:r>
    </w:p>
    <w:p w14:paraId="6700673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System.out.printf("  Move %3d: Disk %d | %s --&gt; %s%n",</w:t>
      </w:r>
    </w:p>
    <w:p w14:paraId="15838D3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moveCount, n, src, dst);</w:t>
      </w:r>
    </w:p>
    <w:p w14:paraId="72CCEBE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return;</w:t>
      </w:r>
    </w:p>
    <w:p w14:paraId="3A82682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
    <w:p w14:paraId="37E2E11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int k = split[n];</w:t>
      </w:r>
    </w:p>
    <w:p w14:paraId="15E2BE7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src, aux1, dst, aux2, print);  // Step 1</w:t>
      </w:r>
    </w:p>
    <w:p w14:paraId="36B0FBF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 - k, src, dst, aux2, print);    // Step 2</w:t>
      </w:r>
    </w:p>
    <w:p w14:paraId="3EC044A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aux1, dst, src, aux2, print);  // Step 3</w:t>
      </w:r>
    </w:p>
    <w:p w14:paraId="7116541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w:t>
      </w:r>
    </w:p>
    <w:p w14:paraId="00A4001F" w14:textId="77777777" w:rsidR="00F13850" w:rsidRDefault="00F13850">
      <w:pPr>
        <w:shd w:val="clear" w:color="auto" w:fill="F4F4F4"/>
        <w:spacing w:line="220" w:lineRule="auto"/>
        <w:ind w:left="360"/>
      </w:pPr>
    </w:p>
    <w:p w14:paraId="2EA5672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public static void hanoi3(int n, String src, String dst,</w:t>
      </w:r>
    </w:p>
    <w:p w14:paraId="1A72038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lastRenderedPageBreak/>
        <w:t xml:space="preserve">                          String aux, boolean print) {</w:t>
      </w:r>
    </w:p>
    <w:p w14:paraId="22FD38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 == 0) return;</w:t>
      </w:r>
    </w:p>
    <w:p w14:paraId="6778025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 - 1, src, aux, dst, print);</w:t>
      </w:r>
    </w:p>
    <w:p w14:paraId="01FFD11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moveCount++;</w:t>
      </w:r>
    </w:p>
    <w:p w14:paraId="4E042D2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System.out.printf("  Move %3d: Disk %d | %s --&gt; %s%n",</w:t>
      </w:r>
    </w:p>
    <w:p w14:paraId="1145F37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moveCount, n, src, dst);</w:t>
      </w:r>
    </w:p>
    <w:p w14:paraId="4398E3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 - 1, aux, dst, src, print);</w:t>
      </w:r>
    </w:p>
    <w:p w14:paraId="5B523C94" w14:textId="77777777" w:rsidR="00F13850" w:rsidRDefault="00F13850" w:rsidP="00D63DFB">
      <w:pPr>
        <w:shd w:val="clear" w:color="auto" w:fill="F4F4F4"/>
        <w:spacing w:line="220" w:lineRule="auto"/>
        <w:ind w:left="360"/>
      </w:pPr>
      <w:r>
        <w:rPr>
          <w:rFonts w:ascii="Courier New" w:eastAsia="Courier New" w:hAnsi="Courier New" w:cs="Courier New"/>
          <w:color w:val="1A1A1A"/>
          <w:sz w:val="18"/>
          <w:szCs w:val="18"/>
        </w:rPr>
        <w:t>}</w:t>
      </w:r>
    </w:p>
    <w:p w14:paraId="7CEAD40D" w14:textId="23CFDD3F" w:rsidR="00F13850" w:rsidRPr="00A764C3" w:rsidRDefault="00F13850" w:rsidP="00A764C3">
      <w:pPr>
        <w:rPr>
          <w:b/>
          <w:bCs/>
        </w:rPr>
      </w:pPr>
      <w:bookmarkStart w:id="157" w:name="_Toc228748483"/>
      <w:r w:rsidRPr="00A764C3">
        <w:rPr>
          <w:b/>
          <w:bCs/>
        </w:rPr>
        <w:t xml:space="preserve">Step-by-Step </w:t>
      </w:r>
      <w:r w:rsidR="00A764C3">
        <w:rPr>
          <w:b/>
          <w:bCs/>
        </w:rPr>
        <w:t>w</w:t>
      </w:r>
      <w:r w:rsidRPr="00A764C3">
        <w:rPr>
          <w:b/>
          <w:bCs/>
        </w:rPr>
        <w:t xml:space="preserve">alkthrough for 8 </w:t>
      </w:r>
      <w:r w:rsidR="00A764C3">
        <w:rPr>
          <w:b/>
          <w:bCs/>
        </w:rPr>
        <w:t>d</w:t>
      </w:r>
      <w:r w:rsidRPr="00A764C3">
        <w:rPr>
          <w:b/>
          <w:bCs/>
        </w:rPr>
        <w:t>isks</w:t>
      </w:r>
      <w:bookmarkEnd w:id="157"/>
      <w:r w:rsidR="00A764C3">
        <w:rPr>
          <w:b/>
          <w:bCs/>
        </w:rPr>
        <w:t>:</w:t>
      </w:r>
    </w:p>
    <w:p w14:paraId="57D5F234" w14:textId="77777777" w:rsidR="00F13850" w:rsidRDefault="00F13850">
      <w:pPr>
        <w:jc w:val="both"/>
      </w:pPr>
      <w:r>
        <w:rPr>
          <w:color w:val="000000"/>
        </w:rPr>
        <w:t>The eight-disk solution decomposes into exactly three top-level calls. k = split[8] = 4.</w:t>
      </w:r>
    </w:p>
    <w:p w14:paraId="45B99BEB" w14:textId="77777777" w:rsidR="00F13850" w:rsidRDefault="00F13850" w:rsidP="00885D64">
      <w:pPr>
        <w:pStyle w:val="ListParagraph"/>
        <w:numPr>
          <w:ilvl w:val="0"/>
          <w:numId w:val="11"/>
        </w:numPr>
        <w:spacing w:before="60" w:after="60" w:line="360" w:lineRule="auto"/>
        <w:contextualSpacing w:val="0"/>
        <w:jc w:val="both"/>
      </w:pPr>
      <w:r>
        <w:rPr>
          <w:color w:val="000000"/>
        </w:rPr>
        <w:t>hanoi4(4, A, B, D, C): Move disks 1–4 from A to B using all 4 pegs. This internally recurses with split[4]=2: move 2 to C (3 moves), move 2 to B (3 moves), move 2 from C to B (3 moves). Total: 9 moves.</w:t>
      </w:r>
    </w:p>
    <w:p w14:paraId="7C9F56D7" w14:textId="77777777" w:rsidR="00F13850" w:rsidRDefault="00F13850" w:rsidP="00885D64">
      <w:pPr>
        <w:pStyle w:val="ListParagraph"/>
        <w:numPr>
          <w:ilvl w:val="0"/>
          <w:numId w:val="11"/>
        </w:numPr>
        <w:spacing w:before="60" w:after="60" w:line="360" w:lineRule="auto"/>
        <w:contextualSpacing w:val="0"/>
        <w:jc w:val="both"/>
      </w:pPr>
      <w:r>
        <w:rPr>
          <w:color w:val="000000"/>
        </w:rPr>
        <w:t>hanoi3(4, A, D, C): Move disks 5–8 from A to D using only 3 pegs. Peg B is frozen. T(4,3) = 2⁴ − 1 = 15 moves.</w:t>
      </w:r>
    </w:p>
    <w:p w14:paraId="07D37975" w14:textId="77777777" w:rsidR="00F13850" w:rsidRDefault="00F13850" w:rsidP="00885D64">
      <w:pPr>
        <w:pStyle w:val="ListParagraph"/>
        <w:numPr>
          <w:ilvl w:val="0"/>
          <w:numId w:val="11"/>
        </w:numPr>
        <w:spacing w:before="60" w:after="60" w:line="360" w:lineRule="auto"/>
        <w:contextualSpacing w:val="0"/>
        <w:jc w:val="both"/>
      </w:pPr>
      <w:r>
        <w:rPr>
          <w:color w:val="000000"/>
        </w:rPr>
        <w:t>hanoi4(4, B, D, A, C): Move disks 1–4 from B to D using all 4 pegs. Mirror of step 1. Total: 9 moves.</w:t>
      </w:r>
    </w:p>
    <w:p w14:paraId="56E74103" w14:textId="77777777" w:rsidR="00F13850" w:rsidRDefault="00F13850" w:rsidP="00536329">
      <w:pPr>
        <w:jc w:val="both"/>
        <w:rPr>
          <w:color w:val="000000"/>
        </w:rPr>
      </w:pPr>
      <w:r>
        <w:rPr>
          <w:color w:val="000000"/>
        </w:rPr>
        <w:t>Grand total: 9 + 15 + 9 = 33 moves. This exactly matches the DP prediction.</w:t>
      </w:r>
    </w:p>
    <w:p w14:paraId="54D045AD" w14:textId="550DE8C5" w:rsidR="00980832" w:rsidRDefault="00980832">
      <w:pPr>
        <w:spacing w:before="0" w:after="160" w:line="259" w:lineRule="auto"/>
        <w:rPr>
          <w:color w:val="000000"/>
        </w:rPr>
      </w:pPr>
      <w:r>
        <w:rPr>
          <w:color w:val="000000"/>
        </w:rPr>
        <w:br w:type="page"/>
      </w:r>
    </w:p>
    <w:p w14:paraId="00B6032F" w14:textId="3C9638FF" w:rsidR="00F13850" w:rsidRPr="00010FA3" w:rsidRDefault="00980832" w:rsidP="00980832">
      <w:pPr>
        <w:pStyle w:val="Heading2"/>
      </w:pPr>
      <w:bookmarkStart w:id="158" w:name="_Toc228748484"/>
      <w:bookmarkStart w:id="159" w:name="_Toc229070093"/>
      <w:r>
        <w:lastRenderedPageBreak/>
        <w:t>3.</w:t>
      </w:r>
      <w:r w:rsidR="00BB49EE">
        <w:t>5</w:t>
      </w:r>
      <w:r>
        <w:t xml:space="preserve"> </w:t>
      </w:r>
      <w:r w:rsidR="00F13850" w:rsidRPr="00010FA3">
        <w:t xml:space="preserve">Sample </w:t>
      </w:r>
      <w:r w:rsidR="00BB49EE">
        <w:t>o</w:t>
      </w:r>
      <w:r w:rsidR="00F13850" w:rsidRPr="00010FA3">
        <w:t xml:space="preserve">utputs and </w:t>
      </w:r>
      <w:r w:rsidR="00BB49EE">
        <w:t>e</w:t>
      </w:r>
      <w:r w:rsidR="00F13850" w:rsidRPr="00010FA3">
        <w:t>xplanations</w:t>
      </w:r>
      <w:bookmarkEnd w:id="158"/>
      <w:bookmarkEnd w:id="159"/>
    </w:p>
    <w:p w14:paraId="61A4D58C" w14:textId="6F4B4D8A" w:rsidR="00F13850" w:rsidRDefault="008A237F" w:rsidP="008A237F">
      <w:pPr>
        <w:pStyle w:val="Heading3"/>
      </w:pPr>
      <w:bookmarkStart w:id="160" w:name="_Toc228748485"/>
      <w:bookmarkStart w:id="161" w:name="_Toc229070094"/>
      <w:r>
        <w:t xml:space="preserve">3.5.1 </w:t>
      </w:r>
      <w:r w:rsidR="00F13850">
        <w:t xml:space="preserve">Dynamic Programming </w:t>
      </w:r>
      <w:r w:rsidR="00DD7DB8">
        <w:t>t</w:t>
      </w:r>
      <w:r w:rsidR="00F13850">
        <w:t>able (n = 1 to 12)</w:t>
      </w:r>
      <w:bookmarkEnd w:id="160"/>
      <w:bookmarkEnd w:id="161"/>
    </w:p>
    <w:p w14:paraId="0BA153E6" w14:textId="77777777" w:rsidR="00F13850" w:rsidRDefault="00F13850" w:rsidP="006B6178">
      <w:pPr>
        <w:ind w:firstLine="360"/>
        <w:jc w:val="both"/>
      </w:pPr>
      <w:r>
        <w:rPr>
          <w:color w:val="000000"/>
        </w:rPr>
        <w:t>Table 1 shows the pre-computed DP results for all disk counts 1 through 12. The highlighted row n = 8 confirms 33 moves, saving 222 moves (87.1%) compared to the three-peg classical algorithm. Savings increase dramatically with n, reaching 98% at n = 12.</w:t>
      </w:r>
    </w:p>
    <w:p w14:paraId="2513F0B8" w14:textId="2AC873B3" w:rsidR="00923215" w:rsidRDefault="00923215" w:rsidP="00923215">
      <w:pPr>
        <w:pStyle w:val="Caption"/>
        <w:keepNext/>
      </w:pPr>
      <w:bookmarkStart w:id="162" w:name="_Toc229058105"/>
      <w:r>
        <w:t xml:space="preserve">Table </w:t>
      </w:r>
      <w:fldSimple w:instr=" SEQ Table \* ARABIC ">
        <w:r w:rsidR="00302A3E">
          <w:rPr>
            <w:noProof/>
          </w:rPr>
          <w:t>6</w:t>
        </w:r>
        <w:bookmarkEnd w:id="162"/>
      </w:fldSimple>
      <w:r w:rsidR="00C2252E">
        <w:t xml:space="preserve"> - </w:t>
      </w:r>
      <w:r w:rsidR="00C2252E" w:rsidRPr="00C2252E">
        <w:t>Dynamic Programming – Optimal Move Counts (n = 1 to 12 Disks)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
        <w:gridCol w:w="1793"/>
        <w:gridCol w:w="1764"/>
        <w:gridCol w:w="1456"/>
        <w:gridCol w:w="1636"/>
        <w:gridCol w:w="1633"/>
      </w:tblGrid>
      <w:tr w:rsidR="00F13850" w14:paraId="5293ABC2" w14:textId="77777777" w:rsidTr="00923215">
        <w:trPr>
          <w:tblHeader/>
        </w:trPr>
        <w:tc>
          <w:tcPr>
            <w:tcW w:w="107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262A5B92" w14:textId="77777777" w:rsidR="00F13850" w:rsidRDefault="00F13850">
            <w:pPr>
              <w:jc w:val="center"/>
            </w:pPr>
            <w:r>
              <w:rPr>
                <w:b/>
                <w:bCs/>
                <w:color w:val="FFFFFF"/>
                <w:sz w:val="20"/>
                <w:szCs w:val="20"/>
              </w:rPr>
              <w:t>n</w:t>
            </w:r>
          </w:p>
        </w:tc>
        <w:tc>
          <w:tcPr>
            <w:tcW w:w="179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207AB15" w14:textId="77777777" w:rsidR="00F13850" w:rsidRDefault="00F13850">
            <w:pPr>
              <w:jc w:val="center"/>
            </w:pPr>
            <w:r>
              <w:rPr>
                <w:b/>
                <w:bCs/>
                <w:color w:val="FFFFFF"/>
                <w:sz w:val="20"/>
                <w:szCs w:val="20"/>
              </w:rPr>
              <w:t>3-Peg (2ⁿ−1)</w:t>
            </w:r>
          </w:p>
        </w:tc>
        <w:tc>
          <w:tcPr>
            <w:tcW w:w="1764"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3B3B2390" w14:textId="77777777" w:rsidR="00F13850" w:rsidRDefault="00F13850">
            <w:pPr>
              <w:jc w:val="center"/>
            </w:pPr>
            <w:r>
              <w:rPr>
                <w:b/>
                <w:bCs/>
                <w:color w:val="FFFFFF"/>
                <w:sz w:val="20"/>
                <w:szCs w:val="20"/>
              </w:rPr>
              <w:t>4-Peg DP Min</w:t>
            </w:r>
          </w:p>
        </w:tc>
        <w:tc>
          <w:tcPr>
            <w:tcW w:w="1456"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6D02A78" w14:textId="77777777" w:rsidR="00F13850" w:rsidRDefault="00F13850">
            <w:pPr>
              <w:jc w:val="center"/>
            </w:pPr>
            <w:r>
              <w:rPr>
                <w:b/>
                <w:bCs/>
                <w:color w:val="FFFFFF"/>
                <w:sz w:val="20"/>
                <w:szCs w:val="20"/>
              </w:rPr>
              <w:t>Optimal k</w:t>
            </w:r>
          </w:p>
        </w:tc>
        <w:tc>
          <w:tcPr>
            <w:tcW w:w="1636"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AFA31A8" w14:textId="77777777" w:rsidR="00F13850" w:rsidRDefault="00F13850">
            <w:pPr>
              <w:jc w:val="center"/>
            </w:pPr>
            <w:r>
              <w:rPr>
                <w:b/>
                <w:bCs/>
                <w:color w:val="FFFFFF"/>
                <w:sz w:val="20"/>
                <w:szCs w:val="20"/>
              </w:rPr>
              <w:t>Moves Saved</w:t>
            </w:r>
          </w:p>
        </w:tc>
        <w:tc>
          <w:tcPr>
            <w:tcW w:w="163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B4FE1BB" w14:textId="77777777" w:rsidR="00F13850" w:rsidRDefault="00F13850">
            <w:pPr>
              <w:jc w:val="center"/>
            </w:pPr>
            <w:r>
              <w:rPr>
                <w:b/>
                <w:bCs/>
                <w:color w:val="FFFFFF"/>
                <w:sz w:val="20"/>
                <w:szCs w:val="20"/>
              </w:rPr>
              <w:t>Saving (%)</w:t>
            </w:r>
          </w:p>
        </w:tc>
      </w:tr>
      <w:tr w:rsidR="00F13850" w14:paraId="6AAC3C44"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6310FBD" w14:textId="77777777" w:rsidR="00F13850" w:rsidRDefault="00F13850">
            <w:pPr>
              <w:jc w:val="center"/>
            </w:pPr>
            <w:r>
              <w:rPr>
                <w:color w:val="000000"/>
                <w:sz w:val="20"/>
                <w:szCs w:val="20"/>
              </w:rPr>
              <w:t>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3358C78" w14:textId="77777777" w:rsidR="00F13850" w:rsidRDefault="00F13850">
            <w:pPr>
              <w:jc w:val="center"/>
            </w:pPr>
            <w:r>
              <w:rPr>
                <w:color w:val="000000"/>
                <w:sz w:val="20"/>
                <w:szCs w:val="20"/>
              </w:rPr>
              <w:t>1</w:t>
            </w:r>
          </w:p>
        </w:tc>
        <w:tc>
          <w:tcPr>
            <w:tcW w:w="17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85AA405" w14:textId="77777777" w:rsidR="00F13850" w:rsidRDefault="00F13850">
            <w:pPr>
              <w:jc w:val="center"/>
            </w:pPr>
            <w:r>
              <w:rPr>
                <w:color w:val="000000"/>
                <w:sz w:val="20"/>
                <w:szCs w:val="20"/>
              </w:rPr>
              <w:t>1</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8533826" w14:textId="77777777" w:rsidR="00F13850" w:rsidRDefault="00F13850">
            <w:pPr>
              <w:jc w:val="center"/>
            </w:pPr>
            <w:r>
              <w:rPr>
                <w:color w:val="000000"/>
                <w:sz w:val="20"/>
                <w:szCs w:val="20"/>
              </w:rPr>
              <w:t>1</w:t>
            </w:r>
          </w:p>
        </w:tc>
        <w:tc>
          <w:tcPr>
            <w:tcW w:w="16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B9DC59A" w14:textId="77777777" w:rsidR="00F13850" w:rsidRDefault="00F13850">
            <w:pPr>
              <w:jc w:val="center"/>
            </w:pPr>
            <w:r>
              <w:rPr>
                <w:color w:val="000000"/>
                <w:sz w:val="20"/>
                <w:szCs w:val="20"/>
              </w:rPr>
              <w:t>0</w:t>
            </w:r>
          </w:p>
        </w:tc>
        <w:tc>
          <w:tcPr>
            <w:tcW w:w="163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EB2567A" w14:textId="77777777" w:rsidR="00F13850" w:rsidRDefault="00F13850">
            <w:pPr>
              <w:jc w:val="center"/>
            </w:pPr>
            <w:r>
              <w:rPr>
                <w:color w:val="000000"/>
                <w:sz w:val="20"/>
                <w:szCs w:val="20"/>
              </w:rPr>
              <w:t>0.0%</w:t>
            </w:r>
          </w:p>
        </w:tc>
      </w:tr>
      <w:tr w:rsidR="00F13850" w14:paraId="0C2DD858"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C90F483" w14:textId="77777777" w:rsidR="00F13850" w:rsidRDefault="00F13850">
            <w:pPr>
              <w:jc w:val="center"/>
            </w:pPr>
            <w:r>
              <w:rPr>
                <w:color w:val="000000"/>
                <w:sz w:val="20"/>
                <w:szCs w:val="20"/>
              </w:rPr>
              <w:t>2</w:t>
            </w:r>
          </w:p>
        </w:tc>
        <w:tc>
          <w:tcPr>
            <w:tcW w:w="179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0013071" w14:textId="77777777" w:rsidR="00F13850" w:rsidRDefault="00F13850">
            <w:pPr>
              <w:jc w:val="center"/>
            </w:pPr>
            <w:r>
              <w:rPr>
                <w:color w:val="000000"/>
                <w:sz w:val="20"/>
                <w:szCs w:val="20"/>
              </w:rPr>
              <w:t>3</w:t>
            </w:r>
          </w:p>
        </w:tc>
        <w:tc>
          <w:tcPr>
            <w:tcW w:w="176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8AC136E" w14:textId="77777777" w:rsidR="00F13850" w:rsidRDefault="00F13850">
            <w:pPr>
              <w:jc w:val="center"/>
            </w:pPr>
            <w:r>
              <w:rPr>
                <w:color w:val="000000"/>
                <w:sz w:val="20"/>
                <w:szCs w:val="20"/>
              </w:rPr>
              <w:t>3</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C72152A" w14:textId="77777777" w:rsidR="00F13850" w:rsidRDefault="00F13850">
            <w:pPr>
              <w:jc w:val="center"/>
            </w:pPr>
            <w:r>
              <w:rPr>
                <w:color w:val="000000"/>
                <w:sz w:val="20"/>
                <w:szCs w:val="20"/>
              </w:rPr>
              <w:t>1</w:t>
            </w:r>
          </w:p>
        </w:tc>
        <w:tc>
          <w:tcPr>
            <w:tcW w:w="16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FA2BA8E" w14:textId="77777777" w:rsidR="00F13850" w:rsidRDefault="00F13850">
            <w:pPr>
              <w:jc w:val="center"/>
            </w:pPr>
            <w:r>
              <w:rPr>
                <w:color w:val="000000"/>
                <w:sz w:val="20"/>
                <w:szCs w:val="20"/>
              </w:rPr>
              <w:t>0</w:t>
            </w:r>
          </w:p>
        </w:tc>
        <w:tc>
          <w:tcPr>
            <w:tcW w:w="163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0DBD2AD" w14:textId="77777777" w:rsidR="00F13850" w:rsidRDefault="00F13850">
            <w:pPr>
              <w:jc w:val="center"/>
            </w:pPr>
            <w:r>
              <w:rPr>
                <w:color w:val="000000"/>
                <w:sz w:val="20"/>
                <w:szCs w:val="20"/>
              </w:rPr>
              <w:t>0.0%</w:t>
            </w:r>
          </w:p>
        </w:tc>
      </w:tr>
      <w:tr w:rsidR="00F13850" w14:paraId="07736F7F"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D162DD" w14:textId="77777777" w:rsidR="00F13850" w:rsidRDefault="00F13850">
            <w:pPr>
              <w:jc w:val="center"/>
            </w:pPr>
            <w:r>
              <w:rPr>
                <w:color w:val="000000"/>
                <w:sz w:val="20"/>
                <w:szCs w:val="20"/>
              </w:rPr>
              <w:t>3</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CA94C8" w14:textId="77777777" w:rsidR="00F13850" w:rsidRDefault="00F13850">
            <w:pPr>
              <w:jc w:val="center"/>
            </w:pPr>
            <w:r>
              <w:rPr>
                <w:color w:val="000000"/>
                <w:sz w:val="20"/>
                <w:szCs w:val="20"/>
              </w:rPr>
              <w:t>7</w:t>
            </w:r>
          </w:p>
        </w:tc>
        <w:tc>
          <w:tcPr>
            <w:tcW w:w="17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BAB2BE" w14:textId="77777777" w:rsidR="00F13850" w:rsidRDefault="00F13850">
            <w:pPr>
              <w:jc w:val="center"/>
            </w:pPr>
            <w:r>
              <w:rPr>
                <w:color w:val="000000"/>
                <w:sz w:val="20"/>
                <w:szCs w:val="20"/>
              </w:rPr>
              <w:t>5</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68070E" w14:textId="77777777" w:rsidR="00F13850" w:rsidRDefault="00F13850">
            <w:pPr>
              <w:jc w:val="center"/>
            </w:pPr>
            <w:r>
              <w:rPr>
                <w:color w:val="000000"/>
                <w:sz w:val="20"/>
                <w:szCs w:val="20"/>
              </w:rPr>
              <w:t>1</w:t>
            </w:r>
          </w:p>
        </w:tc>
        <w:tc>
          <w:tcPr>
            <w:tcW w:w="16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4E36A5E" w14:textId="77777777" w:rsidR="00F13850" w:rsidRDefault="00F13850">
            <w:pPr>
              <w:jc w:val="center"/>
            </w:pPr>
            <w:r>
              <w:rPr>
                <w:color w:val="000000"/>
                <w:sz w:val="20"/>
                <w:szCs w:val="20"/>
              </w:rPr>
              <w:t>2</w:t>
            </w:r>
          </w:p>
        </w:tc>
        <w:tc>
          <w:tcPr>
            <w:tcW w:w="163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3748086" w14:textId="77777777" w:rsidR="00F13850" w:rsidRDefault="00F13850">
            <w:pPr>
              <w:jc w:val="center"/>
            </w:pPr>
            <w:r>
              <w:rPr>
                <w:color w:val="000000"/>
                <w:sz w:val="20"/>
                <w:szCs w:val="20"/>
              </w:rPr>
              <w:t>28.6%</w:t>
            </w:r>
          </w:p>
        </w:tc>
      </w:tr>
      <w:tr w:rsidR="00F13850" w14:paraId="0210C00F"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89144E" w14:textId="77777777" w:rsidR="00F13850" w:rsidRDefault="00F13850">
            <w:pPr>
              <w:jc w:val="center"/>
            </w:pPr>
            <w:r>
              <w:rPr>
                <w:color w:val="000000"/>
                <w:sz w:val="20"/>
                <w:szCs w:val="20"/>
              </w:rPr>
              <w:t>4</w:t>
            </w:r>
          </w:p>
        </w:tc>
        <w:tc>
          <w:tcPr>
            <w:tcW w:w="179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FDCE4E2" w14:textId="77777777" w:rsidR="00F13850" w:rsidRDefault="00F13850">
            <w:pPr>
              <w:jc w:val="center"/>
            </w:pPr>
            <w:r>
              <w:rPr>
                <w:color w:val="000000"/>
                <w:sz w:val="20"/>
                <w:szCs w:val="20"/>
              </w:rPr>
              <w:t>15</w:t>
            </w:r>
          </w:p>
        </w:tc>
        <w:tc>
          <w:tcPr>
            <w:tcW w:w="176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8455EFC" w14:textId="77777777" w:rsidR="00F13850" w:rsidRDefault="00F13850">
            <w:pPr>
              <w:jc w:val="center"/>
            </w:pPr>
            <w:r>
              <w:rPr>
                <w:color w:val="000000"/>
                <w:sz w:val="20"/>
                <w:szCs w:val="20"/>
              </w:rPr>
              <w:t>9</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859BBD2" w14:textId="77777777" w:rsidR="00F13850" w:rsidRDefault="00F13850">
            <w:pPr>
              <w:jc w:val="center"/>
            </w:pPr>
            <w:r>
              <w:rPr>
                <w:color w:val="000000"/>
                <w:sz w:val="20"/>
                <w:szCs w:val="20"/>
              </w:rPr>
              <w:t>1</w:t>
            </w:r>
          </w:p>
        </w:tc>
        <w:tc>
          <w:tcPr>
            <w:tcW w:w="16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872BB2" w14:textId="77777777" w:rsidR="00F13850" w:rsidRDefault="00F13850">
            <w:pPr>
              <w:jc w:val="center"/>
            </w:pPr>
            <w:r>
              <w:rPr>
                <w:color w:val="000000"/>
                <w:sz w:val="20"/>
                <w:szCs w:val="20"/>
              </w:rPr>
              <w:t>6</w:t>
            </w:r>
          </w:p>
        </w:tc>
        <w:tc>
          <w:tcPr>
            <w:tcW w:w="163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DA445A5" w14:textId="77777777" w:rsidR="00F13850" w:rsidRDefault="00F13850">
            <w:pPr>
              <w:jc w:val="center"/>
            </w:pPr>
            <w:r>
              <w:rPr>
                <w:color w:val="000000"/>
                <w:sz w:val="20"/>
                <w:szCs w:val="20"/>
              </w:rPr>
              <w:t>40.0%</w:t>
            </w:r>
          </w:p>
        </w:tc>
      </w:tr>
      <w:tr w:rsidR="00F13850" w14:paraId="4153901B"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7A4AF41" w14:textId="77777777" w:rsidR="00F13850" w:rsidRDefault="00F13850">
            <w:pPr>
              <w:jc w:val="center"/>
            </w:pPr>
            <w:r>
              <w:rPr>
                <w:color w:val="000000"/>
                <w:sz w:val="20"/>
                <w:szCs w:val="20"/>
              </w:rPr>
              <w:t>5</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3E4261B" w14:textId="77777777" w:rsidR="00F13850" w:rsidRDefault="00F13850">
            <w:pPr>
              <w:jc w:val="center"/>
            </w:pPr>
            <w:r>
              <w:rPr>
                <w:color w:val="000000"/>
                <w:sz w:val="20"/>
                <w:szCs w:val="20"/>
              </w:rPr>
              <w:t>31</w:t>
            </w:r>
          </w:p>
        </w:tc>
        <w:tc>
          <w:tcPr>
            <w:tcW w:w="17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296D451" w14:textId="77777777" w:rsidR="00F13850" w:rsidRDefault="00F13850">
            <w:pPr>
              <w:jc w:val="center"/>
            </w:pPr>
            <w:r>
              <w:rPr>
                <w:color w:val="000000"/>
                <w:sz w:val="20"/>
                <w:szCs w:val="20"/>
              </w:rPr>
              <w:t>13</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5C0097" w14:textId="77777777" w:rsidR="00F13850" w:rsidRDefault="00F13850">
            <w:pPr>
              <w:jc w:val="center"/>
            </w:pPr>
            <w:r>
              <w:rPr>
                <w:color w:val="000000"/>
                <w:sz w:val="20"/>
                <w:szCs w:val="20"/>
              </w:rPr>
              <w:t>2</w:t>
            </w:r>
          </w:p>
        </w:tc>
        <w:tc>
          <w:tcPr>
            <w:tcW w:w="16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78F8089" w14:textId="77777777" w:rsidR="00F13850" w:rsidRDefault="00F13850">
            <w:pPr>
              <w:jc w:val="center"/>
            </w:pPr>
            <w:r>
              <w:rPr>
                <w:color w:val="000000"/>
                <w:sz w:val="20"/>
                <w:szCs w:val="20"/>
              </w:rPr>
              <w:t>18</w:t>
            </w:r>
          </w:p>
        </w:tc>
        <w:tc>
          <w:tcPr>
            <w:tcW w:w="163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743063F" w14:textId="77777777" w:rsidR="00F13850" w:rsidRDefault="00F13850">
            <w:pPr>
              <w:jc w:val="center"/>
            </w:pPr>
            <w:r>
              <w:rPr>
                <w:color w:val="000000"/>
                <w:sz w:val="20"/>
                <w:szCs w:val="20"/>
              </w:rPr>
              <w:t>58.1%</w:t>
            </w:r>
          </w:p>
        </w:tc>
      </w:tr>
      <w:tr w:rsidR="00F13850" w14:paraId="1A2551AD"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DCC20E5" w14:textId="77777777" w:rsidR="00F13850" w:rsidRDefault="00F13850">
            <w:pPr>
              <w:jc w:val="center"/>
            </w:pPr>
            <w:r>
              <w:rPr>
                <w:color w:val="000000"/>
                <w:sz w:val="20"/>
                <w:szCs w:val="20"/>
              </w:rPr>
              <w:t>6</w:t>
            </w:r>
          </w:p>
        </w:tc>
        <w:tc>
          <w:tcPr>
            <w:tcW w:w="179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16B6CC" w14:textId="77777777" w:rsidR="00F13850" w:rsidRDefault="00F13850">
            <w:pPr>
              <w:jc w:val="center"/>
            </w:pPr>
            <w:r>
              <w:rPr>
                <w:color w:val="000000"/>
                <w:sz w:val="20"/>
                <w:szCs w:val="20"/>
              </w:rPr>
              <w:t>63</w:t>
            </w:r>
          </w:p>
        </w:tc>
        <w:tc>
          <w:tcPr>
            <w:tcW w:w="176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16FA680" w14:textId="77777777" w:rsidR="00F13850" w:rsidRDefault="00F13850">
            <w:pPr>
              <w:jc w:val="center"/>
            </w:pPr>
            <w:r>
              <w:rPr>
                <w:color w:val="000000"/>
                <w:sz w:val="20"/>
                <w:szCs w:val="20"/>
              </w:rPr>
              <w:t>17</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532FAE" w14:textId="77777777" w:rsidR="00F13850" w:rsidRDefault="00F13850">
            <w:pPr>
              <w:jc w:val="center"/>
            </w:pPr>
            <w:r>
              <w:rPr>
                <w:color w:val="000000"/>
                <w:sz w:val="20"/>
                <w:szCs w:val="20"/>
              </w:rPr>
              <w:t>3</w:t>
            </w:r>
          </w:p>
        </w:tc>
        <w:tc>
          <w:tcPr>
            <w:tcW w:w="16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958DC03" w14:textId="77777777" w:rsidR="00F13850" w:rsidRDefault="00F13850">
            <w:pPr>
              <w:jc w:val="center"/>
            </w:pPr>
            <w:r>
              <w:rPr>
                <w:color w:val="000000"/>
                <w:sz w:val="20"/>
                <w:szCs w:val="20"/>
              </w:rPr>
              <w:t>46</w:t>
            </w:r>
          </w:p>
        </w:tc>
        <w:tc>
          <w:tcPr>
            <w:tcW w:w="163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0FD229A" w14:textId="77777777" w:rsidR="00F13850" w:rsidRDefault="00F13850">
            <w:pPr>
              <w:jc w:val="center"/>
            </w:pPr>
            <w:r>
              <w:rPr>
                <w:color w:val="000000"/>
                <w:sz w:val="20"/>
                <w:szCs w:val="20"/>
              </w:rPr>
              <w:t>73.0%</w:t>
            </w:r>
          </w:p>
        </w:tc>
      </w:tr>
      <w:tr w:rsidR="00F13850" w14:paraId="49BB41BE"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4BB2A9F" w14:textId="77777777" w:rsidR="00F13850" w:rsidRDefault="00F13850">
            <w:pPr>
              <w:jc w:val="center"/>
            </w:pPr>
            <w:r>
              <w:rPr>
                <w:color w:val="000000"/>
                <w:sz w:val="20"/>
                <w:szCs w:val="20"/>
              </w:rPr>
              <w:t>7</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B5EE842" w14:textId="77777777" w:rsidR="00F13850" w:rsidRDefault="00F13850">
            <w:pPr>
              <w:jc w:val="center"/>
            </w:pPr>
            <w:r>
              <w:rPr>
                <w:color w:val="000000"/>
                <w:sz w:val="20"/>
                <w:szCs w:val="20"/>
              </w:rPr>
              <w:t>127</w:t>
            </w:r>
          </w:p>
        </w:tc>
        <w:tc>
          <w:tcPr>
            <w:tcW w:w="17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301054B" w14:textId="77777777" w:rsidR="00F13850" w:rsidRDefault="00F13850">
            <w:pPr>
              <w:jc w:val="center"/>
            </w:pPr>
            <w:r>
              <w:rPr>
                <w:color w:val="000000"/>
                <w:sz w:val="20"/>
                <w:szCs w:val="20"/>
              </w:rPr>
              <w:t>25</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934D581" w14:textId="77777777" w:rsidR="00F13850" w:rsidRDefault="00F13850">
            <w:pPr>
              <w:jc w:val="center"/>
            </w:pPr>
            <w:r>
              <w:rPr>
                <w:color w:val="000000"/>
                <w:sz w:val="20"/>
                <w:szCs w:val="20"/>
              </w:rPr>
              <w:t>3</w:t>
            </w:r>
          </w:p>
        </w:tc>
        <w:tc>
          <w:tcPr>
            <w:tcW w:w="16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AEF85BD" w14:textId="77777777" w:rsidR="00F13850" w:rsidRDefault="00F13850">
            <w:pPr>
              <w:jc w:val="center"/>
            </w:pPr>
            <w:r>
              <w:rPr>
                <w:color w:val="000000"/>
                <w:sz w:val="20"/>
                <w:szCs w:val="20"/>
              </w:rPr>
              <w:t>102</w:t>
            </w:r>
          </w:p>
        </w:tc>
        <w:tc>
          <w:tcPr>
            <w:tcW w:w="163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1EA6F43" w14:textId="77777777" w:rsidR="00F13850" w:rsidRDefault="00F13850">
            <w:pPr>
              <w:jc w:val="center"/>
            </w:pPr>
            <w:r>
              <w:rPr>
                <w:color w:val="000000"/>
                <w:sz w:val="20"/>
                <w:szCs w:val="20"/>
              </w:rPr>
              <w:t>80.3%</w:t>
            </w:r>
          </w:p>
        </w:tc>
      </w:tr>
      <w:tr w:rsidR="00F13850" w14:paraId="78F52455"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FD5FF26" w14:textId="77777777" w:rsidR="00F13850" w:rsidRDefault="00F13850">
            <w:pPr>
              <w:jc w:val="center"/>
            </w:pPr>
            <w:r>
              <w:rPr>
                <w:b/>
                <w:bCs/>
                <w:color w:val="1F3864"/>
                <w:sz w:val="20"/>
                <w:szCs w:val="20"/>
              </w:rPr>
              <w:t>8</w:t>
            </w:r>
          </w:p>
        </w:tc>
        <w:tc>
          <w:tcPr>
            <w:tcW w:w="1793"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3FAA2893" w14:textId="77777777" w:rsidR="00F13850" w:rsidRDefault="00F13850">
            <w:pPr>
              <w:jc w:val="center"/>
            </w:pPr>
            <w:r>
              <w:rPr>
                <w:b/>
                <w:bCs/>
                <w:color w:val="1F3864"/>
                <w:sz w:val="20"/>
                <w:szCs w:val="20"/>
              </w:rPr>
              <w:t>255</w:t>
            </w:r>
          </w:p>
        </w:tc>
        <w:tc>
          <w:tcPr>
            <w:tcW w:w="1764"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7DE36C16" w14:textId="77777777" w:rsidR="00F13850" w:rsidRDefault="00F13850">
            <w:pPr>
              <w:jc w:val="center"/>
            </w:pPr>
            <w:r>
              <w:rPr>
                <w:b/>
                <w:bCs/>
                <w:color w:val="1F3864"/>
                <w:sz w:val="20"/>
                <w:szCs w:val="20"/>
              </w:rPr>
              <w:t>33</w:t>
            </w:r>
          </w:p>
        </w:tc>
        <w:tc>
          <w:tcPr>
            <w:tcW w:w="1456"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8B67C49" w14:textId="77777777" w:rsidR="00F13850" w:rsidRDefault="00F13850">
            <w:pPr>
              <w:jc w:val="center"/>
            </w:pPr>
            <w:r>
              <w:rPr>
                <w:b/>
                <w:bCs/>
                <w:color w:val="1F3864"/>
                <w:sz w:val="20"/>
                <w:szCs w:val="20"/>
              </w:rPr>
              <w:t>4</w:t>
            </w:r>
          </w:p>
        </w:tc>
        <w:tc>
          <w:tcPr>
            <w:tcW w:w="1636"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BCAAC66" w14:textId="77777777" w:rsidR="00F13850" w:rsidRDefault="00F13850">
            <w:pPr>
              <w:jc w:val="center"/>
            </w:pPr>
            <w:r>
              <w:rPr>
                <w:b/>
                <w:bCs/>
                <w:color w:val="1F3864"/>
                <w:sz w:val="20"/>
                <w:szCs w:val="20"/>
              </w:rPr>
              <w:t>222</w:t>
            </w:r>
          </w:p>
        </w:tc>
        <w:tc>
          <w:tcPr>
            <w:tcW w:w="1633"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944A185" w14:textId="77777777" w:rsidR="00F13850" w:rsidRDefault="00F13850">
            <w:pPr>
              <w:jc w:val="center"/>
            </w:pPr>
            <w:r>
              <w:rPr>
                <w:b/>
                <w:bCs/>
                <w:color w:val="1F3864"/>
                <w:sz w:val="20"/>
                <w:szCs w:val="20"/>
              </w:rPr>
              <w:t>87.1%</w:t>
            </w:r>
          </w:p>
        </w:tc>
      </w:tr>
      <w:tr w:rsidR="00F13850" w14:paraId="0C352CBE"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F7FD9D8" w14:textId="77777777" w:rsidR="00F13850" w:rsidRDefault="00F13850">
            <w:pPr>
              <w:jc w:val="center"/>
            </w:pPr>
            <w:r>
              <w:rPr>
                <w:color w:val="000000"/>
                <w:sz w:val="20"/>
                <w:szCs w:val="20"/>
              </w:rPr>
              <w:t>9</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6D5352C" w14:textId="77777777" w:rsidR="00F13850" w:rsidRDefault="00F13850">
            <w:pPr>
              <w:jc w:val="center"/>
            </w:pPr>
            <w:r>
              <w:rPr>
                <w:color w:val="000000"/>
                <w:sz w:val="20"/>
                <w:szCs w:val="20"/>
              </w:rPr>
              <w:t>511</w:t>
            </w:r>
          </w:p>
        </w:tc>
        <w:tc>
          <w:tcPr>
            <w:tcW w:w="17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C659CA6" w14:textId="77777777" w:rsidR="00F13850" w:rsidRDefault="00F13850">
            <w:pPr>
              <w:jc w:val="center"/>
            </w:pPr>
            <w:r>
              <w:rPr>
                <w:color w:val="000000"/>
                <w:sz w:val="20"/>
                <w:szCs w:val="20"/>
              </w:rPr>
              <w:t>41</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137409B" w14:textId="77777777" w:rsidR="00F13850" w:rsidRDefault="00F13850">
            <w:pPr>
              <w:jc w:val="center"/>
            </w:pPr>
            <w:r>
              <w:rPr>
                <w:color w:val="000000"/>
                <w:sz w:val="20"/>
                <w:szCs w:val="20"/>
              </w:rPr>
              <w:t>5</w:t>
            </w:r>
          </w:p>
        </w:tc>
        <w:tc>
          <w:tcPr>
            <w:tcW w:w="16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B64BE8" w14:textId="77777777" w:rsidR="00F13850" w:rsidRDefault="00F13850">
            <w:pPr>
              <w:jc w:val="center"/>
            </w:pPr>
            <w:r>
              <w:rPr>
                <w:color w:val="000000"/>
                <w:sz w:val="20"/>
                <w:szCs w:val="20"/>
              </w:rPr>
              <w:t>470</w:t>
            </w:r>
          </w:p>
        </w:tc>
        <w:tc>
          <w:tcPr>
            <w:tcW w:w="163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F8AD5B3" w14:textId="77777777" w:rsidR="00F13850" w:rsidRDefault="00F13850">
            <w:pPr>
              <w:jc w:val="center"/>
            </w:pPr>
            <w:r>
              <w:rPr>
                <w:color w:val="000000"/>
                <w:sz w:val="20"/>
                <w:szCs w:val="20"/>
              </w:rPr>
              <w:t>92.0%</w:t>
            </w:r>
          </w:p>
        </w:tc>
      </w:tr>
      <w:tr w:rsidR="00F13850" w14:paraId="0C228DD5"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F021A1C" w14:textId="77777777" w:rsidR="00F13850" w:rsidRDefault="00F13850">
            <w:pPr>
              <w:jc w:val="center"/>
            </w:pPr>
            <w:r>
              <w:rPr>
                <w:color w:val="000000"/>
                <w:sz w:val="20"/>
                <w:szCs w:val="20"/>
              </w:rPr>
              <w:lastRenderedPageBreak/>
              <w:t>10</w:t>
            </w:r>
          </w:p>
        </w:tc>
        <w:tc>
          <w:tcPr>
            <w:tcW w:w="179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EB0A101" w14:textId="77777777" w:rsidR="00F13850" w:rsidRDefault="00F13850">
            <w:pPr>
              <w:jc w:val="center"/>
            </w:pPr>
            <w:r>
              <w:rPr>
                <w:color w:val="000000"/>
                <w:sz w:val="20"/>
                <w:szCs w:val="20"/>
              </w:rPr>
              <w:t>1023</w:t>
            </w:r>
          </w:p>
        </w:tc>
        <w:tc>
          <w:tcPr>
            <w:tcW w:w="176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91D6E85" w14:textId="77777777" w:rsidR="00F13850" w:rsidRDefault="00F13850">
            <w:pPr>
              <w:jc w:val="center"/>
            </w:pPr>
            <w:r>
              <w:rPr>
                <w:color w:val="000000"/>
                <w:sz w:val="20"/>
                <w:szCs w:val="20"/>
              </w:rPr>
              <w:t>49</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9259EEA" w14:textId="77777777" w:rsidR="00F13850" w:rsidRDefault="00F13850">
            <w:pPr>
              <w:jc w:val="center"/>
            </w:pPr>
            <w:r>
              <w:rPr>
                <w:color w:val="000000"/>
                <w:sz w:val="20"/>
                <w:szCs w:val="20"/>
              </w:rPr>
              <w:t>6</w:t>
            </w:r>
          </w:p>
        </w:tc>
        <w:tc>
          <w:tcPr>
            <w:tcW w:w="16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34E2C22" w14:textId="77777777" w:rsidR="00F13850" w:rsidRDefault="00F13850">
            <w:pPr>
              <w:jc w:val="center"/>
            </w:pPr>
            <w:r>
              <w:rPr>
                <w:color w:val="000000"/>
                <w:sz w:val="20"/>
                <w:szCs w:val="20"/>
              </w:rPr>
              <w:t>974</w:t>
            </w:r>
          </w:p>
        </w:tc>
        <w:tc>
          <w:tcPr>
            <w:tcW w:w="163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8FFE5DF" w14:textId="77777777" w:rsidR="00F13850" w:rsidRDefault="00F13850">
            <w:pPr>
              <w:jc w:val="center"/>
            </w:pPr>
            <w:r>
              <w:rPr>
                <w:color w:val="000000"/>
                <w:sz w:val="20"/>
                <w:szCs w:val="20"/>
              </w:rPr>
              <w:t>95.2%</w:t>
            </w:r>
          </w:p>
        </w:tc>
      </w:tr>
      <w:tr w:rsidR="00F13850" w14:paraId="20CF05D7"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4A7D48F" w14:textId="77777777" w:rsidR="00F13850" w:rsidRDefault="00F13850">
            <w:pPr>
              <w:jc w:val="center"/>
            </w:pPr>
            <w:r>
              <w:rPr>
                <w:color w:val="000000"/>
                <w:sz w:val="20"/>
                <w:szCs w:val="20"/>
              </w:rPr>
              <w:t>11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9243EB" w14:textId="77777777" w:rsidR="00F13850" w:rsidRDefault="00F13850">
            <w:pPr>
              <w:jc w:val="center"/>
            </w:pPr>
            <w:r>
              <w:rPr>
                <w:color w:val="000000"/>
                <w:sz w:val="20"/>
                <w:szCs w:val="20"/>
              </w:rPr>
              <w:t>2047</w:t>
            </w:r>
          </w:p>
        </w:tc>
        <w:tc>
          <w:tcPr>
            <w:tcW w:w="17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74483A2" w14:textId="77777777" w:rsidR="00F13850" w:rsidRDefault="00F13850">
            <w:pPr>
              <w:jc w:val="center"/>
            </w:pPr>
            <w:r>
              <w:rPr>
                <w:color w:val="000000"/>
                <w:sz w:val="20"/>
                <w:szCs w:val="20"/>
              </w:rPr>
              <w:t>65</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A7AC1F5" w14:textId="77777777" w:rsidR="00F13850" w:rsidRDefault="00F13850">
            <w:pPr>
              <w:jc w:val="center"/>
            </w:pPr>
            <w:r>
              <w:rPr>
                <w:color w:val="000000"/>
                <w:sz w:val="20"/>
                <w:szCs w:val="20"/>
              </w:rPr>
              <w:t>6</w:t>
            </w:r>
          </w:p>
        </w:tc>
        <w:tc>
          <w:tcPr>
            <w:tcW w:w="16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6FA141" w14:textId="77777777" w:rsidR="00F13850" w:rsidRDefault="00F13850">
            <w:pPr>
              <w:jc w:val="center"/>
            </w:pPr>
            <w:r>
              <w:rPr>
                <w:color w:val="000000"/>
                <w:sz w:val="20"/>
                <w:szCs w:val="20"/>
              </w:rPr>
              <w:t>1982</w:t>
            </w:r>
          </w:p>
        </w:tc>
        <w:tc>
          <w:tcPr>
            <w:tcW w:w="163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F8A1EDD" w14:textId="77777777" w:rsidR="00F13850" w:rsidRDefault="00F13850">
            <w:pPr>
              <w:jc w:val="center"/>
            </w:pPr>
            <w:r>
              <w:rPr>
                <w:color w:val="000000"/>
                <w:sz w:val="20"/>
                <w:szCs w:val="20"/>
              </w:rPr>
              <w:t>96.8%</w:t>
            </w:r>
          </w:p>
        </w:tc>
      </w:tr>
      <w:tr w:rsidR="00F13850" w14:paraId="648FC186" w14:textId="77777777" w:rsidTr="00923215">
        <w:tc>
          <w:tcPr>
            <w:tcW w:w="10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11FBED4" w14:textId="77777777" w:rsidR="00F13850" w:rsidRDefault="00F13850">
            <w:pPr>
              <w:jc w:val="center"/>
            </w:pPr>
            <w:r>
              <w:rPr>
                <w:color w:val="000000"/>
                <w:sz w:val="20"/>
                <w:szCs w:val="20"/>
              </w:rPr>
              <w:t>12</w:t>
            </w:r>
          </w:p>
        </w:tc>
        <w:tc>
          <w:tcPr>
            <w:tcW w:w="179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9E8ADEB" w14:textId="77777777" w:rsidR="00F13850" w:rsidRDefault="00F13850">
            <w:pPr>
              <w:jc w:val="center"/>
            </w:pPr>
            <w:r>
              <w:rPr>
                <w:color w:val="000000"/>
                <w:sz w:val="20"/>
                <w:szCs w:val="20"/>
              </w:rPr>
              <w:t>4095</w:t>
            </w:r>
          </w:p>
        </w:tc>
        <w:tc>
          <w:tcPr>
            <w:tcW w:w="176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650794" w14:textId="77777777" w:rsidR="00F13850" w:rsidRDefault="00F13850">
            <w:pPr>
              <w:jc w:val="center"/>
            </w:pPr>
            <w:r>
              <w:rPr>
                <w:color w:val="000000"/>
                <w:sz w:val="20"/>
                <w:szCs w:val="20"/>
              </w:rPr>
              <w:t>81</w:t>
            </w:r>
          </w:p>
        </w:tc>
        <w:tc>
          <w:tcPr>
            <w:tcW w:w="145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4E0B8AB" w14:textId="77777777" w:rsidR="00F13850" w:rsidRDefault="00F13850">
            <w:pPr>
              <w:jc w:val="center"/>
            </w:pPr>
            <w:r>
              <w:rPr>
                <w:color w:val="000000"/>
                <w:sz w:val="20"/>
                <w:szCs w:val="20"/>
              </w:rPr>
              <w:t>7</w:t>
            </w:r>
          </w:p>
        </w:tc>
        <w:tc>
          <w:tcPr>
            <w:tcW w:w="16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C19545C" w14:textId="77777777" w:rsidR="00F13850" w:rsidRDefault="00F13850">
            <w:pPr>
              <w:jc w:val="center"/>
            </w:pPr>
            <w:r>
              <w:rPr>
                <w:color w:val="000000"/>
                <w:sz w:val="20"/>
                <w:szCs w:val="20"/>
              </w:rPr>
              <w:t>4014</w:t>
            </w:r>
          </w:p>
        </w:tc>
        <w:tc>
          <w:tcPr>
            <w:tcW w:w="163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2C617E6" w14:textId="77777777" w:rsidR="00F13850" w:rsidRDefault="00F13850">
            <w:pPr>
              <w:jc w:val="center"/>
            </w:pPr>
            <w:r>
              <w:rPr>
                <w:color w:val="000000"/>
                <w:sz w:val="20"/>
                <w:szCs w:val="20"/>
              </w:rPr>
              <w:t>98.0%</w:t>
            </w:r>
          </w:p>
        </w:tc>
      </w:tr>
    </w:tbl>
    <w:p w14:paraId="7A000BE4" w14:textId="63254315" w:rsidR="00F13850" w:rsidRDefault="00FF482A" w:rsidP="00FF482A">
      <w:pPr>
        <w:pStyle w:val="Heading3"/>
      </w:pPr>
      <w:bookmarkStart w:id="163" w:name="_Toc228748486"/>
      <w:bookmarkStart w:id="164" w:name="_Toc229070095"/>
      <w:r>
        <w:t xml:space="preserve">3.5.2 </w:t>
      </w:r>
      <w:r w:rsidR="00F13850">
        <w:t>Complete 33-</w:t>
      </w:r>
      <w:r w:rsidR="00387B94">
        <w:t>m</w:t>
      </w:r>
      <w:r w:rsidR="00F13850">
        <w:t xml:space="preserve">ove </w:t>
      </w:r>
      <w:r w:rsidR="00387B94">
        <w:t>s</w:t>
      </w:r>
      <w:r w:rsidR="00F13850">
        <w:t xml:space="preserve">equence for 8 </w:t>
      </w:r>
      <w:r w:rsidR="00387B94">
        <w:t>d</w:t>
      </w:r>
      <w:r w:rsidR="00F13850">
        <w:t>isks</w:t>
      </w:r>
      <w:bookmarkEnd w:id="163"/>
      <w:bookmarkEnd w:id="164"/>
    </w:p>
    <w:p w14:paraId="0C4CCE29" w14:textId="5099C52F" w:rsidR="00F13850" w:rsidRDefault="00F13850" w:rsidP="00335C40">
      <w:pPr>
        <w:ind w:firstLine="360"/>
        <w:jc w:val="both"/>
      </w:pPr>
      <w:r>
        <w:rPr>
          <w:color w:val="000000"/>
        </w:rPr>
        <w:t>Table 2 lists all 33 moves generated by the Frame-Stewart algorithm for n = 8. Moves 1–9 constitute the first four-peg phase (top 4 disks parked on B). Moves 10–24 constitute the three-peg locked phase (bottom 4 disks moved to D with B frozen). Moves 25–33 constitute the second four-peg phase (top 4 disks moved from B to D).</w:t>
      </w:r>
    </w:p>
    <w:p w14:paraId="4E9714DB" w14:textId="309DAF41" w:rsidR="00923215" w:rsidRDefault="00923215" w:rsidP="00923215">
      <w:pPr>
        <w:pStyle w:val="Caption"/>
        <w:keepNext/>
      </w:pPr>
      <w:bookmarkStart w:id="165" w:name="_Toc229058106"/>
      <w:r>
        <w:t xml:space="preserve">Table </w:t>
      </w:r>
      <w:fldSimple w:instr=" SEQ Table \* ARABIC ">
        <w:r w:rsidR="00302A3E">
          <w:rPr>
            <w:noProof/>
          </w:rPr>
          <w:t>7</w:t>
        </w:r>
        <w:bookmarkEnd w:id="165"/>
      </w:fldSimple>
      <w:r w:rsidR="008B31F0">
        <w:t xml:space="preserve"> - </w:t>
      </w:r>
      <w:r w:rsidR="00DC630D" w:rsidRPr="00DC630D">
        <w:t>Complete Move Sequence for 8 Disks on 4 Pegs (33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1268"/>
        <w:gridCol w:w="2729"/>
        <w:gridCol w:w="683"/>
        <w:gridCol w:w="1268"/>
        <w:gridCol w:w="2729"/>
      </w:tblGrid>
      <w:tr w:rsidR="00F13850" w14:paraId="6835F13E" w14:textId="77777777" w:rsidTr="00923215">
        <w:trPr>
          <w:tblHeader/>
        </w:trPr>
        <w:tc>
          <w:tcPr>
            <w:tcW w:w="68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CD45F43" w14:textId="77777777" w:rsidR="00F13850" w:rsidRDefault="00F13850">
            <w:pPr>
              <w:jc w:val="center"/>
            </w:pPr>
            <w:r>
              <w:rPr>
                <w:b/>
                <w:bCs/>
                <w:color w:val="FFFFFF"/>
                <w:sz w:val="20"/>
                <w:szCs w:val="20"/>
              </w:rPr>
              <w:t>#</w:t>
            </w:r>
          </w:p>
        </w:tc>
        <w:tc>
          <w:tcPr>
            <w:tcW w:w="126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A575CD8" w14:textId="77777777" w:rsidR="00F13850" w:rsidRDefault="00F13850">
            <w:pPr>
              <w:jc w:val="center"/>
            </w:pPr>
            <w:r>
              <w:rPr>
                <w:b/>
                <w:bCs/>
                <w:color w:val="FFFFFF"/>
                <w:sz w:val="20"/>
                <w:szCs w:val="20"/>
              </w:rPr>
              <w:t>Disk</w:t>
            </w:r>
          </w:p>
        </w:tc>
        <w:tc>
          <w:tcPr>
            <w:tcW w:w="2729"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491733B" w14:textId="77777777" w:rsidR="00F13850" w:rsidRDefault="00F13850">
            <w:pPr>
              <w:jc w:val="center"/>
            </w:pPr>
            <w:r>
              <w:rPr>
                <w:b/>
                <w:bCs/>
                <w:color w:val="FFFFFF"/>
                <w:sz w:val="20"/>
                <w:szCs w:val="20"/>
              </w:rPr>
              <w:t>From → To</w:t>
            </w:r>
          </w:p>
        </w:tc>
        <w:tc>
          <w:tcPr>
            <w:tcW w:w="68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AFE7114" w14:textId="77777777" w:rsidR="00F13850" w:rsidRDefault="00F13850">
            <w:pPr>
              <w:jc w:val="center"/>
            </w:pPr>
            <w:r>
              <w:rPr>
                <w:b/>
                <w:bCs/>
                <w:color w:val="FFFFFF"/>
                <w:sz w:val="20"/>
                <w:szCs w:val="20"/>
              </w:rPr>
              <w:t>#</w:t>
            </w:r>
          </w:p>
        </w:tc>
        <w:tc>
          <w:tcPr>
            <w:tcW w:w="126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3E44F384" w14:textId="77777777" w:rsidR="00F13850" w:rsidRDefault="00F13850">
            <w:pPr>
              <w:jc w:val="center"/>
            </w:pPr>
            <w:r>
              <w:rPr>
                <w:b/>
                <w:bCs/>
                <w:color w:val="FFFFFF"/>
                <w:sz w:val="20"/>
                <w:szCs w:val="20"/>
              </w:rPr>
              <w:t>Disk</w:t>
            </w:r>
          </w:p>
        </w:tc>
        <w:tc>
          <w:tcPr>
            <w:tcW w:w="2729"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763EF47A" w14:textId="77777777" w:rsidR="00F13850" w:rsidRDefault="00F13850">
            <w:pPr>
              <w:jc w:val="center"/>
            </w:pPr>
            <w:r>
              <w:rPr>
                <w:b/>
                <w:bCs/>
                <w:color w:val="FFFFFF"/>
                <w:sz w:val="20"/>
                <w:szCs w:val="20"/>
              </w:rPr>
              <w:t>From → To</w:t>
            </w:r>
          </w:p>
        </w:tc>
      </w:tr>
      <w:tr w:rsidR="00F13850" w14:paraId="3FA38B8C"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874BA5A" w14:textId="77777777" w:rsidR="00F13850" w:rsidRDefault="00F13850">
            <w:pPr>
              <w:jc w:val="center"/>
            </w:pPr>
            <w:r>
              <w:rPr>
                <w:color w:val="000000"/>
                <w:sz w:val="20"/>
                <w:szCs w:val="20"/>
              </w:rPr>
              <w:t>1</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11DFEF0" w14:textId="77777777" w:rsidR="00F13850" w:rsidRDefault="00F13850">
            <w:pPr>
              <w:jc w:val="center"/>
            </w:pPr>
            <w:r>
              <w:rPr>
                <w:color w:val="000000"/>
                <w:sz w:val="20"/>
                <w:szCs w:val="20"/>
              </w:rPr>
              <w:t>1</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6CA1AEC" w14:textId="77777777" w:rsidR="00F13850" w:rsidRDefault="00F13850">
            <w:r>
              <w:rPr>
                <w:color w:val="000000"/>
                <w:sz w:val="20"/>
                <w:szCs w:val="20"/>
              </w:rPr>
              <w:t>Peg A → Peg D</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77B27D" w14:textId="77777777" w:rsidR="00F13850" w:rsidRDefault="00F13850">
            <w:pPr>
              <w:jc w:val="center"/>
            </w:pPr>
            <w:r>
              <w:rPr>
                <w:color w:val="000000"/>
                <w:sz w:val="20"/>
                <w:szCs w:val="20"/>
              </w:rPr>
              <w:t>18</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074EAE"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462715B" w14:textId="77777777" w:rsidR="00F13850" w:rsidRDefault="00F13850">
            <w:r>
              <w:rPr>
                <w:color w:val="000000"/>
                <w:sz w:val="20"/>
                <w:szCs w:val="20"/>
              </w:rPr>
              <w:t>Peg C → Peg D</w:t>
            </w:r>
          </w:p>
        </w:tc>
      </w:tr>
      <w:tr w:rsidR="00F13850" w14:paraId="3F7D7A83"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02D4B63" w14:textId="77777777" w:rsidR="00F13850" w:rsidRDefault="00F13850">
            <w:pPr>
              <w:jc w:val="center"/>
            </w:pPr>
            <w:r>
              <w:rPr>
                <w:color w:val="000000"/>
                <w:sz w:val="20"/>
                <w:szCs w:val="20"/>
              </w:rPr>
              <w:t>2</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4B1BA0D"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13B818F" w14:textId="77777777" w:rsidR="00F13850" w:rsidRDefault="00F13850">
            <w:r>
              <w:rPr>
                <w:color w:val="000000"/>
                <w:sz w:val="20"/>
                <w:szCs w:val="20"/>
              </w:rPr>
              <w:t>Peg A → Peg B</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2E5FDFA" w14:textId="77777777" w:rsidR="00F13850" w:rsidRDefault="00F13850">
            <w:pPr>
              <w:jc w:val="center"/>
            </w:pPr>
            <w:r>
              <w:rPr>
                <w:color w:val="000000"/>
                <w:sz w:val="20"/>
                <w:szCs w:val="20"/>
              </w:rPr>
              <w:t>19</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C4D2E0C" w14:textId="77777777" w:rsidR="00F13850" w:rsidRDefault="00F13850">
            <w:pPr>
              <w:jc w:val="center"/>
            </w:pPr>
            <w:r>
              <w:rPr>
                <w:color w:val="000000"/>
                <w:sz w:val="20"/>
                <w:szCs w:val="20"/>
              </w:rPr>
              <w:t>6</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7EC4E1C" w14:textId="77777777" w:rsidR="00F13850" w:rsidRDefault="00F13850">
            <w:r>
              <w:rPr>
                <w:color w:val="000000"/>
                <w:sz w:val="20"/>
                <w:szCs w:val="20"/>
              </w:rPr>
              <w:t>Peg C → Peg A</w:t>
            </w:r>
          </w:p>
        </w:tc>
      </w:tr>
      <w:tr w:rsidR="00F13850" w14:paraId="142A66B0"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BD1D49F" w14:textId="77777777" w:rsidR="00F13850" w:rsidRDefault="00F13850">
            <w:pPr>
              <w:jc w:val="center"/>
            </w:pPr>
            <w:r>
              <w:rPr>
                <w:color w:val="000000"/>
                <w:sz w:val="20"/>
                <w:szCs w:val="20"/>
              </w:rPr>
              <w:t>3</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BD6BA38" w14:textId="77777777" w:rsidR="00F13850" w:rsidRDefault="00F13850">
            <w:pPr>
              <w:jc w:val="center"/>
            </w:pPr>
            <w:r>
              <w:rPr>
                <w:color w:val="000000"/>
                <w:sz w:val="20"/>
                <w:szCs w:val="20"/>
              </w:rPr>
              <w:t>3</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7B2C3C0"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00C4236" w14:textId="77777777" w:rsidR="00F13850" w:rsidRDefault="00F13850">
            <w:pPr>
              <w:jc w:val="center"/>
            </w:pPr>
            <w:r>
              <w:rPr>
                <w:color w:val="000000"/>
                <w:sz w:val="20"/>
                <w:szCs w:val="20"/>
              </w:rPr>
              <w:t>20</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1550AEE"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69102EF" w14:textId="77777777" w:rsidR="00F13850" w:rsidRDefault="00F13850">
            <w:r>
              <w:rPr>
                <w:color w:val="000000"/>
                <w:sz w:val="20"/>
                <w:szCs w:val="20"/>
              </w:rPr>
              <w:t>Peg D → Peg A</w:t>
            </w:r>
          </w:p>
        </w:tc>
      </w:tr>
      <w:tr w:rsidR="00F13850" w14:paraId="10222247"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9B23BF0" w14:textId="77777777" w:rsidR="00F13850" w:rsidRDefault="00F13850">
            <w:pPr>
              <w:jc w:val="center"/>
            </w:pPr>
            <w:r>
              <w:rPr>
                <w:color w:val="000000"/>
                <w:sz w:val="20"/>
                <w:szCs w:val="20"/>
              </w:rPr>
              <w:t>4</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5B24367"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2D07866" w14:textId="77777777" w:rsidR="00F13850" w:rsidRDefault="00F13850">
            <w:r>
              <w:rPr>
                <w:color w:val="000000"/>
                <w:sz w:val="20"/>
                <w:szCs w:val="20"/>
              </w:rPr>
              <w:t>Peg B → Peg C</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2A79A73" w14:textId="77777777" w:rsidR="00F13850" w:rsidRDefault="00F13850">
            <w:pPr>
              <w:jc w:val="center"/>
            </w:pPr>
            <w:r>
              <w:rPr>
                <w:color w:val="000000"/>
                <w:sz w:val="20"/>
                <w:szCs w:val="20"/>
              </w:rPr>
              <w:t>21</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DD0CDC" w14:textId="77777777" w:rsidR="00F13850" w:rsidRDefault="00F13850">
            <w:pPr>
              <w:jc w:val="center"/>
            </w:pPr>
            <w:r>
              <w:rPr>
                <w:color w:val="000000"/>
                <w:sz w:val="20"/>
                <w:szCs w:val="20"/>
              </w:rPr>
              <w:t>7</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434104" w14:textId="77777777" w:rsidR="00F13850" w:rsidRDefault="00F13850">
            <w:r>
              <w:rPr>
                <w:color w:val="000000"/>
                <w:sz w:val="20"/>
                <w:szCs w:val="20"/>
              </w:rPr>
              <w:t>Peg C → Peg D</w:t>
            </w:r>
          </w:p>
        </w:tc>
      </w:tr>
      <w:tr w:rsidR="00F13850" w14:paraId="36FA85D8"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889BFE2" w14:textId="77777777" w:rsidR="00F13850" w:rsidRDefault="00F13850">
            <w:pPr>
              <w:jc w:val="center"/>
            </w:pPr>
            <w:r>
              <w:rPr>
                <w:color w:val="000000"/>
                <w:sz w:val="20"/>
                <w:szCs w:val="20"/>
              </w:rPr>
              <w:t>5</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792FC86" w14:textId="77777777" w:rsidR="00F13850" w:rsidRDefault="00F13850">
            <w:pPr>
              <w:jc w:val="center"/>
            </w:pPr>
            <w:r>
              <w:rPr>
                <w:color w:val="000000"/>
                <w:sz w:val="20"/>
                <w:szCs w:val="20"/>
              </w:rPr>
              <w:t>4</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CEE55BA" w14:textId="77777777" w:rsidR="00F13850" w:rsidRDefault="00F13850">
            <w:r>
              <w:rPr>
                <w:color w:val="000000"/>
                <w:sz w:val="20"/>
                <w:szCs w:val="20"/>
              </w:rPr>
              <w:t>Peg A → Peg B</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5BB17C" w14:textId="77777777" w:rsidR="00F13850" w:rsidRDefault="00F13850">
            <w:pPr>
              <w:jc w:val="center"/>
            </w:pPr>
            <w:r>
              <w:rPr>
                <w:color w:val="000000"/>
                <w:sz w:val="20"/>
                <w:szCs w:val="20"/>
              </w:rPr>
              <w:t>22</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EB4D7FC"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ACEB4CB" w14:textId="77777777" w:rsidR="00F13850" w:rsidRDefault="00F13850">
            <w:r>
              <w:rPr>
                <w:color w:val="000000"/>
                <w:sz w:val="20"/>
                <w:szCs w:val="20"/>
              </w:rPr>
              <w:t>Peg A → Peg C</w:t>
            </w:r>
          </w:p>
        </w:tc>
      </w:tr>
      <w:tr w:rsidR="00F13850" w14:paraId="2BA02C64"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3ED8EDA" w14:textId="77777777" w:rsidR="00F13850" w:rsidRDefault="00F13850">
            <w:pPr>
              <w:jc w:val="center"/>
            </w:pPr>
            <w:r>
              <w:rPr>
                <w:color w:val="000000"/>
                <w:sz w:val="20"/>
                <w:szCs w:val="20"/>
              </w:rPr>
              <w:lastRenderedPageBreak/>
              <w:t>6</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B8E23CE"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7004ACF" w14:textId="77777777" w:rsidR="00F13850" w:rsidRDefault="00F13850">
            <w:r>
              <w:rPr>
                <w:color w:val="000000"/>
                <w:sz w:val="20"/>
                <w:szCs w:val="20"/>
              </w:rPr>
              <w:t>Peg C → Peg A</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142D127" w14:textId="77777777" w:rsidR="00F13850" w:rsidRDefault="00F13850">
            <w:pPr>
              <w:jc w:val="center"/>
            </w:pPr>
            <w:r>
              <w:rPr>
                <w:color w:val="000000"/>
                <w:sz w:val="20"/>
                <w:szCs w:val="20"/>
              </w:rPr>
              <w:t>23</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B5E7280" w14:textId="77777777" w:rsidR="00F13850" w:rsidRDefault="00F13850">
            <w:pPr>
              <w:jc w:val="center"/>
            </w:pPr>
            <w:r>
              <w:rPr>
                <w:color w:val="000000"/>
                <w:sz w:val="20"/>
                <w:szCs w:val="20"/>
              </w:rPr>
              <w:t>6</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15B6E39" w14:textId="77777777" w:rsidR="00F13850" w:rsidRDefault="00F13850">
            <w:r>
              <w:rPr>
                <w:color w:val="000000"/>
                <w:sz w:val="20"/>
                <w:szCs w:val="20"/>
              </w:rPr>
              <w:t>Peg A → Peg D</w:t>
            </w:r>
          </w:p>
        </w:tc>
      </w:tr>
      <w:tr w:rsidR="00F13850" w14:paraId="6AF24014"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AD3CE33" w14:textId="77777777" w:rsidR="00F13850" w:rsidRDefault="00F13850">
            <w:pPr>
              <w:jc w:val="center"/>
            </w:pPr>
            <w:r>
              <w:rPr>
                <w:color w:val="000000"/>
                <w:sz w:val="20"/>
                <w:szCs w:val="20"/>
              </w:rPr>
              <w:t>7</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A9A3FA5" w14:textId="77777777" w:rsidR="00F13850" w:rsidRDefault="00F13850">
            <w:pPr>
              <w:jc w:val="center"/>
            </w:pPr>
            <w:r>
              <w:rPr>
                <w:color w:val="000000"/>
                <w:sz w:val="20"/>
                <w:szCs w:val="20"/>
              </w:rPr>
              <w:t>3</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A889F9E" w14:textId="77777777" w:rsidR="00F13850" w:rsidRDefault="00F13850">
            <w:r>
              <w:rPr>
                <w:color w:val="000000"/>
                <w:sz w:val="20"/>
                <w:szCs w:val="20"/>
              </w:rPr>
              <w:t>Peg C → Peg B</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66041D9" w14:textId="77777777" w:rsidR="00F13850" w:rsidRDefault="00F13850">
            <w:pPr>
              <w:jc w:val="center"/>
            </w:pPr>
            <w:r>
              <w:rPr>
                <w:color w:val="000000"/>
                <w:sz w:val="20"/>
                <w:szCs w:val="20"/>
              </w:rPr>
              <w:t>24</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5CAE651"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3F28C03" w14:textId="77777777" w:rsidR="00F13850" w:rsidRDefault="00F13850">
            <w:r>
              <w:rPr>
                <w:color w:val="000000"/>
                <w:sz w:val="20"/>
                <w:szCs w:val="20"/>
              </w:rPr>
              <w:t>Peg C → Peg D</w:t>
            </w:r>
          </w:p>
        </w:tc>
      </w:tr>
      <w:tr w:rsidR="00F13850" w14:paraId="400760F7"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A913C2B" w14:textId="77777777" w:rsidR="00F13850" w:rsidRDefault="00F13850">
            <w:pPr>
              <w:jc w:val="center"/>
            </w:pPr>
            <w:r>
              <w:rPr>
                <w:color w:val="000000"/>
                <w:sz w:val="20"/>
                <w:szCs w:val="20"/>
              </w:rPr>
              <w:t>8</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0BE3607"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C2BA6C5" w14:textId="77777777" w:rsidR="00F13850" w:rsidRDefault="00F13850">
            <w:r>
              <w:rPr>
                <w:color w:val="000000"/>
                <w:sz w:val="20"/>
                <w:szCs w:val="20"/>
              </w:rPr>
              <w:t>Peg A → Peg B</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1A9D9EA" w14:textId="77777777" w:rsidR="00F13850" w:rsidRDefault="00F13850">
            <w:pPr>
              <w:jc w:val="center"/>
            </w:pPr>
            <w:r>
              <w:rPr>
                <w:color w:val="000000"/>
                <w:sz w:val="20"/>
                <w:szCs w:val="20"/>
              </w:rPr>
              <w:t>25</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19B3B5" w14:textId="77777777" w:rsidR="00F13850" w:rsidRDefault="00F13850">
            <w:pPr>
              <w:jc w:val="center"/>
            </w:pPr>
            <w:r>
              <w:rPr>
                <w:color w:val="000000"/>
                <w:sz w:val="20"/>
                <w:szCs w:val="20"/>
              </w:rPr>
              <w:t>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1100E74" w14:textId="77777777" w:rsidR="00F13850" w:rsidRDefault="00F13850">
            <w:r>
              <w:rPr>
                <w:color w:val="000000"/>
                <w:sz w:val="20"/>
                <w:szCs w:val="20"/>
              </w:rPr>
              <w:t>Peg B → Peg A</w:t>
            </w:r>
          </w:p>
        </w:tc>
      </w:tr>
      <w:tr w:rsidR="00F13850" w14:paraId="38364C23"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61FC1FD" w14:textId="77777777" w:rsidR="00F13850" w:rsidRDefault="00F13850">
            <w:pPr>
              <w:jc w:val="center"/>
            </w:pPr>
            <w:r>
              <w:rPr>
                <w:color w:val="000000"/>
                <w:sz w:val="20"/>
                <w:szCs w:val="20"/>
              </w:rPr>
              <w:t>9</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B61F415" w14:textId="77777777" w:rsidR="00F13850" w:rsidRDefault="00F13850">
            <w:pPr>
              <w:jc w:val="center"/>
            </w:pPr>
            <w:r>
              <w:rPr>
                <w:color w:val="000000"/>
                <w:sz w:val="20"/>
                <w:szCs w:val="20"/>
              </w:rPr>
              <w:t>1</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7DD9622" w14:textId="77777777" w:rsidR="00F13850" w:rsidRDefault="00F13850">
            <w:r>
              <w:rPr>
                <w:color w:val="000000"/>
                <w:sz w:val="20"/>
                <w:szCs w:val="20"/>
              </w:rPr>
              <w:t>Peg D → Peg B</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AD55B49" w14:textId="77777777" w:rsidR="00F13850" w:rsidRDefault="00F13850">
            <w:pPr>
              <w:jc w:val="center"/>
            </w:pPr>
            <w:r>
              <w:rPr>
                <w:color w:val="000000"/>
                <w:sz w:val="20"/>
                <w:szCs w:val="20"/>
              </w:rPr>
              <w:t>26</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61BDD8D"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60F68DA" w14:textId="77777777" w:rsidR="00F13850" w:rsidRDefault="00F13850">
            <w:r>
              <w:rPr>
                <w:color w:val="000000"/>
                <w:sz w:val="20"/>
                <w:szCs w:val="20"/>
              </w:rPr>
              <w:t>Peg B → Peg D</w:t>
            </w:r>
          </w:p>
        </w:tc>
      </w:tr>
      <w:tr w:rsidR="00F13850" w14:paraId="28EE2B12"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613A57F" w14:textId="77777777" w:rsidR="00F13850" w:rsidRDefault="00F13850">
            <w:pPr>
              <w:jc w:val="center"/>
            </w:pPr>
            <w:r>
              <w:rPr>
                <w:color w:val="000000"/>
                <w:sz w:val="20"/>
                <w:szCs w:val="20"/>
              </w:rPr>
              <w:t>10</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AC0B741"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E430258"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BBDB99F" w14:textId="77777777" w:rsidR="00F13850" w:rsidRDefault="00F13850">
            <w:pPr>
              <w:jc w:val="center"/>
            </w:pPr>
            <w:r>
              <w:rPr>
                <w:color w:val="000000"/>
                <w:sz w:val="20"/>
                <w:szCs w:val="20"/>
              </w:rPr>
              <w:t>27</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886BF77" w14:textId="77777777" w:rsidR="00F13850" w:rsidRDefault="00F13850">
            <w:pPr>
              <w:jc w:val="center"/>
            </w:pPr>
            <w:r>
              <w:rPr>
                <w:color w:val="000000"/>
                <w:sz w:val="20"/>
                <w:szCs w:val="20"/>
              </w:rPr>
              <w:t>3</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46BDC46" w14:textId="77777777" w:rsidR="00F13850" w:rsidRDefault="00F13850">
            <w:r>
              <w:rPr>
                <w:color w:val="000000"/>
                <w:sz w:val="20"/>
                <w:szCs w:val="20"/>
              </w:rPr>
              <w:t>Peg B → Peg C</w:t>
            </w:r>
          </w:p>
        </w:tc>
      </w:tr>
      <w:tr w:rsidR="00F13850" w14:paraId="36F6CEE8"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3F70982" w14:textId="77777777" w:rsidR="00F13850" w:rsidRDefault="00F13850">
            <w:pPr>
              <w:jc w:val="center"/>
            </w:pPr>
            <w:r>
              <w:rPr>
                <w:color w:val="000000"/>
                <w:sz w:val="20"/>
                <w:szCs w:val="20"/>
              </w:rPr>
              <w:t>11</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734B45E" w14:textId="77777777" w:rsidR="00F13850" w:rsidRDefault="00F13850">
            <w:pPr>
              <w:jc w:val="center"/>
            </w:pPr>
            <w:r>
              <w:rPr>
                <w:color w:val="000000"/>
                <w:sz w:val="20"/>
                <w:szCs w:val="20"/>
              </w:rPr>
              <w:t>6</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BF84274" w14:textId="77777777" w:rsidR="00F13850" w:rsidRDefault="00F13850">
            <w:r>
              <w:rPr>
                <w:color w:val="000000"/>
                <w:sz w:val="20"/>
                <w:szCs w:val="20"/>
              </w:rPr>
              <w:t>Peg A → Peg D</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E1A40D9" w14:textId="77777777" w:rsidR="00F13850" w:rsidRDefault="00F13850">
            <w:pPr>
              <w:jc w:val="center"/>
            </w:pPr>
            <w:r>
              <w:rPr>
                <w:color w:val="000000"/>
                <w:sz w:val="20"/>
                <w:szCs w:val="20"/>
              </w:rPr>
              <w:t>28</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0367D1B"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56A3818" w14:textId="77777777" w:rsidR="00F13850" w:rsidRDefault="00F13850">
            <w:r>
              <w:rPr>
                <w:color w:val="000000"/>
                <w:sz w:val="20"/>
                <w:szCs w:val="20"/>
              </w:rPr>
              <w:t>Peg D → Peg C</w:t>
            </w:r>
          </w:p>
        </w:tc>
      </w:tr>
      <w:tr w:rsidR="00F13850" w14:paraId="34BE19AD"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56C5A1F" w14:textId="77777777" w:rsidR="00F13850" w:rsidRDefault="00F13850">
            <w:pPr>
              <w:jc w:val="center"/>
            </w:pPr>
            <w:r>
              <w:rPr>
                <w:color w:val="000000"/>
                <w:sz w:val="20"/>
                <w:szCs w:val="20"/>
              </w:rPr>
              <w:t>12</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8CA27D0"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E661428" w14:textId="77777777" w:rsidR="00F13850" w:rsidRDefault="00F13850">
            <w:r>
              <w:rPr>
                <w:color w:val="000000"/>
                <w:sz w:val="20"/>
                <w:szCs w:val="20"/>
              </w:rPr>
              <w:t>Peg C → Peg D</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D2001D8" w14:textId="77777777" w:rsidR="00F13850" w:rsidRDefault="00F13850">
            <w:pPr>
              <w:jc w:val="center"/>
            </w:pPr>
            <w:r>
              <w:rPr>
                <w:color w:val="000000"/>
                <w:sz w:val="20"/>
                <w:szCs w:val="20"/>
              </w:rPr>
              <w:t>29</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FF3A7F7" w14:textId="77777777" w:rsidR="00F13850" w:rsidRDefault="00F13850">
            <w:pPr>
              <w:jc w:val="center"/>
            </w:pPr>
            <w:r>
              <w:rPr>
                <w:color w:val="000000"/>
                <w:sz w:val="20"/>
                <w:szCs w:val="20"/>
              </w:rPr>
              <w:t>4</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17F892C" w14:textId="77777777" w:rsidR="00F13850" w:rsidRDefault="00F13850">
            <w:r>
              <w:rPr>
                <w:color w:val="000000"/>
                <w:sz w:val="20"/>
                <w:szCs w:val="20"/>
              </w:rPr>
              <w:t>Peg B → Peg D</w:t>
            </w:r>
          </w:p>
        </w:tc>
      </w:tr>
      <w:tr w:rsidR="00F13850" w14:paraId="062406A2"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BEBE0A1" w14:textId="77777777" w:rsidR="00F13850" w:rsidRDefault="00F13850">
            <w:pPr>
              <w:jc w:val="center"/>
            </w:pPr>
            <w:r>
              <w:rPr>
                <w:color w:val="000000"/>
                <w:sz w:val="20"/>
                <w:szCs w:val="20"/>
              </w:rPr>
              <w:t>13</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3157813" w14:textId="77777777" w:rsidR="00F13850" w:rsidRDefault="00F13850">
            <w:pPr>
              <w:jc w:val="center"/>
            </w:pPr>
            <w:r>
              <w:rPr>
                <w:color w:val="000000"/>
                <w:sz w:val="20"/>
                <w:szCs w:val="20"/>
              </w:rPr>
              <w:t>7</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9AC46D9"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126B36C" w14:textId="77777777" w:rsidR="00F13850" w:rsidRDefault="00F13850">
            <w:pPr>
              <w:jc w:val="center"/>
            </w:pPr>
            <w:r>
              <w:rPr>
                <w:color w:val="000000"/>
                <w:sz w:val="20"/>
                <w:szCs w:val="20"/>
              </w:rPr>
              <w:t>30</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4BDFFBD"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808D6C4" w14:textId="77777777" w:rsidR="00F13850" w:rsidRDefault="00F13850">
            <w:r>
              <w:rPr>
                <w:color w:val="000000"/>
                <w:sz w:val="20"/>
                <w:szCs w:val="20"/>
              </w:rPr>
              <w:t>Peg C → Peg B</w:t>
            </w:r>
          </w:p>
        </w:tc>
      </w:tr>
      <w:tr w:rsidR="00F13850" w14:paraId="3473F657"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1F17D8" w14:textId="77777777" w:rsidR="00F13850" w:rsidRDefault="00F13850">
            <w:pPr>
              <w:jc w:val="center"/>
            </w:pPr>
            <w:r>
              <w:rPr>
                <w:color w:val="000000"/>
                <w:sz w:val="20"/>
                <w:szCs w:val="20"/>
              </w:rPr>
              <w:t>14</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6E28CA3"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C3A3AE1" w14:textId="77777777" w:rsidR="00F13850" w:rsidRDefault="00F13850">
            <w:r>
              <w:rPr>
                <w:color w:val="000000"/>
                <w:sz w:val="20"/>
                <w:szCs w:val="20"/>
              </w:rPr>
              <w:t>Peg D → Peg A</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0F1B8A1" w14:textId="77777777" w:rsidR="00F13850" w:rsidRDefault="00F13850">
            <w:pPr>
              <w:jc w:val="center"/>
            </w:pPr>
            <w:r>
              <w:rPr>
                <w:color w:val="000000"/>
                <w:sz w:val="20"/>
                <w:szCs w:val="20"/>
              </w:rPr>
              <w:t>31</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444F21A" w14:textId="77777777" w:rsidR="00F13850" w:rsidRDefault="00F13850">
            <w:pPr>
              <w:jc w:val="center"/>
            </w:pPr>
            <w:r>
              <w:rPr>
                <w:color w:val="000000"/>
                <w:sz w:val="20"/>
                <w:szCs w:val="20"/>
              </w:rPr>
              <w:t>3</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4087B6D" w14:textId="77777777" w:rsidR="00F13850" w:rsidRDefault="00F13850">
            <w:r>
              <w:rPr>
                <w:color w:val="000000"/>
                <w:sz w:val="20"/>
                <w:szCs w:val="20"/>
              </w:rPr>
              <w:t>Peg C → Peg D</w:t>
            </w:r>
          </w:p>
        </w:tc>
      </w:tr>
      <w:tr w:rsidR="00F13850" w14:paraId="199E7711"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FBE371A" w14:textId="77777777" w:rsidR="00F13850" w:rsidRDefault="00F13850">
            <w:pPr>
              <w:jc w:val="center"/>
            </w:pPr>
            <w:r>
              <w:rPr>
                <w:color w:val="000000"/>
                <w:sz w:val="20"/>
                <w:szCs w:val="20"/>
              </w:rPr>
              <w:t>15</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F54D5EF" w14:textId="77777777" w:rsidR="00F13850" w:rsidRDefault="00F13850">
            <w:pPr>
              <w:jc w:val="center"/>
            </w:pPr>
            <w:r>
              <w:rPr>
                <w:color w:val="000000"/>
                <w:sz w:val="20"/>
                <w:szCs w:val="20"/>
              </w:rPr>
              <w:t>6</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4A00479" w14:textId="77777777" w:rsidR="00F13850" w:rsidRDefault="00F13850">
            <w:r>
              <w:rPr>
                <w:color w:val="000000"/>
                <w:sz w:val="20"/>
                <w:szCs w:val="20"/>
              </w:rPr>
              <w:t>Peg D → Peg C</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9D856D8" w14:textId="77777777" w:rsidR="00F13850" w:rsidRDefault="00F13850">
            <w:pPr>
              <w:jc w:val="center"/>
            </w:pPr>
            <w:r>
              <w:rPr>
                <w:color w:val="000000"/>
                <w:sz w:val="20"/>
                <w:szCs w:val="20"/>
              </w:rPr>
              <w:t>32</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8881D8" w14:textId="77777777" w:rsidR="00F13850" w:rsidRDefault="00F13850">
            <w:pPr>
              <w:jc w:val="center"/>
            </w:pPr>
            <w:r>
              <w:rPr>
                <w:color w:val="000000"/>
                <w:sz w:val="20"/>
                <w:szCs w:val="20"/>
              </w:rPr>
              <w:t>2</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EEA3275" w14:textId="77777777" w:rsidR="00F13850" w:rsidRDefault="00F13850">
            <w:r>
              <w:rPr>
                <w:color w:val="000000"/>
                <w:sz w:val="20"/>
                <w:szCs w:val="20"/>
              </w:rPr>
              <w:t>Peg B → Peg D</w:t>
            </w:r>
          </w:p>
        </w:tc>
      </w:tr>
      <w:tr w:rsidR="00F13850" w14:paraId="6680B9B3"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F4A825E" w14:textId="77777777" w:rsidR="00F13850" w:rsidRDefault="00F13850">
            <w:pPr>
              <w:jc w:val="center"/>
            </w:pPr>
            <w:r>
              <w:rPr>
                <w:color w:val="000000"/>
                <w:sz w:val="20"/>
                <w:szCs w:val="20"/>
              </w:rPr>
              <w:t>16</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8783D06" w14:textId="77777777" w:rsidR="00F13850" w:rsidRDefault="00F13850">
            <w:pPr>
              <w:jc w:val="center"/>
            </w:pPr>
            <w:r>
              <w:rPr>
                <w:color w:val="000000"/>
                <w:sz w:val="20"/>
                <w:szCs w:val="20"/>
              </w:rPr>
              <w:t>5</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7C9BFCF"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1D03D9D" w14:textId="77777777" w:rsidR="00F13850" w:rsidRDefault="00F13850">
            <w:pPr>
              <w:jc w:val="center"/>
            </w:pPr>
            <w:r>
              <w:rPr>
                <w:color w:val="000000"/>
                <w:sz w:val="20"/>
                <w:szCs w:val="20"/>
              </w:rPr>
              <w:t>33</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D8B2EF" w14:textId="77777777" w:rsidR="00F13850" w:rsidRDefault="00F13850">
            <w:pPr>
              <w:jc w:val="center"/>
            </w:pPr>
            <w:r>
              <w:rPr>
                <w:color w:val="000000"/>
                <w:sz w:val="20"/>
                <w:szCs w:val="20"/>
              </w:rPr>
              <w:t>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0556141" w14:textId="77777777" w:rsidR="00F13850" w:rsidRDefault="00F13850">
            <w:r>
              <w:rPr>
                <w:color w:val="000000"/>
                <w:sz w:val="20"/>
                <w:szCs w:val="20"/>
              </w:rPr>
              <w:t>Peg A → Peg D</w:t>
            </w:r>
          </w:p>
        </w:tc>
      </w:tr>
      <w:tr w:rsidR="00F13850" w14:paraId="637A2980" w14:textId="77777777" w:rsidTr="00923215">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36105FB" w14:textId="77777777" w:rsidR="00F13850" w:rsidRDefault="00F13850">
            <w:pPr>
              <w:jc w:val="center"/>
            </w:pPr>
            <w:r>
              <w:rPr>
                <w:color w:val="000000"/>
                <w:sz w:val="20"/>
                <w:szCs w:val="20"/>
              </w:rPr>
              <w:t>17</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C2F635E" w14:textId="77777777" w:rsidR="00F13850" w:rsidRDefault="00F13850">
            <w:pPr>
              <w:jc w:val="center"/>
            </w:pPr>
            <w:r>
              <w:rPr>
                <w:color w:val="000000"/>
                <w:sz w:val="20"/>
                <w:szCs w:val="20"/>
              </w:rPr>
              <w:t>8</w:t>
            </w: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10410A5" w14:textId="77777777" w:rsidR="00F13850" w:rsidRDefault="00F13850">
            <w:r>
              <w:rPr>
                <w:color w:val="000000"/>
                <w:sz w:val="20"/>
                <w:szCs w:val="20"/>
              </w:rPr>
              <w:t>Peg A → Peg D</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3FF81C0" w14:textId="77777777" w:rsidR="00F13850" w:rsidRDefault="00F13850">
            <w:pPr>
              <w:jc w:val="center"/>
            </w:pP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C218DAC" w14:textId="77777777" w:rsidR="00F13850" w:rsidRDefault="00F13850">
            <w:pPr>
              <w:jc w:val="center"/>
            </w:pPr>
          </w:p>
        </w:tc>
        <w:tc>
          <w:tcPr>
            <w:tcW w:w="272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44E10A" w14:textId="77777777" w:rsidR="00F13850" w:rsidRDefault="00F13850">
            <w:pPr>
              <w:jc w:val="center"/>
            </w:pPr>
          </w:p>
        </w:tc>
      </w:tr>
    </w:tbl>
    <w:p w14:paraId="609710DA" w14:textId="77777777" w:rsidR="00F13850" w:rsidRDefault="00F13850" w:rsidP="005E4960"/>
    <w:p w14:paraId="1E6E76FB" w14:textId="77777777" w:rsidR="00F13850" w:rsidRPr="005E4960" w:rsidRDefault="00F13850" w:rsidP="005E4960">
      <w:pPr>
        <w:rPr>
          <w:b/>
          <w:bCs/>
          <w:color w:val="2E75B6"/>
        </w:rPr>
      </w:pPr>
      <w:r>
        <w:lastRenderedPageBreak/>
        <w:br w:type="page"/>
      </w:r>
    </w:p>
    <w:p w14:paraId="0ED7315C" w14:textId="2C025CA7" w:rsidR="00F13850" w:rsidRDefault="00D173F5" w:rsidP="00D173F5">
      <w:pPr>
        <w:pStyle w:val="Heading3"/>
      </w:pPr>
      <w:bookmarkStart w:id="166" w:name="_Toc229070096"/>
      <w:r>
        <w:lastRenderedPageBreak/>
        <w:t xml:space="preserve">3.5.3 </w:t>
      </w:r>
      <w:r w:rsidR="00F13850">
        <w:t xml:space="preserve">Representative </w:t>
      </w:r>
      <w:r w:rsidR="00964CB4">
        <w:t>c</w:t>
      </w:r>
      <w:r w:rsidR="00F13850">
        <w:t xml:space="preserve">onsole </w:t>
      </w:r>
      <w:r w:rsidR="00964CB4">
        <w:t>o</w:t>
      </w:r>
      <w:r w:rsidR="00F13850">
        <w:t>utput</w:t>
      </w:r>
      <w:bookmarkEnd w:id="166"/>
    </w:p>
    <w:p w14:paraId="01257C23" w14:textId="77777777" w:rsidR="00923215" w:rsidRDefault="00F13850" w:rsidP="00923215">
      <w:pPr>
        <w:keepNext/>
        <w:jc w:val="center"/>
      </w:pPr>
      <w:bookmarkStart w:id="167" w:name="_Toc228748489"/>
      <w:r w:rsidRPr="00D7730A">
        <w:rPr>
          <w:noProof/>
        </w:rPr>
        <w:drawing>
          <wp:inline distT="0" distB="0" distL="0" distR="0" wp14:anchorId="0790FBFA" wp14:editId="601F6150">
            <wp:extent cx="3931226" cy="2323589"/>
            <wp:effectExtent l="152400" t="152400" r="355600" b="362585"/>
            <wp:docPr id="115103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37475" name=""/>
                    <pic:cNvPicPr/>
                  </pic:nvPicPr>
                  <pic:blipFill>
                    <a:blip r:embed="rId31"/>
                    <a:stretch>
                      <a:fillRect/>
                    </a:stretch>
                  </pic:blipFill>
                  <pic:spPr>
                    <a:xfrm>
                      <a:off x="0" y="0"/>
                      <a:ext cx="3939680" cy="2328586"/>
                    </a:xfrm>
                    <a:prstGeom prst="rect">
                      <a:avLst/>
                    </a:prstGeom>
                    <a:ln>
                      <a:noFill/>
                    </a:ln>
                    <a:effectLst>
                      <a:outerShdw blurRad="292100" dist="139700" dir="2700000" algn="tl" rotWithShape="0">
                        <a:srgbClr val="333333">
                          <a:alpha val="65000"/>
                        </a:srgbClr>
                      </a:outerShdw>
                    </a:effectLst>
                  </pic:spPr>
                </pic:pic>
              </a:graphicData>
            </a:graphic>
          </wp:inline>
        </w:drawing>
      </w:r>
    </w:p>
    <w:p w14:paraId="708D5668" w14:textId="644E1118" w:rsidR="00F13850" w:rsidRDefault="00923215" w:rsidP="00923215">
      <w:pPr>
        <w:pStyle w:val="Caption"/>
      </w:pPr>
      <w:bookmarkStart w:id="168" w:name="_Toc229057517"/>
      <w:bookmarkStart w:id="169" w:name="_Toc229070338"/>
      <w:r>
        <w:t xml:space="preserve">Figure </w:t>
      </w:r>
      <w:fldSimple w:instr=" SEQ Figure \* ARABIC ">
        <w:r w:rsidR="00302A3E">
          <w:rPr>
            <w:noProof/>
          </w:rPr>
          <w:t>17</w:t>
        </w:r>
        <w:bookmarkEnd w:id="168"/>
      </w:fldSimple>
      <w:r w:rsidR="00920D1B">
        <w:t xml:space="preserve"> - Pegs of Hanoi with 3 Disks and 4 Pegs</w:t>
      </w:r>
      <w:bookmarkEnd w:id="169"/>
    </w:p>
    <w:p w14:paraId="0FE4B4C8" w14:textId="77777777" w:rsidR="00923215" w:rsidRDefault="00F13850" w:rsidP="00923215">
      <w:pPr>
        <w:keepNext/>
        <w:jc w:val="center"/>
      </w:pPr>
      <w:r w:rsidRPr="00D7730A">
        <w:rPr>
          <w:noProof/>
        </w:rPr>
        <w:drawing>
          <wp:inline distT="0" distB="0" distL="0" distR="0" wp14:anchorId="2EE51C72" wp14:editId="268107D9">
            <wp:extent cx="3950733" cy="2493818"/>
            <wp:effectExtent l="152400" t="152400" r="354965" b="363855"/>
            <wp:docPr id="176224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1768" name=""/>
                    <pic:cNvPicPr/>
                  </pic:nvPicPr>
                  <pic:blipFill>
                    <a:blip r:embed="rId32"/>
                    <a:stretch>
                      <a:fillRect/>
                    </a:stretch>
                  </pic:blipFill>
                  <pic:spPr>
                    <a:xfrm>
                      <a:off x="0" y="0"/>
                      <a:ext cx="3972990" cy="2507867"/>
                    </a:xfrm>
                    <a:prstGeom prst="rect">
                      <a:avLst/>
                    </a:prstGeom>
                    <a:ln>
                      <a:noFill/>
                    </a:ln>
                    <a:effectLst>
                      <a:outerShdw blurRad="292100" dist="139700" dir="2700000" algn="tl" rotWithShape="0">
                        <a:srgbClr val="333333">
                          <a:alpha val="65000"/>
                        </a:srgbClr>
                      </a:outerShdw>
                    </a:effectLst>
                  </pic:spPr>
                </pic:pic>
              </a:graphicData>
            </a:graphic>
          </wp:inline>
        </w:drawing>
      </w:r>
    </w:p>
    <w:p w14:paraId="5D5EF5DA" w14:textId="7064BE02" w:rsidR="00F13850" w:rsidRDefault="00923215" w:rsidP="00920D1B">
      <w:pPr>
        <w:pStyle w:val="Caption"/>
      </w:pPr>
      <w:bookmarkStart w:id="170" w:name="_Toc229057519"/>
      <w:bookmarkStart w:id="171" w:name="_Toc229070339"/>
      <w:r>
        <w:t xml:space="preserve">Figure </w:t>
      </w:r>
      <w:fldSimple w:instr=" SEQ Figure \* ARABIC ">
        <w:r w:rsidR="00302A3E">
          <w:rPr>
            <w:noProof/>
          </w:rPr>
          <w:t>19</w:t>
        </w:r>
        <w:bookmarkEnd w:id="170"/>
      </w:fldSimple>
      <w:r w:rsidR="00920D1B">
        <w:t xml:space="preserve"> - </w:t>
      </w:r>
      <w:r w:rsidR="00920D1B" w:rsidRPr="00A90FE8">
        <w:t xml:space="preserve">- Pegs of Hanoi with </w:t>
      </w:r>
      <w:r w:rsidR="00920D1B">
        <w:t>8</w:t>
      </w:r>
      <w:r w:rsidR="00920D1B" w:rsidRPr="00A90FE8">
        <w:t xml:space="preserve"> Disks and 4 Pegs</w:t>
      </w:r>
      <w:bookmarkEnd w:id="171"/>
      <w:r w:rsidR="00920D1B">
        <w:t xml:space="preserve"> </w:t>
      </w:r>
      <w:r w:rsidR="00F13850">
        <w:br w:type="page"/>
      </w:r>
    </w:p>
    <w:p w14:paraId="1F0AA668" w14:textId="42DDC7E7" w:rsidR="00F13850" w:rsidRPr="00010FA3" w:rsidRDefault="006474A2" w:rsidP="006474A2">
      <w:pPr>
        <w:pStyle w:val="Heading1"/>
        <w:keepNext w:val="0"/>
        <w:keepLines w:val="0"/>
        <w:spacing w:before="480" w:after="200" w:line="240" w:lineRule="auto"/>
      </w:pPr>
      <w:bookmarkStart w:id="172" w:name="_Toc229070097"/>
      <w:r>
        <w:lastRenderedPageBreak/>
        <w:t xml:space="preserve">3.6 </w:t>
      </w:r>
      <w:r w:rsidR="00F13850" w:rsidRPr="00010FA3">
        <w:t xml:space="preserve">Complexity </w:t>
      </w:r>
      <w:r w:rsidR="00964CB4">
        <w:t>a</w:t>
      </w:r>
      <w:r w:rsidR="00F13850" w:rsidRPr="00010FA3">
        <w:t>nalysis</w:t>
      </w:r>
      <w:bookmarkEnd w:id="167"/>
      <w:bookmarkEnd w:id="172"/>
    </w:p>
    <w:p w14:paraId="3E961FB5" w14:textId="77777777" w:rsidR="00F13850" w:rsidRDefault="00F13850" w:rsidP="00614355">
      <w:pPr>
        <w:ind w:firstLine="360"/>
        <w:jc w:val="both"/>
      </w:pPr>
      <w:r>
        <w:rPr>
          <w:color w:val="000000"/>
        </w:rPr>
        <w:t>Pre-computation: The nested loop iterates over all pairs (n, k) with 1 ≤ k &lt; n ≤ maxDisks, giving Σⁿ(n-1) = n(n-1)/2 iterations, which is O(n²). Each iteration performs a constant number of arithmetic operations. Space: two arrays of size n+1.</w:t>
      </w:r>
    </w:p>
    <w:p w14:paraId="204B3973" w14:textId="77777777" w:rsidR="00F13850" w:rsidRDefault="00F13850" w:rsidP="00614355">
      <w:pPr>
        <w:ind w:firstLine="360"/>
        <w:jc w:val="both"/>
      </w:pPr>
      <w:r>
        <w:rPr>
          <w:color w:val="000000"/>
        </w:rPr>
        <w:t>Move generation: Each of the T(n,4) moves is generated by exactly one leaf-level call to hanoi4 or hanoi3, each doing O(1) work. Total time is O(T(n,4)). Recursion depth is at most n (disk count decreases by at least 1 per level). Space: O(n) call stack.</w:t>
      </w:r>
    </w:p>
    <w:p w14:paraId="00E7AA54" w14:textId="62D65436" w:rsidR="00F13850" w:rsidRDefault="00893C60" w:rsidP="00893C60">
      <w:pPr>
        <w:pStyle w:val="Heading3"/>
      </w:pPr>
      <w:bookmarkStart w:id="173" w:name="_Toc228748491"/>
      <w:bookmarkStart w:id="174" w:name="_Toc229070098"/>
      <w:r>
        <w:t>3.6.1</w:t>
      </w:r>
      <w:r w:rsidR="00F13850">
        <w:t xml:space="preserve"> Summary </w:t>
      </w:r>
      <w:r w:rsidR="00244F93">
        <w:t>c</w:t>
      </w:r>
      <w:r w:rsidR="00F13850">
        <w:t xml:space="preserve">omplexity </w:t>
      </w:r>
      <w:r w:rsidR="00244F93">
        <w:t>t</w:t>
      </w:r>
      <w:r w:rsidR="00F13850">
        <w:t>able</w:t>
      </w:r>
      <w:bookmarkEnd w:id="173"/>
      <w:bookmarkEnd w:id="174"/>
    </w:p>
    <w:p w14:paraId="758734BB" w14:textId="0F61F87D" w:rsidR="00923215" w:rsidRDefault="00923215" w:rsidP="00923215">
      <w:pPr>
        <w:pStyle w:val="Caption"/>
        <w:keepNext/>
      </w:pPr>
      <w:bookmarkStart w:id="175" w:name="_Toc229058107"/>
      <w:r>
        <w:t xml:space="preserve">Table </w:t>
      </w:r>
      <w:fldSimple w:instr=" SEQ Table \* ARABIC ">
        <w:r w:rsidR="00302A3E">
          <w:rPr>
            <w:noProof/>
          </w:rPr>
          <w:t>8</w:t>
        </w:r>
        <w:bookmarkEnd w:id="175"/>
      </w:fldSimple>
      <w:r w:rsidR="001460A8">
        <w:t xml:space="preserve"> - </w:t>
      </w:r>
      <w:r w:rsidR="001460A8" w:rsidRPr="001460A8">
        <w:t>Time and Space Complexity by Algorithm Component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800"/>
        <w:gridCol w:w="3060"/>
      </w:tblGrid>
      <w:tr w:rsidR="00F13850" w14:paraId="03D89E22" w14:textId="77777777">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5BF020E" w14:textId="77777777" w:rsidR="00F13850" w:rsidRDefault="00F13850">
            <w:pPr>
              <w:jc w:val="center"/>
            </w:pPr>
            <w:r>
              <w:rPr>
                <w:b/>
                <w:bCs/>
                <w:color w:val="FFFFFF"/>
                <w:sz w:val="20"/>
                <w:szCs w:val="20"/>
              </w:rPr>
              <w:t>Component / Technique</w:t>
            </w:r>
          </w:p>
        </w:tc>
        <w:tc>
          <w:tcPr>
            <w:tcW w:w="1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BBEA4C2" w14:textId="77777777" w:rsidR="00F13850" w:rsidRDefault="00F13850">
            <w:pPr>
              <w:jc w:val="center"/>
            </w:pPr>
            <w:r>
              <w:rPr>
                <w:b/>
                <w:bCs/>
                <w:color w:val="FFFFFF"/>
                <w:sz w:val="20"/>
                <w:szCs w:val="20"/>
              </w:rPr>
              <w:t>Time</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BC37FDD" w14:textId="77777777" w:rsidR="00F13850" w:rsidRDefault="00F13850">
            <w:pPr>
              <w:jc w:val="center"/>
            </w:pPr>
            <w:r>
              <w:rPr>
                <w:b/>
                <w:bCs/>
                <w:color w:val="FFFFFF"/>
                <w:sz w:val="20"/>
                <w:szCs w:val="20"/>
              </w:rPr>
              <w:t>Space</w:t>
            </w:r>
          </w:p>
        </w:tc>
        <w:tc>
          <w:tcPr>
            <w:tcW w:w="30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60D35E0" w14:textId="77777777" w:rsidR="00F13850" w:rsidRDefault="00F13850">
            <w:pPr>
              <w:jc w:val="center"/>
            </w:pPr>
            <w:r>
              <w:rPr>
                <w:b/>
                <w:bCs/>
                <w:color w:val="FFFFFF"/>
                <w:sz w:val="20"/>
                <w:szCs w:val="20"/>
              </w:rPr>
              <w:t>Notes</w:t>
            </w:r>
          </w:p>
        </w:tc>
      </w:tr>
      <w:tr w:rsidR="00F13850" w14:paraId="64B4A58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83723F8" w14:textId="77777777" w:rsidR="00F13850" w:rsidRDefault="00F13850">
            <w:r>
              <w:rPr>
                <w:color w:val="000000"/>
                <w:sz w:val="20"/>
                <w:szCs w:val="20"/>
              </w:rPr>
              <w:t>DP table construction</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66B9B9C" w14:textId="77777777" w:rsidR="00F13850" w:rsidRDefault="00F13850">
            <w:pPr>
              <w:jc w:val="center"/>
            </w:pPr>
            <w:r>
              <w:rPr>
                <w:color w:val="000000"/>
                <w:sz w:val="20"/>
                <w:szCs w:val="20"/>
              </w:rPr>
              <w:t>O(n²)</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93DAA8E"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DC4DF3A" w14:textId="77777777" w:rsidR="00F13850" w:rsidRDefault="00F13850">
            <w:r>
              <w:rPr>
                <w:color w:val="000000"/>
                <w:sz w:val="20"/>
                <w:szCs w:val="20"/>
              </w:rPr>
              <w:t>One-time; dominates only for tiny n</w:t>
            </w:r>
          </w:p>
        </w:tc>
      </w:tr>
      <w:tr w:rsidR="00F13850" w14:paraId="65A4917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13E6C95" w14:textId="77777777" w:rsidR="00F13850" w:rsidRDefault="00F13850">
            <w:r>
              <w:rPr>
                <w:color w:val="000000"/>
                <w:sz w:val="20"/>
                <w:szCs w:val="20"/>
              </w:rPr>
              <w:t>4-peg move generation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2D84960" w14:textId="77777777" w:rsidR="00F13850" w:rsidRDefault="00F13850">
            <w:pPr>
              <w:jc w:val="center"/>
            </w:pPr>
            <w:r>
              <w:rPr>
                <w:color w:val="000000"/>
                <w:sz w:val="20"/>
                <w:szCs w:val="20"/>
              </w:rPr>
              <w:t>O(T(n,4))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E83B906" w14:textId="77777777" w:rsidR="00F13850" w:rsidRDefault="00F13850">
            <w:pPr>
              <w:jc w:val="center"/>
            </w:pPr>
            <w:r>
              <w:rPr>
                <w:color w:val="000000"/>
                <w:sz w:val="20"/>
                <w:szCs w:val="20"/>
              </w:rPr>
              <w:t>O(n) stack</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E5DF59F" w14:textId="77777777" w:rsidR="00F13850" w:rsidRDefault="00F13850">
            <w:r>
              <w:rPr>
                <w:color w:val="000000"/>
                <w:sz w:val="20"/>
                <w:szCs w:val="20"/>
              </w:rPr>
              <w:t>Proportional to output move count</w:t>
            </w:r>
          </w:p>
        </w:tc>
      </w:tr>
      <w:tr w:rsidR="00F13850" w14:paraId="2A55E6D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6CEDEC" w14:textId="77777777" w:rsidR="00F13850" w:rsidRDefault="00F13850">
            <w:r>
              <w:rPr>
                <w:color w:val="000000"/>
                <w:sz w:val="20"/>
                <w:szCs w:val="20"/>
              </w:rPr>
              <w:t>3-peg sub-calls</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F06E51" w14:textId="77777777" w:rsidR="00F13850" w:rsidRDefault="00F13850">
            <w:pPr>
              <w:jc w:val="center"/>
            </w:pPr>
            <w:r>
              <w:rPr>
                <w:color w:val="000000"/>
                <w:sz w:val="20"/>
                <w:szCs w:val="20"/>
              </w:rPr>
              <w:t>O(2^(n−k))</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8C515BC" w14:textId="77777777" w:rsidR="00F13850" w:rsidRDefault="00F13850">
            <w:pPr>
              <w:jc w:val="center"/>
            </w:pPr>
            <w:r>
              <w:rPr>
                <w:color w:val="000000"/>
                <w:sz w:val="20"/>
                <w:szCs w:val="20"/>
              </w:rPr>
              <w:t>O(n−k) stack</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DF8DF5" w14:textId="77777777" w:rsidR="00F13850" w:rsidRDefault="00F13850">
            <w:r>
              <w:rPr>
                <w:color w:val="000000"/>
                <w:sz w:val="20"/>
                <w:szCs w:val="20"/>
              </w:rPr>
              <w:t>Embedded inside Frame-Stewart</w:t>
            </w:r>
          </w:p>
        </w:tc>
      </w:tr>
      <w:tr w:rsidR="00F13850" w14:paraId="0A6C76A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C85A318" w14:textId="77777777" w:rsidR="00F13850" w:rsidRDefault="00F13850">
            <w:r>
              <w:rPr>
                <w:color w:val="000000"/>
                <w:sz w:val="20"/>
                <w:szCs w:val="20"/>
              </w:rPr>
              <w:t>Total (FS-DP)</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DCE9327" w14:textId="77777777" w:rsidR="00F13850" w:rsidRDefault="00F13850">
            <w:pPr>
              <w:jc w:val="center"/>
            </w:pPr>
            <w:r>
              <w:rPr>
                <w:color w:val="000000"/>
                <w:sz w:val="20"/>
                <w:szCs w:val="20"/>
              </w:rPr>
              <w:t>O(n²) + O(T(n,4))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8F02B4B"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0B993EC" w14:textId="77777777" w:rsidR="00F13850" w:rsidRDefault="00F13850">
            <w:r>
              <w:rPr>
                <w:color w:val="000000"/>
                <w:sz w:val="20"/>
                <w:szCs w:val="20"/>
              </w:rPr>
              <w:t>Space is always linear</w:t>
            </w:r>
          </w:p>
        </w:tc>
      </w:tr>
      <w:tr w:rsidR="00F13850" w14:paraId="265F69F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E102400" w14:textId="77777777" w:rsidR="00F13850" w:rsidRDefault="00F13850">
            <w:r>
              <w:rPr>
                <w:color w:val="000000"/>
                <w:sz w:val="20"/>
                <w:szCs w:val="20"/>
              </w:rPr>
              <w:t>3-peg classical</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C421D91" w14:textId="77777777" w:rsidR="00F13850" w:rsidRDefault="00F13850">
            <w:pPr>
              <w:jc w:val="center"/>
            </w:pPr>
            <w:r>
              <w:rPr>
                <w:color w:val="000000"/>
                <w:sz w:val="20"/>
                <w:szCs w:val="20"/>
              </w:rPr>
              <w:t>O(2ⁿ)</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F753066"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DCE8208" w14:textId="77777777" w:rsidR="00F13850" w:rsidRDefault="00F13850">
            <w:r>
              <w:rPr>
                <w:color w:val="000000"/>
                <w:sz w:val="20"/>
                <w:szCs w:val="20"/>
              </w:rPr>
              <w:t>Exponentially more moves</w:t>
            </w:r>
          </w:p>
        </w:tc>
      </w:tr>
      <w:tr w:rsidR="00F13850" w14:paraId="62B665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570E25A" w14:textId="77777777" w:rsidR="00F13850" w:rsidRDefault="00F13850">
            <w:r>
              <w:rPr>
                <w:color w:val="000000"/>
                <w:sz w:val="20"/>
                <w:szCs w:val="20"/>
              </w:rPr>
              <w:t>BFS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6A86452" w14:textId="77777777" w:rsidR="00F13850" w:rsidRDefault="00F13850">
            <w:pPr>
              <w:jc w:val="center"/>
            </w:pPr>
            <w:r>
              <w:rPr>
                <w:color w:val="000000"/>
                <w:sz w:val="20"/>
                <w:szCs w:val="20"/>
              </w:rPr>
              <w:t>O(4ⁿ · 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51D7E86" w14:textId="77777777" w:rsidR="00F13850" w:rsidRDefault="00F13850">
            <w:pPr>
              <w:jc w:val="center"/>
            </w:pPr>
            <w:r>
              <w:rPr>
                <w:color w:val="000000"/>
                <w:sz w:val="20"/>
                <w:szCs w:val="20"/>
              </w:rPr>
              <w:t>O(4ⁿ)</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78BA144" w14:textId="77777777" w:rsidR="00F13850" w:rsidRDefault="00F13850">
            <w:r>
              <w:rPr>
                <w:color w:val="000000"/>
                <w:sz w:val="20"/>
                <w:szCs w:val="20"/>
              </w:rPr>
              <w:t>Infeasible for n &gt; 15</w:t>
            </w:r>
          </w:p>
        </w:tc>
      </w:tr>
      <w:tr w:rsidR="00F13850" w14:paraId="3067D18A"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A562C67" w14:textId="77777777" w:rsidR="00F13850" w:rsidRDefault="00F13850">
            <w:r>
              <w:rPr>
                <w:color w:val="000000"/>
                <w:sz w:val="20"/>
                <w:szCs w:val="20"/>
              </w:rPr>
              <w:t>A* Search</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6F22617" w14:textId="77777777" w:rsidR="00F13850" w:rsidRDefault="00F13850">
            <w:pPr>
              <w:jc w:val="center"/>
            </w:pPr>
            <w:r>
              <w:rPr>
                <w:color w:val="000000"/>
                <w:sz w:val="20"/>
                <w:szCs w:val="20"/>
              </w:rPr>
              <w:t>O(b^d)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2ABFC73" w14:textId="77777777" w:rsidR="00F13850" w:rsidRDefault="00F13850">
            <w:pPr>
              <w:jc w:val="center"/>
            </w:pPr>
            <w:r>
              <w:rPr>
                <w:color w:val="000000"/>
                <w:sz w:val="20"/>
                <w:szCs w:val="20"/>
              </w:rPr>
              <w:t>O(b^d)</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B00952F" w14:textId="77777777" w:rsidR="00F13850" w:rsidRDefault="00F13850">
            <w:r>
              <w:rPr>
                <w:color w:val="000000"/>
                <w:sz w:val="20"/>
                <w:szCs w:val="20"/>
              </w:rPr>
              <w:t>Better than BFS; still exp.</w:t>
            </w:r>
          </w:p>
        </w:tc>
      </w:tr>
      <w:tr w:rsidR="00F13850" w14:paraId="51D497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9DE6E15" w14:textId="77777777" w:rsidR="00F13850" w:rsidRDefault="00F13850">
            <w:r>
              <w:rPr>
                <w:color w:val="000000"/>
                <w:sz w:val="20"/>
                <w:szCs w:val="20"/>
              </w:rPr>
              <w:lastRenderedPageBreak/>
              <w:t>IDA*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531D208" w14:textId="77777777" w:rsidR="00F13850" w:rsidRDefault="00F13850">
            <w:pPr>
              <w:jc w:val="center"/>
            </w:pPr>
            <w:r>
              <w:rPr>
                <w:color w:val="000000"/>
                <w:sz w:val="20"/>
                <w:szCs w:val="20"/>
              </w:rPr>
              <w:t>O(b^d)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3532B6F"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8B639D0" w14:textId="77777777" w:rsidR="00F13850" w:rsidRDefault="00F13850">
            <w:r>
              <w:rPr>
                <w:color w:val="000000"/>
                <w:sz w:val="20"/>
                <w:szCs w:val="20"/>
              </w:rPr>
              <w:t>Linear space; exp. time</w:t>
            </w:r>
          </w:p>
        </w:tc>
      </w:tr>
    </w:tbl>
    <w:p w14:paraId="677EB65A" w14:textId="272F84DB" w:rsidR="00F13850" w:rsidRDefault="00F13850">
      <w:pPr>
        <w:rPr>
          <w:b/>
          <w:bCs/>
          <w:color w:val="1F3864"/>
          <w:sz w:val="28"/>
        </w:rPr>
      </w:pPr>
      <w:bookmarkStart w:id="176" w:name="_Toc228748493"/>
      <w:r>
        <w:br w:type="page"/>
      </w:r>
    </w:p>
    <w:p w14:paraId="032677E9" w14:textId="272F84DB" w:rsidR="00F13850" w:rsidRPr="00010FA3" w:rsidRDefault="00D25050" w:rsidP="00D25050">
      <w:pPr>
        <w:pStyle w:val="Heading2"/>
      </w:pPr>
      <w:bookmarkStart w:id="177" w:name="_Toc229070099"/>
      <w:r>
        <w:lastRenderedPageBreak/>
        <w:t xml:space="preserve">3.7 </w:t>
      </w:r>
      <w:r w:rsidR="00F13850" w:rsidRPr="00010FA3">
        <w:t xml:space="preserve">Comparative </w:t>
      </w:r>
      <w:r w:rsidR="005625EE">
        <w:t>eval</w:t>
      </w:r>
      <w:r w:rsidR="00F13850" w:rsidRPr="00010FA3">
        <w:t xml:space="preserve">uation of </w:t>
      </w:r>
      <w:r w:rsidR="005625EE">
        <w:t>a</w:t>
      </w:r>
      <w:r w:rsidR="00F13850" w:rsidRPr="00010FA3">
        <w:t xml:space="preserve">ll </w:t>
      </w:r>
      <w:r w:rsidR="005625EE">
        <w:t>t</w:t>
      </w:r>
      <w:r w:rsidR="00F13850" w:rsidRPr="00010FA3">
        <w:t>echniques</w:t>
      </w:r>
      <w:bookmarkEnd w:id="176"/>
      <w:bookmarkEnd w:id="177"/>
    </w:p>
    <w:p w14:paraId="75D2D79E" w14:textId="089F3E17" w:rsidR="00F13850" w:rsidRDefault="007A3C23" w:rsidP="007A3C23">
      <w:pPr>
        <w:pStyle w:val="Heading3"/>
      </w:pPr>
      <w:bookmarkStart w:id="178" w:name="_Toc228748494"/>
      <w:bookmarkStart w:id="179" w:name="_Toc229070100"/>
      <w:r>
        <w:t xml:space="preserve">3.7.1 </w:t>
      </w:r>
      <w:r w:rsidR="00F13850">
        <w:t xml:space="preserve">Master </w:t>
      </w:r>
      <w:r w:rsidR="00A11872">
        <w:t>c</w:t>
      </w:r>
      <w:r w:rsidR="00F13850">
        <w:t xml:space="preserve">omparison </w:t>
      </w:r>
      <w:r w:rsidR="00A11872">
        <w:t>t</w:t>
      </w:r>
      <w:r w:rsidR="00F13850">
        <w:t>able</w:t>
      </w:r>
      <w:bookmarkEnd w:id="178"/>
      <w:bookmarkEnd w:id="179"/>
    </w:p>
    <w:p w14:paraId="08F95DC9" w14:textId="5DACF245" w:rsidR="00923215" w:rsidRDefault="00923215" w:rsidP="00923215">
      <w:pPr>
        <w:pStyle w:val="Caption"/>
        <w:keepNext/>
      </w:pPr>
      <w:bookmarkStart w:id="180" w:name="_Toc229058108"/>
      <w:r>
        <w:t xml:space="preserve">Table </w:t>
      </w:r>
      <w:fldSimple w:instr=" SEQ Table \* ARABIC ">
        <w:r w:rsidR="00302A3E">
          <w:rPr>
            <w:noProof/>
          </w:rPr>
          <w:t>9</w:t>
        </w:r>
        <w:bookmarkEnd w:id="180"/>
      </w:fldSimple>
      <w:r w:rsidR="005B6DC1">
        <w:t xml:space="preserve"> - </w:t>
      </w:r>
      <w:r w:rsidR="00FE16DD" w:rsidRPr="00FE16DD">
        <w:t>Master Comparative Evaluation of All Algorithmic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200"/>
        <w:gridCol w:w="1200"/>
        <w:gridCol w:w="1100"/>
        <w:gridCol w:w="1200"/>
        <w:gridCol w:w="1083"/>
        <w:gridCol w:w="1899"/>
      </w:tblGrid>
      <w:tr w:rsidR="00F13850" w14:paraId="7B41D39E" w14:textId="77777777" w:rsidTr="00EA5C16">
        <w:trPr>
          <w:tblHeader/>
        </w:trPr>
        <w:tc>
          <w:tcPr>
            <w:tcW w:w="167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7E4DBA7A" w14:textId="77777777" w:rsidR="00F13850" w:rsidRDefault="00F13850">
            <w:pPr>
              <w:jc w:val="center"/>
            </w:pPr>
            <w:r>
              <w:rPr>
                <w:b/>
                <w:bCs/>
                <w:color w:val="FFFFFF"/>
                <w:sz w:val="20"/>
                <w:szCs w:val="20"/>
              </w:rPr>
              <w:t>Technique</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6F7C552" w14:textId="77777777" w:rsidR="00F13850" w:rsidRDefault="00F13850">
            <w:pPr>
              <w:jc w:val="center"/>
            </w:pPr>
            <w:r>
              <w:rPr>
                <w:b/>
                <w:bCs/>
                <w:color w:val="FFFFFF"/>
                <w:sz w:val="20"/>
                <w:szCs w:val="20"/>
              </w:rPr>
              <w:t>Pre-comp</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A599CF3" w14:textId="77777777" w:rsidR="00F13850" w:rsidRDefault="00F13850">
            <w:pPr>
              <w:jc w:val="center"/>
            </w:pPr>
            <w:r>
              <w:rPr>
                <w:b/>
                <w:bCs/>
                <w:color w:val="FFFFFF"/>
                <w:sz w:val="20"/>
                <w:szCs w:val="20"/>
              </w:rPr>
              <w:t>Gen Time</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AE6FF08" w14:textId="77777777" w:rsidR="00F13850" w:rsidRDefault="00F13850">
            <w:pPr>
              <w:jc w:val="center"/>
            </w:pPr>
            <w:r>
              <w:rPr>
                <w:b/>
                <w:bCs/>
                <w:color w:val="FFFFFF"/>
                <w:sz w:val="20"/>
                <w:szCs w:val="20"/>
              </w:rPr>
              <w:t>Space</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AD286D5" w14:textId="77777777" w:rsidR="00F13850" w:rsidRDefault="00F13850">
            <w:pPr>
              <w:jc w:val="center"/>
            </w:pPr>
            <w:r>
              <w:rPr>
                <w:b/>
                <w:bCs/>
                <w:color w:val="FFFFFF"/>
                <w:sz w:val="20"/>
                <w:szCs w:val="20"/>
              </w:rPr>
              <w:t>Optimal?</w:t>
            </w:r>
          </w:p>
        </w:tc>
        <w:tc>
          <w:tcPr>
            <w:tcW w:w="108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98B8AAB" w14:textId="77777777" w:rsidR="00F13850" w:rsidRDefault="00F13850">
            <w:pPr>
              <w:jc w:val="center"/>
            </w:pPr>
            <w:r>
              <w:rPr>
                <w:b/>
                <w:bCs/>
                <w:color w:val="FFFFFF"/>
                <w:sz w:val="20"/>
                <w:szCs w:val="20"/>
              </w:rPr>
              <w:t>Practical?</w:t>
            </w:r>
          </w:p>
        </w:tc>
        <w:tc>
          <w:tcPr>
            <w:tcW w:w="1899"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953B489" w14:textId="77777777" w:rsidR="00F13850" w:rsidRDefault="00F13850">
            <w:pPr>
              <w:jc w:val="center"/>
            </w:pPr>
            <w:r>
              <w:rPr>
                <w:b/>
                <w:bCs/>
                <w:color w:val="FFFFFF"/>
                <w:sz w:val="20"/>
                <w:szCs w:val="20"/>
              </w:rPr>
              <w:t>Verdict</w:t>
            </w:r>
          </w:p>
        </w:tc>
      </w:tr>
      <w:tr w:rsidR="00F13850" w14:paraId="4F5047E2"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7604B29" w14:textId="77777777" w:rsidR="00F13850" w:rsidRDefault="00F13850">
            <w:r>
              <w:rPr>
                <w:b/>
                <w:bCs/>
                <w:color w:val="1F3864"/>
                <w:sz w:val="20"/>
                <w:szCs w:val="20"/>
              </w:rPr>
              <w:t>Frame-Stewart DP</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343039FD" w14:textId="77777777" w:rsidR="00F13850" w:rsidRDefault="00F13850">
            <w:pPr>
              <w:jc w:val="center"/>
            </w:pPr>
            <w:r>
              <w:rPr>
                <w:b/>
                <w:bCs/>
                <w:color w:val="1F3864"/>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392D6D70" w14:textId="77777777" w:rsidR="00F13850" w:rsidRDefault="00F13850">
            <w:pPr>
              <w:jc w:val="center"/>
            </w:pPr>
            <w:r>
              <w:rPr>
                <w:b/>
                <w:bCs/>
                <w:color w:val="1F3864"/>
                <w:sz w:val="20"/>
                <w:szCs w:val="20"/>
              </w:rPr>
              <w:t>O(T(n,4))</w:t>
            </w:r>
          </w:p>
        </w:tc>
        <w:tc>
          <w:tcPr>
            <w:tcW w:w="11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ECC22F4" w14:textId="77777777" w:rsidR="00F13850" w:rsidRDefault="00F13850">
            <w:pPr>
              <w:jc w:val="center"/>
            </w:pPr>
            <w:r>
              <w:rPr>
                <w:b/>
                <w:bCs/>
                <w:color w:val="1F3864"/>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865A623" w14:textId="77777777" w:rsidR="00F13850" w:rsidRDefault="00F13850">
            <w:pPr>
              <w:jc w:val="center"/>
            </w:pPr>
            <w:r>
              <w:rPr>
                <w:b/>
                <w:bCs/>
                <w:color w:val="1F3864"/>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0EA348BC" w14:textId="77777777" w:rsidR="00F13850" w:rsidRDefault="00F13850">
            <w:pPr>
              <w:jc w:val="center"/>
            </w:pPr>
            <w:r>
              <w:rPr>
                <w:b/>
                <w:bCs/>
                <w:color w:val="1F3864"/>
                <w:sz w:val="20"/>
                <w:szCs w:val="20"/>
              </w:rPr>
              <w:t>Yes</w:t>
            </w:r>
          </w:p>
        </w:tc>
        <w:tc>
          <w:tcPr>
            <w:tcW w:w="1899"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92A1ABB" w14:textId="77777777" w:rsidR="00F13850" w:rsidRDefault="00F13850">
            <w:r>
              <w:rPr>
                <w:b/>
                <w:bCs/>
                <w:color w:val="1F3864"/>
                <w:sz w:val="20"/>
                <w:szCs w:val="20"/>
              </w:rPr>
              <w:t>Best overall - use this</w:t>
            </w:r>
          </w:p>
        </w:tc>
      </w:tr>
      <w:tr w:rsidR="00F13850" w14:paraId="49099891"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E27BAC" w14:textId="77777777" w:rsidR="00F13850" w:rsidRDefault="00F13850">
            <w:r>
              <w:rPr>
                <w:color w:val="000000"/>
                <w:sz w:val="20"/>
                <w:szCs w:val="20"/>
              </w:rPr>
              <w:t>Brute-Force BFS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CAF55C4" w14:textId="77777777" w:rsidR="00F13850" w:rsidRDefault="00F13850">
            <w:pPr>
              <w:jc w:val="center"/>
            </w:pPr>
            <w:r>
              <w:rPr>
                <w:color w:val="000000"/>
                <w:sz w:val="20"/>
                <w:szCs w:val="20"/>
              </w:rPr>
              <w:t>O(4ⁿ·n)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D7A29B4" w14:textId="77777777" w:rsidR="00F13850" w:rsidRDefault="00F13850">
            <w:pPr>
              <w:jc w:val="center"/>
            </w:pPr>
            <w:r>
              <w:rPr>
                <w:color w:val="000000"/>
                <w:sz w:val="20"/>
                <w:szCs w:val="20"/>
              </w:rPr>
              <w:t>O(4ⁿ)</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29EAEA3" w14:textId="77777777" w:rsidR="00F13850" w:rsidRDefault="00F13850">
            <w:pPr>
              <w:jc w:val="center"/>
            </w:pPr>
            <w:r>
              <w:rPr>
                <w:color w:val="000000"/>
                <w:sz w:val="20"/>
                <w:szCs w:val="20"/>
              </w:rPr>
              <w:t>O(4ⁿ)</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C9E91A9"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A46D057" w14:textId="77777777" w:rsidR="00F13850" w:rsidRDefault="00F13850">
            <w:pPr>
              <w:jc w:val="center"/>
            </w:pPr>
            <w:r>
              <w:rPr>
                <w:color w:val="000000"/>
                <w:sz w:val="20"/>
                <w:szCs w:val="20"/>
              </w:rPr>
              <w:t>No (n&gt;13)</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9B3928B" w14:textId="77777777" w:rsidR="00F13850" w:rsidRDefault="00F13850">
            <w:r>
              <w:rPr>
                <w:color w:val="000000"/>
                <w:sz w:val="20"/>
                <w:szCs w:val="20"/>
              </w:rPr>
              <w:t>Infeasible for large n</w:t>
            </w:r>
          </w:p>
        </w:tc>
      </w:tr>
      <w:tr w:rsidR="00F13850" w14:paraId="13467C04"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02EC3C0" w14:textId="77777777" w:rsidR="00F13850" w:rsidRDefault="00F13850">
            <w:r>
              <w:rPr>
                <w:color w:val="000000"/>
                <w:sz w:val="20"/>
                <w:szCs w:val="20"/>
              </w:rPr>
              <w:t>A* Search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D1864C1" w14:textId="77777777" w:rsidR="00F13850" w:rsidRDefault="00F13850">
            <w:pPr>
              <w:jc w:val="center"/>
            </w:pPr>
            <w:r>
              <w:rPr>
                <w:color w:val="000000"/>
                <w:sz w:val="20"/>
                <w:szCs w:val="20"/>
              </w:rPr>
              <w:t>O(b^d)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DE2F4E" w14:textId="77777777" w:rsidR="00F13850" w:rsidRDefault="00F13850">
            <w:pPr>
              <w:jc w:val="center"/>
            </w:pPr>
            <w:r>
              <w:rPr>
                <w:color w:val="000000"/>
                <w:sz w:val="20"/>
                <w:szCs w:val="20"/>
              </w:rPr>
              <w:t>O(b^d)</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C9B274" w14:textId="77777777" w:rsidR="00F13850" w:rsidRDefault="00F13850">
            <w:pPr>
              <w:jc w:val="center"/>
            </w:pPr>
            <w:r>
              <w:rPr>
                <w:color w:val="000000"/>
                <w:sz w:val="20"/>
                <w:szCs w:val="20"/>
              </w:rPr>
              <w:t>O(b^d)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5CFF44A"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5DBA74E" w14:textId="77777777" w:rsidR="00F13850" w:rsidRDefault="00F13850">
            <w:pPr>
              <w:jc w:val="center"/>
            </w:pPr>
            <w:r>
              <w:rPr>
                <w:color w:val="000000"/>
                <w:sz w:val="20"/>
                <w:szCs w:val="20"/>
              </w:rPr>
              <w:t>No (n&gt;15)</w:t>
            </w:r>
          </w:p>
        </w:tc>
        <w:tc>
          <w:tcPr>
            <w:tcW w:w="189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6AE2ECE" w14:textId="77777777" w:rsidR="00F13850" w:rsidRDefault="00F13850">
            <w:r>
              <w:rPr>
                <w:color w:val="000000"/>
                <w:sz w:val="20"/>
                <w:szCs w:val="20"/>
              </w:rPr>
              <w:t>Exp. memory problem</w:t>
            </w:r>
          </w:p>
        </w:tc>
      </w:tr>
      <w:tr w:rsidR="00F13850" w14:paraId="2384CC2A"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2105D94" w14:textId="77777777" w:rsidR="00F13850" w:rsidRDefault="00F13850">
            <w:r>
              <w:rPr>
                <w:color w:val="000000"/>
                <w:sz w:val="20"/>
                <w:szCs w:val="20"/>
              </w:rPr>
              <w:t>IDA*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8E2AC1E" w14:textId="77777777" w:rsidR="00F13850" w:rsidRDefault="00F13850">
            <w:pPr>
              <w:jc w:val="center"/>
            </w:pPr>
            <w:r>
              <w:rPr>
                <w:color w:val="000000"/>
                <w:sz w:val="20"/>
                <w:szCs w:val="20"/>
              </w:rPr>
              <w:t>O(b^d)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AF1BAF6" w14:textId="77777777" w:rsidR="00F13850" w:rsidRDefault="00F13850">
            <w:pPr>
              <w:jc w:val="center"/>
            </w:pPr>
            <w:r>
              <w:rPr>
                <w:color w:val="000000"/>
                <w:sz w:val="20"/>
                <w:szCs w:val="20"/>
              </w:rPr>
              <w:t>O(b^d)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69E54D2" w14:textId="77777777" w:rsidR="00F13850" w:rsidRDefault="00F13850">
            <w:pPr>
              <w:jc w:val="center"/>
            </w:pPr>
            <w:r>
              <w:rPr>
                <w:color w:val="000000"/>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328D3E1"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055458B" w14:textId="77777777" w:rsidR="00F13850" w:rsidRDefault="00F13850">
            <w:pPr>
              <w:jc w:val="center"/>
            </w:pPr>
            <w:r>
              <w:rPr>
                <w:color w:val="000000"/>
                <w:sz w:val="20"/>
                <w:szCs w:val="20"/>
              </w:rPr>
              <w:t>Barely</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59A110" w14:textId="77777777" w:rsidR="00F13850" w:rsidRDefault="00F13850">
            <w:r>
              <w:rPr>
                <w:color w:val="000000"/>
                <w:sz w:val="20"/>
                <w:szCs w:val="20"/>
              </w:rPr>
              <w:t>Linear space; slow</w:t>
            </w:r>
          </w:p>
        </w:tc>
      </w:tr>
      <w:tr w:rsidR="00F13850" w14:paraId="067FDD23"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89937F5" w14:textId="77777777" w:rsidR="00F13850" w:rsidRDefault="00F13850">
            <w:r>
              <w:rPr>
                <w:color w:val="000000"/>
                <w:sz w:val="20"/>
                <w:szCs w:val="20"/>
              </w:rPr>
              <w:t>3-peg D&amp;C</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9047D88" w14:textId="77777777" w:rsidR="00F13850" w:rsidRDefault="00F13850">
            <w:pPr>
              <w:jc w:val="center"/>
            </w:pPr>
            <w:r>
              <w:rPr>
                <w:color w:val="000000"/>
                <w:sz w:val="20"/>
                <w:szCs w:val="20"/>
              </w:rPr>
              <w:t>O(1)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C50A7D7" w14:textId="77777777" w:rsidR="00F13850" w:rsidRDefault="00F13850">
            <w:pPr>
              <w:jc w:val="center"/>
            </w:pPr>
            <w:r>
              <w:rPr>
                <w:color w:val="000000"/>
                <w:sz w:val="20"/>
                <w:szCs w:val="20"/>
              </w:rPr>
              <w:t>O(2ⁿ)</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D43D059" w14:textId="77777777" w:rsidR="00F13850" w:rsidRDefault="00F13850">
            <w:pPr>
              <w:jc w:val="center"/>
            </w:pPr>
            <w:r>
              <w:rPr>
                <w:color w:val="000000"/>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D9CE03D" w14:textId="77777777" w:rsidR="00F13850" w:rsidRDefault="00F13850">
            <w:pPr>
              <w:jc w:val="center"/>
            </w:pPr>
            <w:r>
              <w:rPr>
                <w:color w:val="000000"/>
                <w:sz w:val="20"/>
                <w:szCs w:val="20"/>
              </w:rPr>
              <w:t>Worst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6537261" w14:textId="77777777" w:rsidR="00F13850" w:rsidRDefault="00F13850">
            <w:pPr>
              <w:jc w:val="center"/>
            </w:pPr>
            <w:r>
              <w:rPr>
                <w:color w:val="000000"/>
                <w:sz w:val="20"/>
                <w:szCs w:val="20"/>
              </w:rPr>
              <w:t>Yes</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A57D47F" w14:textId="77777777" w:rsidR="00F13850" w:rsidRDefault="00F13850">
            <w:r>
              <w:rPr>
                <w:color w:val="000000"/>
                <w:sz w:val="20"/>
                <w:szCs w:val="20"/>
              </w:rPr>
              <w:t>Ignores 4th peg</w:t>
            </w:r>
          </w:p>
        </w:tc>
      </w:tr>
      <w:tr w:rsidR="00F13850" w14:paraId="32B24CA5"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5348C0" w14:textId="77777777" w:rsidR="00F13850" w:rsidRDefault="00F13850">
            <w:r>
              <w:rPr>
                <w:color w:val="000000"/>
                <w:sz w:val="20"/>
                <w:szCs w:val="20"/>
              </w:rPr>
              <w:t>Memoised Recursion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01AE112" w14:textId="77777777" w:rsidR="00F13850" w:rsidRDefault="00F13850">
            <w:pPr>
              <w:jc w:val="center"/>
            </w:pPr>
            <w:r>
              <w:rPr>
                <w:color w:val="000000"/>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23911A2" w14:textId="77777777" w:rsidR="00F13850" w:rsidRDefault="00F13850">
            <w:pPr>
              <w:jc w:val="center"/>
            </w:pPr>
            <w:r>
              <w:rPr>
                <w:color w:val="000000"/>
                <w:sz w:val="20"/>
                <w:szCs w:val="20"/>
              </w:rPr>
              <w:t>O(T(n,4))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2664022" w14:textId="77777777" w:rsidR="00F13850" w:rsidRDefault="00F13850">
            <w:pPr>
              <w:jc w:val="center"/>
            </w:pPr>
            <w:r>
              <w:rPr>
                <w:color w:val="000000"/>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7B716C5"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5F142CF" w14:textId="77777777" w:rsidR="00F13850" w:rsidRDefault="00F13850">
            <w:pPr>
              <w:jc w:val="center"/>
            </w:pPr>
            <w:r>
              <w:rPr>
                <w:color w:val="000000"/>
                <w:sz w:val="20"/>
                <w:szCs w:val="20"/>
              </w:rPr>
              <w:t>Yes</w:t>
            </w:r>
          </w:p>
        </w:tc>
        <w:tc>
          <w:tcPr>
            <w:tcW w:w="189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9CD55F" w14:textId="77777777" w:rsidR="00F13850" w:rsidRDefault="00F13850">
            <w:r>
              <w:rPr>
                <w:color w:val="000000"/>
                <w:sz w:val="20"/>
                <w:szCs w:val="20"/>
              </w:rPr>
              <w:t>Equals DP; top-down</w:t>
            </w:r>
          </w:p>
        </w:tc>
      </w:tr>
    </w:tbl>
    <w:p w14:paraId="7679C5BB" w14:textId="1B1ABCB3" w:rsidR="00435DA1" w:rsidRDefault="00435DA1">
      <w:pPr>
        <w:spacing w:before="0" w:after="160" w:line="259" w:lineRule="auto"/>
        <w:rPr>
          <w:color w:val="555555"/>
          <w:sz w:val="20"/>
          <w:szCs w:val="20"/>
        </w:rPr>
      </w:pPr>
      <w:r>
        <w:rPr>
          <w:color w:val="555555"/>
          <w:sz w:val="20"/>
          <w:szCs w:val="20"/>
        </w:rPr>
        <w:br w:type="page"/>
      </w:r>
    </w:p>
    <w:p w14:paraId="2B6FEEDD" w14:textId="7C4F8234" w:rsidR="00F13850" w:rsidRDefault="00A03FE4" w:rsidP="00A03FE4">
      <w:pPr>
        <w:pStyle w:val="Heading3"/>
      </w:pPr>
      <w:bookmarkStart w:id="181" w:name="_Toc228748495"/>
      <w:bookmarkStart w:id="182" w:name="_Toc229070101"/>
      <w:r>
        <w:lastRenderedPageBreak/>
        <w:t xml:space="preserve">3.7.2 </w:t>
      </w:r>
      <w:r w:rsidR="00F13850">
        <w:t xml:space="preserve">Failure </w:t>
      </w:r>
      <w:r w:rsidR="008E218A">
        <w:t>a</w:t>
      </w:r>
      <w:r w:rsidR="00F13850">
        <w:t xml:space="preserve">nalysis </w:t>
      </w:r>
      <w:r w:rsidR="008E218A">
        <w:t>t</w:t>
      </w:r>
      <w:r w:rsidR="00F13850">
        <w:t>able</w:t>
      </w:r>
      <w:bookmarkEnd w:id="181"/>
      <w:bookmarkEnd w:id="182"/>
    </w:p>
    <w:p w14:paraId="7DE8CD11" w14:textId="356AE3D0" w:rsidR="00923215" w:rsidRDefault="00923215" w:rsidP="00923215">
      <w:pPr>
        <w:pStyle w:val="Caption"/>
        <w:keepNext/>
      </w:pPr>
      <w:bookmarkStart w:id="183" w:name="_Toc229058109"/>
      <w:r>
        <w:t xml:space="preserve">Table </w:t>
      </w:r>
      <w:fldSimple w:instr=" SEQ Table \* ARABIC ">
        <w:r w:rsidR="00302A3E">
          <w:rPr>
            <w:noProof/>
          </w:rPr>
          <w:t>10</w:t>
        </w:r>
        <w:bookmarkEnd w:id="183"/>
      </w:fldSimple>
      <w:r w:rsidR="008116D4">
        <w:t xml:space="preserve"> - </w:t>
      </w:r>
      <w:r w:rsidR="008116D4" w:rsidRPr="008116D4">
        <w:t>Per-Technique Failure Analysis and Enhancement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1600"/>
        <w:gridCol w:w="1680"/>
        <w:gridCol w:w="1480"/>
        <w:gridCol w:w="1300"/>
      </w:tblGrid>
      <w:tr w:rsidR="00F13850" w14:paraId="17D717BA" w14:textId="77777777">
        <w:trPr>
          <w:tblHeader/>
        </w:trPr>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18304CB8" w14:textId="77777777" w:rsidR="00F13850" w:rsidRDefault="00F13850">
            <w:pPr>
              <w:jc w:val="center"/>
            </w:pPr>
            <w:r>
              <w:rPr>
                <w:b/>
                <w:bCs/>
                <w:color w:val="FFFFFF"/>
                <w:sz w:val="20"/>
                <w:szCs w:val="20"/>
              </w:rPr>
              <w:t>Technique</w:t>
            </w:r>
          </w:p>
        </w:tc>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FFBFC8D" w14:textId="77777777" w:rsidR="00F13850" w:rsidRDefault="00F13850">
            <w:pPr>
              <w:jc w:val="center"/>
            </w:pPr>
            <w:r>
              <w:rPr>
                <w:b/>
                <w:bCs/>
                <w:color w:val="FFFFFF"/>
                <w:sz w:val="20"/>
                <w:szCs w:val="20"/>
              </w:rPr>
              <w:t>Succeeds When</w:t>
            </w:r>
          </w:p>
        </w:tc>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1145690" w14:textId="77777777" w:rsidR="00F13850" w:rsidRDefault="00F13850">
            <w:pPr>
              <w:jc w:val="center"/>
            </w:pPr>
            <w:r>
              <w:rPr>
                <w:b/>
                <w:bCs/>
                <w:color w:val="FFFFFF"/>
                <w:sz w:val="20"/>
                <w:szCs w:val="20"/>
              </w:rPr>
              <w:t>Fails When</w:t>
            </w:r>
          </w:p>
        </w:tc>
        <w:tc>
          <w:tcPr>
            <w:tcW w:w="16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1449BE32" w14:textId="77777777" w:rsidR="00F13850" w:rsidRDefault="00F13850">
            <w:pPr>
              <w:jc w:val="center"/>
            </w:pPr>
            <w:r>
              <w:rPr>
                <w:b/>
                <w:bCs/>
                <w:color w:val="FFFFFF"/>
                <w:sz w:val="20"/>
                <w:szCs w:val="20"/>
              </w:rPr>
              <w:t>Failure Type</w:t>
            </w:r>
          </w:p>
        </w:tc>
        <w:tc>
          <w:tcPr>
            <w:tcW w:w="14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C122EB9" w14:textId="77777777" w:rsidR="00F13850" w:rsidRDefault="00F13850">
            <w:pPr>
              <w:jc w:val="center"/>
            </w:pPr>
            <w:r>
              <w:rPr>
                <w:b/>
                <w:bCs/>
                <w:color w:val="FFFFFF"/>
                <w:sz w:val="20"/>
                <w:szCs w:val="20"/>
              </w:rPr>
              <w:t>Enhancement</w:t>
            </w:r>
          </w:p>
        </w:tc>
        <w:tc>
          <w:tcPr>
            <w:tcW w:w="13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10974FA5" w14:textId="77777777" w:rsidR="00F13850" w:rsidRDefault="00F13850">
            <w:pPr>
              <w:jc w:val="center"/>
            </w:pPr>
            <w:r>
              <w:rPr>
                <w:b/>
                <w:bCs/>
                <w:color w:val="FFFFFF"/>
                <w:sz w:val="20"/>
                <w:szCs w:val="20"/>
              </w:rPr>
              <w:t>Rating</w:t>
            </w:r>
          </w:p>
        </w:tc>
      </w:tr>
      <w:tr w:rsidR="00F13850" w14:paraId="07023FD9" w14:textId="77777777">
        <w:tc>
          <w:tcPr>
            <w:tcW w:w="17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31B6098C" w14:textId="77777777" w:rsidR="00F13850" w:rsidRDefault="00F13850">
            <w:r>
              <w:rPr>
                <w:b/>
                <w:bCs/>
                <w:color w:val="000000"/>
                <w:sz w:val="20"/>
                <w:szCs w:val="20"/>
              </w:rPr>
              <w:t>Frame-Stewart DP</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2F990492" w14:textId="77777777" w:rsidR="00F13850" w:rsidRDefault="00F13850">
            <w:pPr>
              <w:jc w:val="center"/>
            </w:pPr>
            <w:r>
              <w:rPr>
                <w:b/>
                <w:bCs/>
                <w:color w:val="000000"/>
                <w:sz w:val="20"/>
                <w:szCs w:val="20"/>
              </w:rPr>
              <w:t>All practical n</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1C511E2C" w14:textId="77777777" w:rsidR="00F13850" w:rsidRDefault="00F13850">
            <w:pPr>
              <w:jc w:val="center"/>
            </w:pPr>
            <w:r>
              <w:rPr>
                <w:b/>
                <w:bCs/>
                <w:color w:val="000000"/>
                <w:sz w:val="20"/>
                <w:szCs w:val="20"/>
              </w:rPr>
              <w:t>Conjecture wrong (never seen)</w:t>
            </w:r>
          </w:p>
        </w:tc>
        <w:tc>
          <w:tcPr>
            <w:tcW w:w="168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6EFF3C3F" w14:textId="77777777" w:rsidR="00F13850" w:rsidRDefault="00F13850">
            <w:pPr>
              <w:jc w:val="center"/>
            </w:pPr>
            <w:r>
              <w:rPr>
                <w:b/>
                <w:bCs/>
                <w:color w:val="000000"/>
                <w:sz w:val="20"/>
                <w:szCs w:val="20"/>
              </w:rPr>
              <w:t>Theoretical only</w:t>
            </w:r>
          </w:p>
        </w:tc>
        <w:tc>
          <w:tcPr>
            <w:tcW w:w="148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50B73AEA" w14:textId="77777777" w:rsidR="00F13850" w:rsidRDefault="00F13850">
            <w:pPr>
              <w:jc w:val="center"/>
            </w:pPr>
            <w:r>
              <w:rPr>
                <w:b/>
                <w:bCs/>
                <w:color w:val="000000"/>
                <w:sz w:val="20"/>
                <w:szCs w:val="20"/>
              </w:rPr>
              <w:t>Use iterative stack</w:t>
            </w:r>
          </w:p>
        </w:tc>
        <w:tc>
          <w:tcPr>
            <w:tcW w:w="13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205C10EE" w14:textId="77777777" w:rsidR="00F13850" w:rsidRDefault="00F13850">
            <w:pPr>
              <w:jc w:val="center"/>
            </w:pPr>
            <w:r>
              <w:rPr>
                <w:b/>
                <w:bCs/>
                <w:color w:val="000000"/>
                <w:sz w:val="20"/>
                <w:szCs w:val="20"/>
              </w:rPr>
              <w:t>Excellent</w:t>
            </w:r>
          </w:p>
        </w:tc>
      </w:tr>
      <w:tr w:rsidR="00F13850" w14:paraId="14ED72B8"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C5822F2" w14:textId="77777777" w:rsidR="00F13850" w:rsidRDefault="00F13850">
            <w:r>
              <w:rPr>
                <w:color w:val="000000"/>
                <w:sz w:val="20"/>
                <w:szCs w:val="20"/>
              </w:rPr>
              <w:t>Brute-Force BFS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41AA2E" w14:textId="77777777" w:rsidR="00F13850" w:rsidRDefault="00F13850">
            <w:pPr>
              <w:jc w:val="center"/>
            </w:pPr>
            <w:r>
              <w:rPr>
                <w:color w:val="000000"/>
                <w:sz w:val="20"/>
                <w:szCs w:val="20"/>
              </w:rPr>
              <w:t>n ≤ 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E2A81BF" w14:textId="77777777" w:rsidR="00F13850" w:rsidRDefault="00F13850">
            <w:pPr>
              <w:jc w:val="center"/>
            </w:pPr>
            <w:r>
              <w:rPr>
                <w:color w:val="000000"/>
                <w:sz w:val="20"/>
                <w:szCs w:val="20"/>
              </w:rPr>
              <w:t>n ≥ 14 (out of memory)</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FC070D4" w14:textId="77777777" w:rsidR="00F13850" w:rsidRDefault="00F13850">
            <w:pPr>
              <w:jc w:val="center"/>
            </w:pPr>
            <w:r>
              <w:rPr>
                <w:color w:val="000000"/>
                <w:sz w:val="20"/>
                <w:szCs w:val="20"/>
              </w:rPr>
              <w:t>Memory exhaustion</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4B532D5" w14:textId="77777777" w:rsidR="00F13850" w:rsidRDefault="00F13850">
            <w:pPr>
              <w:jc w:val="center"/>
            </w:pPr>
            <w:r>
              <w:rPr>
                <w:color w:val="000000"/>
                <w:sz w:val="20"/>
                <w:szCs w:val="20"/>
              </w:rPr>
              <w:t>Switch to IDA*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66BE99A" w14:textId="77777777" w:rsidR="00F13850" w:rsidRDefault="00F13850">
            <w:pPr>
              <w:jc w:val="center"/>
            </w:pPr>
            <w:r>
              <w:rPr>
                <w:color w:val="000000"/>
                <w:sz w:val="20"/>
                <w:szCs w:val="20"/>
              </w:rPr>
              <w:t>Poor (large n)</w:t>
            </w:r>
          </w:p>
        </w:tc>
      </w:tr>
      <w:tr w:rsidR="00F13850" w14:paraId="7FA4FB2C"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456B20A" w14:textId="77777777" w:rsidR="00F13850" w:rsidRDefault="00F13850">
            <w:r>
              <w:rPr>
                <w:color w:val="000000"/>
                <w:sz w:val="20"/>
                <w:szCs w:val="20"/>
              </w:rPr>
              <w:t>A* Search</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CF9287D" w14:textId="77777777" w:rsidR="00F13850" w:rsidRDefault="00F13850">
            <w:pPr>
              <w:jc w:val="center"/>
            </w:pPr>
            <w:r>
              <w:rPr>
                <w:color w:val="000000"/>
                <w:sz w:val="20"/>
                <w:szCs w:val="20"/>
              </w:rPr>
              <w:t>n ≤ 15</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D930AD1" w14:textId="77777777" w:rsidR="00F13850" w:rsidRDefault="00F13850">
            <w:pPr>
              <w:jc w:val="center"/>
            </w:pPr>
            <w:r>
              <w:rPr>
                <w:color w:val="000000"/>
                <w:sz w:val="20"/>
                <w:szCs w:val="20"/>
              </w:rPr>
              <w:t>n ≥ 16 (mem/time)</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D12D1BC" w14:textId="77777777" w:rsidR="00F13850" w:rsidRDefault="00F13850">
            <w:pPr>
              <w:jc w:val="center"/>
            </w:pPr>
            <w:r>
              <w:rPr>
                <w:color w:val="000000"/>
                <w:sz w:val="20"/>
                <w:szCs w:val="20"/>
              </w:rPr>
              <w:t>Exp. open list</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6050305" w14:textId="77777777" w:rsidR="00F13850" w:rsidRDefault="00F13850">
            <w:pPr>
              <w:jc w:val="center"/>
            </w:pPr>
            <w:r>
              <w:rPr>
                <w:color w:val="000000"/>
                <w:sz w:val="20"/>
                <w:szCs w:val="20"/>
              </w:rPr>
              <w:t>Use IDA* or DP</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951BBF8" w14:textId="77777777" w:rsidR="00F13850" w:rsidRDefault="00F13850">
            <w:pPr>
              <w:jc w:val="center"/>
            </w:pPr>
            <w:r>
              <w:rPr>
                <w:color w:val="000000"/>
                <w:sz w:val="20"/>
                <w:szCs w:val="20"/>
              </w:rPr>
              <w:t>Poor (large n)</w:t>
            </w:r>
          </w:p>
        </w:tc>
      </w:tr>
      <w:tr w:rsidR="00F13850" w14:paraId="3F4D00ED"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744BE44" w14:textId="77777777" w:rsidR="00F13850" w:rsidRDefault="00F13850">
            <w:r>
              <w:rPr>
                <w:color w:val="000000"/>
                <w:sz w:val="20"/>
                <w:szCs w:val="20"/>
              </w:rPr>
              <w:t>3-peg D&amp;C</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3443D80" w14:textId="77777777" w:rsidR="00F13850" w:rsidRDefault="00F13850">
            <w:pPr>
              <w:jc w:val="center"/>
            </w:pPr>
            <w:r>
              <w:rPr>
                <w:color w:val="000000"/>
                <w:sz w:val="20"/>
                <w:szCs w:val="20"/>
              </w:rPr>
              <w:t>All n (validity)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BF828A7" w14:textId="77777777" w:rsidR="00F13850" w:rsidRDefault="00F13850">
            <w:pPr>
              <w:jc w:val="center"/>
            </w:pPr>
            <w:r>
              <w:rPr>
                <w:color w:val="000000"/>
                <w:sz w:val="20"/>
                <w:szCs w:val="20"/>
              </w:rPr>
              <w:t>All n (move count)</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A3C3747" w14:textId="77777777" w:rsidR="00F13850" w:rsidRDefault="00F13850">
            <w:pPr>
              <w:jc w:val="center"/>
            </w:pPr>
            <w:r>
              <w:rPr>
                <w:color w:val="000000"/>
                <w:sz w:val="20"/>
                <w:szCs w:val="20"/>
              </w:rPr>
              <w:t>Wastes 4th peg always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2189DF" w14:textId="77777777" w:rsidR="00F13850" w:rsidRDefault="00F13850">
            <w:pPr>
              <w:jc w:val="center"/>
            </w:pPr>
            <w:r>
              <w:rPr>
                <w:color w:val="000000"/>
                <w:sz w:val="20"/>
                <w:szCs w:val="20"/>
              </w:rPr>
              <w:t>Use Frame-Stewart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8B2D2C7" w14:textId="77777777" w:rsidR="00F13850" w:rsidRDefault="00F13850">
            <w:pPr>
              <w:jc w:val="center"/>
            </w:pPr>
            <w:r>
              <w:rPr>
                <w:color w:val="000000"/>
                <w:sz w:val="20"/>
                <w:szCs w:val="20"/>
              </w:rPr>
              <w:t>Poor</w:t>
            </w:r>
          </w:p>
        </w:tc>
      </w:tr>
      <w:tr w:rsidR="00F13850" w14:paraId="20EB706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8294C68" w14:textId="77777777" w:rsidR="00F13850" w:rsidRDefault="00F13850">
            <w:r>
              <w:rPr>
                <w:color w:val="000000"/>
                <w:sz w:val="20"/>
                <w:szCs w:val="20"/>
              </w:rPr>
              <w:t>IDA*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364F01F" w14:textId="77777777" w:rsidR="00F13850" w:rsidRDefault="00F13850">
            <w:pPr>
              <w:jc w:val="center"/>
            </w:pPr>
            <w:r>
              <w:rPr>
                <w:color w:val="000000"/>
                <w:sz w:val="20"/>
                <w:szCs w:val="20"/>
              </w:rPr>
              <w:t>n ≤ 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25CB3E5" w14:textId="77777777" w:rsidR="00F13850" w:rsidRDefault="00F13850">
            <w:pPr>
              <w:jc w:val="center"/>
            </w:pPr>
            <w:r>
              <w:rPr>
                <w:color w:val="000000"/>
                <w:sz w:val="20"/>
                <w:szCs w:val="20"/>
              </w:rPr>
              <w:t>n ≥ 21 (too slow)</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96E41D6" w14:textId="77777777" w:rsidR="00F13850" w:rsidRDefault="00F13850">
            <w:pPr>
              <w:jc w:val="center"/>
            </w:pPr>
            <w:r>
              <w:rPr>
                <w:color w:val="000000"/>
                <w:sz w:val="20"/>
                <w:szCs w:val="20"/>
              </w:rPr>
              <w:t>Computation time</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5E0B34B" w14:textId="77777777" w:rsidR="00F13850" w:rsidRDefault="00F13850">
            <w:pPr>
              <w:jc w:val="center"/>
            </w:pPr>
            <w:r>
              <w:rPr>
                <w:color w:val="000000"/>
                <w:sz w:val="20"/>
                <w:szCs w:val="20"/>
              </w:rPr>
              <w:t>Better heuristic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84B0428" w14:textId="77777777" w:rsidR="00F13850" w:rsidRDefault="00F13850">
            <w:pPr>
              <w:jc w:val="center"/>
            </w:pPr>
            <w:r>
              <w:rPr>
                <w:color w:val="000000"/>
                <w:sz w:val="20"/>
                <w:szCs w:val="20"/>
              </w:rPr>
              <w:t>Moderate</w:t>
            </w:r>
          </w:p>
        </w:tc>
      </w:tr>
      <w:tr w:rsidR="00F13850" w14:paraId="0D46D877"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444BFB" w14:textId="77777777" w:rsidR="00F13850" w:rsidRDefault="00F13850">
            <w:r>
              <w:rPr>
                <w:color w:val="000000"/>
                <w:sz w:val="20"/>
                <w:szCs w:val="20"/>
              </w:rPr>
              <w:t>Memoised Recursion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239BDF" w14:textId="77777777" w:rsidR="00F13850" w:rsidRDefault="00F13850">
            <w:pPr>
              <w:jc w:val="center"/>
            </w:pPr>
            <w:r>
              <w:rPr>
                <w:color w:val="000000"/>
                <w:sz w:val="20"/>
                <w:szCs w:val="20"/>
              </w:rPr>
              <w:t>All practical 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71FA2FD" w14:textId="77777777" w:rsidR="00F13850" w:rsidRDefault="00F13850">
            <w:pPr>
              <w:jc w:val="center"/>
            </w:pPr>
            <w:r>
              <w:rPr>
                <w:color w:val="000000"/>
                <w:sz w:val="20"/>
                <w:szCs w:val="20"/>
              </w:rPr>
              <w:t>Stack overflow n&gt;30</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3BCA0BF" w14:textId="77777777" w:rsidR="00F13850" w:rsidRDefault="00F13850">
            <w:pPr>
              <w:jc w:val="center"/>
            </w:pPr>
            <w:r>
              <w:rPr>
                <w:color w:val="000000"/>
                <w:sz w:val="20"/>
                <w:szCs w:val="20"/>
              </w:rPr>
              <w:t>Stack depth</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66F9B40" w14:textId="77777777" w:rsidR="00F13850" w:rsidRDefault="00F13850">
            <w:pPr>
              <w:jc w:val="center"/>
            </w:pPr>
            <w:r>
              <w:rPr>
                <w:color w:val="000000"/>
                <w:sz w:val="20"/>
                <w:szCs w:val="20"/>
              </w:rPr>
              <w:t>Use iteration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A3B43F" w14:textId="77777777" w:rsidR="00F13850" w:rsidRDefault="00F13850">
            <w:pPr>
              <w:jc w:val="center"/>
            </w:pPr>
            <w:r>
              <w:rPr>
                <w:color w:val="000000"/>
                <w:sz w:val="20"/>
                <w:szCs w:val="20"/>
              </w:rPr>
              <w:t>Good</w:t>
            </w:r>
          </w:p>
        </w:tc>
      </w:tr>
    </w:tbl>
    <w:p w14:paraId="74369DEE" w14:textId="77777777" w:rsidR="00C37AD3" w:rsidRDefault="00C37AD3" w:rsidP="00C37AD3">
      <w:bookmarkStart w:id="184" w:name="_Toc228748497"/>
    </w:p>
    <w:p w14:paraId="77E4254C" w14:textId="0677CF7F" w:rsidR="00C37AD3" w:rsidRDefault="00C37AD3">
      <w:pPr>
        <w:spacing w:before="0" w:after="160" w:line="259" w:lineRule="auto"/>
      </w:pPr>
      <w:r>
        <w:br w:type="page"/>
      </w:r>
    </w:p>
    <w:p w14:paraId="71EAFF34" w14:textId="1EEC9DC9" w:rsidR="00F13850" w:rsidRDefault="00ED6614" w:rsidP="00ED6614">
      <w:pPr>
        <w:pStyle w:val="Heading3"/>
      </w:pPr>
      <w:bookmarkStart w:id="185" w:name="_Toc229070102"/>
      <w:r>
        <w:lastRenderedPageBreak/>
        <w:t xml:space="preserve">3.7.3 </w:t>
      </w:r>
      <w:r w:rsidR="00F13850">
        <w:t>Conclusion</w:t>
      </w:r>
      <w:bookmarkEnd w:id="184"/>
      <w:bookmarkEnd w:id="185"/>
    </w:p>
    <w:p w14:paraId="5F4D7403" w14:textId="77777777" w:rsidR="00F13850" w:rsidRDefault="00F13850" w:rsidP="00EE43E8">
      <w:pPr>
        <w:ind w:firstLine="360"/>
        <w:jc w:val="both"/>
      </w:pPr>
      <w:r>
        <w:rPr>
          <w:color w:val="000000"/>
        </w:rPr>
        <w:t>Frame-Stewart Dynamic Programming is the unambiguous best algorithm for four-peg Tower of Hanoi. It achieves the minimum known move count (conjectured optimal, verified for n ≤ 30), requires only O(n²) pre-computation, generates the move sequence in O(T(n,4)) time, and uses just O(n) space. No competing algorithm offers a better combination of these four properties.</w:t>
      </w:r>
    </w:p>
    <w:p w14:paraId="39687653" w14:textId="77777777" w:rsidR="00F13850" w:rsidRDefault="00F13850" w:rsidP="00EE43E8">
      <w:pPr>
        <w:ind w:firstLine="360"/>
        <w:jc w:val="both"/>
      </w:pPr>
      <w:r>
        <w:rPr>
          <w:color w:val="000000"/>
        </w:rPr>
        <w:t>BFS and A* are correct but impractical beyond n ≈ 14 due to exponential memory. IDA* resolves the memory problem but remains exponentially slow beyond n ≈ 20. Three-peg D&amp;C wastes the fourth peg entirely, producing 87% to 99% excess moves depending on n.</w:t>
      </w:r>
    </w:p>
    <w:p w14:paraId="779022D1" w14:textId="77777777" w:rsidR="00F13850" w:rsidRDefault="00F13850" w:rsidP="00EE43E8">
      <w:pPr>
        <w:ind w:firstLine="360"/>
        <w:jc w:val="both"/>
        <w:rPr>
          <w:color w:val="000000"/>
        </w:rPr>
      </w:pPr>
      <w:r>
        <w:rPr>
          <w:color w:val="000000"/>
        </w:rPr>
        <w:t>The recommendation is clear and unanimous: use Frame-Stewart DP for any implementation of four-peg Tower of Hanoi. Consider IDA* with pattern databases only if Frame-Stewart optimality is theoretically questioned; consider BFS only for tiny n where exhaustive verification is the goal.</w:t>
      </w:r>
    </w:p>
    <w:p w14:paraId="6F94B5DE" w14:textId="77777777" w:rsidR="00F13850" w:rsidRDefault="00F13850">
      <w:pPr>
        <w:rPr>
          <w:color w:val="000000"/>
        </w:rPr>
      </w:pPr>
      <w:r>
        <w:rPr>
          <w:color w:val="000000"/>
        </w:rPr>
        <w:br w:type="page"/>
      </w:r>
    </w:p>
    <w:p w14:paraId="3711EEEC" w14:textId="24B62C2F" w:rsidR="00F13850" w:rsidRPr="00010FA3" w:rsidRDefault="00223447" w:rsidP="00223447">
      <w:pPr>
        <w:pStyle w:val="Heading2"/>
      </w:pPr>
      <w:bookmarkStart w:id="186" w:name="_Toc228748498"/>
      <w:bookmarkStart w:id="187" w:name="_Toc229070103"/>
      <w:r>
        <w:lastRenderedPageBreak/>
        <w:t xml:space="preserve">3.8 </w:t>
      </w:r>
      <w:r w:rsidR="00F13850" w:rsidRPr="00010FA3">
        <w:t xml:space="preserve">Key </w:t>
      </w:r>
      <w:r w:rsidR="00573F4C">
        <w:t>fi</w:t>
      </w:r>
      <w:r w:rsidR="00F13850" w:rsidRPr="00010FA3">
        <w:t xml:space="preserve">ndings and </w:t>
      </w:r>
      <w:r w:rsidR="00573F4C">
        <w:t>i</w:t>
      </w:r>
      <w:r w:rsidR="00F13850" w:rsidRPr="00010FA3">
        <w:t>nsights</w:t>
      </w:r>
      <w:bookmarkEnd w:id="186"/>
      <w:bookmarkEnd w:id="187"/>
    </w:p>
    <w:p w14:paraId="4607B584" w14:textId="77777777" w:rsidR="00F13850" w:rsidRDefault="00F13850" w:rsidP="00885D64">
      <w:pPr>
        <w:pStyle w:val="ListParagraph"/>
        <w:numPr>
          <w:ilvl w:val="0"/>
          <w:numId w:val="89"/>
        </w:numPr>
      </w:pPr>
      <w:r w:rsidRPr="00010FA3">
        <w:t>DP Confirms and Achieves 33 Moves: The Dynamic Programming solution both predicts and achieves the 33-move minimum for eight disks on four pegs.</w:t>
      </w:r>
    </w:p>
    <w:p w14:paraId="30CB645E" w14:textId="77777777" w:rsidR="00F13850" w:rsidRDefault="00F13850" w:rsidP="00885D64">
      <w:pPr>
        <w:pStyle w:val="ListParagraph"/>
        <w:numPr>
          <w:ilvl w:val="0"/>
          <w:numId w:val="89"/>
        </w:numPr>
      </w:pPr>
      <w:r w:rsidRPr="00010FA3">
        <w:t>87.1% Move Reduction at n=8: The four-peg Frame-Stewart algorithm requires 87.1% fewer moves than three-peg recursion for n=8, growing to 98% savings at n=12. The fourth peg is not a minor convenience; it is transformatively beneficial.</w:t>
      </w:r>
    </w:p>
    <w:p w14:paraId="05D634B5" w14:textId="77777777" w:rsidR="00F13850" w:rsidRDefault="00F13850" w:rsidP="00885D64">
      <w:pPr>
        <w:pStyle w:val="ListParagraph"/>
        <w:numPr>
          <w:ilvl w:val="0"/>
          <w:numId w:val="89"/>
        </w:numPr>
      </w:pPr>
      <w:r w:rsidRPr="0091627A">
        <w:t>Linear Space Throughout: Despite exponential move counts for large n, the algorithm requires O(n) space. This is the theoretical minimum for a path-tracing algorithm.</w:t>
      </w:r>
    </w:p>
    <w:p w14:paraId="05B0ACF8" w14:textId="77777777" w:rsidR="00F13850" w:rsidRDefault="00F13850" w:rsidP="00885D64">
      <w:pPr>
        <w:pStyle w:val="ListParagraph"/>
        <w:numPr>
          <w:ilvl w:val="0"/>
          <w:numId w:val="89"/>
        </w:numPr>
      </w:pPr>
      <w:r>
        <w:t>Technique Landscape Dominated by DP: Among all five techniques evaluated, Frame-Stewart DP is the only one that is optimal in move count, polynomial in pre-computation time, and linear in space. Every alternative sacrifice at least one of these properties.</w:t>
      </w:r>
    </w:p>
    <w:p w14:paraId="65E855D2" w14:textId="77777777" w:rsidR="00F13850" w:rsidRDefault="00F13850" w:rsidP="00885D64">
      <w:pPr>
        <w:pStyle w:val="ListParagraph"/>
        <w:numPr>
          <w:ilvl w:val="0"/>
          <w:numId w:val="89"/>
        </w:numPr>
      </w:pPr>
      <w:r>
        <w:t>Failure Patterns are Consistent: BFS and A* fail in memory; IDA* fails in time; three-peg D&amp;C fails in move efficiency. Each failure can be partially mitigated but not eliminated without adopting Frame-Stewart DP.</w:t>
      </w:r>
    </w:p>
    <w:p w14:paraId="1D314E2E" w14:textId="77777777" w:rsidR="00F13850" w:rsidRPr="00010FA3" w:rsidRDefault="00F13850" w:rsidP="00885D64">
      <w:pPr>
        <w:pStyle w:val="ListParagraph"/>
        <w:numPr>
          <w:ilvl w:val="0"/>
          <w:numId w:val="89"/>
        </w:numPr>
      </w:pPr>
      <w:r>
        <w:t>Open Mathematical Question: The Frame-Stewart conjecture remains unproven for general n. This is one of the few instances where a classical puzzle intersects with an unsolved mathematical problem, illustrating that algorithmic correctness and mathematical proof are distinct standards of verification.</w:t>
      </w:r>
    </w:p>
    <w:p w14:paraId="4937E5A5" w14:textId="77777777" w:rsidR="00F25A24" w:rsidRDefault="00F25A24">
      <w:pPr>
        <w:spacing w:before="0" w:after="160" w:line="259" w:lineRule="auto"/>
        <w:rPr>
          <w:lang w:bidi="ar-EG"/>
        </w:rPr>
      </w:pPr>
    </w:p>
    <w:p w14:paraId="7D658583" w14:textId="76F23C4F" w:rsidR="00C12739" w:rsidRDefault="00C12739">
      <w:pPr>
        <w:spacing w:before="0" w:after="160" w:line="259" w:lineRule="auto"/>
        <w:rPr>
          <w:lang w:bidi="ar-EG"/>
        </w:rPr>
      </w:pPr>
      <w:r>
        <w:rPr>
          <w:lang w:bidi="ar-EG"/>
        </w:rPr>
        <w:br w:type="page"/>
      </w:r>
    </w:p>
    <w:p w14:paraId="7271284A" w14:textId="77777777" w:rsidR="00F06ADA" w:rsidRDefault="00F06ADA" w:rsidP="00135F03">
      <w:pPr>
        <w:pStyle w:val="Heading1"/>
      </w:pPr>
      <w:bookmarkStart w:id="188" w:name="_Toc229070104"/>
      <w:r>
        <w:lastRenderedPageBreak/>
        <w:t>4. Knight Swap</w:t>
      </w:r>
      <w:bookmarkEnd w:id="188"/>
    </w:p>
    <w:p w14:paraId="7A23A3E1" w14:textId="77777777" w:rsidR="00F06ADA" w:rsidRDefault="00F06ADA" w:rsidP="00C12ABC">
      <w:pPr>
        <w:pStyle w:val="Heading2"/>
      </w:pPr>
      <w:bookmarkStart w:id="189" w:name="_Toc229070105"/>
      <w:r>
        <w:t>4.1 Problem description</w:t>
      </w:r>
      <w:bookmarkEnd w:id="189"/>
    </w:p>
    <w:p w14:paraId="4452D876" w14:textId="77777777" w:rsidR="00F06ADA" w:rsidRDefault="00F06ADA" w:rsidP="006B65B7">
      <w:pPr>
        <w:pStyle w:val="Heading3"/>
      </w:pPr>
      <w:bookmarkStart w:id="190" w:name="_Toc229070106"/>
      <w:r>
        <w:t>4.1.1 What is the Knight Swap Puzzle?</w:t>
      </w:r>
      <w:bookmarkEnd w:id="190"/>
    </w:p>
    <w:p w14:paraId="39470C19" w14:textId="77777777" w:rsidR="00F06ADA" w:rsidRDefault="00F06ADA" w:rsidP="00735868">
      <w:pPr>
        <w:spacing w:before="60"/>
        <w:ind w:firstLine="720"/>
      </w:pPr>
      <w:r>
        <w:t xml:space="preserve">The </w:t>
      </w:r>
      <w:r>
        <w:rPr>
          <w:b/>
          <w:bCs/>
        </w:rPr>
        <w:t>Knight Swap Puzzle</w:t>
      </w:r>
      <w:r>
        <w:t xml:space="preserve"> is a well-known combinatorial puzzle played on a </w:t>
      </w:r>
      <w:r>
        <w:rPr>
          <w:b/>
          <w:bCs/>
        </w:rPr>
        <w:t>4 × 3 chessboard</w:t>
      </w:r>
      <w:r>
        <w:t>. Six knights are placed on the board — three white and three black. The challenge is to swap the positions of the two groups using only legal chess knight moves.</w:t>
      </w:r>
    </w:p>
    <w:p w14:paraId="75A7DDC4" w14:textId="77777777" w:rsidR="00F06ADA" w:rsidRDefault="00F06ADA" w:rsidP="006B65B7">
      <w:pPr>
        <w:pStyle w:val="Heading3"/>
      </w:pPr>
      <w:bookmarkStart w:id="191" w:name="_Toc229070107"/>
      <w:r>
        <w:t>4.1.2 Initial and goal states</w:t>
      </w:r>
      <w:bookmarkEnd w:id="191"/>
    </w:p>
    <w:p w14:paraId="739C4607" w14:textId="2BEA17FA" w:rsidR="00F06ADA" w:rsidRDefault="00F06ADA" w:rsidP="001D4BC5">
      <w:pPr>
        <w:spacing w:before="60"/>
      </w:pPr>
      <w:r>
        <w:t>The board begins and must end in the following configurations</w:t>
      </w:r>
      <w:r w:rsidR="001D4BC5">
        <w:t>.</w:t>
      </w:r>
    </w:p>
    <w:p w14:paraId="04632AE8" w14:textId="1B7387CA" w:rsidR="00923215" w:rsidRDefault="00923215" w:rsidP="00923215">
      <w:pPr>
        <w:pStyle w:val="Caption"/>
        <w:keepNext/>
      </w:pPr>
      <w:bookmarkStart w:id="192" w:name="_Toc229058110"/>
      <w:r>
        <w:t xml:space="preserve">Table </w:t>
      </w:r>
      <w:fldSimple w:instr=" SEQ Table \* ARABIC ">
        <w:r w:rsidR="00302A3E">
          <w:rPr>
            <w:noProof/>
          </w:rPr>
          <w:t>11</w:t>
        </w:r>
        <w:bookmarkEnd w:id="192"/>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20"/>
        <w:gridCol w:w="2520"/>
        <w:gridCol w:w="2720"/>
      </w:tblGrid>
      <w:tr w:rsidR="00F06ADA" w14:paraId="45C6A26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37756D" w14:textId="77777777" w:rsidR="00F06ADA" w:rsidRDefault="00F06ADA">
            <w:pPr>
              <w:jc w:val="center"/>
            </w:pP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A0AC3D" w14:textId="77777777" w:rsidR="00F06ADA" w:rsidRDefault="00F06ADA">
            <w:pPr>
              <w:jc w:val="center"/>
            </w:pPr>
            <w:r>
              <w:rPr>
                <w:b/>
                <w:bCs/>
                <w:color w:val="FFFFFF"/>
                <w:sz w:val="20"/>
                <w:szCs w:val="20"/>
              </w:rPr>
              <w:t>Col 0</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FC919A" w14:textId="77777777" w:rsidR="00F06ADA" w:rsidRDefault="00F06ADA">
            <w:pPr>
              <w:jc w:val="center"/>
            </w:pPr>
            <w:r>
              <w:rPr>
                <w:b/>
                <w:bCs/>
                <w:color w:val="FFFFFF"/>
                <w:sz w:val="20"/>
                <w:szCs w:val="20"/>
              </w:rPr>
              <w:t>Col 1</w:t>
            </w:r>
          </w:p>
        </w:tc>
        <w:tc>
          <w:tcPr>
            <w:tcW w:w="2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6A9AEF" w14:textId="77777777" w:rsidR="00F06ADA" w:rsidRDefault="00F06ADA">
            <w:pPr>
              <w:jc w:val="center"/>
            </w:pPr>
            <w:r>
              <w:rPr>
                <w:b/>
                <w:bCs/>
                <w:color w:val="FFFFFF"/>
                <w:sz w:val="20"/>
                <w:szCs w:val="20"/>
              </w:rPr>
              <w:t>Col 2</w:t>
            </w:r>
          </w:p>
        </w:tc>
      </w:tr>
      <w:tr w:rsidR="00F06ADA" w14:paraId="1A22CA1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4D78" w14:textId="77777777" w:rsidR="00F06ADA" w:rsidRDefault="00F06ADA">
            <w:r>
              <w:rPr>
                <w:sz w:val="20"/>
                <w:szCs w:val="20"/>
              </w:rPr>
              <w:t>Row 0 (Start)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E9EF" w14:textId="77777777" w:rsidR="00F06ADA" w:rsidRDefault="00F06ADA">
            <w:r>
              <w:rPr>
                <w:sz w:val="20"/>
                <w:szCs w:val="20"/>
              </w:rPr>
              <w:t>Black (B)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3AAE" w14:textId="77777777" w:rsidR="00F06ADA" w:rsidRDefault="00F06ADA">
            <w:r>
              <w:rPr>
                <w:sz w:val="20"/>
                <w:szCs w:val="20"/>
              </w:rPr>
              <w:t>Black (B)</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22A4" w14:textId="77777777" w:rsidR="00F06ADA" w:rsidRDefault="00F06ADA">
            <w:r>
              <w:rPr>
                <w:sz w:val="20"/>
                <w:szCs w:val="20"/>
              </w:rPr>
              <w:t>Black (B)</w:t>
            </w:r>
          </w:p>
        </w:tc>
      </w:tr>
      <w:tr w:rsidR="00F06ADA" w14:paraId="7E1C8F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3B0A0E3" w14:textId="77777777" w:rsidR="00F06ADA" w:rsidRDefault="00F06ADA">
            <w:r>
              <w:rPr>
                <w:sz w:val="20"/>
                <w:szCs w:val="20"/>
              </w:rPr>
              <w:t>Row 1 (Start)</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A1902F2"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C92FFFD"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E737357" w14:textId="77777777" w:rsidR="00F06ADA" w:rsidRDefault="00F06ADA">
            <w:r>
              <w:rPr>
                <w:sz w:val="20"/>
                <w:szCs w:val="20"/>
              </w:rPr>
              <w:t>Empty</w:t>
            </w:r>
          </w:p>
        </w:tc>
      </w:tr>
      <w:tr w:rsidR="00F06ADA" w14:paraId="033E7B3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7742" w14:textId="77777777" w:rsidR="00F06ADA" w:rsidRDefault="00F06ADA">
            <w:r>
              <w:rPr>
                <w:sz w:val="20"/>
                <w:szCs w:val="20"/>
              </w:rPr>
              <w:t>Row 2 (Start)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8DF7E"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A74F"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966EE" w14:textId="77777777" w:rsidR="00F06ADA" w:rsidRDefault="00F06ADA">
            <w:r>
              <w:rPr>
                <w:sz w:val="20"/>
                <w:szCs w:val="20"/>
              </w:rPr>
              <w:t>Empty</w:t>
            </w:r>
          </w:p>
        </w:tc>
      </w:tr>
      <w:tr w:rsidR="00F06ADA" w14:paraId="72786F8A"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0A0D7B" w14:textId="77777777" w:rsidR="00F06ADA" w:rsidRDefault="00F06ADA">
            <w:r>
              <w:rPr>
                <w:sz w:val="20"/>
                <w:szCs w:val="20"/>
              </w:rPr>
              <w:t>Row 3 (Start)</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B3DE03" w14:textId="77777777" w:rsidR="00F06ADA" w:rsidRDefault="00F06ADA">
            <w:r>
              <w:rPr>
                <w:sz w:val="20"/>
                <w:szCs w:val="20"/>
              </w:rPr>
              <w:t>White (W)</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258D7A9" w14:textId="77777777" w:rsidR="00F06ADA" w:rsidRDefault="00F06ADA">
            <w:r>
              <w:rPr>
                <w:sz w:val="20"/>
                <w:szCs w:val="20"/>
              </w:rPr>
              <w:t>White (W)</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5561536" w14:textId="77777777" w:rsidR="00F06ADA" w:rsidRDefault="00F06ADA">
            <w:r>
              <w:rPr>
                <w:sz w:val="20"/>
                <w:szCs w:val="20"/>
              </w:rPr>
              <w:t>White (W)</w:t>
            </w:r>
          </w:p>
        </w:tc>
      </w:tr>
    </w:tbl>
    <w:p w14:paraId="115BF773" w14:textId="77777777" w:rsidR="00F06ADA" w:rsidRDefault="00F06ADA"/>
    <w:p w14:paraId="0CE857B1" w14:textId="5DC3D29F" w:rsidR="00923215" w:rsidRDefault="00923215" w:rsidP="00923215">
      <w:pPr>
        <w:pStyle w:val="Caption"/>
        <w:keepNext/>
      </w:pPr>
      <w:bookmarkStart w:id="193" w:name="_Toc229058111"/>
      <w:r>
        <w:lastRenderedPageBreak/>
        <w:t xml:space="preserve">Table </w:t>
      </w:r>
      <w:fldSimple w:instr=" SEQ Table \* ARABIC ">
        <w:r w:rsidR="00302A3E">
          <w:rPr>
            <w:noProof/>
          </w:rPr>
          <w:t>12</w:t>
        </w:r>
        <w:bookmarkEnd w:id="193"/>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20"/>
        <w:gridCol w:w="2520"/>
        <w:gridCol w:w="2720"/>
      </w:tblGrid>
      <w:tr w:rsidR="00F06ADA" w14:paraId="70DEB15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30A310" w14:textId="77777777" w:rsidR="00F06ADA" w:rsidRDefault="00F06ADA">
            <w:pPr>
              <w:jc w:val="center"/>
            </w:pP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EC5DB4" w14:textId="77777777" w:rsidR="00F06ADA" w:rsidRDefault="00F06ADA">
            <w:pPr>
              <w:jc w:val="center"/>
            </w:pPr>
            <w:r>
              <w:rPr>
                <w:b/>
                <w:bCs/>
                <w:color w:val="FFFFFF"/>
                <w:sz w:val="20"/>
                <w:szCs w:val="20"/>
              </w:rPr>
              <w:t>Col 0</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D38167" w14:textId="77777777" w:rsidR="00F06ADA" w:rsidRDefault="00F06ADA">
            <w:pPr>
              <w:jc w:val="center"/>
            </w:pPr>
            <w:r>
              <w:rPr>
                <w:b/>
                <w:bCs/>
                <w:color w:val="FFFFFF"/>
                <w:sz w:val="20"/>
                <w:szCs w:val="20"/>
              </w:rPr>
              <w:t>Col 1</w:t>
            </w:r>
          </w:p>
        </w:tc>
        <w:tc>
          <w:tcPr>
            <w:tcW w:w="2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84367" w14:textId="77777777" w:rsidR="00F06ADA" w:rsidRDefault="00F06ADA">
            <w:pPr>
              <w:jc w:val="center"/>
            </w:pPr>
            <w:r>
              <w:rPr>
                <w:b/>
                <w:bCs/>
                <w:color w:val="FFFFFF"/>
                <w:sz w:val="20"/>
                <w:szCs w:val="20"/>
              </w:rPr>
              <w:t>Col 2</w:t>
            </w:r>
          </w:p>
        </w:tc>
      </w:tr>
      <w:tr w:rsidR="00F06ADA" w14:paraId="09AF012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6382A" w14:textId="77777777" w:rsidR="00F06ADA" w:rsidRDefault="00F06ADA">
            <w:r>
              <w:rPr>
                <w:sz w:val="20"/>
                <w:szCs w:val="20"/>
              </w:rPr>
              <w:t>Row 0 (Goal)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69EA" w14:textId="77777777" w:rsidR="00F06ADA" w:rsidRDefault="00F06ADA">
            <w:r>
              <w:rPr>
                <w:sz w:val="20"/>
                <w:szCs w:val="20"/>
              </w:rPr>
              <w:t>White (W)</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1ADD" w14:textId="77777777" w:rsidR="00F06ADA" w:rsidRDefault="00F06ADA">
            <w:r>
              <w:rPr>
                <w:sz w:val="20"/>
                <w:szCs w:val="20"/>
              </w:rPr>
              <w:t>White (W)</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567D" w14:textId="77777777" w:rsidR="00F06ADA" w:rsidRDefault="00F06ADA">
            <w:r>
              <w:rPr>
                <w:sz w:val="20"/>
                <w:szCs w:val="20"/>
              </w:rPr>
              <w:t>White (W)</w:t>
            </w:r>
          </w:p>
        </w:tc>
      </w:tr>
      <w:tr w:rsidR="00F06ADA" w14:paraId="69B99C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CD20A6" w14:textId="77777777" w:rsidR="00F06ADA" w:rsidRDefault="00F06ADA">
            <w:r>
              <w:rPr>
                <w:sz w:val="20"/>
                <w:szCs w:val="20"/>
              </w:rPr>
              <w:t>Row 1 (Goal)</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D6A3919"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F1D6826"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6313B38" w14:textId="77777777" w:rsidR="00F06ADA" w:rsidRDefault="00F06ADA">
            <w:r>
              <w:rPr>
                <w:sz w:val="20"/>
                <w:szCs w:val="20"/>
              </w:rPr>
              <w:t>Empty</w:t>
            </w:r>
          </w:p>
        </w:tc>
      </w:tr>
      <w:tr w:rsidR="00F06ADA" w14:paraId="4EE691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3212" w14:textId="77777777" w:rsidR="00F06ADA" w:rsidRDefault="00F06ADA">
            <w:r>
              <w:rPr>
                <w:sz w:val="20"/>
                <w:szCs w:val="20"/>
              </w:rPr>
              <w:t>Row 2 (Goal)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A3B9"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EB91D"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5D43" w14:textId="77777777" w:rsidR="00F06ADA" w:rsidRDefault="00F06ADA">
            <w:r>
              <w:rPr>
                <w:sz w:val="20"/>
                <w:szCs w:val="20"/>
              </w:rPr>
              <w:t>Empty</w:t>
            </w:r>
          </w:p>
        </w:tc>
      </w:tr>
      <w:tr w:rsidR="00F06ADA" w14:paraId="4B7035A9"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E55C001" w14:textId="77777777" w:rsidR="00F06ADA" w:rsidRDefault="00F06ADA">
            <w:r>
              <w:rPr>
                <w:sz w:val="20"/>
                <w:szCs w:val="20"/>
              </w:rPr>
              <w:t>Row 3 (Goal)</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AB3F51A" w14:textId="77777777" w:rsidR="00F06ADA" w:rsidRDefault="00F06ADA">
            <w:r>
              <w:rPr>
                <w:sz w:val="20"/>
                <w:szCs w:val="20"/>
              </w:rPr>
              <w:t>Black (B)</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CEC156" w14:textId="77777777" w:rsidR="00F06ADA" w:rsidRDefault="00F06ADA">
            <w:r>
              <w:rPr>
                <w:sz w:val="20"/>
                <w:szCs w:val="20"/>
              </w:rPr>
              <w:t>Black (B)</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ADBC062" w14:textId="77777777" w:rsidR="00F06ADA" w:rsidRDefault="00F06ADA">
            <w:r>
              <w:rPr>
                <w:sz w:val="20"/>
                <w:szCs w:val="20"/>
              </w:rPr>
              <w:t>Black (B)</w:t>
            </w:r>
          </w:p>
        </w:tc>
      </w:tr>
    </w:tbl>
    <w:p w14:paraId="3EE87076" w14:textId="77777777" w:rsidR="00F06ADA" w:rsidRDefault="00F06ADA" w:rsidP="006B65B7">
      <w:pPr>
        <w:pStyle w:val="Heading3"/>
      </w:pPr>
      <w:bookmarkStart w:id="194" w:name="_Toc229070108"/>
      <w:r>
        <w:t>4.1.3 Movement rules</w:t>
      </w:r>
      <w:bookmarkEnd w:id="194"/>
    </w:p>
    <w:p w14:paraId="762F3D46" w14:textId="77777777" w:rsidR="00F06ADA" w:rsidRDefault="00F06ADA" w:rsidP="00735868">
      <w:pPr>
        <w:spacing w:before="60"/>
        <w:ind w:firstLine="360"/>
      </w:pPr>
      <w:r>
        <w:t>Each knight moves exactly as in standard chess: an L-shaped hop of two squares in one direction followed by one square perpendicular. From any cell, up to eight destinations are possible. In this puzzle:</w:t>
      </w:r>
    </w:p>
    <w:p w14:paraId="0D4EA18A" w14:textId="77777777" w:rsidR="00F06ADA" w:rsidRDefault="00F06ADA" w:rsidP="00885D64">
      <w:pPr>
        <w:pStyle w:val="ListParagraph"/>
        <w:numPr>
          <w:ilvl w:val="0"/>
          <w:numId w:val="87"/>
        </w:numPr>
        <w:spacing w:before="60" w:after="60" w:line="240" w:lineRule="auto"/>
        <w:contextualSpacing w:val="0"/>
      </w:pPr>
      <w:r>
        <w:rPr>
          <w:b/>
          <w:bCs/>
        </w:rPr>
        <w:t>Knights may not capture each other</w:t>
      </w:r>
      <w:r>
        <w:t xml:space="preserve"> — a knight can only move to an empty cell.</w:t>
      </w:r>
    </w:p>
    <w:p w14:paraId="1C97EF65" w14:textId="77777777" w:rsidR="00F06ADA" w:rsidRDefault="00F06ADA" w:rsidP="00885D64">
      <w:pPr>
        <w:pStyle w:val="ListParagraph"/>
        <w:numPr>
          <w:ilvl w:val="0"/>
          <w:numId w:val="87"/>
        </w:numPr>
        <w:spacing w:before="60" w:after="60" w:line="240" w:lineRule="auto"/>
        <w:contextualSpacing w:val="0"/>
      </w:pPr>
      <w:r>
        <w:t>The goal is to reach the swapped configuration in the minimum number of moves.</w:t>
      </w:r>
    </w:p>
    <w:p w14:paraId="0BC7BB61" w14:textId="77777777" w:rsidR="00F06ADA" w:rsidRDefault="00F06ADA" w:rsidP="006B65B7">
      <w:pPr>
        <w:pStyle w:val="Heading3"/>
      </w:pPr>
      <w:bookmarkStart w:id="195" w:name="_Toc229070109"/>
      <w:r>
        <w:t>4.1.4 Challenges</w:t>
      </w:r>
      <w:bookmarkEnd w:id="195"/>
    </w:p>
    <w:p w14:paraId="086C28DF" w14:textId="77777777" w:rsidR="00F06ADA" w:rsidRDefault="00F06ADA" w:rsidP="00735868">
      <w:pPr>
        <w:spacing w:before="60"/>
        <w:ind w:firstLine="720"/>
      </w:pPr>
      <w:r>
        <w:t xml:space="preserve">A 4×3 board has 12 cells. With 6 knights placed, the remaining 6 are empty. The number of possible board configurations is the number of ways to distribute 3 white knights, 3 black knights, and 6 empty cells across 12 positions — a large space to search through manually. The </w:t>
      </w:r>
      <w:r>
        <w:rPr>
          <w:b/>
          <w:bCs/>
        </w:rPr>
        <w:t>optimal solution requires exactly 16 moves</w:t>
      </w:r>
      <w:r>
        <w:t>, which is non-trivial to find without a systematic algorithm.</w:t>
      </w:r>
    </w:p>
    <w:p w14:paraId="3868A211" w14:textId="77777777" w:rsidR="00F06ADA" w:rsidRDefault="00F06ADA">
      <w:r>
        <w:br w:type="page"/>
      </w:r>
    </w:p>
    <w:p w14:paraId="211E42B7" w14:textId="77777777" w:rsidR="00F06ADA" w:rsidRDefault="00F06ADA" w:rsidP="00C12ABC">
      <w:pPr>
        <w:pStyle w:val="Heading2"/>
      </w:pPr>
      <w:bookmarkStart w:id="196" w:name="_Toc229070110"/>
      <w:r>
        <w:lastRenderedPageBreak/>
        <w:t>4.2 Assumptions</w:t>
      </w:r>
      <w:bookmarkEnd w:id="196"/>
    </w:p>
    <w:p w14:paraId="20F22679" w14:textId="77777777" w:rsidR="00F06ADA" w:rsidRDefault="00F06ADA" w:rsidP="001D4BC5">
      <w:r>
        <w:t>The following assumptions were made before designing the solution:</w:t>
      </w:r>
    </w:p>
    <w:p w14:paraId="07CEE2FB" w14:textId="0F8DB733" w:rsidR="00F06ADA" w:rsidRDefault="00F06ADA" w:rsidP="00885D64">
      <w:pPr>
        <w:pStyle w:val="ListParagraph"/>
        <w:numPr>
          <w:ilvl w:val="0"/>
          <w:numId w:val="88"/>
        </w:numPr>
      </w:pPr>
      <w:r w:rsidRPr="001D4BC5">
        <w:rPr>
          <w:b/>
          <w:bCs/>
        </w:rPr>
        <w:t xml:space="preserve">Fixed board dimensions: </w:t>
      </w:r>
      <w:r>
        <w:t>The board is always 4 rows by 3 columns. The algorithm is not designed to generalise to arbitrary sizes without code modification.</w:t>
      </w:r>
    </w:p>
    <w:p w14:paraId="72799156" w14:textId="6AE00E26" w:rsidR="00F06ADA" w:rsidRDefault="00F06ADA" w:rsidP="00885D64">
      <w:pPr>
        <w:pStyle w:val="ListParagraph"/>
        <w:numPr>
          <w:ilvl w:val="0"/>
          <w:numId w:val="88"/>
        </w:numPr>
      </w:pPr>
      <w:r w:rsidRPr="001D4BC5">
        <w:rPr>
          <w:b/>
          <w:bCs/>
        </w:rPr>
        <w:t xml:space="preserve">Standard knight movement: </w:t>
      </w:r>
      <w:r>
        <w:t>All eight L-shaped moves are valid. A move is only rejected if the destination falls outside the board boundary or is occupied.</w:t>
      </w:r>
    </w:p>
    <w:p w14:paraId="1B60FB0B" w14:textId="2E4ECB41" w:rsidR="00F06ADA" w:rsidRDefault="00F06ADA" w:rsidP="00885D64">
      <w:pPr>
        <w:pStyle w:val="ListParagraph"/>
        <w:numPr>
          <w:ilvl w:val="0"/>
          <w:numId w:val="88"/>
        </w:numPr>
      </w:pPr>
      <w:r w:rsidRPr="001D4BC5">
        <w:rPr>
          <w:b/>
          <w:bCs/>
        </w:rPr>
        <w:t xml:space="preserve">No captures: </w:t>
      </w:r>
      <w:r>
        <w:t>Knights of either colour cannot move to a cell already occupied. They may only land on empty cells.</w:t>
      </w:r>
    </w:p>
    <w:p w14:paraId="704121A2" w14:textId="03A4BD51" w:rsidR="00F06ADA" w:rsidRDefault="00F06ADA" w:rsidP="00885D64">
      <w:pPr>
        <w:pStyle w:val="ListParagraph"/>
        <w:numPr>
          <w:ilvl w:val="0"/>
          <w:numId w:val="88"/>
        </w:numPr>
      </w:pPr>
      <w:r w:rsidRPr="001D4BC5">
        <w:rPr>
          <w:b/>
          <w:bCs/>
        </w:rPr>
        <w:t xml:space="preserve">Either color can move each turn: </w:t>
      </w:r>
      <w:r>
        <w:t>There is no alternating-turn constraint. Any knight (white or black) may be moved at any step.</w:t>
      </w:r>
    </w:p>
    <w:p w14:paraId="542E46AA" w14:textId="4554EB13" w:rsidR="00F06ADA" w:rsidRDefault="00F06ADA" w:rsidP="00885D64">
      <w:pPr>
        <w:pStyle w:val="ListParagraph"/>
        <w:numPr>
          <w:ilvl w:val="0"/>
          <w:numId w:val="88"/>
        </w:numPr>
      </w:pPr>
      <w:r w:rsidRPr="001D4BC5">
        <w:rPr>
          <w:b/>
          <w:bCs/>
        </w:rPr>
        <w:t xml:space="preserve">A solution always exists: </w:t>
      </w:r>
      <w:r>
        <w:t>The starting and goal configurations are fixed and reachable from each other. The BFS will always find a path.</w:t>
      </w:r>
    </w:p>
    <w:p w14:paraId="25DD6B50" w14:textId="6145925C" w:rsidR="00F06ADA" w:rsidRDefault="00F06ADA" w:rsidP="00885D64">
      <w:pPr>
        <w:pStyle w:val="ListParagraph"/>
        <w:numPr>
          <w:ilvl w:val="0"/>
          <w:numId w:val="88"/>
        </w:numPr>
      </w:pPr>
      <w:r w:rsidRPr="001D4BC5">
        <w:rPr>
          <w:b/>
          <w:bCs/>
        </w:rPr>
        <w:t xml:space="preserve">Optimal solution required: </w:t>
      </w:r>
      <w:r>
        <w:t>BFS guarantees the shortest path. The implementation does not stop early or use heuristics that might sacrifice optimality.</w:t>
      </w:r>
    </w:p>
    <w:p w14:paraId="2A559627" w14:textId="216D842D" w:rsidR="00F06ADA" w:rsidRDefault="00F06ADA" w:rsidP="00885D64">
      <w:pPr>
        <w:pStyle w:val="ListParagraph"/>
        <w:numPr>
          <w:ilvl w:val="0"/>
          <w:numId w:val="88"/>
        </w:numPr>
      </w:pPr>
      <w:r w:rsidRPr="001D4BC5">
        <w:rPr>
          <w:b/>
          <w:bCs/>
        </w:rPr>
        <w:t xml:space="preserve">Memory is not a constraint: </w:t>
      </w:r>
      <w:r>
        <w:t>The entire state space is stored in memory using hash maps. For this board size this is feasible on any modern computer.</w:t>
      </w:r>
    </w:p>
    <w:p w14:paraId="306E20F3" w14:textId="77777777" w:rsidR="00F06ADA" w:rsidRDefault="00F06ADA" w:rsidP="00885D64">
      <w:pPr>
        <w:pStyle w:val="ListParagraph"/>
        <w:numPr>
          <w:ilvl w:val="0"/>
          <w:numId w:val="88"/>
        </w:numPr>
      </w:pPr>
      <w:r w:rsidRPr="001D4BC5">
        <w:rPr>
          <w:b/>
          <w:bCs/>
        </w:rPr>
        <w:t xml:space="preserve">Single-threaded execution: </w:t>
      </w:r>
      <w:r>
        <w:t>The algorithm runs on a single CPU thread. No parallelism is assumed or required.</w:t>
      </w:r>
    </w:p>
    <w:p w14:paraId="0BF2C865" w14:textId="77777777" w:rsidR="00F06ADA" w:rsidRDefault="00F06ADA">
      <w:pPr>
        <w:spacing w:after="80"/>
      </w:pPr>
    </w:p>
    <w:p w14:paraId="3D83F113" w14:textId="7B8D626F" w:rsidR="00923215" w:rsidRDefault="00923215" w:rsidP="00923215">
      <w:pPr>
        <w:pStyle w:val="Caption"/>
        <w:keepNext/>
      </w:pPr>
      <w:bookmarkStart w:id="197" w:name="_Toc229058112"/>
      <w:r>
        <w:t xml:space="preserve">Table </w:t>
      </w:r>
      <w:fldSimple w:instr=" SEQ Table \* ARABIC ">
        <w:r w:rsidR="00302A3E">
          <w:rPr>
            <w:noProof/>
          </w:rPr>
          <w:t>13</w:t>
        </w:r>
        <w:bookmarkEnd w:id="197"/>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ADA" w14:paraId="7090C2E1" w14:textId="77777777">
        <w:tc>
          <w:tcPr>
            <w:tcW w:w="0" w:type="auto"/>
            <w:tcBorders>
              <w:top w:val="single" w:sz="8" w:space="0" w:color="2E75B6"/>
              <w:left w:val="single" w:sz="24" w:space="0" w:color="2E75B6"/>
              <w:bottom w:val="single" w:sz="8" w:space="0" w:color="2E75B6"/>
              <w:right w:val="none" w:sz="0" w:space="0" w:color="FFFFFF"/>
            </w:tcBorders>
            <w:shd w:val="clear" w:color="auto" w:fill="D6E4F0"/>
            <w:tcMar>
              <w:top w:w="120" w:type="dxa"/>
              <w:left w:w="200" w:type="dxa"/>
              <w:bottom w:w="120" w:type="dxa"/>
              <w:right w:w="120" w:type="dxa"/>
            </w:tcMar>
          </w:tcPr>
          <w:p w14:paraId="7BFE946B" w14:textId="77777777" w:rsidR="00F06ADA" w:rsidRDefault="00F06ADA">
            <w:pPr>
              <w:spacing w:before="40" w:after="40"/>
            </w:pPr>
            <w:r>
              <w:rPr>
                <w:b/>
                <w:bCs/>
              </w:rPr>
              <w:t xml:space="preserve">Note on board encoding: </w:t>
            </w:r>
            <w:r>
              <w:t>Each cell holds one of three values (0 = empty, 1 = white, 2 = black). The board is encoded as a 12-digit base-3 integer, giving each unique configuration a distinct numeric fingerprint used as a hash map key.</w:t>
            </w:r>
          </w:p>
        </w:tc>
      </w:tr>
    </w:tbl>
    <w:p w14:paraId="7C91353C" w14:textId="77777777" w:rsidR="00F06ADA" w:rsidRDefault="00F06ADA">
      <w:r>
        <w:br w:type="page"/>
      </w:r>
    </w:p>
    <w:p w14:paraId="69B4369B" w14:textId="77777777" w:rsidR="00F06ADA" w:rsidRDefault="00F06ADA" w:rsidP="006B65B7">
      <w:pPr>
        <w:pStyle w:val="Heading2"/>
      </w:pPr>
      <w:bookmarkStart w:id="198" w:name="_Toc229070111"/>
      <w:r>
        <w:lastRenderedPageBreak/>
        <w:t>4.3 Solution methodology</w:t>
      </w:r>
      <w:bookmarkEnd w:id="198"/>
    </w:p>
    <w:p w14:paraId="419FC33B" w14:textId="77777777" w:rsidR="00F06ADA" w:rsidRDefault="00F06ADA" w:rsidP="006B65B7">
      <w:pPr>
        <w:pStyle w:val="Heading3"/>
      </w:pPr>
      <w:bookmarkStart w:id="199" w:name="_Toc229070112"/>
      <w:r>
        <w:t>4.3.1 Algorithm choice: BFS</w:t>
      </w:r>
      <w:bookmarkEnd w:id="199"/>
    </w:p>
    <w:p w14:paraId="29118FFE" w14:textId="77777777" w:rsidR="00F06ADA" w:rsidRDefault="00F06ADA" w:rsidP="008A0CC2">
      <w:pPr>
        <w:spacing w:before="60"/>
        <w:ind w:firstLine="720"/>
      </w:pPr>
      <w:r>
        <w:t xml:space="preserve">The problem is modelled as a </w:t>
      </w:r>
      <w:r>
        <w:rPr>
          <w:b/>
          <w:bCs/>
        </w:rPr>
        <w:t>state-space search</w:t>
      </w:r>
      <w:r>
        <w:t xml:space="preserve">. Each unique arrangement of knights on the board is a </w:t>
      </w:r>
      <w:r>
        <w:rPr>
          <w:i/>
          <w:iCs/>
        </w:rPr>
        <w:t>state</w:t>
      </w:r>
      <w:r>
        <w:t xml:space="preserve">, and each legal knight move is a </w:t>
      </w:r>
      <w:r>
        <w:rPr>
          <w:i/>
          <w:iCs/>
        </w:rPr>
        <w:t>transition</w:t>
      </w:r>
      <w:r>
        <w:t xml:space="preserve"> between states. The goal is to find the </w:t>
      </w:r>
      <w:r>
        <w:rPr>
          <w:b/>
          <w:bCs/>
        </w:rPr>
        <w:t>shortest sequence of transitions</w:t>
      </w:r>
      <w:r>
        <w:t xml:space="preserve"> from the start state to the goal state.</w:t>
      </w:r>
    </w:p>
    <w:p w14:paraId="21CDC9C8" w14:textId="77777777" w:rsidR="00F06ADA" w:rsidRDefault="00F06ADA" w:rsidP="008A0CC2">
      <w:pPr>
        <w:spacing w:before="60"/>
        <w:ind w:firstLine="720"/>
      </w:pPr>
      <w:r>
        <w:t xml:space="preserve">Breadth-First Search (BFS) is the natural choice for this type of problem. It explores all states reachable in </w:t>
      </w:r>
      <w:r>
        <w:rPr>
          <w:i/>
          <w:iCs/>
        </w:rPr>
        <w:t>k</w:t>
      </w:r>
      <w:r>
        <w:t xml:space="preserve"> moves before exploring any state reachable in </w:t>
      </w:r>
      <w:r>
        <w:rPr>
          <w:i/>
          <w:iCs/>
        </w:rPr>
        <w:t>k+1</w:t>
      </w:r>
      <w:r>
        <w:t xml:space="preserve"> moves, so the first time it reaches the goal state it is guaranteed to have taken the shortest possible route.</w:t>
      </w:r>
    </w:p>
    <w:p w14:paraId="6EC2D492" w14:textId="77777777" w:rsidR="00F06ADA" w:rsidRDefault="00F06ADA" w:rsidP="006B65B7">
      <w:pPr>
        <w:pStyle w:val="Heading3"/>
      </w:pPr>
      <w:bookmarkStart w:id="200" w:name="_Toc229070113"/>
      <w:r>
        <w:t>4.3.2 State representation</w:t>
      </w:r>
      <w:bookmarkEnd w:id="200"/>
    </w:p>
    <w:p w14:paraId="4361D9DA" w14:textId="77777777" w:rsidR="00F06ADA" w:rsidRDefault="00F06ADA" w:rsidP="001F43D9">
      <w:pPr>
        <w:spacing w:before="60"/>
        <w:ind w:firstLine="720"/>
      </w:pPr>
      <w:r>
        <w:t xml:space="preserve">A board state is stored as a </w:t>
      </w:r>
      <w:r>
        <w:rPr>
          <w:rFonts w:ascii="Courier New" w:eastAsia="Courier New" w:hAnsi="Courier New" w:cs="Courier New"/>
          <w:color w:val="C0392B"/>
          <w:sz w:val="20"/>
          <w:szCs w:val="20"/>
        </w:rPr>
        <w:t>BoardState</w:t>
      </w:r>
      <w:r>
        <w:t xml:space="preserve"> struct containing a 4×3 integer array. Each cell holds 0, 1, or 2. The struct also provides an </w:t>
      </w:r>
      <w:r>
        <w:rPr>
          <w:rFonts w:ascii="Courier New" w:eastAsia="Courier New" w:hAnsi="Courier New" w:cs="Courier New"/>
          <w:color w:val="C0392B"/>
          <w:sz w:val="20"/>
          <w:szCs w:val="20"/>
        </w:rPr>
        <w:t>encode()</w:t>
      </w:r>
      <w:r>
        <w:t xml:space="preserve"> method that converts the array into a single </w:t>
      </w:r>
      <w:r>
        <w:rPr>
          <w:rFonts w:ascii="Courier New" w:eastAsia="Courier New" w:hAnsi="Courier New" w:cs="Courier New"/>
          <w:color w:val="C0392B"/>
          <w:sz w:val="20"/>
          <w:szCs w:val="20"/>
        </w:rPr>
        <w:t>long long</w:t>
      </w:r>
      <w:r>
        <w:t xml:space="preserve"> using base-3 arithmetic, producing a unique fingerprint for fast hashing.</w:t>
      </w:r>
    </w:p>
    <w:p w14:paraId="1BEF60EE" w14:textId="77777777" w:rsidR="00F06ADA" w:rsidRDefault="00F06ADA" w:rsidP="006B65B7">
      <w:pPr>
        <w:pStyle w:val="Heading3"/>
      </w:pPr>
      <w:bookmarkStart w:id="201" w:name="_Toc229070114"/>
      <w:r>
        <w:t>4.3.3 Methodology</w:t>
      </w:r>
      <w:bookmarkEnd w:id="201"/>
    </w:p>
    <w:p w14:paraId="753FF0E1" w14:textId="7D2CB84B" w:rsidR="00F06ADA" w:rsidRDefault="00F06ADA" w:rsidP="00B92441">
      <w:pPr>
        <w:spacing w:before="60"/>
      </w:pPr>
      <w:r>
        <w:t>The solution proceeds in the following stages:</w:t>
      </w:r>
    </w:p>
    <w:p w14:paraId="0C63C1C8" w14:textId="4280C74F" w:rsidR="00923215" w:rsidRDefault="00923215" w:rsidP="00923215">
      <w:pPr>
        <w:pStyle w:val="Caption"/>
        <w:keepNext/>
      </w:pPr>
      <w:bookmarkStart w:id="202" w:name="_Toc229058113"/>
      <w:r>
        <w:t xml:space="preserve">Table </w:t>
      </w:r>
      <w:fldSimple w:instr=" SEQ Table \* ARABIC ">
        <w:r w:rsidR="00302A3E">
          <w:rPr>
            <w:noProof/>
          </w:rPr>
          <w:t>14</w:t>
        </w:r>
        <w:bookmarkEnd w:id="202"/>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F06ADA" w14:paraId="0D7C315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08D86F" w14:textId="77777777" w:rsidR="00F06ADA" w:rsidRDefault="00F06ADA">
            <w:pPr>
              <w:jc w:val="center"/>
            </w:pPr>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63D4FE" w14:textId="77777777" w:rsidR="00F06ADA" w:rsidRDefault="00F06ADA">
            <w:pPr>
              <w:jc w:val="center"/>
            </w:pPr>
            <w:r>
              <w:rPr>
                <w:b/>
                <w:bCs/>
                <w:color w:val="FFFFFF"/>
                <w:sz w:val="20"/>
                <w:szCs w:val="20"/>
              </w:rPr>
              <w:t>Action</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EF6BA" w14:textId="77777777" w:rsidR="00F06ADA" w:rsidRDefault="00F06ADA">
            <w:pPr>
              <w:jc w:val="center"/>
            </w:pPr>
            <w:r>
              <w:rPr>
                <w:b/>
                <w:bCs/>
                <w:color w:val="FFFFFF"/>
                <w:sz w:val="20"/>
                <w:szCs w:val="20"/>
              </w:rPr>
              <w:t>Detail</w:t>
            </w:r>
          </w:p>
        </w:tc>
      </w:tr>
      <w:tr w:rsidR="00F06ADA" w14:paraId="025E104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D7C24" w14:textId="77777777" w:rsidR="00F06ADA" w:rsidRDefault="00F06ADA">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715C" w14:textId="77777777" w:rsidR="00F06ADA" w:rsidRDefault="00F06ADA">
            <w:r>
              <w:rPr>
                <w:sz w:val="20"/>
                <w:szCs w:val="20"/>
              </w:rPr>
              <w:t>Build boards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88B3" w14:textId="77777777" w:rsidR="00F06ADA" w:rsidRDefault="00F06ADA">
            <w:r>
              <w:rPr>
                <w:sz w:val="20"/>
                <w:szCs w:val="20"/>
              </w:rPr>
              <w:t>Construct the fixed start and goal BoardState objects</w:t>
            </w:r>
          </w:p>
        </w:tc>
      </w:tr>
      <w:tr w:rsidR="00F06ADA" w14:paraId="336AB09A" w14:textId="77777777">
        <w:tc>
          <w:tcPr>
            <w:tcW w:w="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DA40235" w14:textId="77777777" w:rsidR="00F06ADA" w:rsidRDefault="00F06ADA">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7F599DA" w14:textId="77777777" w:rsidR="00F06ADA" w:rsidRDefault="00F06ADA">
            <w:r>
              <w:rPr>
                <w:sz w:val="20"/>
                <w:szCs w:val="20"/>
              </w:rPr>
              <w:t>Initialise BFS</w:t>
            </w:r>
          </w:p>
        </w:tc>
        <w:tc>
          <w:tcPr>
            <w:tcW w:w="6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41C0EA5" w14:textId="77777777" w:rsidR="00F06ADA" w:rsidRDefault="00F06ADA">
            <w:r>
              <w:rPr>
                <w:sz w:val="20"/>
                <w:szCs w:val="20"/>
              </w:rPr>
              <w:t>Push start onto queue; mark it visited with parent = -1</w:t>
            </w:r>
          </w:p>
        </w:tc>
      </w:tr>
      <w:tr w:rsidR="00F06ADA" w14:paraId="3CE4F18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C390" w14:textId="77777777" w:rsidR="00F06ADA" w:rsidRDefault="00F06ADA">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26F5" w14:textId="77777777" w:rsidR="00F06ADA" w:rsidRDefault="00F06ADA">
            <w:r>
              <w:rPr>
                <w:sz w:val="20"/>
                <w:szCs w:val="20"/>
              </w:rPr>
              <w:t>Expand frontier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F4EF6" w14:textId="77777777" w:rsidR="00F06ADA" w:rsidRDefault="00F06ADA">
            <w:r>
              <w:rPr>
                <w:sz w:val="20"/>
                <w:szCs w:val="20"/>
              </w:rPr>
              <w:t>Pop front board; generate all legal one-move successors</w:t>
            </w:r>
          </w:p>
        </w:tc>
      </w:tr>
      <w:tr w:rsidR="00F06ADA" w14:paraId="2AEDFAC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613CBA6" w14:textId="77777777" w:rsidR="00F06ADA" w:rsidRDefault="00F06ADA">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0786AD5" w14:textId="77777777" w:rsidR="00F06ADA" w:rsidRDefault="00F06ADA">
            <w:r>
              <w:rPr>
                <w:sz w:val="20"/>
                <w:szCs w:val="20"/>
              </w:rPr>
              <w:t>Check goal</w:t>
            </w:r>
          </w:p>
        </w:tc>
        <w:tc>
          <w:tcPr>
            <w:tcW w:w="6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6A74AD1" w14:textId="77777777" w:rsidR="00F06ADA" w:rsidRDefault="00F06ADA">
            <w:r>
              <w:rPr>
                <w:sz w:val="20"/>
                <w:szCs w:val="20"/>
              </w:rPr>
              <w:t>If current board == goal, stop and reconstruct path</w:t>
            </w:r>
          </w:p>
        </w:tc>
      </w:tr>
      <w:tr w:rsidR="00F06ADA" w14:paraId="61C28F5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AA99" w14:textId="77777777" w:rsidR="00F06ADA" w:rsidRDefault="00F06ADA">
            <w:r>
              <w:rPr>
                <w:sz w:val="20"/>
                <w:szCs w:val="20"/>
              </w:rPr>
              <w:lastRenderedPageBreak/>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C696D" w14:textId="77777777" w:rsidR="00F06ADA" w:rsidRDefault="00F06ADA">
            <w:r>
              <w:rPr>
                <w:sz w:val="20"/>
                <w:szCs w:val="20"/>
              </w:rPr>
              <w:t>Mark visited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5D20" w14:textId="77777777" w:rsidR="00F06ADA" w:rsidRDefault="00F06ADA">
            <w:r>
              <w:rPr>
                <w:sz w:val="20"/>
                <w:szCs w:val="20"/>
              </w:rPr>
              <w:t>For each successor not in parentOf map, record parent and enqueue</w:t>
            </w:r>
          </w:p>
        </w:tc>
      </w:tr>
      <w:tr w:rsidR="00F06ADA" w14:paraId="414C601B" w14:textId="77777777">
        <w:tc>
          <w:tcPr>
            <w:tcW w:w="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0028448" w14:textId="77777777" w:rsidR="00F06ADA" w:rsidRDefault="00F06ADA">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B99790C" w14:textId="77777777" w:rsidR="00F06ADA" w:rsidRDefault="00F06ADA">
            <w:r>
              <w:rPr>
                <w:sz w:val="20"/>
                <w:szCs w:val="20"/>
              </w:rPr>
              <w:t>Reconstruct path</w:t>
            </w:r>
          </w:p>
        </w:tc>
        <w:tc>
          <w:tcPr>
            <w:tcW w:w="6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9C5B8B9" w14:textId="77777777" w:rsidR="00F06ADA" w:rsidRDefault="00F06ADA">
            <w:r>
              <w:rPr>
                <w:sz w:val="20"/>
                <w:szCs w:val="20"/>
              </w:rPr>
              <w:t>Walk parentOf backwards from goal to start, then reverse</w:t>
            </w:r>
          </w:p>
        </w:tc>
      </w:tr>
      <w:tr w:rsidR="00F06ADA" w14:paraId="6E8EB39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CFEA" w14:textId="77777777" w:rsidR="00F06ADA" w:rsidRDefault="00F06ADA">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81142" w14:textId="77777777" w:rsidR="00F06ADA" w:rsidRDefault="00F06ADA">
            <w:r>
              <w:rPr>
                <w:sz w:val="20"/>
                <w:szCs w:val="20"/>
              </w:rPr>
              <w:t>Print solution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AF53B" w14:textId="77777777" w:rsidR="00F06ADA" w:rsidRDefault="00F06ADA">
            <w:r>
              <w:rPr>
                <w:sz w:val="20"/>
                <w:szCs w:val="20"/>
              </w:rPr>
              <w:t>Output each board in the path with its move number</w:t>
            </w:r>
          </w:p>
        </w:tc>
      </w:tr>
    </w:tbl>
    <w:p w14:paraId="1EA9A5DE" w14:textId="77777777" w:rsidR="00F06ADA" w:rsidRDefault="00F06ADA" w:rsidP="006B65B7">
      <w:pPr>
        <w:pStyle w:val="Heading3"/>
      </w:pPr>
      <w:bookmarkStart w:id="203" w:name="_Toc229070115"/>
      <w:r>
        <w:t>4.3.4 Data structures used</w:t>
      </w:r>
      <w:bookmarkEnd w:id="203"/>
    </w:p>
    <w:p w14:paraId="450A36E2" w14:textId="779E4B27" w:rsidR="00923215" w:rsidRDefault="00923215" w:rsidP="00923215">
      <w:pPr>
        <w:pStyle w:val="Caption"/>
        <w:keepNext/>
      </w:pPr>
      <w:bookmarkStart w:id="204" w:name="_Toc229058114"/>
      <w:r>
        <w:t xml:space="preserve">Table </w:t>
      </w:r>
      <w:fldSimple w:instr=" SEQ Table \* ARABIC ">
        <w:r w:rsidR="00302A3E">
          <w:rPr>
            <w:noProof/>
          </w:rPr>
          <w:t>15</w:t>
        </w:r>
        <w:bookmarkEnd w:id="204"/>
      </w:fldSimple>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F06ADA" w14:paraId="79C0E3C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4D0AB1" w14:textId="77777777" w:rsidR="00F06ADA" w:rsidRDefault="00F06ADA">
            <w:pPr>
              <w:jc w:val="center"/>
            </w:pPr>
            <w:r>
              <w:rPr>
                <w:b/>
                <w:bCs/>
                <w:color w:val="FFFFFF"/>
                <w:sz w:val="20"/>
                <w:szCs w:val="20"/>
              </w:rPr>
              <w:t>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A0085C" w14:textId="77777777" w:rsidR="00F06ADA" w:rsidRDefault="00F06ADA">
            <w:pPr>
              <w:jc w:val="center"/>
            </w:pPr>
            <w:r>
              <w:rPr>
                <w:b/>
                <w:bCs/>
                <w:color w:val="FFFFFF"/>
                <w:sz w:val="20"/>
                <w:szCs w:val="20"/>
              </w:rPr>
              <w:t>Type</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6D862A" w14:textId="77777777" w:rsidR="00F06ADA" w:rsidRDefault="00F06ADA">
            <w:pPr>
              <w:jc w:val="center"/>
            </w:pPr>
            <w:r>
              <w:rPr>
                <w:b/>
                <w:bCs/>
                <w:color w:val="FFFFFF"/>
                <w:sz w:val="20"/>
                <w:szCs w:val="20"/>
              </w:rPr>
              <w:t>Purpose</w:t>
            </w:r>
          </w:p>
        </w:tc>
      </w:tr>
      <w:tr w:rsidR="00F06ADA" w14:paraId="1E4D3A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3B10" w14:textId="77777777" w:rsidR="00F06ADA" w:rsidRDefault="00F06ADA">
            <w:r>
              <w:rPr>
                <w:sz w:val="20"/>
                <w:szCs w:val="20"/>
              </w:rPr>
              <w:t>statesToExplore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BDF0" w14:textId="77777777" w:rsidR="00F06ADA" w:rsidRDefault="00F06ADA">
            <w:r>
              <w:rPr>
                <w:sz w:val="20"/>
                <w:szCs w:val="20"/>
              </w:rPr>
              <w:t>std::queue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17408" w14:textId="77777777" w:rsidR="00F06ADA" w:rsidRDefault="00F06ADA">
            <w:r>
              <w:rPr>
                <w:sz w:val="20"/>
                <w:szCs w:val="20"/>
              </w:rPr>
              <w:t>FIFO frontier for BFS level-order traversal</w:t>
            </w:r>
          </w:p>
        </w:tc>
      </w:tr>
      <w:tr w:rsidR="00F06ADA" w14:paraId="2FA428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3CC701F" w14:textId="77777777" w:rsidR="00F06ADA" w:rsidRDefault="00F06ADA">
            <w:r>
              <w:rPr>
                <w:sz w:val="20"/>
                <w:szCs w:val="20"/>
              </w:rPr>
              <w:t>parentOf</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F60584" w14:textId="77777777" w:rsidR="00F06ADA" w:rsidRDefault="00F06ADA">
            <w:r>
              <w:rPr>
                <w:sz w:val="20"/>
                <w:szCs w:val="20"/>
              </w:rPr>
              <w:t>std::unordered_map</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D3E71E5" w14:textId="77777777" w:rsidR="00F06ADA" w:rsidRDefault="00F06ADA">
            <w:r>
              <w:rPr>
                <w:sz w:val="20"/>
                <w:szCs w:val="20"/>
              </w:rPr>
              <w:t>Visited set + parent pointer; key = encoded board</w:t>
            </w:r>
          </w:p>
        </w:tc>
      </w:tr>
      <w:tr w:rsidR="00F06ADA" w14:paraId="28A82C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49693" w14:textId="77777777" w:rsidR="00F06ADA" w:rsidRDefault="00F06ADA">
            <w:r>
              <w:rPr>
                <w:sz w:val="20"/>
                <w:szCs w:val="20"/>
              </w:rPr>
              <w:t>boardOf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4F21" w14:textId="77777777" w:rsidR="00F06ADA" w:rsidRDefault="00F06ADA">
            <w:r>
              <w:rPr>
                <w:sz w:val="20"/>
                <w:szCs w:val="20"/>
              </w:rPr>
              <w:t>std::unordered_map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59B01" w14:textId="77777777" w:rsidR="00F06ADA" w:rsidRDefault="00F06ADA">
            <w:r>
              <w:rPr>
                <w:sz w:val="20"/>
                <w:szCs w:val="20"/>
              </w:rPr>
              <w:t>Maps encoded ID back to full BoardState for reconstruction</w:t>
            </w:r>
          </w:p>
        </w:tc>
      </w:tr>
      <w:tr w:rsidR="00F06ADA" w14:paraId="457054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6AF2C37" w14:textId="77777777" w:rsidR="00F06ADA" w:rsidRDefault="00F06ADA">
            <w:r>
              <w:rPr>
                <w:sz w:val="20"/>
                <w:szCs w:val="20"/>
              </w:rPr>
              <w:t>solutionPath</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4021FC" w14:textId="77777777" w:rsidR="00F06ADA" w:rsidRDefault="00F06ADA">
            <w:r>
              <w:rPr>
                <w:sz w:val="20"/>
                <w:szCs w:val="20"/>
              </w:rPr>
              <w:t>std::vector</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C647885" w14:textId="77777777" w:rsidR="00F06ADA" w:rsidRDefault="00F06ADA">
            <w:r>
              <w:rPr>
                <w:sz w:val="20"/>
                <w:szCs w:val="20"/>
              </w:rPr>
              <w:t>Final list of boards from start to goal</w:t>
            </w:r>
          </w:p>
        </w:tc>
      </w:tr>
    </w:tbl>
    <w:p w14:paraId="0156E507" w14:textId="77777777" w:rsidR="00F06ADA" w:rsidRDefault="00F06ADA" w:rsidP="00F932EE">
      <w:pPr>
        <w:rPr>
          <w:b/>
          <w:bCs/>
          <w:color w:val="1F4E79"/>
          <w:sz w:val="32"/>
          <w:szCs w:val="32"/>
        </w:rPr>
      </w:pPr>
    </w:p>
    <w:p w14:paraId="7D9CFBE1" w14:textId="77777777" w:rsidR="00F06ADA" w:rsidRDefault="00F06ADA">
      <w:pPr>
        <w:rPr>
          <w:b/>
          <w:bCs/>
          <w:color w:val="1F4E79"/>
          <w:sz w:val="32"/>
          <w:szCs w:val="32"/>
        </w:rPr>
      </w:pPr>
      <w:r>
        <w:rPr>
          <w:b/>
          <w:bCs/>
          <w:color w:val="1F4E79"/>
          <w:sz w:val="32"/>
          <w:szCs w:val="32"/>
        </w:rPr>
        <w:br w:type="page"/>
      </w:r>
    </w:p>
    <w:p w14:paraId="0A77EBBE" w14:textId="77777777" w:rsidR="00F06ADA" w:rsidRDefault="00F06ADA" w:rsidP="00AC781D">
      <w:pPr>
        <w:pStyle w:val="Heading2"/>
      </w:pPr>
      <w:bookmarkStart w:id="205" w:name="_Toc229070116"/>
      <w:r>
        <w:lastRenderedPageBreak/>
        <w:t>4.4 Pseudocode</w:t>
      </w:r>
      <w:bookmarkEnd w:id="205"/>
    </w:p>
    <w:p w14:paraId="359B8090" w14:textId="77777777" w:rsidR="00F06ADA" w:rsidRDefault="00F06ADA">
      <w:pPr>
        <w:shd w:val="clear" w:color="auto" w:fill="F2F2F2"/>
        <w:spacing w:before="80"/>
      </w:pPr>
      <w:r>
        <w:rPr>
          <w:rFonts w:ascii="Courier New" w:eastAsia="Courier New" w:hAnsi="Courier New" w:cs="Courier New"/>
          <w:color w:val="1A1A1A"/>
          <w:sz w:val="19"/>
          <w:szCs w:val="19"/>
        </w:rPr>
        <w:t>FUNCTION solveWithBFS(startBoard, goalBoard):</w:t>
      </w:r>
    </w:p>
    <w:p w14:paraId="299FD20E" w14:textId="77777777" w:rsidR="00F06ADA" w:rsidRDefault="00F06ADA">
      <w:pPr>
        <w:shd w:val="clear" w:color="auto" w:fill="F2F2F2"/>
      </w:pPr>
      <w:r>
        <w:rPr>
          <w:rFonts w:ascii="Courier New" w:eastAsia="Courier New" w:hAnsi="Courier New" w:cs="Courier New"/>
          <w:color w:val="1A1A1A"/>
          <w:sz w:val="19"/>
          <w:szCs w:val="19"/>
        </w:rPr>
        <w:t xml:space="preserve">    goalCode  &lt;- encode(goalBoard)</w:t>
      </w:r>
    </w:p>
    <w:p w14:paraId="734A3056" w14:textId="77777777" w:rsidR="00F06ADA" w:rsidRDefault="00F06ADA">
      <w:pPr>
        <w:shd w:val="clear" w:color="auto" w:fill="F2F2F2"/>
      </w:pPr>
      <w:r>
        <w:rPr>
          <w:rFonts w:ascii="Courier New" w:eastAsia="Courier New" w:hAnsi="Courier New" w:cs="Courier New"/>
          <w:color w:val="1A1A1A"/>
          <w:sz w:val="19"/>
          <w:szCs w:val="19"/>
        </w:rPr>
        <w:t xml:space="preserve">    startCode &lt;- encode(startBoard)</w:t>
      </w:r>
    </w:p>
    <w:p w14:paraId="002D378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1B6DE79" w14:textId="77777777" w:rsidR="00F06ADA" w:rsidRDefault="00F06ADA">
      <w:pPr>
        <w:shd w:val="clear" w:color="auto" w:fill="F2F2F2"/>
      </w:pPr>
      <w:r>
        <w:rPr>
          <w:rFonts w:ascii="Courier New" w:eastAsia="Courier New" w:hAnsi="Courier New" w:cs="Courier New"/>
          <w:color w:val="1A1A1A"/>
          <w:sz w:val="19"/>
          <w:szCs w:val="19"/>
        </w:rPr>
        <w:t xml:space="preserve">    parentOf[startCode] &lt;- -1          // -1 means 'no parent'</w:t>
      </w:r>
    </w:p>
    <w:p w14:paraId="3F81B1E8" w14:textId="77777777" w:rsidR="00F06ADA" w:rsidRDefault="00F06ADA">
      <w:pPr>
        <w:shd w:val="clear" w:color="auto" w:fill="F2F2F2"/>
      </w:pPr>
      <w:r>
        <w:rPr>
          <w:rFonts w:ascii="Courier New" w:eastAsia="Courier New" w:hAnsi="Courier New" w:cs="Courier New"/>
          <w:color w:val="1A1A1A"/>
          <w:sz w:val="19"/>
          <w:szCs w:val="19"/>
        </w:rPr>
        <w:t xml:space="preserve">    boardOf[startCode]  &lt;- startBoard</w:t>
      </w:r>
    </w:p>
    <w:p w14:paraId="6D92F35C" w14:textId="77777777" w:rsidR="00F06ADA" w:rsidRDefault="00F06ADA">
      <w:pPr>
        <w:shd w:val="clear" w:color="auto" w:fill="F2F2F2"/>
      </w:pPr>
      <w:r>
        <w:rPr>
          <w:rFonts w:ascii="Courier New" w:eastAsia="Courier New" w:hAnsi="Courier New" w:cs="Courier New"/>
          <w:color w:val="1A1A1A"/>
          <w:sz w:val="19"/>
          <w:szCs w:val="19"/>
        </w:rPr>
        <w:t xml:space="preserve">    queue.push(startBoard)</w:t>
      </w:r>
    </w:p>
    <w:p w14:paraId="398F07B5"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3F278B30" w14:textId="77777777" w:rsidR="00F06ADA" w:rsidRDefault="00F06ADA">
      <w:pPr>
        <w:shd w:val="clear" w:color="auto" w:fill="F2F2F2"/>
      </w:pPr>
      <w:r>
        <w:rPr>
          <w:rFonts w:ascii="Courier New" w:eastAsia="Courier New" w:hAnsi="Courier New" w:cs="Courier New"/>
          <w:color w:val="1A1A1A"/>
          <w:sz w:val="19"/>
          <w:szCs w:val="19"/>
        </w:rPr>
        <w:t xml:space="preserve">    WHILE queue is not empty:</w:t>
      </w:r>
    </w:p>
    <w:p w14:paraId="6B138182" w14:textId="77777777" w:rsidR="00F06ADA" w:rsidRDefault="00F06ADA">
      <w:pPr>
        <w:shd w:val="clear" w:color="auto" w:fill="F2F2F2"/>
      </w:pPr>
      <w:r>
        <w:rPr>
          <w:rFonts w:ascii="Courier New" w:eastAsia="Courier New" w:hAnsi="Courier New" w:cs="Courier New"/>
          <w:color w:val="1A1A1A"/>
          <w:sz w:val="19"/>
          <w:szCs w:val="19"/>
        </w:rPr>
        <w:t xml:space="preserve">        current &lt;- queue.pop_front()</w:t>
      </w:r>
    </w:p>
    <w:p w14:paraId="665C4698" w14:textId="77777777" w:rsidR="00F06ADA" w:rsidRDefault="00F06ADA">
      <w:pPr>
        <w:shd w:val="clear" w:color="auto" w:fill="F2F2F2"/>
      </w:pPr>
      <w:r>
        <w:rPr>
          <w:rFonts w:ascii="Courier New" w:eastAsia="Courier New" w:hAnsi="Courier New" w:cs="Courier New"/>
          <w:color w:val="1A1A1A"/>
          <w:sz w:val="19"/>
          <w:szCs w:val="19"/>
        </w:rPr>
        <w:t xml:space="preserve">        currentCode &lt;- encode(current)</w:t>
      </w:r>
    </w:p>
    <w:p w14:paraId="7D0D247C"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C3D9F21" w14:textId="77777777" w:rsidR="00F06ADA" w:rsidRDefault="00F06ADA">
      <w:pPr>
        <w:shd w:val="clear" w:color="auto" w:fill="F2F2F2"/>
      </w:pPr>
      <w:r>
        <w:rPr>
          <w:rFonts w:ascii="Courier New" w:eastAsia="Courier New" w:hAnsi="Courier New" w:cs="Courier New"/>
          <w:color w:val="1A1A1A"/>
          <w:sz w:val="19"/>
          <w:szCs w:val="19"/>
        </w:rPr>
        <w:t xml:space="preserve">        IF currentCode == goalCode THEN</w:t>
      </w:r>
    </w:p>
    <w:p w14:paraId="630EBF61" w14:textId="77777777" w:rsidR="00F06ADA" w:rsidRDefault="00F06ADA">
      <w:pPr>
        <w:shd w:val="clear" w:color="auto" w:fill="F2F2F2"/>
      </w:pPr>
      <w:r>
        <w:rPr>
          <w:rFonts w:ascii="Courier New" w:eastAsia="Courier New" w:hAnsi="Courier New" w:cs="Courier New"/>
          <w:color w:val="1A1A1A"/>
          <w:sz w:val="19"/>
          <w:szCs w:val="19"/>
        </w:rPr>
        <w:t xml:space="preserve">            // Reconstruct path</w:t>
      </w:r>
    </w:p>
    <w:p w14:paraId="47D0D8F6" w14:textId="77777777" w:rsidR="00F06ADA" w:rsidRDefault="00F06ADA">
      <w:pPr>
        <w:shd w:val="clear" w:color="auto" w:fill="F2F2F2"/>
      </w:pPr>
      <w:r>
        <w:rPr>
          <w:rFonts w:ascii="Courier New" w:eastAsia="Courier New" w:hAnsi="Courier New" w:cs="Courier New"/>
          <w:color w:val="1A1A1A"/>
          <w:sz w:val="19"/>
          <w:szCs w:val="19"/>
        </w:rPr>
        <w:t xml:space="preserve">            path &lt;- []</w:t>
      </w:r>
    </w:p>
    <w:p w14:paraId="32201E59" w14:textId="77777777" w:rsidR="00F06ADA" w:rsidRDefault="00F06ADA">
      <w:pPr>
        <w:shd w:val="clear" w:color="auto" w:fill="F2F2F2"/>
      </w:pPr>
      <w:r>
        <w:rPr>
          <w:rFonts w:ascii="Courier New" w:eastAsia="Courier New" w:hAnsi="Courier New" w:cs="Courier New"/>
          <w:color w:val="1A1A1A"/>
          <w:sz w:val="19"/>
          <w:szCs w:val="19"/>
        </w:rPr>
        <w:t xml:space="preserve">            code &lt;- goalCode</w:t>
      </w:r>
    </w:p>
    <w:p w14:paraId="15391307" w14:textId="77777777" w:rsidR="00F06ADA" w:rsidRDefault="00F06ADA">
      <w:pPr>
        <w:shd w:val="clear" w:color="auto" w:fill="F2F2F2"/>
      </w:pPr>
      <w:r>
        <w:rPr>
          <w:rFonts w:ascii="Courier New" w:eastAsia="Courier New" w:hAnsi="Courier New" w:cs="Courier New"/>
          <w:color w:val="1A1A1A"/>
          <w:sz w:val="19"/>
          <w:szCs w:val="19"/>
        </w:rPr>
        <w:t xml:space="preserve">            WHILE code != -1:</w:t>
      </w:r>
    </w:p>
    <w:p w14:paraId="499BAD16" w14:textId="77777777" w:rsidR="00F06ADA" w:rsidRDefault="00F06ADA">
      <w:pPr>
        <w:shd w:val="clear" w:color="auto" w:fill="F2F2F2"/>
      </w:pPr>
      <w:r>
        <w:rPr>
          <w:rFonts w:ascii="Courier New" w:eastAsia="Courier New" w:hAnsi="Courier New" w:cs="Courier New"/>
          <w:color w:val="1A1A1A"/>
          <w:sz w:val="19"/>
          <w:szCs w:val="19"/>
        </w:rPr>
        <w:t xml:space="preserve">                path.prepend(boardOf[code])</w:t>
      </w:r>
    </w:p>
    <w:p w14:paraId="744C1203" w14:textId="77777777" w:rsidR="00F06ADA" w:rsidRDefault="00F06ADA">
      <w:pPr>
        <w:shd w:val="clear" w:color="auto" w:fill="F2F2F2"/>
      </w:pPr>
      <w:r>
        <w:rPr>
          <w:rFonts w:ascii="Courier New" w:eastAsia="Courier New" w:hAnsi="Courier New" w:cs="Courier New"/>
          <w:color w:val="1A1A1A"/>
          <w:sz w:val="19"/>
          <w:szCs w:val="19"/>
        </w:rPr>
        <w:t xml:space="preserve">                code &lt;- parentOf[code]</w:t>
      </w:r>
    </w:p>
    <w:p w14:paraId="255BE1F2" w14:textId="77777777" w:rsidR="00F06ADA" w:rsidRDefault="00F06ADA">
      <w:pPr>
        <w:shd w:val="clear" w:color="auto" w:fill="F2F2F2"/>
      </w:pPr>
      <w:r>
        <w:rPr>
          <w:rFonts w:ascii="Courier New" w:eastAsia="Courier New" w:hAnsi="Courier New" w:cs="Courier New"/>
          <w:color w:val="1A1A1A"/>
          <w:sz w:val="19"/>
          <w:szCs w:val="19"/>
        </w:rPr>
        <w:t xml:space="preserve">            RETURN path</w:t>
      </w:r>
    </w:p>
    <w:p w14:paraId="50F7C745"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4CA49169"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FOR EACH nextBoard IN findAllNextMoves(current):</w:t>
      </w:r>
    </w:p>
    <w:p w14:paraId="606B3FD6" w14:textId="77777777" w:rsidR="00F06ADA" w:rsidRDefault="00F06ADA">
      <w:pPr>
        <w:shd w:val="clear" w:color="auto" w:fill="F2F2F2"/>
      </w:pPr>
      <w:r>
        <w:rPr>
          <w:rFonts w:ascii="Courier New" w:eastAsia="Courier New" w:hAnsi="Courier New" w:cs="Courier New"/>
          <w:color w:val="1A1A1A"/>
          <w:sz w:val="19"/>
          <w:szCs w:val="19"/>
        </w:rPr>
        <w:t xml:space="preserve">            nextCode &lt;- encode(nextBoard)</w:t>
      </w:r>
    </w:p>
    <w:p w14:paraId="0D7CD4A7" w14:textId="77777777" w:rsidR="00F06ADA" w:rsidRDefault="00F06ADA">
      <w:pPr>
        <w:shd w:val="clear" w:color="auto" w:fill="F2F2F2"/>
      </w:pPr>
      <w:r>
        <w:rPr>
          <w:rFonts w:ascii="Courier New" w:eastAsia="Courier New" w:hAnsi="Courier New" w:cs="Courier New"/>
          <w:color w:val="1A1A1A"/>
          <w:sz w:val="19"/>
          <w:szCs w:val="19"/>
        </w:rPr>
        <w:t xml:space="preserve">            IF nextCode NOT IN parentOf THEN</w:t>
      </w:r>
    </w:p>
    <w:p w14:paraId="08F6D154" w14:textId="77777777" w:rsidR="00F06ADA" w:rsidRDefault="00F06ADA">
      <w:pPr>
        <w:shd w:val="clear" w:color="auto" w:fill="F2F2F2"/>
      </w:pPr>
      <w:r>
        <w:rPr>
          <w:rFonts w:ascii="Courier New" w:eastAsia="Courier New" w:hAnsi="Courier New" w:cs="Courier New"/>
          <w:color w:val="1A1A1A"/>
          <w:sz w:val="19"/>
          <w:szCs w:val="19"/>
        </w:rPr>
        <w:t xml:space="preserve">                parentOf[nextCode] &lt;- currentCode</w:t>
      </w:r>
    </w:p>
    <w:p w14:paraId="7FC94201" w14:textId="77777777" w:rsidR="00F06ADA" w:rsidRDefault="00F06ADA">
      <w:pPr>
        <w:shd w:val="clear" w:color="auto" w:fill="F2F2F2"/>
      </w:pPr>
      <w:r>
        <w:rPr>
          <w:rFonts w:ascii="Courier New" w:eastAsia="Courier New" w:hAnsi="Courier New" w:cs="Courier New"/>
          <w:color w:val="1A1A1A"/>
          <w:sz w:val="19"/>
          <w:szCs w:val="19"/>
        </w:rPr>
        <w:t xml:space="preserve">                boardOf[nextCode]  &lt;- nextBoard</w:t>
      </w:r>
    </w:p>
    <w:p w14:paraId="66F60CEF" w14:textId="77777777" w:rsidR="00F06ADA" w:rsidRDefault="00F06ADA">
      <w:pPr>
        <w:shd w:val="clear" w:color="auto" w:fill="F2F2F2"/>
      </w:pPr>
      <w:r>
        <w:rPr>
          <w:rFonts w:ascii="Courier New" w:eastAsia="Courier New" w:hAnsi="Courier New" w:cs="Courier New"/>
          <w:color w:val="1A1A1A"/>
          <w:sz w:val="19"/>
          <w:szCs w:val="19"/>
        </w:rPr>
        <w:t xml:space="preserve">                queue.push(nextBoard)</w:t>
      </w:r>
    </w:p>
    <w:p w14:paraId="085B0E4F"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2840AC3D" w14:textId="77777777" w:rsidR="00F06ADA" w:rsidRDefault="00F06ADA">
      <w:pPr>
        <w:shd w:val="clear" w:color="auto" w:fill="F2F2F2"/>
      </w:pPr>
      <w:r>
        <w:rPr>
          <w:rFonts w:ascii="Courier New" w:eastAsia="Courier New" w:hAnsi="Courier New" w:cs="Courier New"/>
          <w:color w:val="1A1A1A"/>
          <w:sz w:val="19"/>
          <w:szCs w:val="19"/>
        </w:rPr>
        <w:t xml:space="preserve">    RETURN []   // No solution found</w:t>
      </w:r>
    </w:p>
    <w:p w14:paraId="541C7B32"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3AF219A" w14:textId="77777777" w:rsidR="00F06ADA" w:rsidRDefault="00F06ADA">
      <w:pPr>
        <w:shd w:val="clear" w:color="auto" w:fill="F2F2F2"/>
      </w:pPr>
      <w:r>
        <w:rPr>
          <w:rFonts w:ascii="Courier New" w:eastAsia="Courier New" w:hAnsi="Courier New" w:cs="Courier New"/>
          <w:color w:val="1A1A1A"/>
          <w:sz w:val="19"/>
          <w:szCs w:val="19"/>
        </w:rPr>
        <w:t>────────────────────────────────────────────────────────</w:t>
      </w:r>
    </w:p>
    <w:p w14:paraId="50A8F52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CD0A0D7" w14:textId="77777777" w:rsidR="00F06ADA" w:rsidRDefault="00F06ADA">
      <w:pPr>
        <w:shd w:val="clear" w:color="auto" w:fill="F2F2F2"/>
      </w:pPr>
      <w:r>
        <w:rPr>
          <w:rFonts w:ascii="Courier New" w:eastAsia="Courier New" w:hAnsi="Courier New" w:cs="Courier New"/>
          <w:color w:val="1A1A1A"/>
          <w:sz w:val="19"/>
          <w:szCs w:val="19"/>
        </w:rPr>
        <w:t>FUNCTION findAllNextMoves(board):</w:t>
      </w:r>
    </w:p>
    <w:p w14:paraId="6AB75E99" w14:textId="77777777" w:rsidR="00F06ADA" w:rsidRDefault="00F06ADA">
      <w:pPr>
        <w:shd w:val="clear" w:color="auto" w:fill="F2F2F2"/>
      </w:pPr>
      <w:r>
        <w:rPr>
          <w:rFonts w:ascii="Courier New" w:eastAsia="Courier New" w:hAnsi="Courier New" w:cs="Courier New"/>
          <w:color w:val="1A1A1A"/>
          <w:sz w:val="19"/>
          <w:szCs w:val="19"/>
        </w:rPr>
        <w:t xml:space="preserve">    moves &lt;- []</w:t>
      </w:r>
    </w:p>
    <w:p w14:paraId="17B51596" w14:textId="77777777" w:rsidR="00F06ADA" w:rsidRDefault="00F06ADA">
      <w:pPr>
        <w:shd w:val="clear" w:color="auto" w:fill="F2F2F2"/>
      </w:pPr>
      <w:r>
        <w:rPr>
          <w:rFonts w:ascii="Courier New" w:eastAsia="Courier New" w:hAnsi="Courier New" w:cs="Courier New"/>
          <w:color w:val="1A1A1A"/>
          <w:sz w:val="19"/>
          <w:szCs w:val="19"/>
        </w:rPr>
        <w:t xml:space="preserve">    FOR EACH cell (row, col) in board:</w:t>
      </w:r>
    </w:p>
    <w:p w14:paraId="1909D497" w14:textId="77777777" w:rsidR="00F06ADA" w:rsidRDefault="00F06ADA">
      <w:pPr>
        <w:shd w:val="clear" w:color="auto" w:fill="F2F2F2"/>
      </w:pPr>
      <w:r>
        <w:rPr>
          <w:rFonts w:ascii="Courier New" w:eastAsia="Courier New" w:hAnsi="Courier New" w:cs="Courier New"/>
          <w:color w:val="1A1A1A"/>
          <w:sz w:val="19"/>
          <w:szCs w:val="19"/>
        </w:rPr>
        <w:t xml:space="preserve">        IF cell is not EMPTY:</w:t>
      </w:r>
    </w:p>
    <w:p w14:paraId="292D6811" w14:textId="77777777" w:rsidR="00F06ADA" w:rsidRDefault="00F06ADA">
      <w:pPr>
        <w:shd w:val="clear" w:color="auto" w:fill="F2F2F2"/>
      </w:pPr>
      <w:r>
        <w:rPr>
          <w:rFonts w:ascii="Courier New" w:eastAsia="Courier New" w:hAnsi="Courier New" w:cs="Courier New"/>
          <w:color w:val="1A1A1A"/>
          <w:sz w:val="19"/>
          <w:szCs w:val="19"/>
        </w:rPr>
        <w:t xml:space="preserve">            knight &lt;- board[row][col]</w:t>
      </w:r>
    </w:p>
    <w:p w14:paraId="4DFE2B64" w14:textId="77777777" w:rsidR="00F06ADA" w:rsidRDefault="00F06ADA">
      <w:pPr>
        <w:shd w:val="clear" w:color="auto" w:fill="F2F2F2"/>
      </w:pPr>
      <w:r>
        <w:rPr>
          <w:rFonts w:ascii="Courier New" w:eastAsia="Courier New" w:hAnsi="Courier New" w:cs="Courier New"/>
          <w:color w:val="1A1A1A"/>
          <w:sz w:val="19"/>
          <w:szCs w:val="19"/>
        </w:rPr>
        <w:t xml:space="preserve">            FOR EACH (dr, dc) in KNIGHT_OFFSETS:</w:t>
      </w:r>
    </w:p>
    <w:p w14:paraId="2AD385A7" w14:textId="77777777" w:rsidR="00F06ADA" w:rsidRDefault="00F06ADA">
      <w:pPr>
        <w:shd w:val="clear" w:color="auto" w:fill="F2F2F2"/>
      </w:pPr>
      <w:r>
        <w:rPr>
          <w:rFonts w:ascii="Courier New" w:eastAsia="Courier New" w:hAnsi="Courier New" w:cs="Courier New"/>
          <w:color w:val="1A1A1A"/>
          <w:sz w:val="19"/>
          <w:szCs w:val="19"/>
        </w:rPr>
        <w:t xml:space="preserve">                destRow &lt;- row + dr</w:t>
      </w:r>
    </w:p>
    <w:p w14:paraId="0FBB27D8" w14:textId="77777777" w:rsidR="00F06ADA" w:rsidRDefault="00F06ADA">
      <w:pPr>
        <w:shd w:val="clear" w:color="auto" w:fill="F2F2F2"/>
      </w:pPr>
      <w:r>
        <w:rPr>
          <w:rFonts w:ascii="Courier New" w:eastAsia="Courier New" w:hAnsi="Courier New" w:cs="Courier New"/>
          <w:color w:val="1A1A1A"/>
          <w:sz w:val="19"/>
          <w:szCs w:val="19"/>
        </w:rPr>
        <w:t xml:space="preserve">                destCol &lt;- col + dc</w:t>
      </w:r>
    </w:p>
    <w:p w14:paraId="19F44A96" w14:textId="77777777" w:rsidR="00F06ADA" w:rsidRDefault="00F06ADA">
      <w:pPr>
        <w:shd w:val="clear" w:color="auto" w:fill="F2F2F2"/>
      </w:pPr>
      <w:r>
        <w:rPr>
          <w:rFonts w:ascii="Courier New" w:eastAsia="Courier New" w:hAnsi="Courier New" w:cs="Courier New"/>
          <w:color w:val="1A1A1A"/>
          <w:sz w:val="19"/>
          <w:szCs w:val="19"/>
        </w:rPr>
        <w:t xml:space="preserve">                IF destRow and destCol are within bounds</w:t>
      </w:r>
    </w:p>
    <w:p w14:paraId="4BDE0A0C" w14:textId="77777777" w:rsidR="00F06ADA" w:rsidRDefault="00F06ADA">
      <w:pPr>
        <w:shd w:val="clear" w:color="auto" w:fill="F2F2F2"/>
      </w:pPr>
      <w:r>
        <w:rPr>
          <w:rFonts w:ascii="Courier New" w:eastAsia="Courier New" w:hAnsi="Courier New" w:cs="Courier New"/>
          <w:color w:val="1A1A1A"/>
          <w:sz w:val="19"/>
          <w:szCs w:val="19"/>
        </w:rPr>
        <w:t xml:space="preserve">                   AND board[destRow][destCol] is EMPTY:</w:t>
      </w:r>
    </w:p>
    <w:p w14:paraId="203458FC" w14:textId="77777777" w:rsidR="00F06ADA" w:rsidRDefault="00F06ADA">
      <w:pPr>
        <w:shd w:val="clear" w:color="auto" w:fill="F2F2F2"/>
      </w:pPr>
      <w:r>
        <w:rPr>
          <w:rFonts w:ascii="Courier New" w:eastAsia="Courier New" w:hAnsi="Courier New" w:cs="Courier New"/>
          <w:color w:val="1A1A1A"/>
          <w:sz w:val="19"/>
          <w:szCs w:val="19"/>
        </w:rPr>
        <w:t xml:space="preserve">                    newBoard &lt;- copy of board</w:t>
      </w:r>
    </w:p>
    <w:p w14:paraId="1346813C"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newBoard[row][col]         &lt;- EMPTY</w:t>
      </w:r>
    </w:p>
    <w:p w14:paraId="12D88B6E" w14:textId="77777777" w:rsidR="00F06ADA" w:rsidRDefault="00F06ADA">
      <w:pPr>
        <w:shd w:val="clear" w:color="auto" w:fill="F2F2F2"/>
      </w:pPr>
      <w:r>
        <w:rPr>
          <w:rFonts w:ascii="Courier New" w:eastAsia="Courier New" w:hAnsi="Courier New" w:cs="Courier New"/>
          <w:color w:val="1A1A1A"/>
          <w:sz w:val="19"/>
          <w:szCs w:val="19"/>
        </w:rPr>
        <w:t xml:space="preserve">                    newBoard[destRow][destCol] &lt;- knight</w:t>
      </w:r>
    </w:p>
    <w:p w14:paraId="1869AA05" w14:textId="77777777" w:rsidR="00F06ADA" w:rsidRDefault="00F06ADA">
      <w:pPr>
        <w:shd w:val="clear" w:color="auto" w:fill="F2F2F2"/>
      </w:pPr>
      <w:r>
        <w:rPr>
          <w:rFonts w:ascii="Courier New" w:eastAsia="Courier New" w:hAnsi="Courier New" w:cs="Courier New"/>
          <w:color w:val="1A1A1A"/>
          <w:sz w:val="19"/>
          <w:szCs w:val="19"/>
        </w:rPr>
        <w:t xml:space="preserve">                    moves.append(newBoard)</w:t>
      </w:r>
    </w:p>
    <w:p w14:paraId="28AC37FE" w14:textId="77777777" w:rsidR="00F06ADA" w:rsidRDefault="00F06ADA">
      <w:pPr>
        <w:shd w:val="clear" w:color="auto" w:fill="F2F2F2"/>
        <w:spacing w:after="80"/>
      </w:pPr>
      <w:r>
        <w:rPr>
          <w:rFonts w:ascii="Courier New" w:eastAsia="Courier New" w:hAnsi="Courier New" w:cs="Courier New"/>
          <w:color w:val="1A1A1A"/>
          <w:sz w:val="19"/>
          <w:szCs w:val="19"/>
        </w:rPr>
        <w:t xml:space="preserve">    RETURN moves</w:t>
      </w:r>
    </w:p>
    <w:p w14:paraId="71ECCB42" w14:textId="77777777" w:rsidR="00F06ADA" w:rsidRDefault="00F06ADA">
      <w:r>
        <w:br w:type="page"/>
      </w:r>
    </w:p>
    <w:p w14:paraId="243EA7D4" w14:textId="77777777" w:rsidR="00F06ADA" w:rsidRDefault="00F06ADA" w:rsidP="00AC781D">
      <w:pPr>
        <w:pStyle w:val="Heading2"/>
      </w:pPr>
      <w:bookmarkStart w:id="206" w:name="_Toc229070117"/>
      <w:r>
        <w:lastRenderedPageBreak/>
        <w:t>4.5 Implementation code</w:t>
      </w:r>
      <w:bookmarkEnd w:id="206"/>
    </w:p>
    <w:p w14:paraId="63DE2715" w14:textId="37A7106E" w:rsidR="00F06ADA" w:rsidRDefault="00F06ADA" w:rsidP="00B92441">
      <w:pPr>
        <w:spacing w:before="60"/>
      </w:pPr>
      <w:r>
        <w:t>The complete C++ source is presented below, broken into logical sections with explanations.</w:t>
      </w:r>
    </w:p>
    <w:p w14:paraId="5C8E31F6" w14:textId="77777777" w:rsidR="00F06ADA" w:rsidRDefault="00F06ADA" w:rsidP="00C92F81">
      <w:pPr>
        <w:pStyle w:val="Heading3"/>
      </w:pPr>
      <w:bookmarkStart w:id="207" w:name="_Toc229070118"/>
      <w:r>
        <w:t>4.5.1 Constants and board definitions</w:t>
      </w:r>
      <w:bookmarkEnd w:id="207"/>
    </w:p>
    <w:p w14:paraId="561F8255" w14:textId="77777777" w:rsidR="00F06ADA" w:rsidRDefault="00F06ADA">
      <w:pPr>
        <w:shd w:val="clear" w:color="auto" w:fill="F2F2F2"/>
        <w:spacing w:before="80"/>
      </w:pPr>
      <w:r>
        <w:rPr>
          <w:rFonts w:ascii="Courier New" w:eastAsia="Courier New" w:hAnsi="Courier New" w:cs="Courier New"/>
          <w:color w:val="1A1A1A"/>
          <w:sz w:val="19"/>
          <w:szCs w:val="19"/>
        </w:rPr>
        <w:t>static const int NUMBER_OF_ROWS = 4;</w:t>
      </w:r>
    </w:p>
    <w:p w14:paraId="11D7DA29" w14:textId="77777777" w:rsidR="00F06ADA" w:rsidRDefault="00F06ADA">
      <w:pPr>
        <w:shd w:val="clear" w:color="auto" w:fill="F2F2F2"/>
      </w:pPr>
      <w:r>
        <w:rPr>
          <w:rFonts w:ascii="Courier New" w:eastAsia="Courier New" w:hAnsi="Courier New" w:cs="Courier New"/>
          <w:color w:val="1A1A1A"/>
          <w:sz w:val="19"/>
          <w:szCs w:val="19"/>
        </w:rPr>
        <w:t>static const int NUMBER_OF_COLS = 3;</w:t>
      </w:r>
    </w:p>
    <w:p w14:paraId="20D92439" w14:textId="77777777" w:rsidR="00F06ADA" w:rsidRDefault="00F06ADA">
      <w:pPr>
        <w:shd w:val="clear" w:color="auto" w:fill="F2F2F2"/>
      </w:pPr>
      <w:r>
        <w:rPr>
          <w:rFonts w:ascii="Courier New" w:eastAsia="Courier New" w:hAnsi="Courier New" w:cs="Courier New"/>
          <w:color w:val="1A1A1A"/>
          <w:sz w:val="19"/>
          <w:szCs w:val="19"/>
        </w:rPr>
        <w:t>static const int EMPTY_CELL     = 0;</w:t>
      </w:r>
    </w:p>
    <w:p w14:paraId="454F6391" w14:textId="77777777" w:rsidR="00F06ADA" w:rsidRDefault="00F06ADA">
      <w:pPr>
        <w:shd w:val="clear" w:color="auto" w:fill="F2F2F2"/>
      </w:pPr>
      <w:r>
        <w:rPr>
          <w:rFonts w:ascii="Courier New" w:eastAsia="Courier New" w:hAnsi="Courier New" w:cs="Courier New"/>
          <w:color w:val="1A1A1A"/>
          <w:sz w:val="19"/>
          <w:szCs w:val="19"/>
        </w:rPr>
        <w:t>static const int WHITE_KNIGHT   = 1;</w:t>
      </w:r>
    </w:p>
    <w:p w14:paraId="11AB88BF" w14:textId="77777777" w:rsidR="00F06ADA" w:rsidRDefault="00F06ADA">
      <w:pPr>
        <w:shd w:val="clear" w:color="auto" w:fill="F2F2F2"/>
      </w:pPr>
      <w:r>
        <w:rPr>
          <w:rFonts w:ascii="Courier New" w:eastAsia="Courier New" w:hAnsi="Courier New" w:cs="Courier New"/>
          <w:color w:val="1A1A1A"/>
          <w:sz w:val="19"/>
          <w:szCs w:val="19"/>
        </w:rPr>
        <w:t>static const int BLACK_KNIGHT   = 2;</w:t>
      </w:r>
    </w:p>
    <w:p w14:paraId="7CA9BD68"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6D43D90" w14:textId="77777777" w:rsidR="00F06ADA" w:rsidRDefault="00F06ADA">
      <w:pPr>
        <w:shd w:val="clear" w:color="auto" w:fill="F2F2F2"/>
      </w:pPr>
      <w:r>
        <w:rPr>
          <w:rFonts w:ascii="Courier New" w:eastAsia="Courier New" w:hAnsi="Courier New" w:cs="Courier New"/>
          <w:color w:val="1A1A1A"/>
          <w:sz w:val="19"/>
          <w:szCs w:val="19"/>
        </w:rPr>
        <w:t>// 8 possible knight move offsets (row, col)</w:t>
      </w:r>
    </w:p>
    <w:p w14:paraId="674A7DAD" w14:textId="77777777" w:rsidR="00F06ADA" w:rsidRDefault="00F06ADA">
      <w:pPr>
        <w:shd w:val="clear" w:color="auto" w:fill="F2F2F2"/>
      </w:pPr>
      <w:r>
        <w:rPr>
          <w:rFonts w:ascii="Courier New" w:eastAsia="Courier New" w:hAnsi="Courier New" w:cs="Courier New"/>
          <w:color w:val="1A1A1A"/>
          <w:sz w:val="19"/>
          <w:szCs w:val="19"/>
        </w:rPr>
        <w:t>static const int ROW_CHANGE[8] = { -2,-2,-1,-1,+1,+1,+2,+2 };</w:t>
      </w:r>
    </w:p>
    <w:p w14:paraId="2FC430D0" w14:textId="77777777" w:rsidR="00F06ADA" w:rsidRDefault="00F06ADA">
      <w:pPr>
        <w:shd w:val="clear" w:color="auto" w:fill="F2F2F2"/>
        <w:spacing w:after="80"/>
      </w:pPr>
      <w:r>
        <w:rPr>
          <w:rFonts w:ascii="Courier New" w:eastAsia="Courier New" w:hAnsi="Courier New" w:cs="Courier New"/>
          <w:color w:val="1A1A1A"/>
          <w:sz w:val="19"/>
          <w:szCs w:val="19"/>
        </w:rPr>
        <w:t>static const int COL_CHANGE[8] = { -1,+1,-2,+2,-2,+2,-1,+1 };</w:t>
      </w:r>
    </w:p>
    <w:p w14:paraId="149162AC" w14:textId="77777777" w:rsidR="00F06ADA" w:rsidRDefault="00F06ADA">
      <w:pPr>
        <w:spacing w:after="80"/>
      </w:pPr>
    </w:p>
    <w:p w14:paraId="2883226C" w14:textId="77777777" w:rsidR="00F06ADA" w:rsidRDefault="00F06ADA" w:rsidP="00C92F81">
      <w:pPr>
        <w:pStyle w:val="Heading3"/>
      </w:pPr>
      <w:bookmarkStart w:id="208" w:name="_Toc229070119"/>
      <w:r>
        <w:t>4.5.2 BoardState struct</w:t>
      </w:r>
      <w:bookmarkEnd w:id="208"/>
    </w:p>
    <w:p w14:paraId="49CC5D14" w14:textId="77777777" w:rsidR="00F06ADA" w:rsidRDefault="00F06ADA">
      <w:pPr>
        <w:shd w:val="clear" w:color="auto" w:fill="F2F2F2"/>
        <w:spacing w:before="80"/>
      </w:pPr>
      <w:r>
        <w:rPr>
          <w:rFonts w:ascii="Courier New" w:eastAsia="Courier New" w:hAnsi="Courier New" w:cs="Courier New"/>
          <w:color w:val="1A1A1A"/>
          <w:sz w:val="19"/>
          <w:szCs w:val="19"/>
        </w:rPr>
        <w:t>struct BoardState {</w:t>
      </w:r>
    </w:p>
    <w:p w14:paraId="401BABEC" w14:textId="77777777" w:rsidR="00F06ADA" w:rsidRDefault="00F06ADA">
      <w:pPr>
        <w:shd w:val="clear" w:color="auto" w:fill="F2F2F2"/>
      </w:pPr>
      <w:r>
        <w:rPr>
          <w:rFonts w:ascii="Courier New" w:eastAsia="Courier New" w:hAnsi="Courier New" w:cs="Courier New"/>
          <w:color w:val="1A1A1A"/>
          <w:sz w:val="19"/>
          <w:szCs w:val="19"/>
        </w:rPr>
        <w:t xml:space="preserve">    int cell[NUMBER_OF_ROWS][NUMBER_OF_COLS];</w:t>
      </w:r>
    </w:p>
    <w:p w14:paraId="009F468B"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961F2BF" w14:textId="77777777" w:rsidR="00F06ADA" w:rsidRDefault="00F06ADA">
      <w:pPr>
        <w:shd w:val="clear" w:color="auto" w:fill="F2F2F2"/>
      </w:pPr>
      <w:r>
        <w:rPr>
          <w:rFonts w:ascii="Courier New" w:eastAsia="Courier New" w:hAnsi="Courier New" w:cs="Courier New"/>
          <w:color w:val="1A1A1A"/>
          <w:sz w:val="19"/>
          <w:szCs w:val="19"/>
        </w:rPr>
        <w:t xml:space="preserve">    // Encode board as a unique base-3 integer</w:t>
      </w:r>
    </w:p>
    <w:p w14:paraId="3DAA88B1" w14:textId="77777777" w:rsidR="00F06ADA" w:rsidRDefault="00F06ADA">
      <w:pPr>
        <w:shd w:val="clear" w:color="auto" w:fill="F2F2F2"/>
      </w:pPr>
      <w:r>
        <w:rPr>
          <w:rFonts w:ascii="Courier New" w:eastAsia="Courier New" w:hAnsi="Courier New" w:cs="Courier New"/>
          <w:color w:val="1A1A1A"/>
          <w:sz w:val="19"/>
          <w:szCs w:val="19"/>
        </w:rPr>
        <w:t xml:space="preserve">    long long encode() const {</w:t>
      </w:r>
    </w:p>
    <w:p w14:paraId="524AC4B1" w14:textId="77777777" w:rsidR="00F06ADA" w:rsidRDefault="00F06ADA">
      <w:pPr>
        <w:shd w:val="clear" w:color="auto" w:fill="F2F2F2"/>
      </w:pPr>
      <w:r>
        <w:rPr>
          <w:rFonts w:ascii="Courier New" w:eastAsia="Courier New" w:hAnsi="Courier New" w:cs="Courier New"/>
          <w:color w:val="1A1A1A"/>
          <w:sz w:val="19"/>
          <w:szCs w:val="19"/>
        </w:rPr>
        <w:t xml:space="preserve">        long long n = 0;</w:t>
      </w:r>
    </w:p>
    <w:p w14:paraId="1968A4B4" w14:textId="77777777" w:rsidR="00F06ADA" w:rsidRDefault="00F06ADA">
      <w:pPr>
        <w:shd w:val="clear" w:color="auto" w:fill="F2F2F2"/>
      </w:pPr>
      <w:r>
        <w:rPr>
          <w:rFonts w:ascii="Courier New" w:eastAsia="Courier New" w:hAnsi="Courier New" w:cs="Courier New"/>
          <w:color w:val="1A1A1A"/>
          <w:sz w:val="19"/>
          <w:szCs w:val="19"/>
        </w:rPr>
        <w:t xml:space="preserve">        for (int r = 0; r &lt; NUMBER_OF_ROWS; r++)</w:t>
      </w:r>
    </w:p>
    <w:p w14:paraId="5E833E2B" w14:textId="77777777" w:rsidR="00F06ADA" w:rsidRDefault="00F06ADA">
      <w:pPr>
        <w:shd w:val="clear" w:color="auto" w:fill="F2F2F2"/>
      </w:pPr>
      <w:r>
        <w:rPr>
          <w:rFonts w:ascii="Courier New" w:eastAsia="Courier New" w:hAnsi="Courier New" w:cs="Courier New"/>
          <w:color w:val="1A1A1A"/>
          <w:sz w:val="19"/>
          <w:szCs w:val="19"/>
        </w:rPr>
        <w:t xml:space="preserve">            for (int c = 0; c &lt; NUMBER_OF_COLS; c++)</w:t>
      </w:r>
    </w:p>
    <w:p w14:paraId="6BF4DAF9"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n = n * 3 + cell[r][c];</w:t>
      </w:r>
    </w:p>
    <w:p w14:paraId="2B817D1E" w14:textId="77777777" w:rsidR="00F06ADA" w:rsidRDefault="00F06ADA">
      <w:pPr>
        <w:shd w:val="clear" w:color="auto" w:fill="F2F2F2"/>
      </w:pPr>
      <w:r>
        <w:rPr>
          <w:rFonts w:ascii="Courier New" w:eastAsia="Courier New" w:hAnsi="Courier New" w:cs="Courier New"/>
          <w:color w:val="1A1A1A"/>
          <w:sz w:val="19"/>
          <w:szCs w:val="19"/>
        </w:rPr>
        <w:t xml:space="preserve">        return n;</w:t>
      </w:r>
    </w:p>
    <w:p w14:paraId="21A9A8B7"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04BA2C88"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54B0BC9" w14:textId="77777777" w:rsidR="00F06ADA" w:rsidRDefault="00F06ADA">
      <w:pPr>
        <w:shd w:val="clear" w:color="auto" w:fill="F2F2F2"/>
      </w:pPr>
      <w:r>
        <w:rPr>
          <w:rFonts w:ascii="Courier New" w:eastAsia="Courier New" w:hAnsi="Courier New" w:cs="Courier New"/>
          <w:color w:val="1A1A1A"/>
          <w:sz w:val="19"/>
          <w:szCs w:val="19"/>
        </w:rPr>
        <w:t xml:space="preserve">    bool operator==(const BoardState&amp; o) const {</w:t>
      </w:r>
    </w:p>
    <w:p w14:paraId="5B100891" w14:textId="77777777" w:rsidR="00F06ADA" w:rsidRDefault="00F06ADA">
      <w:pPr>
        <w:shd w:val="clear" w:color="auto" w:fill="F2F2F2"/>
      </w:pPr>
      <w:r>
        <w:rPr>
          <w:rFonts w:ascii="Courier New" w:eastAsia="Courier New" w:hAnsi="Courier New" w:cs="Courier New"/>
          <w:color w:val="1A1A1A"/>
          <w:sz w:val="19"/>
          <w:szCs w:val="19"/>
        </w:rPr>
        <w:t xml:space="preserve">        for (int r = 0; r &lt; NUMBER_OF_ROWS; r++)</w:t>
      </w:r>
    </w:p>
    <w:p w14:paraId="112587E8" w14:textId="77777777" w:rsidR="00F06ADA" w:rsidRDefault="00F06ADA">
      <w:pPr>
        <w:shd w:val="clear" w:color="auto" w:fill="F2F2F2"/>
      </w:pPr>
      <w:r>
        <w:rPr>
          <w:rFonts w:ascii="Courier New" w:eastAsia="Courier New" w:hAnsi="Courier New" w:cs="Courier New"/>
          <w:color w:val="1A1A1A"/>
          <w:sz w:val="19"/>
          <w:szCs w:val="19"/>
        </w:rPr>
        <w:t xml:space="preserve">            for (int c = 0; c &lt; NUMBER_OF_COLS; c++)</w:t>
      </w:r>
    </w:p>
    <w:p w14:paraId="67DB91F7" w14:textId="77777777" w:rsidR="00F06ADA" w:rsidRDefault="00F06ADA">
      <w:pPr>
        <w:shd w:val="clear" w:color="auto" w:fill="F2F2F2"/>
      </w:pPr>
      <w:r>
        <w:rPr>
          <w:rFonts w:ascii="Courier New" w:eastAsia="Courier New" w:hAnsi="Courier New" w:cs="Courier New"/>
          <w:color w:val="1A1A1A"/>
          <w:sz w:val="19"/>
          <w:szCs w:val="19"/>
        </w:rPr>
        <w:t xml:space="preserve">                if (cell[r][c] != o.cell[r][c]) return false;</w:t>
      </w:r>
    </w:p>
    <w:p w14:paraId="6D7BA3E5" w14:textId="77777777" w:rsidR="00F06ADA" w:rsidRDefault="00F06ADA">
      <w:pPr>
        <w:shd w:val="clear" w:color="auto" w:fill="F2F2F2"/>
      </w:pPr>
      <w:r>
        <w:rPr>
          <w:rFonts w:ascii="Courier New" w:eastAsia="Courier New" w:hAnsi="Courier New" w:cs="Courier New"/>
          <w:color w:val="1A1A1A"/>
          <w:sz w:val="19"/>
          <w:szCs w:val="19"/>
        </w:rPr>
        <w:t xml:space="preserve">        return true;</w:t>
      </w:r>
    </w:p>
    <w:p w14:paraId="3B4B690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5707F28D" w14:textId="77777777" w:rsidR="00F06ADA" w:rsidRDefault="00F06ADA" w:rsidP="00081FBE">
      <w:pPr>
        <w:shd w:val="clear" w:color="auto" w:fill="F2F2F2"/>
        <w:spacing w:after="80"/>
      </w:pPr>
      <w:r>
        <w:rPr>
          <w:rFonts w:ascii="Courier New" w:eastAsia="Courier New" w:hAnsi="Courier New" w:cs="Courier New"/>
          <w:color w:val="1A1A1A"/>
          <w:sz w:val="19"/>
          <w:szCs w:val="19"/>
        </w:rPr>
        <w:t>};</w:t>
      </w:r>
    </w:p>
    <w:p w14:paraId="66F0E4FC" w14:textId="77777777" w:rsidR="00F06ADA" w:rsidRDefault="00F06ADA" w:rsidP="00081FBE">
      <w:pPr>
        <w:pStyle w:val="Heading3"/>
      </w:pPr>
      <w:bookmarkStart w:id="209" w:name="_Toc229070120"/>
      <w:r>
        <w:t>4.5.3 findAllNextMoves()</w:t>
      </w:r>
      <w:bookmarkEnd w:id="209"/>
    </w:p>
    <w:p w14:paraId="428D889D" w14:textId="77777777" w:rsidR="00F06ADA" w:rsidRDefault="00F06ADA">
      <w:pPr>
        <w:shd w:val="clear" w:color="auto" w:fill="F2F2F2"/>
        <w:spacing w:before="80"/>
      </w:pPr>
      <w:r>
        <w:rPr>
          <w:rFonts w:ascii="Courier New" w:eastAsia="Courier New" w:hAnsi="Courier New" w:cs="Courier New"/>
          <w:color w:val="1A1A1A"/>
          <w:sz w:val="19"/>
          <w:szCs w:val="19"/>
        </w:rPr>
        <w:t>std::vector&lt;BoardState&gt; findAllNextMoves(const BoardState&amp; board) {</w:t>
      </w:r>
    </w:p>
    <w:p w14:paraId="4ABECC8C" w14:textId="77777777" w:rsidR="00F06ADA" w:rsidRDefault="00F06ADA">
      <w:pPr>
        <w:shd w:val="clear" w:color="auto" w:fill="F2F2F2"/>
      </w:pPr>
      <w:r>
        <w:rPr>
          <w:rFonts w:ascii="Courier New" w:eastAsia="Courier New" w:hAnsi="Courier New" w:cs="Courier New"/>
          <w:color w:val="1A1A1A"/>
          <w:sz w:val="19"/>
          <w:szCs w:val="19"/>
        </w:rPr>
        <w:t xml:space="preserve">    std::vector&lt;BoardState&gt; next;</w:t>
      </w:r>
    </w:p>
    <w:p w14:paraId="14B9E4B6" w14:textId="77777777" w:rsidR="00F06ADA" w:rsidRDefault="00F06ADA">
      <w:pPr>
        <w:shd w:val="clear" w:color="auto" w:fill="F2F2F2"/>
      </w:pPr>
      <w:r>
        <w:rPr>
          <w:rFonts w:ascii="Courier New" w:eastAsia="Courier New" w:hAnsi="Courier New" w:cs="Courier New"/>
          <w:color w:val="1A1A1A"/>
          <w:sz w:val="19"/>
          <w:szCs w:val="19"/>
        </w:rPr>
        <w:t xml:space="preserve">    for (int r = 0; r &lt; NUMBER_OF_ROWS; r++) {</w:t>
      </w:r>
    </w:p>
    <w:p w14:paraId="3A87E964" w14:textId="77777777" w:rsidR="00F06ADA" w:rsidRDefault="00F06ADA">
      <w:pPr>
        <w:shd w:val="clear" w:color="auto" w:fill="F2F2F2"/>
      </w:pPr>
      <w:r>
        <w:rPr>
          <w:rFonts w:ascii="Courier New" w:eastAsia="Courier New" w:hAnsi="Courier New" w:cs="Courier New"/>
          <w:color w:val="1A1A1A"/>
          <w:sz w:val="19"/>
          <w:szCs w:val="19"/>
        </w:rPr>
        <w:t xml:space="preserve">        for (int c = 0; c &lt; NUMBER_OF_COLS; c++) {</w:t>
      </w:r>
    </w:p>
    <w:p w14:paraId="0B1181EA" w14:textId="77777777" w:rsidR="00F06ADA" w:rsidRDefault="00F06ADA">
      <w:pPr>
        <w:shd w:val="clear" w:color="auto" w:fill="F2F2F2"/>
      </w:pPr>
      <w:r>
        <w:rPr>
          <w:rFonts w:ascii="Courier New" w:eastAsia="Courier New" w:hAnsi="Courier New" w:cs="Courier New"/>
          <w:color w:val="1A1A1A"/>
          <w:sz w:val="19"/>
          <w:szCs w:val="19"/>
        </w:rPr>
        <w:t xml:space="preserve">            if (board.cell[r][c] == EMPTY_CELL) continue;</w:t>
      </w:r>
    </w:p>
    <w:p w14:paraId="39B1A6A8" w14:textId="77777777" w:rsidR="00F06ADA" w:rsidRDefault="00F06ADA">
      <w:pPr>
        <w:shd w:val="clear" w:color="auto" w:fill="F2F2F2"/>
      </w:pPr>
      <w:r>
        <w:rPr>
          <w:rFonts w:ascii="Courier New" w:eastAsia="Courier New" w:hAnsi="Courier New" w:cs="Courier New"/>
          <w:color w:val="1A1A1A"/>
          <w:sz w:val="19"/>
          <w:szCs w:val="19"/>
        </w:rPr>
        <w:t xml:space="preserve">            int knight = board.cell[r][c];</w:t>
      </w:r>
    </w:p>
    <w:p w14:paraId="6F533ACB" w14:textId="77777777" w:rsidR="00F06ADA" w:rsidRDefault="00F06ADA">
      <w:pPr>
        <w:shd w:val="clear" w:color="auto" w:fill="F2F2F2"/>
      </w:pPr>
      <w:r>
        <w:rPr>
          <w:rFonts w:ascii="Courier New" w:eastAsia="Courier New" w:hAnsi="Courier New" w:cs="Courier New"/>
          <w:color w:val="1A1A1A"/>
          <w:sz w:val="19"/>
          <w:szCs w:val="19"/>
        </w:rPr>
        <w:t xml:space="preserve">            for (int m = 0; m &lt; 8; m++) {</w:t>
      </w:r>
    </w:p>
    <w:p w14:paraId="67036DB0" w14:textId="77777777" w:rsidR="00F06ADA" w:rsidRDefault="00F06ADA">
      <w:pPr>
        <w:shd w:val="clear" w:color="auto" w:fill="F2F2F2"/>
      </w:pPr>
      <w:r>
        <w:rPr>
          <w:rFonts w:ascii="Courier New" w:eastAsia="Courier New" w:hAnsi="Courier New" w:cs="Courier New"/>
          <w:color w:val="1A1A1A"/>
          <w:sz w:val="19"/>
          <w:szCs w:val="19"/>
        </w:rPr>
        <w:t xml:space="preserve">                int dr = r + ROW_CHANGE[m];</w:t>
      </w:r>
    </w:p>
    <w:p w14:paraId="0993E12B" w14:textId="77777777" w:rsidR="00F06ADA" w:rsidRDefault="00F06ADA">
      <w:pPr>
        <w:shd w:val="clear" w:color="auto" w:fill="F2F2F2"/>
      </w:pPr>
      <w:r>
        <w:rPr>
          <w:rFonts w:ascii="Courier New" w:eastAsia="Courier New" w:hAnsi="Courier New" w:cs="Courier New"/>
          <w:color w:val="1A1A1A"/>
          <w:sz w:val="19"/>
          <w:szCs w:val="19"/>
        </w:rPr>
        <w:t xml:space="preserve">                int dc = c + COL_CHANGE[m];</w:t>
      </w:r>
    </w:p>
    <w:p w14:paraId="0931D523" w14:textId="77777777" w:rsidR="00F06ADA" w:rsidRDefault="00F06ADA">
      <w:pPr>
        <w:shd w:val="clear" w:color="auto" w:fill="F2F2F2"/>
      </w:pPr>
      <w:r>
        <w:rPr>
          <w:rFonts w:ascii="Courier New" w:eastAsia="Courier New" w:hAnsi="Courier New" w:cs="Courier New"/>
          <w:color w:val="1A1A1A"/>
          <w:sz w:val="19"/>
          <w:szCs w:val="19"/>
        </w:rPr>
        <w:t xml:space="preserve">                if (dr &lt; 0 || dr &gt;= NUMBER_OF_ROWS) continue;</w:t>
      </w:r>
    </w:p>
    <w:p w14:paraId="57CA6120"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if (dc &lt; 0 || dc &gt;= NUMBER_OF_COLS) continue;</w:t>
      </w:r>
    </w:p>
    <w:p w14:paraId="09FCF86C" w14:textId="77777777" w:rsidR="00F06ADA" w:rsidRDefault="00F06ADA">
      <w:pPr>
        <w:shd w:val="clear" w:color="auto" w:fill="F2F2F2"/>
      </w:pPr>
      <w:r>
        <w:rPr>
          <w:rFonts w:ascii="Courier New" w:eastAsia="Courier New" w:hAnsi="Courier New" w:cs="Courier New"/>
          <w:color w:val="1A1A1A"/>
          <w:sz w:val="19"/>
          <w:szCs w:val="19"/>
        </w:rPr>
        <w:t xml:space="preserve">                if (board.cell[dr][dc] != EMPTY_CELL) continue;</w:t>
      </w:r>
    </w:p>
    <w:p w14:paraId="48D2FB02" w14:textId="77777777" w:rsidR="00F06ADA" w:rsidRDefault="00F06ADA">
      <w:pPr>
        <w:shd w:val="clear" w:color="auto" w:fill="F2F2F2"/>
      </w:pPr>
      <w:r>
        <w:rPr>
          <w:rFonts w:ascii="Courier New" w:eastAsia="Courier New" w:hAnsi="Courier New" w:cs="Courier New"/>
          <w:color w:val="1A1A1A"/>
          <w:sz w:val="19"/>
          <w:szCs w:val="19"/>
        </w:rPr>
        <w:t xml:space="preserve">                BoardState nb = board;</w:t>
      </w:r>
    </w:p>
    <w:p w14:paraId="60F46945" w14:textId="77777777" w:rsidR="00F06ADA" w:rsidRDefault="00F06ADA">
      <w:pPr>
        <w:shd w:val="clear" w:color="auto" w:fill="F2F2F2"/>
      </w:pPr>
      <w:r>
        <w:rPr>
          <w:rFonts w:ascii="Courier New" w:eastAsia="Courier New" w:hAnsi="Courier New" w:cs="Courier New"/>
          <w:color w:val="1A1A1A"/>
          <w:sz w:val="19"/>
          <w:szCs w:val="19"/>
        </w:rPr>
        <w:t xml:space="preserve">                nb.cell[r][c]   = EMPTY_CELL;</w:t>
      </w:r>
    </w:p>
    <w:p w14:paraId="1B776B56" w14:textId="77777777" w:rsidR="00F06ADA" w:rsidRDefault="00F06ADA">
      <w:pPr>
        <w:shd w:val="clear" w:color="auto" w:fill="F2F2F2"/>
      </w:pPr>
      <w:r>
        <w:rPr>
          <w:rFonts w:ascii="Courier New" w:eastAsia="Courier New" w:hAnsi="Courier New" w:cs="Courier New"/>
          <w:color w:val="1A1A1A"/>
          <w:sz w:val="19"/>
          <w:szCs w:val="19"/>
        </w:rPr>
        <w:t xml:space="preserve">                nb.cell[dr][dc] = knight;</w:t>
      </w:r>
    </w:p>
    <w:p w14:paraId="4F5D91F7" w14:textId="77777777" w:rsidR="00F06ADA" w:rsidRDefault="00F06ADA">
      <w:pPr>
        <w:shd w:val="clear" w:color="auto" w:fill="F2F2F2"/>
      </w:pPr>
      <w:r>
        <w:rPr>
          <w:rFonts w:ascii="Courier New" w:eastAsia="Courier New" w:hAnsi="Courier New" w:cs="Courier New"/>
          <w:color w:val="1A1A1A"/>
          <w:sz w:val="19"/>
          <w:szCs w:val="19"/>
        </w:rPr>
        <w:t xml:space="preserve">                next.push_back(nb);</w:t>
      </w:r>
    </w:p>
    <w:p w14:paraId="53B594C2"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818C31F"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90264A2"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BDB9C1B" w14:textId="77777777" w:rsidR="00F06ADA" w:rsidRDefault="00F06ADA">
      <w:pPr>
        <w:shd w:val="clear" w:color="auto" w:fill="F2F2F2"/>
      </w:pPr>
      <w:r>
        <w:rPr>
          <w:rFonts w:ascii="Courier New" w:eastAsia="Courier New" w:hAnsi="Courier New" w:cs="Courier New"/>
          <w:color w:val="1A1A1A"/>
          <w:sz w:val="19"/>
          <w:szCs w:val="19"/>
        </w:rPr>
        <w:t xml:space="preserve">    return next;</w:t>
      </w:r>
    </w:p>
    <w:p w14:paraId="54066B56" w14:textId="1F2E171E" w:rsidR="00F06ADA" w:rsidRDefault="00F06ADA" w:rsidP="00B92441">
      <w:pPr>
        <w:shd w:val="clear" w:color="auto" w:fill="F2F2F2"/>
        <w:spacing w:after="80"/>
      </w:pPr>
      <w:r>
        <w:rPr>
          <w:rFonts w:ascii="Courier New" w:eastAsia="Courier New" w:hAnsi="Courier New" w:cs="Courier New"/>
          <w:color w:val="1A1A1A"/>
          <w:sz w:val="19"/>
          <w:szCs w:val="19"/>
        </w:rPr>
        <w:t>}</w:t>
      </w:r>
    </w:p>
    <w:p w14:paraId="155095B7" w14:textId="77777777" w:rsidR="00F06ADA" w:rsidRDefault="00F06ADA" w:rsidP="00F23605">
      <w:pPr>
        <w:pStyle w:val="Heading3"/>
      </w:pPr>
      <w:bookmarkStart w:id="210" w:name="_Toc229070121"/>
      <w:r>
        <w:t>4.5.4 solveWithBFS()</w:t>
      </w:r>
      <w:bookmarkEnd w:id="210"/>
    </w:p>
    <w:p w14:paraId="4F8C4E4B" w14:textId="77777777" w:rsidR="00F06ADA" w:rsidRDefault="00F06ADA">
      <w:pPr>
        <w:shd w:val="clear" w:color="auto" w:fill="F2F2F2"/>
        <w:spacing w:before="80"/>
      </w:pPr>
      <w:r>
        <w:rPr>
          <w:rFonts w:ascii="Courier New" w:eastAsia="Courier New" w:hAnsi="Courier New" w:cs="Courier New"/>
          <w:color w:val="1A1A1A"/>
          <w:sz w:val="19"/>
          <w:szCs w:val="19"/>
        </w:rPr>
        <w:t>std::vector&lt;BoardState&gt; solveWithBFS(</w:t>
      </w:r>
    </w:p>
    <w:p w14:paraId="54A471A8" w14:textId="77777777" w:rsidR="00F06ADA" w:rsidRDefault="00F06ADA">
      <w:pPr>
        <w:shd w:val="clear" w:color="auto" w:fill="F2F2F2"/>
      </w:pPr>
      <w:r>
        <w:rPr>
          <w:rFonts w:ascii="Courier New" w:eastAsia="Courier New" w:hAnsi="Courier New" w:cs="Courier New"/>
          <w:color w:val="1A1A1A"/>
          <w:sz w:val="19"/>
          <w:szCs w:val="19"/>
        </w:rPr>
        <w:t xml:space="preserve">        const BoardState&amp; start, const BoardState&amp; goal) {</w:t>
      </w:r>
    </w:p>
    <w:p w14:paraId="43A90EC6" w14:textId="77777777" w:rsidR="00F06ADA" w:rsidRDefault="00F06ADA">
      <w:pPr>
        <w:shd w:val="clear" w:color="auto" w:fill="F2F2F2"/>
      </w:pPr>
      <w:r>
        <w:rPr>
          <w:rFonts w:ascii="Courier New" w:eastAsia="Courier New" w:hAnsi="Courier New" w:cs="Courier New"/>
          <w:color w:val="1A1A1A"/>
          <w:sz w:val="19"/>
          <w:szCs w:val="19"/>
        </w:rPr>
        <w:t xml:space="preserve">    long long goalCode  = goal.encode();</w:t>
      </w:r>
    </w:p>
    <w:p w14:paraId="47A8AC7A" w14:textId="77777777" w:rsidR="00F06ADA" w:rsidRDefault="00F06ADA">
      <w:pPr>
        <w:shd w:val="clear" w:color="auto" w:fill="F2F2F2"/>
      </w:pPr>
      <w:r>
        <w:rPr>
          <w:rFonts w:ascii="Courier New" w:eastAsia="Courier New" w:hAnsi="Courier New" w:cs="Courier New"/>
          <w:color w:val="1A1A1A"/>
          <w:sz w:val="19"/>
          <w:szCs w:val="19"/>
        </w:rPr>
        <w:t xml:space="preserve">    long long startCode = start.encode();</w:t>
      </w:r>
    </w:p>
    <w:p w14:paraId="2CEDA966" w14:textId="77777777" w:rsidR="00F06ADA" w:rsidRDefault="00F06ADA">
      <w:pPr>
        <w:shd w:val="clear" w:color="auto" w:fill="F2F2F2"/>
      </w:pPr>
      <w:r>
        <w:rPr>
          <w:rFonts w:ascii="Courier New" w:eastAsia="Courier New" w:hAnsi="Courier New" w:cs="Courier New"/>
          <w:color w:val="1A1A1A"/>
          <w:sz w:val="19"/>
          <w:szCs w:val="19"/>
        </w:rPr>
        <w:t xml:space="preserve">    std::unordered_map&lt;long long, long long&gt;    parentOf;</w:t>
      </w:r>
    </w:p>
    <w:p w14:paraId="3488892B" w14:textId="77777777" w:rsidR="00F06ADA" w:rsidRDefault="00F06ADA">
      <w:pPr>
        <w:shd w:val="clear" w:color="auto" w:fill="F2F2F2"/>
      </w:pPr>
      <w:r>
        <w:rPr>
          <w:rFonts w:ascii="Courier New" w:eastAsia="Courier New" w:hAnsi="Courier New" w:cs="Courier New"/>
          <w:color w:val="1A1A1A"/>
          <w:sz w:val="19"/>
          <w:szCs w:val="19"/>
        </w:rPr>
        <w:t xml:space="preserve">    std::unordered_map&lt;long long, BoardState&gt;   boardOf;</w:t>
      </w:r>
    </w:p>
    <w:p w14:paraId="75030BA9" w14:textId="77777777" w:rsidR="00F06ADA" w:rsidRDefault="00F06ADA">
      <w:pPr>
        <w:shd w:val="clear" w:color="auto" w:fill="F2F2F2"/>
      </w:pPr>
      <w:r>
        <w:rPr>
          <w:rFonts w:ascii="Courier New" w:eastAsia="Courier New" w:hAnsi="Courier New" w:cs="Courier New"/>
          <w:color w:val="1A1A1A"/>
          <w:sz w:val="19"/>
          <w:szCs w:val="19"/>
        </w:rPr>
        <w:t xml:space="preserve">    parentOf[startCode] = -1;</w:t>
      </w:r>
    </w:p>
    <w:p w14:paraId="10E358D2" w14:textId="77777777" w:rsidR="00F06ADA" w:rsidRDefault="00F06ADA">
      <w:pPr>
        <w:shd w:val="clear" w:color="auto" w:fill="F2F2F2"/>
      </w:pPr>
      <w:r>
        <w:rPr>
          <w:rFonts w:ascii="Courier New" w:eastAsia="Courier New" w:hAnsi="Courier New" w:cs="Courier New"/>
          <w:color w:val="1A1A1A"/>
          <w:sz w:val="19"/>
          <w:szCs w:val="19"/>
        </w:rPr>
        <w:t xml:space="preserve">    boardOf[startCode]  = start;</w:t>
      </w:r>
    </w:p>
    <w:p w14:paraId="7CD31EAB" w14:textId="77777777" w:rsidR="00F06ADA" w:rsidRDefault="00F06ADA">
      <w:pPr>
        <w:shd w:val="clear" w:color="auto" w:fill="F2F2F2"/>
      </w:pPr>
      <w:r>
        <w:rPr>
          <w:rFonts w:ascii="Courier New" w:eastAsia="Courier New" w:hAnsi="Courier New" w:cs="Courier New"/>
          <w:color w:val="1A1A1A"/>
          <w:sz w:val="19"/>
          <w:szCs w:val="19"/>
        </w:rPr>
        <w:t xml:space="preserve">    std::queue&lt;BoardState&gt; q;</w:t>
      </w:r>
    </w:p>
    <w:p w14:paraId="4A4C70AB" w14:textId="77777777" w:rsidR="00F06ADA" w:rsidRDefault="00F06ADA">
      <w:pPr>
        <w:shd w:val="clear" w:color="auto" w:fill="F2F2F2"/>
      </w:pPr>
      <w:r>
        <w:rPr>
          <w:rFonts w:ascii="Courier New" w:eastAsia="Courier New" w:hAnsi="Courier New" w:cs="Courier New"/>
          <w:color w:val="1A1A1A"/>
          <w:sz w:val="19"/>
          <w:szCs w:val="19"/>
        </w:rPr>
        <w:t xml:space="preserve">    q.push(start);</w:t>
      </w:r>
    </w:p>
    <w:p w14:paraId="718B3559" w14:textId="77777777" w:rsidR="00F06ADA" w:rsidRDefault="00F06ADA">
      <w:pPr>
        <w:shd w:val="clear" w:color="auto" w:fill="F2F2F2"/>
      </w:pPr>
      <w:r>
        <w:rPr>
          <w:rFonts w:ascii="Courier New" w:eastAsia="Courier New" w:hAnsi="Courier New" w:cs="Courier New"/>
          <w:color w:val="1A1A1A"/>
          <w:sz w:val="19"/>
          <w:szCs w:val="19"/>
        </w:rPr>
        <w:t xml:space="preserve">    while (!q.empty()) {</w:t>
      </w:r>
    </w:p>
    <w:p w14:paraId="048A8063"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BoardState cur = q.front(); q.pop();</w:t>
      </w:r>
    </w:p>
    <w:p w14:paraId="506BFC8D" w14:textId="77777777" w:rsidR="00F06ADA" w:rsidRDefault="00F06ADA">
      <w:pPr>
        <w:shd w:val="clear" w:color="auto" w:fill="F2F2F2"/>
      </w:pPr>
      <w:r>
        <w:rPr>
          <w:rFonts w:ascii="Courier New" w:eastAsia="Courier New" w:hAnsi="Courier New" w:cs="Courier New"/>
          <w:color w:val="1A1A1A"/>
          <w:sz w:val="19"/>
          <w:szCs w:val="19"/>
        </w:rPr>
        <w:t xml:space="preserve">        long long curCode = cur.encode();</w:t>
      </w:r>
    </w:p>
    <w:p w14:paraId="59C49BF7" w14:textId="77777777" w:rsidR="00F06ADA" w:rsidRDefault="00F06ADA">
      <w:pPr>
        <w:shd w:val="clear" w:color="auto" w:fill="F2F2F2"/>
      </w:pPr>
      <w:r>
        <w:rPr>
          <w:rFonts w:ascii="Courier New" w:eastAsia="Courier New" w:hAnsi="Courier New" w:cs="Courier New"/>
          <w:color w:val="1A1A1A"/>
          <w:sz w:val="19"/>
          <w:szCs w:val="19"/>
        </w:rPr>
        <w:t xml:space="preserve">        if (curCode == goalCode) {</w:t>
      </w:r>
    </w:p>
    <w:p w14:paraId="66A03E66" w14:textId="77777777" w:rsidR="00F06ADA" w:rsidRDefault="00F06ADA">
      <w:pPr>
        <w:shd w:val="clear" w:color="auto" w:fill="F2F2F2"/>
      </w:pPr>
      <w:r>
        <w:rPr>
          <w:rFonts w:ascii="Courier New" w:eastAsia="Courier New" w:hAnsi="Courier New" w:cs="Courier New"/>
          <w:color w:val="1A1A1A"/>
          <w:sz w:val="19"/>
          <w:szCs w:val="19"/>
        </w:rPr>
        <w:t xml:space="preserve">            std::vector&lt;BoardState&gt; path;</w:t>
      </w:r>
    </w:p>
    <w:p w14:paraId="2C86CFEF" w14:textId="77777777" w:rsidR="00F06ADA" w:rsidRDefault="00F06ADA">
      <w:pPr>
        <w:shd w:val="clear" w:color="auto" w:fill="F2F2F2"/>
      </w:pPr>
      <w:r>
        <w:rPr>
          <w:rFonts w:ascii="Courier New" w:eastAsia="Courier New" w:hAnsi="Courier New" w:cs="Courier New"/>
          <w:color w:val="1A1A1A"/>
          <w:sz w:val="19"/>
          <w:szCs w:val="19"/>
        </w:rPr>
        <w:t xml:space="preserve">            long long code = goalCode;</w:t>
      </w:r>
    </w:p>
    <w:p w14:paraId="4AE3C77C" w14:textId="77777777" w:rsidR="00F06ADA" w:rsidRDefault="00F06ADA">
      <w:pPr>
        <w:shd w:val="clear" w:color="auto" w:fill="F2F2F2"/>
      </w:pPr>
      <w:r>
        <w:rPr>
          <w:rFonts w:ascii="Courier New" w:eastAsia="Courier New" w:hAnsi="Courier New" w:cs="Courier New"/>
          <w:color w:val="1A1A1A"/>
          <w:sz w:val="19"/>
          <w:szCs w:val="19"/>
        </w:rPr>
        <w:t xml:space="preserve">            while (code != -1) {</w:t>
      </w:r>
    </w:p>
    <w:p w14:paraId="1F68BAB6" w14:textId="77777777" w:rsidR="00F06ADA" w:rsidRDefault="00F06ADA">
      <w:pPr>
        <w:shd w:val="clear" w:color="auto" w:fill="F2F2F2"/>
      </w:pPr>
      <w:r>
        <w:rPr>
          <w:rFonts w:ascii="Courier New" w:eastAsia="Courier New" w:hAnsi="Courier New" w:cs="Courier New"/>
          <w:color w:val="1A1A1A"/>
          <w:sz w:val="19"/>
          <w:szCs w:val="19"/>
        </w:rPr>
        <w:t xml:space="preserve">                path.push_back(boardOf[code]);</w:t>
      </w:r>
    </w:p>
    <w:p w14:paraId="0FCFA9B8" w14:textId="77777777" w:rsidR="00F06ADA" w:rsidRDefault="00F06ADA">
      <w:pPr>
        <w:shd w:val="clear" w:color="auto" w:fill="F2F2F2"/>
      </w:pPr>
      <w:r>
        <w:rPr>
          <w:rFonts w:ascii="Courier New" w:eastAsia="Courier New" w:hAnsi="Courier New" w:cs="Courier New"/>
          <w:color w:val="1A1A1A"/>
          <w:sz w:val="19"/>
          <w:szCs w:val="19"/>
        </w:rPr>
        <w:t xml:space="preserve">                code = parentOf[code];</w:t>
      </w:r>
    </w:p>
    <w:p w14:paraId="2CAEA3E7"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42D2A744" w14:textId="77777777" w:rsidR="00F06ADA" w:rsidRDefault="00F06ADA">
      <w:pPr>
        <w:shd w:val="clear" w:color="auto" w:fill="F2F2F2"/>
      </w:pPr>
      <w:r>
        <w:rPr>
          <w:rFonts w:ascii="Courier New" w:eastAsia="Courier New" w:hAnsi="Courier New" w:cs="Courier New"/>
          <w:color w:val="1A1A1A"/>
          <w:sz w:val="19"/>
          <w:szCs w:val="19"/>
        </w:rPr>
        <w:t xml:space="preserve">            std::reverse(path.begin(), path.end());</w:t>
      </w:r>
    </w:p>
    <w:p w14:paraId="2667A715" w14:textId="77777777" w:rsidR="00F06ADA" w:rsidRDefault="00F06ADA">
      <w:pPr>
        <w:shd w:val="clear" w:color="auto" w:fill="F2F2F2"/>
      </w:pPr>
      <w:r>
        <w:rPr>
          <w:rFonts w:ascii="Courier New" w:eastAsia="Courier New" w:hAnsi="Courier New" w:cs="Courier New"/>
          <w:color w:val="1A1A1A"/>
          <w:sz w:val="19"/>
          <w:szCs w:val="19"/>
        </w:rPr>
        <w:t xml:space="preserve">            return path;</w:t>
      </w:r>
    </w:p>
    <w:p w14:paraId="7181A02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4E8E11E" w14:textId="77777777" w:rsidR="00F06ADA" w:rsidRDefault="00F06ADA">
      <w:pPr>
        <w:shd w:val="clear" w:color="auto" w:fill="F2F2F2"/>
      </w:pPr>
      <w:r>
        <w:rPr>
          <w:rFonts w:ascii="Courier New" w:eastAsia="Courier New" w:hAnsi="Courier New" w:cs="Courier New"/>
          <w:color w:val="1A1A1A"/>
          <w:sz w:val="19"/>
          <w:szCs w:val="19"/>
        </w:rPr>
        <w:t xml:space="preserve">        for (auto&amp; nb : findAllNextMoves(cur)) {</w:t>
      </w:r>
    </w:p>
    <w:p w14:paraId="4510E82E" w14:textId="77777777" w:rsidR="00F06ADA" w:rsidRDefault="00F06ADA">
      <w:pPr>
        <w:shd w:val="clear" w:color="auto" w:fill="F2F2F2"/>
      </w:pPr>
      <w:r>
        <w:rPr>
          <w:rFonts w:ascii="Courier New" w:eastAsia="Courier New" w:hAnsi="Courier New" w:cs="Courier New"/>
          <w:color w:val="1A1A1A"/>
          <w:sz w:val="19"/>
          <w:szCs w:val="19"/>
        </w:rPr>
        <w:t xml:space="preserve">            long long nc = nb.encode();</w:t>
      </w:r>
    </w:p>
    <w:p w14:paraId="34A813F7" w14:textId="77777777" w:rsidR="00F06ADA" w:rsidRDefault="00F06ADA">
      <w:pPr>
        <w:shd w:val="clear" w:color="auto" w:fill="F2F2F2"/>
      </w:pPr>
      <w:r>
        <w:rPr>
          <w:rFonts w:ascii="Courier New" w:eastAsia="Courier New" w:hAnsi="Courier New" w:cs="Courier New"/>
          <w:color w:val="1A1A1A"/>
          <w:sz w:val="19"/>
          <w:szCs w:val="19"/>
        </w:rPr>
        <w:t xml:space="preserve">            if (!parentOf.count(nc)) {</w:t>
      </w:r>
    </w:p>
    <w:p w14:paraId="2F12A9BF" w14:textId="77777777" w:rsidR="00F06ADA" w:rsidRDefault="00F06ADA">
      <w:pPr>
        <w:shd w:val="clear" w:color="auto" w:fill="F2F2F2"/>
      </w:pPr>
      <w:r>
        <w:rPr>
          <w:rFonts w:ascii="Courier New" w:eastAsia="Courier New" w:hAnsi="Courier New" w:cs="Courier New"/>
          <w:color w:val="1A1A1A"/>
          <w:sz w:val="19"/>
          <w:szCs w:val="19"/>
        </w:rPr>
        <w:t xml:space="preserve">                parentOf[nc] = curCode;</w:t>
      </w:r>
    </w:p>
    <w:p w14:paraId="7A06D502" w14:textId="77777777" w:rsidR="00F06ADA" w:rsidRDefault="00F06ADA">
      <w:pPr>
        <w:shd w:val="clear" w:color="auto" w:fill="F2F2F2"/>
      </w:pPr>
      <w:r>
        <w:rPr>
          <w:rFonts w:ascii="Courier New" w:eastAsia="Courier New" w:hAnsi="Courier New" w:cs="Courier New"/>
          <w:color w:val="1A1A1A"/>
          <w:sz w:val="19"/>
          <w:szCs w:val="19"/>
        </w:rPr>
        <w:t xml:space="preserve">                boardOf[nc]  = nb;</w:t>
      </w:r>
    </w:p>
    <w:p w14:paraId="732698A5" w14:textId="77777777" w:rsidR="00F06ADA" w:rsidRDefault="00F06ADA">
      <w:pPr>
        <w:shd w:val="clear" w:color="auto" w:fill="F2F2F2"/>
      </w:pPr>
      <w:r>
        <w:rPr>
          <w:rFonts w:ascii="Courier New" w:eastAsia="Courier New" w:hAnsi="Courier New" w:cs="Courier New"/>
          <w:color w:val="1A1A1A"/>
          <w:sz w:val="19"/>
          <w:szCs w:val="19"/>
        </w:rPr>
        <w:t xml:space="preserve">                q.push(nb);</w:t>
      </w:r>
    </w:p>
    <w:p w14:paraId="2ABAF9F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21339BD"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69AE16D"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4EC6DD4D" w14:textId="77777777" w:rsidR="00F06ADA" w:rsidRDefault="00F06ADA">
      <w:pPr>
        <w:shd w:val="clear" w:color="auto" w:fill="F2F2F2"/>
      </w:pPr>
      <w:r>
        <w:rPr>
          <w:rFonts w:ascii="Courier New" w:eastAsia="Courier New" w:hAnsi="Courier New" w:cs="Courier New"/>
          <w:color w:val="1A1A1A"/>
          <w:sz w:val="19"/>
          <w:szCs w:val="19"/>
        </w:rPr>
        <w:t xml:space="preserve">    return {};</w:t>
      </w:r>
    </w:p>
    <w:p w14:paraId="3E24B07C" w14:textId="77777777" w:rsidR="00F06ADA" w:rsidRDefault="00F06ADA">
      <w:pPr>
        <w:shd w:val="clear" w:color="auto" w:fill="F2F2F2"/>
        <w:spacing w:after="80"/>
      </w:pPr>
      <w:r>
        <w:rPr>
          <w:rFonts w:ascii="Courier New" w:eastAsia="Courier New" w:hAnsi="Courier New" w:cs="Courier New"/>
          <w:color w:val="1A1A1A"/>
          <w:sz w:val="19"/>
          <w:szCs w:val="19"/>
        </w:rPr>
        <w:t>}</w:t>
      </w:r>
    </w:p>
    <w:p w14:paraId="4EE010D4" w14:textId="77777777" w:rsidR="00F06ADA" w:rsidRDefault="00F06ADA" w:rsidP="00402BBE">
      <w:pPr>
        <w:pStyle w:val="Heading2"/>
      </w:pPr>
      <w:bookmarkStart w:id="211" w:name="_Toc229070122"/>
      <w:r>
        <w:lastRenderedPageBreak/>
        <w:t>4.6 Time and space complexity analysis</w:t>
      </w:r>
      <w:bookmarkEnd w:id="211"/>
    </w:p>
    <w:p w14:paraId="04F2759A" w14:textId="77777777" w:rsidR="00F06ADA" w:rsidRDefault="00F06ADA" w:rsidP="00402BBE">
      <w:pPr>
        <w:pStyle w:val="Heading3"/>
      </w:pPr>
      <w:bookmarkStart w:id="212" w:name="_Toc229070123"/>
      <w:r>
        <w:t>4.6.1 State space size</w:t>
      </w:r>
      <w:bookmarkEnd w:id="212"/>
    </w:p>
    <w:p w14:paraId="64964D97" w14:textId="77777777" w:rsidR="00F06ADA" w:rsidRDefault="00F06ADA" w:rsidP="00B87766">
      <w:pPr>
        <w:spacing w:before="60"/>
        <w:ind w:firstLine="720"/>
      </w:pPr>
      <w:r>
        <w:t xml:space="preserve">The board has 12 cells. We place 3 white knights, 3 black knights, and 6 empty cells. The maximum number of distinct board configurations is bounded by </w:t>
      </w:r>
      <w:r>
        <w:rPr>
          <w:rFonts w:ascii="Courier New" w:eastAsia="Courier New" w:hAnsi="Courier New" w:cs="Courier New"/>
          <w:color w:val="C0392B"/>
          <w:sz w:val="20"/>
          <w:szCs w:val="20"/>
        </w:rPr>
        <w:t>3^12 = 531,441</w:t>
      </w:r>
      <w:r>
        <w:t>. In practice far fewer states are reachable from the start position, but BFS may still explore thousands of them.</w:t>
      </w:r>
    </w:p>
    <w:p w14:paraId="752B7FFB" w14:textId="77777777" w:rsidR="00F06ADA" w:rsidRDefault="00F06ADA">
      <w:pPr>
        <w:spacing w:after="80"/>
      </w:pPr>
    </w:p>
    <w:p w14:paraId="20D9B021" w14:textId="77777777" w:rsidR="00F06ADA" w:rsidRDefault="00F06ADA" w:rsidP="00402BBE">
      <w:pPr>
        <w:pStyle w:val="Heading3"/>
      </w:pPr>
      <w:bookmarkStart w:id="213" w:name="_Toc229070124"/>
      <w:r>
        <w:t>4.6.2 Time complexity</w:t>
      </w:r>
      <w:bookmarkEnd w:id="213"/>
    </w:p>
    <w:p w14:paraId="25A5E8C9" w14:textId="7F8D0975" w:rsidR="00923215" w:rsidRDefault="00923215" w:rsidP="00923215">
      <w:pPr>
        <w:pStyle w:val="Caption"/>
        <w:keepNext/>
      </w:pPr>
      <w:bookmarkStart w:id="214" w:name="_Toc229058115"/>
      <w:r>
        <w:t xml:space="preserve">Table </w:t>
      </w:r>
      <w:fldSimple w:instr=" SEQ Table \* ARABIC ">
        <w:r w:rsidR="00302A3E">
          <w:rPr>
            <w:noProof/>
          </w:rPr>
          <w:t>16</w:t>
        </w:r>
        <w:bookmarkEnd w:id="214"/>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F06ADA" w14:paraId="7CA445D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46A3D9" w14:textId="77777777" w:rsidR="00F06ADA" w:rsidRDefault="00F06ADA">
            <w:pPr>
              <w:jc w:val="center"/>
            </w:pPr>
            <w:r>
              <w:rPr>
                <w:b/>
                <w:bCs/>
                <w:color w:val="FFFFFF"/>
                <w:sz w:val="20"/>
                <w:szCs w:val="20"/>
              </w:rPr>
              <w:t>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08AF12" w14:textId="77777777" w:rsidR="00F06ADA" w:rsidRDefault="00F06ADA">
            <w:pPr>
              <w:jc w:val="center"/>
            </w:pPr>
            <w:r>
              <w:rPr>
                <w:b/>
                <w:bCs/>
                <w:color w:val="FFFFFF"/>
                <w:sz w:val="20"/>
                <w:szCs w:val="20"/>
              </w:rPr>
              <w:t>Cost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312D50" w14:textId="77777777" w:rsidR="00F06ADA" w:rsidRDefault="00F06ADA">
            <w:pPr>
              <w:jc w:val="center"/>
            </w:pPr>
            <w:r>
              <w:rPr>
                <w:b/>
                <w:bCs/>
                <w:color w:val="FFFFFF"/>
                <w:sz w:val="20"/>
                <w:szCs w:val="20"/>
              </w:rPr>
              <w:t>Explanation</w:t>
            </w:r>
          </w:p>
        </w:tc>
      </w:tr>
      <w:tr w:rsidR="00F06ADA" w14:paraId="0E6244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8BCB3" w14:textId="77777777" w:rsidR="00F06ADA" w:rsidRDefault="00F06ADA">
            <w:r>
              <w:rPr>
                <w:sz w:val="20"/>
                <w:szCs w:val="20"/>
              </w:rPr>
              <w:t>encode()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E648" w14:textId="77777777" w:rsidR="00F06ADA" w:rsidRDefault="00F06ADA">
            <w:r>
              <w:rPr>
                <w:sz w:val="20"/>
                <w:szCs w:val="20"/>
              </w:rPr>
              <w:t>O(1)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4E65" w14:textId="77777777" w:rsidR="00F06ADA" w:rsidRDefault="00F06ADA">
            <w:r>
              <w:rPr>
                <w:sz w:val="20"/>
                <w:szCs w:val="20"/>
              </w:rPr>
              <w:t>Fixed 12-cell grid, always 12 iterations</w:t>
            </w:r>
          </w:p>
        </w:tc>
      </w:tr>
      <w:tr w:rsidR="00F06ADA" w14:paraId="57716F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AE2D5A6" w14:textId="77777777" w:rsidR="00F06ADA" w:rsidRDefault="00F06ADA">
            <w:r>
              <w:rPr>
                <w:sz w:val="20"/>
                <w:szCs w:val="20"/>
              </w:rPr>
              <w:t>findAllNextMoves()</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B2B2A6F" w14:textId="77777777" w:rsidR="00F06ADA" w:rsidRDefault="00F06ADA">
            <w:r>
              <w:rPr>
                <w:sz w:val="20"/>
                <w:szCs w:val="20"/>
              </w:rPr>
              <w:t>O(1)</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20791CE" w14:textId="77777777" w:rsidR="00F06ADA" w:rsidRDefault="00F06ADA">
            <w:r>
              <w:rPr>
                <w:sz w:val="20"/>
                <w:szCs w:val="20"/>
              </w:rPr>
              <w:t>At most 12 cells × 8 moves = 96 checks, all bounded</w:t>
            </w:r>
          </w:p>
        </w:tc>
      </w:tr>
      <w:tr w:rsidR="00F06ADA" w14:paraId="4C3F21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FE94" w14:textId="77777777" w:rsidR="00F06ADA" w:rsidRDefault="00F06ADA">
            <w:r>
              <w:rPr>
                <w:sz w:val="20"/>
                <w:szCs w:val="20"/>
              </w:rPr>
              <w:t>Hash map lookup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94A62" w14:textId="77777777" w:rsidR="00F06ADA" w:rsidRDefault="00F06ADA">
            <w:r>
              <w:rPr>
                <w:sz w:val="20"/>
                <w:szCs w:val="20"/>
              </w:rPr>
              <w:t>O(1) avg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6A8B" w14:textId="77777777" w:rsidR="00F06ADA" w:rsidRDefault="00F06ADA">
            <w:r>
              <w:rPr>
                <w:sz w:val="20"/>
                <w:szCs w:val="20"/>
              </w:rPr>
              <w:t>unordered_map with long long key</w:t>
            </w:r>
          </w:p>
        </w:tc>
      </w:tr>
      <w:tr w:rsidR="00F06ADA" w14:paraId="5DD445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EC5EE9" w14:textId="77777777" w:rsidR="00F06ADA" w:rsidRDefault="00F06ADA">
            <w:r>
              <w:rPr>
                <w:sz w:val="20"/>
                <w:szCs w:val="20"/>
              </w:rPr>
              <w:t>BFS overall</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301DA61" w14:textId="77777777" w:rsidR="00F06ADA" w:rsidRDefault="00F06ADA">
            <w:r>
              <w:rPr>
                <w:sz w:val="20"/>
                <w:szCs w:val="20"/>
              </w:rPr>
              <w:t>O(S)</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9236485" w14:textId="77777777" w:rsidR="00F06ADA" w:rsidRDefault="00F06ADA">
            <w:r>
              <w:rPr>
                <w:sz w:val="20"/>
                <w:szCs w:val="20"/>
              </w:rPr>
              <w:t>S = number of reachable states (explored at most once each)</w:t>
            </w:r>
          </w:p>
        </w:tc>
      </w:tr>
      <w:tr w:rsidR="00F06ADA" w14:paraId="4156CB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46B82" w14:textId="77777777" w:rsidR="00F06ADA" w:rsidRDefault="00F06ADA">
            <w:r>
              <w:rPr>
                <w:sz w:val="20"/>
                <w:szCs w:val="20"/>
              </w:rPr>
              <w:t>Path reconstruction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D19C3" w14:textId="77777777" w:rsidR="00F06ADA" w:rsidRDefault="00F06ADA">
            <w:r>
              <w:rPr>
                <w:sz w:val="20"/>
                <w:szCs w:val="20"/>
              </w:rPr>
              <w:t>O(L)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4F3E" w14:textId="77777777" w:rsidR="00F06ADA" w:rsidRDefault="00F06ADA">
            <w:r>
              <w:rPr>
                <w:sz w:val="20"/>
                <w:szCs w:val="20"/>
              </w:rPr>
              <w:t>L = solution length (16 steps in this case)</w:t>
            </w:r>
          </w:p>
        </w:tc>
      </w:tr>
    </w:tbl>
    <w:p w14:paraId="39D070A2" w14:textId="77777777" w:rsidR="00F06ADA" w:rsidRDefault="00F06ADA"/>
    <w:p w14:paraId="0C7DC6F4" w14:textId="77777777" w:rsidR="00F06ADA" w:rsidRDefault="00F06ADA" w:rsidP="00402BBE">
      <w:pPr>
        <w:pStyle w:val="Heading3"/>
      </w:pPr>
      <w:bookmarkStart w:id="215" w:name="_Toc229070125"/>
      <w:r>
        <w:lastRenderedPageBreak/>
        <w:t>4.6.3 Space complexity</w:t>
      </w:r>
      <w:bookmarkEnd w:id="215"/>
    </w:p>
    <w:p w14:paraId="3FCDF20B" w14:textId="6B32FE84" w:rsidR="00923215" w:rsidRDefault="00923215" w:rsidP="00923215">
      <w:pPr>
        <w:pStyle w:val="Caption"/>
        <w:keepNext/>
      </w:pPr>
      <w:bookmarkStart w:id="216" w:name="_Toc229058116"/>
      <w:r>
        <w:t xml:space="preserve">Table </w:t>
      </w:r>
      <w:fldSimple w:instr=" SEQ Table \* ARABIC ">
        <w:r w:rsidR="00302A3E">
          <w:rPr>
            <w:noProof/>
          </w:rPr>
          <w:t>17</w:t>
        </w:r>
        <w:bookmarkEnd w:id="216"/>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F06ADA" w14:paraId="1AF5883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4638C9" w14:textId="77777777" w:rsidR="00F06ADA" w:rsidRDefault="00F06ADA">
            <w:pPr>
              <w:jc w:val="center"/>
            </w:pPr>
            <w:r>
              <w:rPr>
                <w:b/>
                <w:bCs/>
                <w:color w:val="FFFFFF"/>
                <w:sz w:val="20"/>
                <w:szCs w:val="20"/>
              </w:rPr>
              <w:t>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FD4F10" w14:textId="77777777" w:rsidR="00F06ADA" w:rsidRDefault="00F06ADA">
            <w:pPr>
              <w:jc w:val="center"/>
            </w:pPr>
            <w:r>
              <w:rPr>
                <w:b/>
                <w:bCs/>
                <w:color w:val="FFFFFF"/>
                <w:sz w:val="20"/>
                <w:szCs w:val="20"/>
              </w:rPr>
              <w:t>Space</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CEDCB4" w14:textId="77777777" w:rsidR="00F06ADA" w:rsidRDefault="00F06ADA">
            <w:pPr>
              <w:jc w:val="center"/>
            </w:pPr>
            <w:r>
              <w:rPr>
                <w:b/>
                <w:bCs/>
                <w:color w:val="FFFFFF"/>
                <w:sz w:val="20"/>
                <w:szCs w:val="20"/>
              </w:rPr>
              <w:t>Note</w:t>
            </w:r>
          </w:p>
        </w:tc>
      </w:tr>
      <w:tr w:rsidR="00F06ADA" w14:paraId="2DD698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82B08" w14:textId="77777777" w:rsidR="00F06ADA" w:rsidRDefault="00F06ADA">
            <w:r>
              <w:rPr>
                <w:sz w:val="20"/>
                <w:szCs w:val="20"/>
              </w:rPr>
              <w:t>boardOf 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B0F5" w14:textId="77777777" w:rsidR="00F06ADA" w:rsidRDefault="00F06ADA">
            <w:r>
              <w:rPr>
                <w:sz w:val="20"/>
                <w:szCs w:val="20"/>
              </w:rPr>
              <w:t>O(S × 48 bytes)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571C" w14:textId="77777777" w:rsidR="00F06ADA" w:rsidRDefault="00F06ADA">
            <w:r>
              <w:rPr>
                <w:sz w:val="20"/>
                <w:szCs w:val="20"/>
              </w:rPr>
              <w:t>Each BoardState is 12 ints = 48 bytes on most platforms</w:t>
            </w:r>
          </w:p>
        </w:tc>
      </w:tr>
      <w:tr w:rsidR="00F06ADA" w14:paraId="733E4A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C98C95F" w14:textId="77777777" w:rsidR="00F06ADA" w:rsidRDefault="00F06ADA">
            <w:r>
              <w:rPr>
                <w:sz w:val="20"/>
                <w:szCs w:val="20"/>
              </w:rPr>
              <w:t>parentOf map</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71FEE1" w14:textId="77777777" w:rsidR="00F06ADA" w:rsidRDefault="00F06ADA">
            <w:r>
              <w:rPr>
                <w:sz w:val="20"/>
                <w:szCs w:val="20"/>
              </w:rPr>
              <w:t>O(S × 16 bytes)</w:t>
            </w:r>
          </w:p>
        </w:tc>
        <w:tc>
          <w:tcPr>
            <w:tcW w:w="4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4BCE83" w14:textId="77777777" w:rsidR="00F06ADA" w:rsidRDefault="00F06ADA">
            <w:r>
              <w:rPr>
                <w:sz w:val="20"/>
                <w:szCs w:val="20"/>
              </w:rPr>
              <w:t>Two long long values per entry</w:t>
            </w:r>
          </w:p>
        </w:tc>
      </w:tr>
      <w:tr w:rsidR="00F06ADA" w14:paraId="742599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D074F" w14:textId="77777777" w:rsidR="00F06ADA" w:rsidRDefault="00F06ADA">
            <w:r>
              <w:rPr>
                <w:sz w:val="20"/>
                <w:szCs w:val="20"/>
              </w:rPr>
              <w:t>BFS 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28F6" w14:textId="77777777" w:rsidR="00F06ADA" w:rsidRDefault="00F06ADA">
            <w:r>
              <w:rPr>
                <w:sz w:val="20"/>
                <w:szCs w:val="20"/>
              </w:rPr>
              <w:t>O(S)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60EE1" w14:textId="77777777" w:rsidR="00F06ADA" w:rsidRDefault="00F06ADA">
            <w:r>
              <w:rPr>
                <w:sz w:val="20"/>
                <w:szCs w:val="20"/>
              </w:rPr>
              <w:t>At most all states queued simultaneously</w:t>
            </w:r>
          </w:p>
        </w:tc>
      </w:tr>
      <w:tr w:rsidR="00F06ADA" w14:paraId="4A9ED2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1788302" w14:textId="77777777" w:rsidR="00F06ADA" w:rsidRDefault="00F06ADA">
            <w:r>
              <w:rPr>
                <w:sz w:val="20"/>
                <w:szCs w:val="20"/>
              </w:rPr>
              <w:t>Solution path</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746CCD9" w14:textId="77777777" w:rsidR="00F06ADA" w:rsidRDefault="00F06ADA">
            <w:r>
              <w:rPr>
                <w:sz w:val="20"/>
                <w:szCs w:val="20"/>
              </w:rPr>
              <w:t>O(L)</w:t>
            </w:r>
          </w:p>
        </w:tc>
        <w:tc>
          <w:tcPr>
            <w:tcW w:w="4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22D9AF8" w14:textId="77777777" w:rsidR="00F06ADA" w:rsidRDefault="00F06ADA">
            <w:r>
              <w:rPr>
                <w:sz w:val="20"/>
                <w:szCs w:val="20"/>
              </w:rPr>
              <w:t>16 boards in the final path</w:t>
            </w:r>
          </w:p>
        </w:tc>
      </w:tr>
    </w:tbl>
    <w:p w14:paraId="49FB20CC" w14:textId="77777777" w:rsidR="00F06ADA" w:rsidRDefault="00F06ADA"/>
    <w:p w14:paraId="7BF245D3" w14:textId="52FC4965" w:rsidR="00923215" w:rsidRDefault="00923215" w:rsidP="00923215">
      <w:pPr>
        <w:pStyle w:val="Caption"/>
        <w:keepNext/>
      </w:pPr>
      <w:bookmarkStart w:id="217" w:name="_Toc229058117"/>
      <w:r>
        <w:t xml:space="preserve">Table </w:t>
      </w:r>
      <w:fldSimple w:instr=" SEQ Table \* ARABIC ">
        <w:r w:rsidR="00302A3E">
          <w:rPr>
            <w:noProof/>
          </w:rPr>
          <w:t>18</w:t>
        </w:r>
        <w:bookmarkEnd w:id="217"/>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ADA" w14:paraId="481B4128" w14:textId="77777777">
        <w:tc>
          <w:tcPr>
            <w:tcW w:w="0" w:type="auto"/>
            <w:tcBorders>
              <w:top w:val="single" w:sz="8" w:space="0" w:color="2E75B6"/>
              <w:left w:val="single" w:sz="24" w:space="0" w:color="2E75B6"/>
              <w:bottom w:val="single" w:sz="8" w:space="0" w:color="2E75B6"/>
              <w:right w:val="none" w:sz="0" w:space="0" w:color="FFFFFF"/>
            </w:tcBorders>
            <w:shd w:val="clear" w:color="auto" w:fill="D6E4F0"/>
            <w:tcMar>
              <w:top w:w="120" w:type="dxa"/>
              <w:left w:w="200" w:type="dxa"/>
              <w:bottom w:w="120" w:type="dxa"/>
              <w:right w:w="120" w:type="dxa"/>
            </w:tcMar>
          </w:tcPr>
          <w:p w14:paraId="4226085A" w14:textId="77777777" w:rsidR="00F06ADA" w:rsidRDefault="00F06ADA">
            <w:pPr>
              <w:spacing w:before="40" w:after="40"/>
            </w:pPr>
            <w:r>
              <w:rPr>
                <w:b/>
                <w:bCs/>
              </w:rPr>
              <w:t xml:space="preserve">Bottom line: </w:t>
            </w:r>
            <w:r>
              <w:t xml:space="preserve">For this specific board size, both time and space are effectively </w:t>
            </w:r>
            <w:r>
              <w:rPr>
                <w:b/>
                <w:bCs/>
              </w:rPr>
              <w:t>O(1)</w:t>
            </w:r>
            <w:r>
              <w:t xml:space="preserve"> from a practical standpoint — the state space is small enough that the program runs in milliseconds and uses well under 1 MB of memory.</w:t>
            </w:r>
          </w:p>
        </w:tc>
      </w:tr>
    </w:tbl>
    <w:p w14:paraId="589F7AEA" w14:textId="77777777" w:rsidR="00F06ADA" w:rsidRDefault="00F06ADA">
      <w:r>
        <w:br w:type="page"/>
      </w:r>
    </w:p>
    <w:p w14:paraId="793B459C" w14:textId="77777777" w:rsidR="00F06ADA" w:rsidRDefault="00F06ADA" w:rsidP="00402BBE">
      <w:pPr>
        <w:pStyle w:val="Heading2"/>
      </w:pPr>
      <w:bookmarkStart w:id="218" w:name="_Toc229070126"/>
      <w:r>
        <w:lastRenderedPageBreak/>
        <w:t>4.7 Comparative evaluation of techniques</w:t>
      </w:r>
      <w:bookmarkEnd w:id="218"/>
    </w:p>
    <w:p w14:paraId="0BB75EDF" w14:textId="79534037" w:rsidR="00923215" w:rsidRDefault="00923215" w:rsidP="00923215">
      <w:pPr>
        <w:pStyle w:val="Caption"/>
        <w:keepNext/>
      </w:pPr>
      <w:bookmarkStart w:id="219" w:name="_Toc229058118"/>
      <w:r>
        <w:t xml:space="preserve">Table </w:t>
      </w:r>
      <w:fldSimple w:instr=" SEQ Table \* ARABIC ">
        <w:r w:rsidR="00302A3E">
          <w:rPr>
            <w:noProof/>
          </w:rPr>
          <w:t>19</w:t>
        </w:r>
        <w:bookmarkEnd w:id="219"/>
      </w:fldSimple>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1005"/>
        <w:gridCol w:w="1136"/>
        <w:gridCol w:w="1066"/>
        <w:gridCol w:w="1054"/>
        <w:gridCol w:w="2194"/>
      </w:tblGrid>
      <w:tr w:rsidR="00F06ADA" w14:paraId="5E44447C" w14:textId="77777777" w:rsidTr="00923215">
        <w:trPr>
          <w:tblHeader/>
        </w:trPr>
        <w:tc>
          <w:tcPr>
            <w:tcW w:w="19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EA735F" w14:textId="77777777" w:rsidR="00F06ADA" w:rsidRDefault="00F06ADA">
            <w:pPr>
              <w:jc w:val="center"/>
            </w:pPr>
            <w:r>
              <w:rPr>
                <w:b/>
                <w:bCs/>
                <w:color w:val="FFFFFF"/>
                <w:sz w:val="20"/>
                <w:szCs w:val="20"/>
              </w:rPr>
              <w:t>Technique</w:t>
            </w:r>
          </w:p>
        </w:tc>
        <w:tc>
          <w:tcPr>
            <w:tcW w:w="10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58ED89" w14:textId="77777777" w:rsidR="00F06ADA" w:rsidRDefault="00F06ADA">
            <w:pPr>
              <w:jc w:val="center"/>
            </w:pPr>
            <w:r>
              <w:rPr>
                <w:b/>
                <w:bCs/>
                <w:color w:val="FFFFFF"/>
                <w:sz w:val="20"/>
                <w:szCs w:val="20"/>
              </w:rPr>
              <w:t>Optimal?</w:t>
            </w:r>
          </w:p>
        </w:tc>
        <w:tc>
          <w:tcPr>
            <w:tcW w:w="11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9D7B82" w14:textId="77777777" w:rsidR="00F06ADA" w:rsidRDefault="00F06ADA">
            <w:pPr>
              <w:jc w:val="center"/>
            </w:pPr>
            <w:r>
              <w:rPr>
                <w:b/>
                <w:bCs/>
                <w:color w:val="FFFFFF"/>
                <w:sz w:val="20"/>
                <w:szCs w:val="20"/>
              </w:rPr>
              <w:t>Complete?</w:t>
            </w:r>
          </w:p>
        </w:tc>
        <w:tc>
          <w:tcPr>
            <w:tcW w:w="106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9802CB" w14:textId="77777777" w:rsidR="00F06ADA" w:rsidRDefault="00F06ADA">
            <w:pPr>
              <w:jc w:val="center"/>
            </w:pPr>
            <w:r>
              <w:rPr>
                <w:b/>
                <w:bCs/>
                <w:color w:val="FFFFFF"/>
                <w:sz w:val="20"/>
                <w:szCs w:val="20"/>
              </w:rPr>
              <w:t>Memory Use</w:t>
            </w:r>
          </w:p>
        </w:tc>
        <w:tc>
          <w:tcPr>
            <w:tcW w:w="105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AFF40D" w14:textId="77777777" w:rsidR="00F06ADA" w:rsidRDefault="00F06ADA">
            <w:pPr>
              <w:jc w:val="center"/>
            </w:pPr>
            <w:r>
              <w:rPr>
                <w:b/>
                <w:bCs/>
                <w:color w:val="FFFFFF"/>
                <w:sz w:val="20"/>
                <w:szCs w:val="20"/>
              </w:rPr>
              <w:t>Speed</w:t>
            </w:r>
          </w:p>
        </w:tc>
        <w:tc>
          <w:tcPr>
            <w:tcW w:w="219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324314" w14:textId="77777777" w:rsidR="00F06ADA" w:rsidRDefault="00F06ADA">
            <w:pPr>
              <w:jc w:val="center"/>
            </w:pPr>
            <w:r>
              <w:rPr>
                <w:b/>
                <w:bCs/>
                <w:color w:val="FFFFFF"/>
                <w:sz w:val="20"/>
                <w:szCs w:val="20"/>
              </w:rPr>
              <w:t>Verdict</w:t>
            </w:r>
          </w:p>
        </w:tc>
      </w:tr>
      <w:tr w:rsidR="00F06ADA" w14:paraId="49DE9E99" w14:textId="77777777" w:rsidTr="00923215">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42A60" w14:textId="77777777" w:rsidR="00F06ADA" w:rsidRDefault="00F06ADA">
            <w:r>
              <w:rPr>
                <w:sz w:val="20"/>
                <w:szCs w:val="20"/>
              </w:rPr>
              <w:t>BFS (used)</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A334" w14:textId="77777777" w:rsidR="00F06ADA" w:rsidRDefault="00F06ADA">
            <w:r>
              <w:rPr>
                <w:sz w:val="20"/>
                <w:szCs w:val="20"/>
              </w:rPr>
              <w:t>Yes</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E552" w14:textId="77777777" w:rsidR="00F06ADA" w:rsidRDefault="00F06ADA">
            <w:r>
              <w:rPr>
                <w:sz w:val="20"/>
                <w:szCs w:val="20"/>
              </w:rPr>
              <w:t>Yes</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560E" w14:textId="77777777" w:rsidR="00F06ADA" w:rsidRDefault="00F06ADA">
            <w:r>
              <w:rPr>
                <w:sz w:val="20"/>
                <w:szCs w:val="20"/>
              </w:rPr>
              <w:t>High</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13B5" w14:textId="77777777" w:rsidR="00F06ADA" w:rsidRDefault="00F06ADA">
            <w:r>
              <w:rPr>
                <w:sz w:val="20"/>
                <w:szCs w:val="20"/>
              </w:rPr>
              <w:t>Moderate</w:t>
            </w:r>
          </w:p>
        </w:tc>
        <w:tc>
          <w:tcPr>
            <w:tcW w:w="2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3B834" w14:textId="77777777" w:rsidR="00F06ADA" w:rsidRDefault="00F06ADA">
            <w:r>
              <w:rPr>
                <w:sz w:val="20"/>
                <w:szCs w:val="20"/>
              </w:rPr>
              <w:t>Best for guaranteed optimality</w:t>
            </w:r>
          </w:p>
        </w:tc>
      </w:tr>
      <w:tr w:rsidR="00F06ADA" w14:paraId="1D33ACAF" w14:textId="77777777" w:rsidTr="00923215">
        <w:tc>
          <w:tcPr>
            <w:tcW w:w="1905"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C772926" w14:textId="77777777" w:rsidR="00F06ADA" w:rsidRDefault="00F06ADA">
            <w:r>
              <w:rPr>
                <w:sz w:val="20"/>
                <w:szCs w:val="20"/>
              </w:rPr>
              <w:t>DFS</w:t>
            </w:r>
          </w:p>
        </w:tc>
        <w:tc>
          <w:tcPr>
            <w:tcW w:w="1005"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2728148" w14:textId="77777777" w:rsidR="00F06ADA" w:rsidRDefault="00F06ADA">
            <w:r>
              <w:rPr>
                <w:sz w:val="20"/>
                <w:szCs w:val="20"/>
              </w:rPr>
              <w:t>No</w:t>
            </w:r>
          </w:p>
        </w:tc>
        <w:tc>
          <w:tcPr>
            <w:tcW w:w="113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DD65EF9" w14:textId="77777777" w:rsidR="00F06ADA" w:rsidRDefault="00F06ADA">
            <w:r>
              <w:rPr>
                <w:sz w:val="20"/>
                <w:szCs w:val="20"/>
              </w:rPr>
              <w:t>Yes</w:t>
            </w:r>
          </w:p>
        </w:tc>
        <w:tc>
          <w:tcPr>
            <w:tcW w:w="106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068307" w14:textId="77777777" w:rsidR="00F06ADA" w:rsidRDefault="00F06ADA">
            <w:r>
              <w:rPr>
                <w:sz w:val="20"/>
                <w:szCs w:val="20"/>
              </w:rPr>
              <w:t>Low</w:t>
            </w:r>
          </w:p>
        </w:tc>
        <w:tc>
          <w:tcPr>
            <w:tcW w:w="105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8DD64CF" w14:textId="77777777" w:rsidR="00F06ADA" w:rsidRDefault="00F06ADA">
            <w:r>
              <w:rPr>
                <w:sz w:val="20"/>
                <w:szCs w:val="20"/>
              </w:rPr>
              <w:t>Fast</w:t>
            </w:r>
          </w:p>
        </w:tc>
        <w:tc>
          <w:tcPr>
            <w:tcW w:w="219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07114B1" w14:textId="77777777" w:rsidR="00F06ADA" w:rsidRDefault="00F06ADA">
            <w:r>
              <w:rPr>
                <w:sz w:val="20"/>
                <w:szCs w:val="20"/>
              </w:rPr>
              <w:t>May find very long non-optimal paths</w:t>
            </w:r>
          </w:p>
        </w:tc>
      </w:tr>
      <w:tr w:rsidR="00F06ADA" w14:paraId="71CEC197" w14:textId="77777777" w:rsidTr="00923215">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47C01" w14:textId="77777777" w:rsidR="00F06ADA" w:rsidRDefault="00F06ADA">
            <w:r>
              <w:rPr>
                <w:sz w:val="20"/>
                <w:szCs w:val="20"/>
              </w:rPr>
              <w:t>Iterative Deepening DFS</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628AD" w14:textId="77777777" w:rsidR="00F06ADA" w:rsidRDefault="00F06ADA">
            <w:r>
              <w:rPr>
                <w:sz w:val="20"/>
                <w:szCs w:val="20"/>
              </w:rPr>
              <w:t>Yes</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3476B" w14:textId="77777777" w:rsidR="00F06ADA" w:rsidRDefault="00F06ADA">
            <w:r>
              <w:rPr>
                <w:sz w:val="20"/>
                <w:szCs w:val="20"/>
              </w:rPr>
              <w:t>Yes</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B428" w14:textId="77777777" w:rsidR="00F06ADA" w:rsidRDefault="00F06ADA">
            <w:r>
              <w:rPr>
                <w:sz w:val="20"/>
                <w:szCs w:val="20"/>
              </w:rPr>
              <w:t>Low</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725AB" w14:textId="77777777" w:rsidR="00F06ADA" w:rsidRDefault="00F06ADA">
            <w:r>
              <w:rPr>
                <w:sz w:val="20"/>
                <w:szCs w:val="20"/>
              </w:rPr>
              <w:t>Moderate</w:t>
            </w:r>
          </w:p>
        </w:tc>
        <w:tc>
          <w:tcPr>
            <w:tcW w:w="2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CE15F" w14:textId="77777777" w:rsidR="00F06ADA" w:rsidRDefault="00F06ADA">
            <w:r>
              <w:rPr>
                <w:sz w:val="20"/>
                <w:szCs w:val="20"/>
              </w:rPr>
              <w:t>Good compromise; slower than BFS in practice here</w:t>
            </w:r>
          </w:p>
        </w:tc>
      </w:tr>
      <w:tr w:rsidR="00F06ADA" w14:paraId="6875EE37" w14:textId="77777777" w:rsidTr="00923215">
        <w:tc>
          <w:tcPr>
            <w:tcW w:w="1905"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3E5B405" w14:textId="77777777" w:rsidR="00F06ADA" w:rsidRDefault="00F06ADA">
            <w:r>
              <w:rPr>
                <w:sz w:val="20"/>
                <w:szCs w:val="20"/>
              </w:rPr>
              <w:t>A* Search</w:t>
            </w:r>
          </w:p>
        </w:tc>
        <w:tc>
          <w:tcPr>
            <w:tcW w:w="1005"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E37E887" w14:textId="77777777" w:rsidR="00F06ADA" w:rsidRDefault="00F06ADA">
            <w:r>
              <w:rPr>
                <w:sz w:val="20"/>
                <w:szCs w:val="20"/>
              </w:rPr>
              <w:t>Yes*</w:t>
            </w:r>
          </w:p>
        </w:tc>
        <w:tc>
          <w:tcPr>
            <w:tcW w:w="113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1E04C2D" w14:textId="77777777" w:rsidR="00F06ADA" w:rsidRDefault="00F06ADA">
            <w:r>
              <w:rPr>
                <w:sz w:val="20"/>
                <w:szCs w:val="20"/>
              </w:rPr>
              <w:t>Yes</w:t>
            </w:r>
          </w:p>
        </w:tc>
        <w:tc>
          <w:tcPr>
            <w:tcW w:w="106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4D7189E" w14:textId="77777777" w:rsidR="00F06ADA" w:rsidRDefault="00F06ADA">
            <w:r>
              <w:rPr>
                <w:sz w:val="20"/>
                <w:szCs w:val="20"/>
              </w:rPr>
              <w:t>Medium</w:t>
            </w:r>
          </w:p>
        </w:tc>
        <w:tc>
          <w:tcPr>
            <w:tcW w:w="105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AD816B5" w14:textId="77777777" w:rsidR="00F06ADA" w:rsidRDefault="00F06ADA">
            <w:r>
              <w:rPr>
                <w:sz w:val="20"/>
                <w:szCs w:val="20"/>
              </w:rPr>
              <w:t>Fast</w:t>
            </w:r>
          </w:p>
        </w:tc>
        <w:tc>
          <w:tcPr>
            <w:tcW w:w="219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EEBD5CC" w14:textId="77777777" w:rsidR="00F06ADA" w:rsidRDefault="00F06ADA">
            <w:r>
              <w:rPr>
                <w:sz w:val="20"/>
                <w:szCs w:val="20"/>
              </w:rPr>
              <w:t>Optimal with admissible heuristic; harder to implement</w:t>
            </w:r>
          </w:p>
        </w:tc>
      </w:tr>
      <w:tr w:rsidR="00F06ADA" w14:paraId="549DA45A" w14:textId="77777777" w:rsidTr="00923215">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9E9B" w14:textId="77777777" w:rsidR="00F06ADA" w:rsidRDefault="00F06ADA">
            <w:r>
              <w:rPr>
                <w:sz w:val="20"/>
                <w:szCs w:val="20"/>
              </w:rPr>
              <w:t>Bidirectional BFS</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165FE" w14:textId="77777777" w:rsidR="00F06ADA" w:rsidRDefault="00F06ADA">
            <w:r>
              <w:rPr>
                <w:sz w:val="20"/>
                <w:szCs w:val="20"/>
              </w:rPr>
              <w:t>Yes</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9843" w14:textId="77777777" w:rsidR="00F06ADA" w:rsidRDefault="00F06ADA">
            <w:r>
              <w:rPr>
                <w:sz w:val="20"/>
                <w:szCs w:val="20"/>
              </w:rPr>
              <w:t>Yes</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83E1F" w14:textId="77777777" w:rsidR="00F06ADA" w:rsidRDefault="00F06ADA">
            <w:r>
              <w:rPr>
                <w:sz w:val="20"/>
                <w:szCs w:val="20"/>
              </w:rPr>
              <w:t>Medium</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07CD" w14:textId="77777777" w:rsidR="00F06ADA" w:rsidRDefault="00F06ADA">
            <w:r>
              <w:rPr>
                <w:sz w:val="20"/>
                <w:szCs w:val="20"/>
              </w:rPr>
              <w:t>Faster</w:t>
            </w:r>
          </w:p>
        </w:tc>
        <w:tc>
          <w:tcPr>
            <w:tcW w:w="2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0375" w14:textId="77777777" w:rsidR="00F06ADA" w:rsidRDefault="00F06ADA">
            <w:r>
              <w:rPr>
                <w:sz w:val="20"/>
                <w:szCs w:val="20"/>
              </w:rPr>
              <w:t>Explores from both ends; ~half the states</w:t>
            </w:r>
          </w:p>
        </w:tc>
      </w:tr>
      <w:tr w:rsidR="00F06ADA" w14:paraId="4C14976C" w14:textId="77777777" w:rsidTr="00923215">
        <w:tc>
          <w:tcPr>
            <w:tcW w:w="1905"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EB6EC7C" w14:textId="77777777" w:rsidR="00F06ADA" w:rsidRDefault="00F06ADA">
            <w:r>
              <w:rPr>
                <w:sz w:val="20"/>
                <w:szCs w:val="20"/>
              </w:rPr>
              <w:t>Random/Greedy</w:t>
            </w:r>
          </w:p>
        </w:tc>
        <w:tc>
          <w:tcPr>
            <w:tcW w:w="1005"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A9B1815" w14:textId="77777777" w:rsidR="00F06ADA" w:rsidRDefault="00F06ADA">
            <w:r>
              <w:rPr>
                <w:sz w:val="20"/>
                <w:szCs w:val="20"/>
              </w:rPr>
              <w:t>No</w:t>
            </w:r>
          </w:p>
        </w:tc>
        <w:tc>
          <w:tcPr>
            <w:tcW w:w="113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AF79898" w14:textId="77777777" w:rsidR="00F06ADA" w:rsidRDefault="00F06ADA">
            <w:r>
              <w:rPr>
                <w:sz w:val="20"/>
                <w:szCs w:val="20"/>
              </w:rPr>
              <w:t>No</w:t>
            </w:r>
          </w:p>
        </w:tc>
        <w:tc>
          <w:tcPr>
            <w:tcW w:w="106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7A5FD8D" w14:textId="77777777" w:rsidR="00F06ADA" w:rsidRDefault="00F06ADA">
            <w:r>
              <w:rPr>
                <w:sz w:val="20"/>
                <w:szCs w:val="20"/>
              </w:rPr>
              <w:t>Low</w:t>
            </w:r>
          </w:p>
        </w:tc>
        <w:tc>
          <w:tcPr>
            <w:tcW w:w="105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5FCC74B" w14:textId="77777777" w:rsidR="00F06ADA" w:rsidRDefault="00F06ADA">
            <w:r>
              <w:rPr>
                <w:sz w:val="20"/>
                <w:szCs w:val="20"/>
              </w:rPr>
              <w:t>Variable</w:t>
            </w:r>
          </w:p>
        </w:tc>
        <w:tc>
          <w:tcPr>
            <w:tcW w:w="219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D763D25" w14:textId="77777777" w:rsidR="00F06ADA" w:rsidRDefault="00F06ADA">
            <w:r>
              <w:rPr>
                <w:sz w:val="20"/>
                <w:szCs w:val="20"/>
              </w:rPr>
              <w:t>No guarantee of finding solution</w:t>
            </w:r>
          </w:p>
        </w:tc>
      </w:tr>
    </w:tbl>
    <w:p w14:paraId="4D01E20D" w14:textId="77777777" w:rsidR="00F06ADA" w:rsidRDefault="00F06ADA"/>
    <w:p w14:paraId="5C49E211" w14:textId="77777777" w:rsidR="00F06ADA" w:rsidRDefault="00F06ADA" w:rsidP="00685214">
      <w:pPr>
        <w:spacing w:before="60"/>
        <w:ind w:firstLine="720"/>
      </w:pPr>
      <w:r>
        <w:t xml:space="preserve">BFS was selected because it is </w:t>
      </w:r>
      <w:r>
        <w:rPr>
          <w:b/>
          <w:bCs/>
        </w:rPr>
        <w:t>simple to implement correctly</w:t>
      </w:r>
      <w:r>
        <w:t xml:space="preserve">, </w:t>
      </w:r>
      <w:r>
        <w:rPr>
          <w:b/>
          <w:bCs/>
        </w:rPr>
        <w:t>guaranteed to find the shortest path</w:t>
      </w:r>
      <w:r>
        <w:t>, and the state space is small enough that memory usage is not a concern. For larger boards, bidirectional BFS or A* would become preferable.</w:t>
      </w:r>
    </w:p>
    <w:p w14:paraId="5802127F" w14:textId="1E9CC172" w:rsidR="00F06ADA" w:rsidRDefault="00F503C4" w:rsidP="00CB1B2B">
      <w:pPr>
        <w:pStyle w:val="Heading2"/>
      </w:pPr>
      <w:bookmarkStart w:id="220" w:name="_Toc229070127"/>
      <w:r>
        <w:lastRenderedPageBreak/>
        <w:t>4.</w:t>
      </w:r>
      <w:r w:rsidR="00F06ADA">
        <w:t>8 Sample output</w:t>
      </w:r>
      <w:bookmarkEnd w:id="220"/>
    </w:p>
    <w:p w14:paraId="628C703F" w14:textId="77777777" w:rsidR="00F06ADA" w:rsidRDefault="00F06ADA" w:rsidP="00CB1B2B">
      <w:pPr>
        <w:spacing w:before="60"/>
        <w:ind w:firstLine="720"/>
      </w:pPr>
      <w:r>
        <w:t>The program prints every board state from start to goal. Below are the first three moves, the midpoint, and the final state.</w:t>
      </w:r>
    </w:p>
    <w:p w14:paraId="6C32FD90" w14:textId="77777777" w:rsidR="00923215" w:rsidRDefault="00F06ADA" w:rsidP="00923215">
      <w:pPr>
        <w:keepNext/>
        <w:spacing w:before="60"/>
        <w:jc w:val="center"/>
      </w:pPr>
      <w:r>
        <w:rPr>
          <w:noProof/>
        </w:rPr>
        <w:drawing>
          <wp:inline distT="0" distB="0" distL="0" distR="0" wp14:anchorId="6C3B155E" wp14:editId="31AFA97D">
            <wp:extent cx="3145330" cy="4435151"/>
            <wp:effectExtent l="0" t="0" r="0" b="3810"/>
            <wp:docPr id="823096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6434" name="Picture 823096434"/>
                    <pic:cNvPicPr/>
                  </pic:nvPicPr>
                  <pic:blipFill>
                    <a:blip r:embed="rId33">
                      <a:extLst>
                        <a:ext uri="{28A0092B-C50C-407E-A947-70E740481C1C}">
                          <a14:useLocalDpi xmlns:a14="http://schemas.microsoft.com/office/drawing/2010/main" val="0"/>
                        </a:ext>
                      </a:extLst>
                    </a:blip>
                    <a:stretch>
                      <a:fillRect/>
                    </a:stretch>
                  </pic:blipFill>
                  <pic:spPr>
                    <a:xfrm>
                      <a:off x="0" y="0"/>
                      <a:ext cx="3165158" cy="4463110"/>
                    </a:xfrm>
                    <a:prstGeom prst="rect">
                      <a:avLst/>
                    </a:prstGeom>
                  </pic:spPr>
                </pic:pic>
              </a:graphicData>
            </a:graphic>
          </wp:inline>
        </w:drawing>
      </w:r>
    </w:p>
    <w:p w14:paraId="40BB001F" w14:textId="7CC87665" w:rsidR="00F06ADA" w:rsidRDefault="00923215" w:rsidP="00923215">
      <w:pPr>
        <w:pStyle w:val="Caption"/>
      </w:pPr>
      <w:bookmarkStart w:id="221" w:name="_Toc229057521"/>
      <w:bookmarkStart w:id="222" w:name="_Toc229070340"/>
      <w:r>
        <w:t xml:space="preserve">Figure </w:t>
      </w:r>
      <w:fldSimple w:instr=" SEQ Figure \* ARABIC ">
        <w:r w:rsidR="00302A3E">
          <w:rPr>
            <w:noProof/>
          </w:rPr>
          <w:t>21</w:t>
        </w:r>
        <w:bookmarkEnd w:id="221"/>
        <w:bookmarkEnd w:id="222"/>
      </w:fldSimple>
    </w:p>
    <w:p w14:paraId="4E626346" w14:textId="77777777" w:rsidR="00923215" w:rsidRDefault="00F06ADA" w:rsidP="00923215">
      <w:pPr>
        <w:keepNext/>
        <w:spacing w:before="60"/>
        <w:jc w:val="center"/>
      </w:pPr>
      <w:r>
        <w:rPr>
          <w:noProof/>
        </w:rPr>
        <w:lastRenderedPageBreak/>
        <w:drawing>
          <wp:inline distT="0" distB="0" distL="0" distR="0" wp14:anchorId="3B060171" wp14:editId="70722E81">
            <wp:extent cx="3048000" cy="2954217"/>
            <wp:effectExtent l="0" t="0" r="0" b="0"/>
            <wp:docPr id="430530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0614" name="Picture 4305306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7863" cy="3002546"/>
                    </a:xfrm>
                    <a:prstGeom prst="rect">
                      <a:avLst/>
                    </a:prstGeom>
                  </pic:spPr>
                </pic:pic>
              </a:graphicData>
            </a:graphic>
          </wp:inline>
        </w:drawing>
      </w:r>
    </w:p>
    <w:p w14:paraId="610079EE" w14:textId="558E3ACE" w:rsidR="00F06ADA" w:rsidRDefault="00923215" w:rsidP="00923215">
      <w:pPr>
        <w:pStyle w:val="Caption"/>
      </w:pPr>
      <w:bookmarkStart w:id="223" w:name="_Toc229057522"/>
      <w:bookmarkStart w:id="224" w:name="_Toc229070341"/>
      <w:r>
        <w:t xml:space="preserve">Figure </w:t>
      </w:r>
      <w:fldSimple w:instr=" SEQ Figure \* ARABIC ">
        <w:r w:rsidR="00302A3E">
          <w:rPr>
            <w:noProof/>
          </w:rPr>
          <w:t>22</w:t>
        </w:r>
        <w:bookmarkEnd w:id="223"/>
        <w:bookmarkEnd w:id="224"/>
      </w:fldSimple>
    </w:p>
    <w:p w14:paraId="1780451E" w14:textId="77777777" w:rsidR="00923215" w:rsidRDefault="00F06ADA" w:rsidP="00923215">
      <w:pPr>
        <w:keepNext/>
        <w:spacing w:before="60"/>
        <w:jc w:val="center"/>
      </w:pPr>
      <w:r>
        <w:rPr>
          <w:noProof/>
        </w:rPr>
        <w:drawing>
          <wp:inline distT="0" distB="0" distL="0" distR="0" wp14:anchorId="676EFEA0" wp14:editId="282B3264">
            <wp:extent cx="3411712" cy="3601616"/>
            <wp:effectExtent l="0" t="0" r="0" b="0"/>
            <wp:docPr id="1057702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2007" name="Picture 1057702007"/>
                    <pic:cNvPicPr/>
                  </pic:nvPicPr>
                  <pic:blipFill>
                    <a:blip r:embed="rId35">
                      <a:extLst>
                        <a:ext uri="{28A0092B-C50C-407E-A947-70E740481C1C}">
                          <a14:useLocalDpi xmlns:a14="http://schemas.microsoft.com/office/drawing/2010/main" val="0"/>
                        </a:ext>
                      </a:extLst>
                    </a:blip>
                    <a:stretch>
                      <a:fillRect/>
                    </a:stretch>
                  </pic:blipFill>
                  <pic:spPr>
                    <a:xfrm>
                      <a:off x="0" y="0"/>
                      <a:ext cx="3418729" cy="3609023"/>
                    </a:xfrm>
                    <a:prstGeom prst="rect">
                      <a:avLst/>
                    </a:prstGeom>
                  </pic:spPr>
                </pic:pic>
              </a:graphicData>
            </a:graphic>
          </wp:inline>
        </w:drawing>
      </w:r>
    </w:p>
    <w:p w14:paraId="6A52830A" w14:textId="22E010DA" w:rsidR="00F06ADA" w:rsidRDefault="00923215" w:rsidP="00923215">
      <w:pPr>
        <w:pStyle w:val="Caption"/>
      </w:pPr>
      <w:bookmarkStart w:id="225" w:name="_Toc229057523"/>
      <w:bookmarkStart w:id="226" w:name="_Toc229070342"/>
      <w:r>
        <w:t xml:space="preserve">Figure </w:t>
      </w:r>
      <w:fldSimple w:instr=" SEQ Figure \* ARABIC ">
        <w:r w:rsidR="00302A3E">
          <w:rPr>
            <w:noProof/>
          </w:rPr>
          <w:t>23</w:t>
        </w:r>
        <w:bookmarkEnd w:id="225"/>
        <w:bookmarkEnd w:id="226"/>
      </w:fldSimple>
    </w:p>
    <w:p w14:paraId="5ABCE074" w14:textId="77777777" w:rsidR="00923215" w:rsidRDefault="00F06ADA" w:rsidP="00923215">
      <w:pPr>
        <w:keepNext/>
        <w:spacing w:before="60"/>
        <w:jc w:val="center"/>
      </w:pPr>
      <w:r>
        <w:rPr>
          <w:noProof/>
        </w:rPr>
        <w:lastRenderedPageBreak/>
        <w:drawing>
          <wp:inline distT="0" distB="0" distL="0" distR="0" wp14:anchorId="1C39003F" wp14:editId="51CB232A">
            <wp:extent cx="3486539" cy="4507171"/>
            <wp:effectExtent l="0" t="0" r="0" b="8255"/>
            <wp:docPr id="1798162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2507" name="Picture 1798162507"/>
                    <pic:cNvPicPr/>
                  </pic:nvPicPr>
                  <pic:blipFill>
                    <a:blip r:embed="rId36">
                      <a:extLst>
                        <a:ext uri="{28A0092B-C50C-407E-A947-70E740481C1C}">
                          <a14:useLocalDpi xmlns:a14="http://schemas.microsoft.com/office/drawing/2010/main" val="0"/>
                        </a:ext>
                      </a:extLst>
                    </a:blip>
                    <a:stretch>
                      <a:fillRect/>
                    </a:stretch>
                  </pic:blipFill>
                  <pic:spPr>
                    <a:xfrm>
                      <a:off x="0" y="0"/>
                      <a:ext cx="3492394" cy="4514740"/>
                    </a:xfrm>
                    <a:prstGeom prst="rect">
                      <a:avLst/>
                    </a:prstGeom>
                  </pic:spPr>
                </pic:pic>
              </a:graphicData>
            </a:graphic>
          </wp:inline>
        </w:drawing>
      </w:r>
    </w:p>
    <w:p w14:paraId="7A79FFD4" w14:textId="36691F07" w:rsidR="00F06ADA" w:rsidRDefault="00923215" w:rsidP="00923215">
      <w:pPr>
        <w:pStyle w:val="Caption"/>
      </w:pPr>
      <w:bookmarkStart w:id="227" w:name="_Toc229057524"/>
      <w:bookmarkStart w:id="228" w:name="_Toc229070343"/>
      <w:r>
        <w:t xml:space="preserve">Figure </w:t>
      </w:r>
      <w:fldSimple w:instr=" SEQ Figure \* ARABIC ">
        <w:r w:rsidR="00302A3E">
          <w:rPr>
            <w:noProof/>
          </w:rPr>
          <w:t>24</w:t>
        </w:r>
        <w:bookmarkEnd w:id="227"/>
        <w:bookmarkEnd w:id="228"/>
      </w:fldSimple>
    </w:p>
    <w:p w14:paraId="30E38F46" w14:textId="77777777" w:rsidR="00923215" w:rsidRDefault="00F06ADA" w:rsidP="00923215">
      <w:pPr>
        <w:keepNext/>
        <w:spacing w:before="60"/>
        <w:jc w:val="center"/>
      </w:pPr>
      <w:r>
        <w:rPr>
          <w:noProof/>
        </w:rPr>
        <w:lastRenderedPageBreak/>
        <w:drawing>
          <wp:inline distT="0" distB="0" distL="0" distR="0" wp14:anchorId="7910D786" wp14:editId="162924A5">
            <wp:extent cx="3934408" cy="4317761"/>
            <wp:effectExtent l="0" t="0" r="9525" b="6985"/>
            <wp:docPr id="1201361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1720" name="Picture 1201361720"/>
                    <pic:cNvPicPr/>
                  </pic:nvPicPr>
                  <pic:blipFill>
                    <a:blip r:embed="rId37">
                      <a:extLst>
                        <a:ext uri="{28A0092B-C50C-407E-A947-70E740481C1C}">
                          <a14:useLocalDpi xmlns:a14="http://schemas.microsoft.com/office/drawing/2010/main" val="0"/>
                        </a:ext>
                      </a:extLst>
                    </a:blip>
                    <a:stretch>
                      <a:fillRect/>
                    </a:stretch>
                  </pic:blipFill>
                  <pic:spPr>
                    <a:xfrm>
                      <a:off x="0" y="0"/>
                      <a:ext cx="3937897" cy="4321589"/>
                    </a:xfrm>
                    <a:prstGeom prst="rect">
                      <a:avLst/>
                    </a:prstGeom>
                  </pic:spPr>
                </pic:pic>
              </a:graphicData>
            </a:graphic>
          </wp:inline>
        </w:drawing>
      </w:r>
    </w:p>
    <w:p w14:paraId="3558691E" w14:textId="6570FCD6" w:rsidR="00F06ADA" w:rsidRDefault="00923215" w:rsidP="00923215">
      <w:pPr>
        <w:pStyle w:val="Caption"/>
      </w:pPr>
      <w:bookmarkStart w:id="229" w:name="_Toc229057525"/>
      <w:bookmarkStart w:id="230" w:name="_Toc229070344"/>
      <w:r>
        <w:t xml:space="preserve">Figure </w:t>
      </w:r>
      <w:fldSimple w:instr=" SEQ Figure \* ARABIC ">
        <w:r w:rsidR="00302A3E">
          <w:rPr>
            <w:noProof/>
          </w:rPr>
          <w:t>25</w:t>
        </w:r>
        <w:bookmarkEnd w:id="229"/>
        <w:bookmarkEnd w:id="230"/>
      </w:fldSimple>
    </w:p>
    <w:p w14:paraId="0C60CEA0" w14:textId="77777777" w:rsidR="00923215" w:rsidRDefault="00F06ADA" w:rsidP="00923215">
      <w:pPr>
        <w:keepNext/>
        <w:jc w:val="center"/>
      </w:pPr>
      <w:r>
        <w:rPr>
          <w:noProof/>
        </w:rPr>
        <w:drawing>
          <wp:inline distT="0" distB="0" distL="0" distR="0" wp14:anchorId="436F963F" wp14:editId="2AE3D398">
            <wp:extent cx="3890865" cy="2233506"/>
            <wp:effectExtent l="0" t="0" r="0" b="0"/>
            <wp:docPr id="730469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69402" name="Picture 730469402"/>
                    <pic:cNvPicPr/>
                  </pic:nvPicPr>
                  <pic:blipFill>
                    <a:blip r:embed="rId38">
                      <a:extLst>
                        <a:ext uri="{28A0092B-C50C-407E-A947-70E740481C1C}">
                          <a14:useLocalDpi xmlns:a14="http://schemas.microsoft.com/office/drawing/2010/main" val="0"/>
                        </a:ext>
                      </a:extLst>
                    </a:blip>
                    <a:stretch>
                      <a:fillRect/>
                    </a:stretch>
                  </pic:blipFill>
                  <pic:spPr>
                    <a:xfrm>
                      <a:off x="0" y="0"/>
                      <a:ext cx="3908024" cy="2243356"/>
                    </a:xfrm>
                    <a:prstGeom prst="rect">
                      <a:avLst/>
                    </a:prstGeom>
                  </pic:spPr>
                </pic:pic>
              </a:graphicData>
            </a:graphic>
          </wp:inline>
        </w:drawing>
      </w:r>
    </w:p>
    <w:p w14:paraId="78E374D6" w14:textId="49FD3F39" w:rsidR="00923215" w:rsidRDefault="00923215" w:rsidP="00923215">
      <w:pPr>
        <w:pStyle w:val="Caption"/>
      </w:pPr>
      <w:bookmarkStart w:id="231" w:name="_Toc229057526"/>
      <w:bookmarkStart w:id="232" w:name="_Toc229070345"/>
      <w:r>
        <w:t xml:space="preserve">Figure </w:t>
      </w:r>
      <w:fldSimple w:instr=" SEQ Figure \* ARABIC ">
        <w:r w:rsidR="00302A3E">
          <w:rPr>
            <w:noProof/>
          </w:rPr>
          <w:t>26</w:t>
        </w:r>
        <w:bookmarkEnd w:id="231"/>
        <w:bookmarkEnd w:id="232"/>
      </w:fldSimple>
    </w:p>
    <w:p w14:paraId="1BC57C8B" w14:textId="55071942" w:rsidR="00F06ADA" w:rsidRDefault="00F06ADA" w:rsidP="00CB1B2B">
      <w:pPr>
        <w:jc w:val="center"/>
      </w:pPr>
      <w:r>
        <w:br w:type="page"/>
      </w:r>
    </w:p>
    <w:p w14:paraId="02478F68" w14:textId="77777777" w:rsidR="00F06ADA" w:rsidRDefault="00F06ADA" w:rsidP="00CB1B2B">
      <w:pPr>
        <w:pStyle w:val="Heading2"/>
      </w:pPr>
      <w:bookmarkStart w:id="233" w:name="_Toc229070128"/>
      <w:r>
        <w:lastRenderedPageBreak/>
        <w:t>4.9 Key findings and insights</w:t>
      </w:r>
      <w:bookmarkEnd w:id="233"/>
    </w:p>
    <w:p w14:paraId="0E553105" w14:textId="77777777" w:rsidR="00F06ADA" w:rsidRDefault="00F06ADA" w:rsidP="00885D64">
      <w:pPr>
        <w:pStyle w:val="ListParagraph"/>
        <w:numPr>
          <w:ilvl w:val="0"/>
          <w:numId w:val="87"/>
        </w:numPr>
        <w:spacing w:before="60" w:after="60" w:line="240" w:lineRule="auto"/>
        <w:contextualSpacing w:val="0"/>
      </w:pPr>
      <w:r>
        <w:rPr>
          <w:b/>
          <w:bCs/>
        </w:rPr>
        <w:t xml:space="preserve">BFS is optimal for this problem: </w:t>
      </w:r>
      <w:r>
        <w:t>It reliably finds the 16-move solution every time, with no possibility of returning a longer path.</w:t>
      </w:r>
    </w:p>
    <w:p w14:paraId="7546550C" w14:textId="77777777" w:rsidR="00F06ADA" w:rsidRDefault="00F06ADA" w:rsidP="00885D64">
      <w:pPr>
        <w:pStyle w:val="ListParagraph"/>
        <w:numPr>
          <w:ilvl w:val="0"/>
          <w:numId w:val="87"/>
        </w:numPr>
        <w:spacing w:before="60" w:after="60" w:line="240" w:lineRule="auto"/>
        <w:contextualSpacing w:val="0"/>
      </w:pPr>
      <w:r>
        <w:rPr>
          <w:b/>
          <w:bCs/>
        </w:rPr>
        <w:t xml:space="preserve">State encoding is critical: </w:t>
      </w:r>
      <w:r>
        <w:t>Converting a board to a single integer with base-3 encoding makes hash-map operations O(1), which is essential for BFS performance.</w:t>
      </w:r>
    </w:p>
    <w:p w14:paraId="2639A219" w14:textId="77777777" w:rsidR="00F06ADA" w:rsidRDefault="00F06ADA" w:rsidP="00885D64">
      <w:pPr>
        <w:pStyle w:val="ListParagraph"/>
        <w:numPr>
          <w:ilvl w:val="0"/>
          <w:numId w:val="87"/>
        </w:numPr>
        <w:spacing w:before="60" w:after="60" w:line="240" w:lineRule="auto"/>
        <w:contextualSpacing w:val="0"/>
      </w:pPr>
      <w:r>
        <w:rPr>
          <w:b/>
          <w:bCs/>
        </w:rPr>
        <w:t xml:space="preserve">The state space is manageable: </w:t>
      </w:r>
      <w:r>
        <w:t>Despite the theoretical upper bound of 531,441 states, BFS solves the puzzle almost instantly, indicating the reachable state space is much smaller.</w:t>
      </w:r>
    </w:p>
    <w:p w14:paraId="0C0C72ED" w14:textId="77777777" w:rsidR="00F06ADA" w:rsidRDefault="00F06ADA" w:rsidP="00885D64">
      <w:pPr>
        <w:pStyle w:val="ListParagraph"/>
        <w:numPr>
          <w:ilvl w:val="0"/>
          <w:numId w:val="87"/>
        </w:numPr>
        <w:spacing w:before="60" w:after="60" w:line="240" w:lineRule="auto"/>
        <w:contextualSpacing w:val="0"/>
      </w:pPr>
      <w:r>
        <w:rPr>
          <w:b/>
          <w:bCs/>
        </w:rPr>
        <w:t xml:space="preserve">No heuristic is needed at this scale: </w:t>
      </w:r>
      <w:r>
        <w:t>BFS works well here because the puzzle is small. For larger knight-swap puzzles (e.g. 6×4), a heuristic would become necessary.</w:t>
      </w:r>
    </w:p>
    <w:p w14:paraId="54A19968" w14:textId="77777777" w:rsidR="00F06ADA" w:rsidRDefault="00F06ADA" w:rsidP="00885D64">
      <w:pPr>
        <w:pStyle w:val="ListParagraph"/>
        <w:numPr>
          <w:ilvl w:val="0"/>
          <w:numId w:val="87"/>
        </w:numPr>
        <w:spacing w:before="60" w:after="60" w:line="240" w:lineRule="auto"/>
        <w:contextualSpacing w:val="0"/>
      </w:pPr>
      <w:r>
        <w:rPr>
          <w:b/>
          <w:bCs/>
        </w:rPr>
        <w:t xml:space="preserve">Code clarity aids correctness: </w:t>
      </w:r>
      <w:r>
        <w:t>Naming constants (WHITE_KNIGHT, EMPTY_CELL) and separating concerns into small functions (findAllNextMoves, solveWithBFS) made the logic easy to verify and debug.</w:t>
      </w:r>
    </w:p>
    <w:p w14:paraId="5687042B" w14:textId="77777777" w:rsidR="00F06ADA" w:rsidRDefault="00F06ADA">
      <w:pPr>
        <w:spacing w:after="80"/>
      </w:pPr>
    </w:p>
    <w:p w14:paraId="14B7DA36" w14:textId="77777777" w:rsidR="00F06ADA" w:rsidRDefault="00F06ADA" w:rsidP="00F932EE"/>
    <w:p w14:paraId="12260C56" w14:textId="77777777" w:rsidR="00E609BC" w:rsidRDefault="00E609BC" w:rsidP="00E609BC">
      <w:pPr>
        <w:rPr>
          <w:lang w:bidi="ar-EG"/>
        </w:rPr>
      </w:pPr>
    </w:p>
    <w:p w14:paraId="09E394FC" w14:textId="7AD748CE" w:rsidR="00E609BC" w:rsidRDefault="00E609BC">
      <w:pPr>
        <w:spacing w:before="0" w:after="160" w:line="259" w:lineRule="auto"/>
        <w:rPr>
          <w:lang w:bidi="ar-EG"/>
        </w:rPr>
      </w:pPr>
      <w:r>
        <w:rPr>
          <w:lang w:bidi="ar-EG"/>
        </w:rPr>
        <w:br w:type="page"/>
      </w:r>
    </w:p>
    <w:p w14:paraId="6ED3217A" w14:textId="77777777" w:rsidR="00076A7F" w:rsidRDefault="00076A7F">
      <w:pPr>
        <w:pStyle w:val="Heading1"/>
      </w:pPr>
      <w:bookmarkStart w:id="234" w:name="_Toc228918272"/>
      <w:bookmarkStart w:id="235" w:name="_Toc229070129"/>
      <w:r>
        <w:lastRenderedPageBreak/>
        <w:t>5. Moving Target</w:t>
      </w:r>
      <w:bookmarkEnd w:id="235"/>
    </w:p>
    <w:p w14:paraId="34B83590" w14:textId="77777777" w:rsidR="00076A7F" w:rsidRDefault="00076A7F" w:rsidP="00631941">
      <w:pPr>
        <w:pStyle w:val="Heading2"/>
      </w:pPr>
      <w:bookmarkStart w:id="236" w:name="_Toc229070130"/>
      <w:r>
        <w:t>5.1 Problem description</w:t>
      </w:r>
      <w:bookmarkEnd w:id="234"/>
      <w:bookmarkEnd w:id="236"/>
    </w:p>
    <w:p w14:paraId="19EBB30D" w14:textId="77777777" w:rsidR="00076A7F" w:rsidRDefault="00076A7F" w:rsidP="002C764A">
      <w:pPr>
        <w:ind w:firstLine="720"/>
        <w:jc w:val="both"/>
        <w:rPr>
          <w:color w:val="000000"/>
        </w:rPr>
      </w:pPr>
      <w:r>
        <w:rPr>
          <w:color w:val="000000"/>
        </w:rPr>
        <w:t xml:space="preserve">A computer game has a shooter and a moving target. There are n &gt; 1 hiding spots located along a straight line. The shooter fires one shot at a time at any chosen hiding spot. The target is invisible — the shooter can never see it. </w:t>
      </w:r>
    </w:p>
    <w:p w14:paraId="07975FD0" w14:textId="10B87E07" w:rsidR="00076A7F" w:rsidRDefault="00076A7F" w:rsidP="009F1634">
      <w:pPr>
        <w:ind w:firstLine="720"/>
        <w:jc w:val="both"/>
      </w:pPr>
      <w:r>
        <w:rPr>
          <w:color w:val="000000"/>
        </w:rPr>
        <w:t>Between any two consecutive shots, the target must move exactly one step to an adjacent hiding spot (left or right). The goal is to design a Divide and Conquer algorithm that guarantees hitting the target regardless of how the target moves.</w:t>
      </w:r>
    </w:p>
    <w:p w14:paraId="554369E8" w14:textId="77777777" w:rsidR="00076A7F" w:rsidRDefault="00076A7F" w:rsidP="004F7F77">
      <w:pPr>
        <w:pStyle w:val="Heading2"/>
      </w:pPr>
      <w:bookmarkStart w:id="237" w:name="_Toc228918273"/>
      <w:bookmarkStart w:id="238" w:name="_Toc229070131"/>
      <w:r>
        <w:t>5.2 Assumptions</w:t>
      </w:r>
      <w:bookmarkEnd w:id="237"/>
      <w:bookmarkEnd w:id="238"/>
    </w:p>
    <w:p w14:paraId="1642D4B9" w14:textId="77777777" w:rsidR="00076A7F" w:rsidRDefault="00076A7F" w:rsidP="00885D64">
      <w:pPr>
        <w:pStyle w:val="ListParagraph"/>
        <w:numPr>
          <w:ilvl w:val="0"/>
          <w:numId w:val="12"/>
        </w:numPr>
        <w:spacing w:before="120" w:after="60" w:line="360" w:lineRule="auto"/>
        <w:contextualSpacing w:val="0"/>
        <w:jc w:val="both"/>
      </w:pPr>
      <w:r>
        <w:rPr>
          <w:color w:val="000000"/>
        </w:rPr>
        <w:t>There are n &gt; 1 hiding spots numbered 1 through n, arranged in a straight line.</w:t>
      </w:r>
    </w:p>
    <w:p w14:paraId="1CE77388" w14:textId="77777777" w:rsidR="00076A7F" w:rsidRDefault="00076A7F" w:rsidP="00885D64">
      <w:pPr>
        <w:pStyle w:val="ListParagraph"/>
        <w:numPr>
          <w:ilvl w:val="0"/>
          <w:numId w:val="12"/>
        </w:numPr>
        <w:spacing w:before="120" w:after="60" w:line="360" w:lineRule="auto"/>
        <w:contextualSpacing w:val="0"/>
        <w:jc w:val="both"/>
      </w:pPr>
      <w:r>
        <w:rPr>
          <w:color w:val="000000"/>
        </w:rPr>
        <w:t>The shooter fires one shot per turn at exactly one spot.</w:t>
      </w:r>
    </w:p>
    <w:p w14:paraId="7647F654" w14:textId="77777777" w:rsidR="00076A7F" w:rsidRDefault="00076A7F" w:rsidP="00885D64">
      <w:pPr>
        <w:pStyle w:val="ListParagraph"/>
        <w:numPr>
          <w:ilvl w:val="0"/>
          <w:numId w:val="12"/>
        </w:numPr>
        <w:spacing w:before="120" w:after="60" w:line="360" w:lineRule="auto"/>
        <w:contextualSpacing w:val="0"/>
        <w:jc w:val="both"/>
      </w:pPr>
      <w:r>
        <w:rPr>
          <w:color w:val="000000"/>
        </w:rPr>
        <w:t>The target moves to an adjacent spot (spot ± 1) after every shot, before the next shot is fired.</w:t>
      </w:r>
    </w:p>
    <w:p w14:paraId="41C1F11F" w14:textId="77777777" w:rsidR="00076A7F" w:rsidRDefault="00076A7F" w:rsidP="00885D64">
      <w:pPr>
        <w:pStyle w:val="ListParagraph"/>
        <w:numPr>
          <w:ilvl w:val="0"/>
          <w:numId w:val="12"/>
        </w:numPr>
        <w:spacing w:before="120" w:after="60" w:line="360" w:lineRule="auto"/>
        <w:contextualSpacing w:val="0"/>
        <w:jc w:val="both"/>
      </w:pPr>
      <w:r>
        <w:rPr>
          <w:color w:val="000000"/>
        </w:rPr>
        <w:t>The target's position is completely unknown to the shooter at all times.</w:t>
      </w:r>
    </w:p>
    <w:p w14:paraId="484C0ECC" w14:textId="77777777" w:rsidR="00076A7F" w:rsidRDefault="00076A7F" w:rsidP="00885D64">
      <w:pPr>
        <w:pStyle w:val="ListParagraph"/>
        <w:numPr>
          <w:ilvl w:val="0"/>
          <w:numId w:val="12"/>
        </w:numPr>
        <w:spacing w:before="120" w:after="60" w:line="360" w:lineRule="auto"/>
        <w:contextualSpacing w:val="0"/>
        <w:jc w:val="both"/>
      </w:pPr>
      <w:r>
        <w:rPr>
          <w:color w:val="000000"/>
        </w:rPr>
        <w:t>The target cannot stay in the same spot between shots; it must move.</w:t>
      </w:r>
    </w:p>
    <w:p w14:paraId="28E08E77" w14:textId="77777777" w:rsidR="00076A7F" w:rsidRDefault="00076A7F" w:rsidP="00885D64">
      <w:pPr>
        <w:pStyle w:val="ListParagraph"/>
        <w:numPr>
          <w:ilvl w:val="0"/>
          <w:numId w:val="12"/>
        </w:numPr>
        <w:spacing w:before="120" w:after="60" w:line="360" w:lineRule="auto"/>
        <w:contextualSpacing w:val="0"/>
        <w:jc w:val="both"/>
      </w:pPr>
      <w:r>
        <w:rPr>
          <w:color w:val="000000"/>
        </w:rPr>
        <w:t>The target cannot move outside the boundaries (i.e., it cannot go below spot 1 or above spot n).</w:t>
      </w:r>
    </w:p>
    <w:p w14:paraId="49C6235A" w14:textId="77777777" w:rsidR="00076A7F" w:rsidRDefault="00076A7F" w:rsidP="00885D64">
      <w:pPr>
        <w:pStyle w:val="ListParagraph"/>
        <w:numPr>
          <w:ilvl w:val="0"/>
          <w:numId w:val="12"/>
        </w:numPr>
        <w:spacing w:before="120" w:after="60" w:line="360" w:lineRule="auto"/>
        <w:contextualSpacing w:val="0"/>
        <w:jc w:val="both"/>
      </w:pPr>
      <w:r>
        <w:rPr>
          <w:color w:val="000000"/>
        </w:rPr>
        <w:t>Spots 1 and n are boundary spots — a target at spot 1 can only move to spot 2, and a target at spot n can only move to spot n-1.</w:t>
      </w:r>
    </w:p>
    <w:p w14:paraId="51470F68" w14:textId="77777777" w:rsidR="00076A7F" w:rsidRDefault="00076A7F" w:rsidP="00885D64">
      <w:pPr>
        <w:pStyle w:val="ListParagraph"/>
        <w:numPr>
          <w:ilvl w:val="0"/>
          <w:numId w:val="12"/>
        </w:numPr>
        <w:spacing w:before="120" w:after="60" w:line="360" w:lineRule="auto"/>
        <w:contextualSpacing w:val="0"/>
        <w:jc w:val="both"/>
      </w:pPr>
      <w:r>
        <w:rPr>
          <w:color w:val="000000"/>
        </w:rPr>
        <w:t>The algorithm must guarantee a hit regardless of the target's movement strategy.</w:t>
      </w:r>
    </w:p>
    <w:p w14:paraId="2E26EF36" w14:textId="77777777" w:rsidR="00076A7F" w:rsidRDefault="00076A7F" w:rsidP="00885D64">
      <w:pPr>
        <w:pStyle w:val="ListParagraph"/>
        <w:numPr>
          <w:ilvl w:val="0"/>
          <w:numId w:val="12"/>
        </w:numPr>
        <w:spacing w:before="120" w:after="60" w:line="360" w:lineRule="auto"/>
        <w:contextualSpacing w:val="0"/>
        <w:jc w:val="both"/>
      </w:pPr>
      <w:r>
        <w:rPr>
          <w:color w:val="000000"/>
        </w:rPr>
        <w:t>Decrease and Conquer (e.g., simple sequential scanning) is NOT allowed.</w:t>
      </w:r>
    </w:p>
    <w:p w14:paraId="55825C58" w14:textId="093A3ECD" w:rsidR="00076A7F" w:rsidRDefault="00076A7F" w:rsidP="00885D64">
      <w:pPr>
        <w:pStyle w:val="ListParagraph"/>
        <w:numPr>
          <w:ilvl w:val="0"/>
          <w:numId w:val="12"/>
        </w:numPr>
        <w:spacing w:before="120" w:after="60" w:line="360" w:lineRule="auto"/>
        <w:contextualSpacing w:val="0"/>
        <w:jc w:val="both"/>
      </w:pPr>
      <w:r>
        <w:rPr>
          <w:color w:val="000000"/>
        </w:rPr>
        <w:t>The algorithm must use a true Divide and Conquer approach, splitting the problem into two independent subproblems.</w:t>
      </w:r>
    </w:p>
    <w:p w14:paraId="051D82C6" w14:textId="77777777" w:rsidR="00076A7F" w:rsidRDefault="00076A7F" w:rsidP="00A65742">
      <w:pPr>
        <w:pStyle w:val="Heading2"/>
      </w:pPr>
      <w:bookmarkStart w:id="239" w:name="_Toc228918274"/>
      <w:bookmarkStart w:id="240" w:name="_Toc229070132"/>
      <w:r>
        <w:lastRenderedPageBreak/>
        <w:t>5.3 Methodology</w:t>
      </w:r>
      <w:bookmarkEnd w:id="239"/>
      <w:bookmarkEnd w:id="240"/>
    </w:p>
    <w:p w14:paraId="582EA17F" w14:textId="77777777" w:rsidR="00076A7F" w:rsidRDefault="00076A7F" w:rsidP="00EF4847">
      <w:pPr>
        <w:pStyle w:val="Heading3"/>
      </w:pPr>
      <w:bookmarkStart w:id="241" w:name="_Toc228918275"/>
      <w:bookmarkStart w:id="242" w:name="_Toc229070133"/>
      <w:r>
        <w:t>5.3.1 Key insight</w:t>
      </w:r>
      <w:bookmarkEnd w:id="241"/>
      <w:bookmarkEnd w:id="242"/>
    </w:p>
    <w:p w14:paraId="7BF973B8" w14:textId="1A87F6D2" w:rsidR="00076A7F" w:rsidRPr="009F1634" w:rsidRDefault="00076A7F" w:rsidP="009F1634">
      <w:pPr>
        <w:ind w:firstLine="720"/>
        <w:jc w:val="both"/>
        <w:rPr>
          <w:color w:val="000000"/>
        </w:rPr>
      </w:pPr>
      <w:r>
        <w:rPr>
          <w:color w:val="000000"/>
        </w:rPr>
        <w:t>The key insight is this: if we shoot spots 2, 3, 4, ..., n-1 in order (forward sweep), the target is cornered — it can never cross our sweep without being hit if it started on an odd-indexed spot. Then we shoot the same sequence in reverse (backward sweep) to catch targets that started on even-indexed spots. Together, the two sweeps guarantee a hit.</w:t>
      </w:r>
    </w:p>
    <w:p w14:paraId="2BD95088" w14:textId="77777777" w:rsidR="00076A7F" w:rsidRDefault="00076A7F" w:rsidP="00B96174">
      <w:pPr>
        <w:pStyle w:val="Heading3"/>
      </w:pPr>
      <w:bookmarkStart w:id="243" w:name="_Toc228918276"/>
      <w:bookmarkStart w:id="244" w:name="_Toc229070134"/>
      <w:r>
        <w:t>5.3.2 Step-by-Step description</w:t>
      </w:r>
      <w:bookmarkEnd w:id="243"/>
      <w:bookmarkEnd w:id="244"/>
    </w:p>
    <w:p w14:paraId="4AF34075" w14:textId="77777777" w:rsidR="00076A7F" w:rsidRDefault="00076A7F">
      <w:pPr>
        <w:jc w:val="both"/>
      </w:pPr>
      <w:r>
        <w:rPr>
          <w:color w:val="000000"/>
        </w:rPr>
        <w:t>The divide-and-conquer strategy works as follows:</w:t>
      </w:r>
    </w:p>
    <w:p w14:paraId="70FC942E" w14:textId="77777777" w:rsidR="00076A7F" w:rsidRDefault="00076A7F" w:rsidP="00885D64">
      <w:pPr>
        <w:pStyle w:val="ListParagraph"/>
        <w:numPr>
          <w:ilvl w:val="0"/>
          <w:numId w:val="13"/>
        </w:numPr>
        <w:spacing w:before="120" w:after="60" w:line="360" w:lineRule="auto"/>
        <w:contextualSpacing w:val="0"/>
        <w:jc w:val="both"/>
      </w:pPr>
      <w:r>
        <w:rPr>
          <w:color w:val="000000"/>
        </w:rPr>
        <w:t>Divide: Split the hiding spots [low, high] into a left half [low, mid] and a right half [mid+1, high].</w:t>
      </w:r>
    </w:p>
    <w:p w14:paraId="24CD9416" w14:textId="77777777" w:rsidR="00076A7F" w:rsidRDefault="00076A7F" w:rsidP="00885D64">
      <w:pPr>
        <w:pStyle w:val="ListParagraph"/>
        <w:numPr>
          <w:ilvl w:val="0"/>
          <w:numId w:val="13"/>
        </w:numPr>
        <w:spacing w:before="120" w:after="60" w:line="360" w:lineRule="auto"/>
        <w:contextualSpacing w:val="0"/>
        <w:jc w:val="both"/>
      </w:pPr>
      <w:r>
        <w:rPr>
          <w:color w:val="000000"/>
        </w:rPr>
        <w:t>Conquer: Recursively solve each half — generate shot sequences for the left half and right half.</w:t>
      </w:r>
    </w:p>
    <w:p w14:paraId="7DB6CEB4" w14:textId="77777777" w:rsidR="00076A7F" w:rsidRDefault="00076A7F" w:rsidP="00885D64">
      <w:pPr>
        <w:pStyle w:val="ListParagraph"/>
        <w:numPr>
          <w:ilvl w:val="0"/>
          <w:numId w:val="13"/>
        </w:numPr>
        <w:spacing w:before="120" w:after="60" w:line="360" w:lineRule="auto"/>
        <w:contextualSpacing w:val="0"/>
        <w:jc w:val="both"/>
      </w:pPr>
      <w:r>
        <w:rPr>
          <w:color w:val="000000"/>
        </w:rPr>
        <w:t>Combine: Concatenate the left sequence followed by the right sequence to get a full forward sweep, then reverse it for the backward sweep.</w:t>
      </w:r>
    </w:p>
    <w:p w14:paraId="6924D0DD" w14:textId="77777777" w:rsidR="00076A7F" w:rsidRDefault="00076A7F" w:rsidP="00885D64">
      <w:pPr>
        <w:pStyle w:val="ListParagraph"/>
        <w:numPr>
          <w:ilvl w:val="0"/>
          <w:numId w:val="13"/>
        </w:numPr>
        <w:spacing w:before="120" w:after="60" w:line="360" w:lineRule="auto"/>
        <w:contextualSpacing w:val="0"/>
        <w:jc w:val="both"/>
      </w:pPr>
      <w:r>
        <w:rPr>
          <w:color w:val="000000"/>
        </w:rPr>
        <w:t>Take the range of spots from 2 to n-1 (boundary spots 1 and n cannot trap the target in isolation).</w:t>
      </w:r>
    </w:p>
    <w:p w14:paraId="446DA9B1" w14:textId="77777777" w:rsidR="00076A7F" w:rsidRDefault="00076A7F" w:rsidP="00885D64">
      <w:pPr>
        <w:pStyle w:val="ListParagraph"/>
        <w:numPr>
          <w:ilvl w:val="0"/>
          <w:numId w:val="13"/>
        </w:numPr>
        <w:spacing w:before="120" w:after="60" w:line="360" w:lineRule="auto"/>
        <w:contextualSpacing w:val="0"/>
        <w:jc w:val="both"/>
      </w:pPr>
      <w:r>
        <w:rPr>
          <w:color w:val="000000"/>
        </w:rPr>
        <w:t>Fire shots in order: forward sequence first, then backward sequence.</w:t>
      </w:r>
    </w:p>
    <w:p w14:paraId="3E13CB5C" w14:textId="77777777" w:rsidR="00076A7F" w:rsidRDefault="00076A7F" w:rsidP="00885D64">
      <w:pPr>
        <w:pStyle w:val="ListParagraph"/>
        <w:numPr>
          <w:ilvl w:val="0"/>
          <w:numId w:val="13"/>
        </w:numPr>
        <w:spacing w:before="120" w:after="60" w:line="360" w:lineRule="auto"/>
        <w:contextualSpacing w:val="0"/>
        <w:jc w:val="both"/>
      </w:pPr>
      <w:r>
        <w:rPr>
          <w:color w:val="000000"/>
        </w:rPr>
        <w:t>Base case: If low == high, shoot that single spot. If low &gt; high, do nothing (empty range).</w:t>
      </w:r>
    </w:p>
    <w:p w14:paraId="186D5D05" w14:textId="77777777" w:rsidR="00076A7F" w:rsidRDefault="00076A7F" w:rsidP="00885D64">
      <w:pPr>
        <w:pStyle w:val="ListParagraph"/>
        <w:numPr>
          <w:ilvl w:val="0"/>
          <w:numId w:val="13"/>
        </w:numPr>
        <w:spacing w:before="120" w:after="60" w:line="360" w:lineRule="auto"/>
        <w:contextualSpacing w:val="0"/>
        <w:jc w:val="both"/>
      </w:pPr>
      <w:r>
        <w:rPr>
          <w:color w:val="000000"/>
        </w:rPr>
        <w:t>Special case n=2: Shoot spot 1 twice (the target has nowhere to hide).</w:t>
      </w:r>
    </w:p>
    <w:p w14:paraId="36963F11" w14:textId="77777777" w:rsidR="00076A7F" w:rsidRDefault="00076A7F" w:rsidP="00885D64">
      <w:pPr>
        <w:pStyle w:val="ListParagraph"/>
        <w:numPr>
          <w:ilvl w:val="0"/>
          <w:numId w:val="13"/>
        </w:numPr>
        <w:spacing w:before="120" w:after="120" w:line="360" w:lineRule="auto"/>
        <w:contextualSpacing w:val="0"/>
        <w:jc w:val="both"/>
      </w:pPr>
      <w:r>
        <w:rPr>
          <w:color w:val="000000"/>
        </w:rPr>
        <w:t>The total number of shots = 2 x (n - 2).</w:t>
      </w:r>
    </w:p>
    <w:p w14:paraId="3CFE3622" w14:textId="77777777" w:rsidR="00076A7F" w:rsidRDefault="00076A7F">
      <w:r>
        <w:br w:type="page"/>
      </w:r>
    </w:p>
    <w:p w14:paraId="7F6F90B6" w14:textId="77777777" w:rsidR="00076A7F" w:rsidRDefault="00076A7F" w:rsidP="00605897">
      <w:pPr>
        <w:pStyle w:val="Heading2"/>
      </w:pPr>
      <w:bookmarkStart w:id="245" w:name="_Toc228918277"/>
      <w:bookmarkStart w:id="246" w:name="_Toc229070135"/>
      <w:r>
        <w:lastRenderedPageBreak/>
        <w:t>5.4 Pseudocode</w:t>
      </w:r>
      <w:bookmarkEnd w:id="245"/>
      <w:bookmarkEnd w:id="246"/>
    </w:p>
    <w:p w14:paraId="760F9890" w14:textId="77777777" w:rsidR="00076A7F" w:rsidRDefault="00076A7F">
      <w:pPr>
        <w:spacing w:before="120" w:line="276" w:lineRule="auto"/>
        <w:ind w:left="720"/>
      </w:pPr>
      <w:r>
        <w:rPr>
          <w:rFonts w:ascii="Courier New" w:eastAsia="Courier New" w:hAnsi="Courier New" w:cs="Courier New"/>
          <w:color w:val="2E4053"/>
          <w:sz w:val="20"/>
          <w:szCs w:val="20"/>
        </w:rPr>
        <w:t>FUNCTION hunt(low, high, sequence):</w:t>
      </w:r>
    </w:p>
    <w:p w14:paraId="4F5CD5A8" w14:textId="77777777" w:rsidR="00076A7F" w:rsidRDefault="00076A7F">
      <w:pPr>
        <w:spacing w:before="120" w:line="276" w:lineRule="auto"/>
        <w:ind w:left="720"/>
      </w:pPr>
      <w:r>
        <w:rPr>
          <w:rFonts w:ascii="Courier New" w:eastAsia="Courier New" w:hAnsi="Courier New" w:cs="Courier New"/>
          <w:color w:val="2E4053"/>
          <w:sz w:val="20"/>
          <w:szCs w:val="20"/>
        </w:rPr>
        <w:t xml:space="preserve">    IF low &gt; high:</w:t>
      </w:r>
    </w:p>
    <w:p w14:paraId="377D65EC" w14:textId="77777777" w:rsidR="00076A7F" w:rsidRDefault="00076A7F">
      <w:pPr>
        <w:spacing w:before="120" w:line="276" w:lineRule="auto"/>
        <w:ind w:left="720"/>
      </w:pPr>
      <w:r>
        <w:rPr>
          <w:rFonts w:ascii="Courier New" w:eastAsia="Courier New" w:hAnsi="Courier New" w:cs="Courier New"/>
          <w:color w:val="2E4053"/>
          <w:sz w:val="20"/>
          <w:szCs w:val="20"/>
        </w:rPr>
        <w:t xml:space="preserve">        RETURN                        // Base case: empty range</w:t>
      </w:r>
    </w:p>
    <w:p w14:paraId="60BBEB0B" w14:textId="77777777" w:rsidR="00076A7F" w:rsidRDefault="00076A7F">
      <w:pPr>
        <w:spacing w:before="120" w:line="276" w:lineRule="auto"/>
        <w:ind w:left="720"/>
      </w:pPr>
      <w:r>
        <w:rPr>
          <w:rFonts w:ascii="Courier New" w:eastAsia="Courier New" w:hAnsi="Courier New" w:cs="Courier New"/>
          <w:color w:val="2E4053"/>
          <w:sz w:val="20"/>
          <w:szCs w:val="20"/>
        </w:rPr>
        <w:t xml:space="preserve">    IF low == high:</w:t>
      </w:r>
    </w:p>
    <w:p w14:paraId="2434FCCF" w14:textId="77777777" w:rsidR="00076A7F" w:rsidRDefault="00076A7F">
      <w:pPr>
        <w:spacing w:before="120" w:line="276" w:lineRule="auto"/>
        <w:ind w:left="720"/>
      </w:pPr>
      <w:r>
        <w:rPr>
          <w:rFonts w:ascii="Courier New" w:eastAsia="Courier New" w:hAnsi="Courier New" w:cs="Courier New"/>
          <w:color w:val="2E4053"/>
          <w:sz w:val="20"/>
          <w:szCs w:val="20"/>
        </w:rPr>
        <w:t xml:space="preserve">        APPEND low TO sequence</w:t>
      </w:r>
    </w:p>
    <w:p w14:paraId="1FD355B0" w14:textId="77777777" w:rsidR="00076A7F" w:rsidRDefault="00076A7F">
      <w:pPr>
        <w:spacing w:before="120" w:line="276" w:lineRule="auto"/>
        <w:ind w:left="720"/>
      </w:pPr>
      <w:r>
        <w:rPr>
          <w:rFonts w:ascii="Courier New" w:eastAsia="Courier New" w:hAnsi="Courier New" w:cs="Courier New"/>
          <w:color w:val="2E4053"/>
          <w:sz w:val="20"/>
          <w:szCs w:val="20"/>
        </w:rPr>
        <w:t xml:space="preserve">        RETURN                        // Base case: single spot</w:t>
      </w:r>
    </w:p>
    <w:p w14:paraId="098AF52B" w14:textId="77777777" w:rsidR="00076A7F" w:rsidRDefault="00076A7F">
      <w:pPr>
        <w:spacing w:before="120" w:line="276" w:lineRule="auto"/>
        <w:ind w:left="720"/>
      </w:pPr>
      <w:r>
        <w:rPr>
          <w:rFonts w:ascii="Courier New" w:eastAsia="Courier New" w:hAnsi="Courier New" w:cs="Courier New"/>
          <w:color w:val="2E4053"/>
          <w:sz w:val="20"/>
          <w:szCs w:val="20"/>
        </w:rPr>
        <w:t xml:space="preserve">    mid = (low + high) / 2</w:t>
      </w:r>
    </w:p>
    <w:p w14:paraId="32EC16E3" w14:textId="77777777" w:rsidR="00076A7F" w:rsidRDefault="00076A7F">
      <w:pPr>
        <w:spacing w:before="120" w:line="276" w:lineRule="auto"/>
        <w:ind w:left="720"/>
      </w:pPr>
      <w:r>
        <w:rPr>
          <w:rFonts w:ascii="Courier New" w:eastAsia="Courier New" w:hAnsi="Courier New" w:cs="Courier New"/>
          <w:color w:val="2E4053"/>
          <w:sz w:val="20"/>
          <w:szCs w:val="20"/>
        </w:rPr>
        <w:t xml:space="preserve">    hunt(low, mid, sequence)          // Conquer left half</w:t>
      </w:r>
    </w:p>
    <w:p w14:paraId="2636D902" w14:textId="77777777" w:rsidR="00076A7F" w:rsidRDefault="00076A7F">
      <w:pPr>
        <w:spacing w:before="120" w:line="276" w:lineRule="auto"/>
        <w:ind w:left="720"/>
      </w:pPr>
      <w:r>
        <w:rPr>
          <w:rFonts w:ascii="Courier New" w:eastAsia="Courier New" w:hAnsi="Courier New" w:cs="Courier New"/>
          <w:color w:val="2E4053"/>
          <w:sz w:val="20"/>
          <w:szCs w:val="20"/>
        </w:rPr>
        <w:t xml:space="preserve">    hunt(mid+1, high, sequence)       // Conquer right half</w:t>
      </w:r>
    </w:p>
    <w:p w14:paraId="212FF3B3" w14:textId="77777777" w:rsidR="00076A7F" w:rsidRDefault="00076A7F">
      <w:pPr>
        <w:spacing w:before="120" w:line="276" w:lineRule="auto"/>
        <w:ind w:left="720"/>
      </w:pPr>
      <w:r>
        <w:rPr>
          <w:rFonts w:ascii="Courier New" w:eastAsia="Courier New" w:hAnsi="Courier New" w:cs="Courier New"/>
          <w:color w:val="2E4053"/>
          <w:sz w:val="20"/>
          <w:szCs w:val="20"/>
        </w:rPr>
        <w:t xml:space="preserve">    // No explicit combine — results appended in order</w:t>
      </w:r>
    </w:p>
    <w:p w14:paraId="47A4E8ED" w14:textId="77777777" w:rsidR="00076A7F" w:rsidRDefault="00076A7F">
      <w:pPr>
        <w:spacing w:before="120" w:line="276" w:lineRule="auto"/>
        <w:ind w:left="720"/>
      </w:pPr>
    </w:p>
    <w:p w14:paraId="1C88B034" w14:textId="77777777" w:rsidR="00076A7F" w:rsidRDefault="00076A7F">
      <w:pPr>
        <w:spacing w:before="120" w:line="276" w:lineRule="auto"/>
        <w:ind w:left="720"/>
      </w:pPr>
      <w:r>
        <w:rPr>
          <w:rFonts w:ascii="Courier New" w:eastAsia="Courier New" w:hAnsi="Courier New" w:cs="Courier New"/>
          <w:color w:val="2E4053"/>
          <w:sz w:val="20"/>
          <w:szCs w:val="20"/>
        </w:rPr>
        <w:t>FUNCTION movingTarget(n):</w:t>
      </w:r>
    </w:p>
    <w:p w14:paraId="42DC8824" w14:textId="77777777" w:rsidR="00076A7F" w:rsidRDefault="00076A7F">
      <w:pPr>
        <w:spacing w:before="120" w:line="276" w:lineRule="auto"/>
        <w:ind w:left="720"/>
      </w:pPr>
      <w:r>
        <w:rPr>
          <w:rFonts w:ascii="Courier New" w:eastAsia="Courier New" w:hAnsi="Courier New" w:cs="Courier New"/>
          <w:color w:val="2E4053"/>
          <w:sz w:val="20"/>
          <w:szCs w:val="20"/>
        </w:rPr>
        <w:t xml:space="preserve">    IF n == 2:</w:t>
      </w:r>
    </w:p>
    <w:p w14:paraId="215FB156" w14:textId="77777777" w:rsidR="00076A7F" w:rsidRDefault="00076A7F">
      <w:pPr>
        <w:spacing w:before="120" w:line="276" w:lineRule="auto"/>
        <w:ind w:left="720"/>
      </w:pPr>
      <w:r>
        <w:rPr>
          <w:rFonts w:ascii="Courier New" w:eastAsia="Courier New" w:hAnsi="Courier New" w:cs="Courier New"/>
          <w:color w:val="2E4053"/>
          <w:sz w:val="20"/>
          <w:szCs w:val="20"/>
        </w:rPr>
        <w:t xml:space="preserve">        PRINT "Shoot spot 1, then spot 1 again"</w:t>
      </w:r>
    </w:p>
    <w:p w14:paraId="6F22E510" w14:textId="77777777" w:rsidR="00076A7F" w:rsidRDefault="00076A7F">
      <w:pPr>
        <w:spacing w:before="120" w:line="276" w:lineRule="auto"/>
        <w:ind w:left="720"/>
      </w:pPr>
      <w:r>
        <w:rPr>
          <w:rFonts w:ascii="Courier New" w:eastAsia="Courier New" w:hAnsi="Courier New" w:cs="Courier New"/>
          <w:color w:val="2E4053"/>
          <w:sz w:val="20"/>
          <w:szCs w:val="20"/>
        </w:rPr>
        <w:t xml:space="preserve">        RETURN</w:t>
      </w:r>
    </w:p>
    <w:p w14:paraId="28BA9931" w14:textId="77777777" w:rsidR="00076A7F" w:rsidRDefault="00076A7F">
      <w:pPr>
        <w:spacing w:before="120" w:line="276" w:lineRule="auto"/>
        <w:ind w:left="720"/>
      </w:pPr>
      <w:r>
        <w:rPr>
          <w:rFonts w:ascii="Courier New" w:eastAsia="Courier New" w:hAnsi="Courier New" w:cs="Courier New"/>
          <w:color w:val="2E4053"/>
          <w:sz w:val="20"/>
          <w:szCs w:val="20"/>
        </w:rPr>
        <w:t xml:space="preserve">    forwardSequence = []</w:t>
      </w:r>
    </w:p>
    <w:p w14:paraId="1993A261" w14:textId="77777777" w:rsidR="00076A7F" w:rsidRDefault="00076A7F">
      <w:pPr>
        <w:spacing w:before="120" w:line="276" w:lineRule="auto"/>
        <w:ind w:left="720"/>
      </w:pPr>
      <w:r>
        <w:rPr>
          <w:rFonts w:ascii="Courier New" w:eastAsia="Courier New" w:hAnsi="Courier New" w:cs="Courier New"/>
          <w:color w:val="2E4053"/>
          <w:sz w:val="20"/>
          <w:szCs w:val="20"/>
        </w:rPr>
        <w:t xml:space="preserve">    hunt(2, n-1, forwardSequence)    // D&amp;C on inner spots</w:t>
      </w:r>
    </w:p>
    <w:p w14:paraId="4FC911D8" w14:textId="77777777" w:rsidR="00076A7F" w:rsidRDefault="00076A7F">
      <w:pPr>
        <w:spacing w:before="120" w:line="276" w:lineRule="auto"/>
        <w:ind w:left="720"/>
      </w:pPr>
      <w:r>
        <w:rPr>
          <w:rFonts w:ascii="Courier New" w:eastAsia="Courier New" w:hAnsi="Courier New" w:cs="Courier New"/>
          <w:color w:val="2E4053"/>
          <w:sz w:val="20"/>
          <w:szCs w:val="20"/>
        </w:rPr>
        <w:t xml:space="preserve">    backwardSequence = REVERSE(forwardSequence)</w:t>
      </w:r>
    </w:p>
    <w:p w14:paraId="6FBE648E" w14:textId="77777777" w:rsidR="00076A7F" w:rsidRDefault="00076A7F">
      <w:pPr>
        <w:spacing w:before="120" w:line="276" w:lineRule="auto"/>
        <w:ind w:left="720"/>
      </w:pPr>
      <w:r>
        <w:rPr>
          <w:rFonts w:ascii="Courier New" w:eastAsia="Courier New" w:hAnsi="Courier New" w:cs="Courier New"/>
          <w:color w:val="2E4053"/>
          <w:sz w:val="20"/>
          <w:szCs w:val="20"/>
        </w:rPr>
        <w:t xml:space="preserve">    shots = forwardSequence + backwardSequence</w:t>
      </w:r>
    </w:p>
    <w:p w14:paraId="76249AA9" w14:textId="77777777" w:rsidR="00076A7F" w:rsidRDefault="00076A7F">
      <w:pPr>
        <w:spacing w:before="120" w:line="276" w:lineRule="auto"/>
        <w:ind w:left="720"/>
      </w:pPr>
      <w:r>
        <w:rPr>
          <w:rFonts w:ascii="Courier New" w:eastAsia="Courier New" w:hAnsi="Courier New" w:cs="Courier New"/>
          <w:color w:val="2E4053"/>
          <w:sz w:val="20"/>
          <w:szCs w:val="20"/>
        </w:rPr>
        <w:t xml:space="preserve">    PRINT shots</w:t>
      </w:r>
    </w:p>
    <w:p w14:paraId="754E47FE" w14:textId="77777777" w:rsidR="00076A7F" w:rsidRDefault="00076A7F">
      <w:pPr>
        <w:spacing w:before="120" w:line="276" w:lineRule="auto"/>
        <w:ind w:left="720"/>
      </w:pPr>
      <w:r>
        <w:rPr>
          <w:rFonts w:ascii="Courier New" w:eastAsia="Courier New" w:hAnsi="Courier New" w:cs="Courier New"/>
          <w:color w:val="2E4053"/>
          <w:sz w:val="20"/>
          <w:szCs w:val="20"/>
        </w:rPr>
        <w:t xml:space="preserve">    PRINT "Total shots needed: " + 2 * SIZE(forwardSequence)</w:t>
      </w:r>
    </w:p>
    <w:p w14:paraId="572CCC30" w14:textId="77777777" w:rsidR="00076A7F" w:rsidRDefault="00076A7F">
      <w:r>
        <w:br w:type="page"/>
      </w:r>
    </w:p>
    <w:p w14:paraId="6CA24372" w14:textId="77777777" w:rsidR="00076A7F" w:rsidRDefault="00076A7F" w:rsidP="00106C7A">
      <w:pPr>
        <w:pStyle w:val="Heading2"/>
      </w:pPr>
      <w:bookmarkStart w:id="247" w:name="_Toc228918278"/>
      <w:bookmarkStart w:id="248" w:name="_Toc229070136"/>
      <w:r>
        <w:lastRenderedPageBreak/>
        <w:t>5.5 Implementation code</w:t>
      </w:r>
      <w:bookmarkEnd w:id="247"/>
      <w:bookmarkEnd w:id="248"/>
    </w:p>
    <w:p w14:paraId="28026FD7"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#include</w:t>
      </w:r>
      <w:r w:rsidRPr="00154DD3">
        <w:rPr>
          <w:rFonts w:ascii="Consolas" w:eastAsia="Times New Roman" w:hAnsi="Consolas" w:cs="Times New Roman"/>
          <w:color w:val="569CD6"/>
          <w:sz w:val="21"/>
          <w:szCs w:val="21"/>
        </w:rPr>
        <w:t xml:space="preserve"> </w:t>
      </w:r>
      <w:r w:rsidRPr="00154DD3">
        <w:rPr>
          <w:rFonts w:ascii="Consolas" w:eastAsia="Times New Roman" w:hAnsi="Consolas" w:cs="Times New Roman"/>
          <w:color w:val="CE9178"/>
          <w:sz w:val="21"/>
          <w:szCs w:val="21"/>
        </w:rPr>
        <w:t>&lt;iostream&gt;</w:t>
      </w:r>
    </w:p>
    <w:p w14:paraId="008955A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#include</w:t>
      </w:r>
      <w:r w:rsidRPr="00154DD3">
        <w:rPr>
          <w:rFonts w:ascii="Consolas" w:eastAsia="Times New Roman" w:hAnsi="Consolas" w:cs="Times New Roman"/>
          <w:color w:val="569CD6"/>
          <w:sz w:val="21"/>
          <w:szCs w:val="21"/>
        </w:rPr>
        <w:t xml:space="preserve"> </w:t>
      </w:r>
      <w:r w:rsidRPr="00154DD3">
        <w:rPr>
          <w:rFonts w:ascii="Consolas" w:eastAsia="Times New Roman" w:hAnsi="Consolas" w:cs="Times New Roman"/>
          <w:color w:val="CE9178"/>
          <w:sz w:val="21"/>
          <w:szCs w:val="21"/>
        </w:rPr>
        <w:t>&lt;vector&gt;</w:t>
      </w:r>
    </w:p>
    <w:p w14:paraId="2FA803F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using</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namespace</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std</w:t>
      </w:r>
      <w:r w:rsidRPr="00154DD3">
        <w:rPr>
          <w:rFonts w:ascii="Consolas" w:eastAsia="Times New Roman" w:hAnsi="Consolas" w:cs="Times New Roman"/>
          <w:color w:val="D4D4D4"/>
          <w:sz w:val="21"/>
          <w:szCs w:val="21"/>
        </w:rPr>
        <w:t>;</w:t>
      </w:r>
    </w:p>
    <w:p w14:paraId="5BAD173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1A5F6677"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569CD6"/>
          <w:sz w:val="21"/>
          <w:szCs w:val="21"/>
        </w:rPr>
        <w:t>void</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lowerLimit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higherLimit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r w:rsidRPr="00154DD3">
        <w:rPr>
          <w:rFonts w:ascii="Consolas" w:eastAsia="Times New Roman" w:hAnsi="Consolas" w:cs="Times New Roman"/>
          <w:color w:val="569CD6"/>
          <w:sz w:val="21"/>
          <w:szCs w:val="21"/>
        </w:rPr>
        <w:t>&amp;</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p>
    <w:p w14:paraId="58EAB31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3EE5DE69"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6A9955"/>
          <w:sz w:val="21"/>
          <w:szCs w:val="21"/>
        </w:rPr>
        <w:t>    // Base cases</w:t>
      </w:r>
    </w:p>
    <w:p w14:paraId="1392468D"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lowerLimit</w:t>
      </w:r>
      <w:r w:rsidRPr="00154DD3">
        <w:rPr>
          <w:rFonts w:ascii="Consolas" w:eastAsia="Times New Roman" w:hAnsi="Consolas" w:cs="Times New Roman"/>
          <w:color w:val="D4D4D4"/>
          <w:sz w:val="21"/>
          <w:szCs w:val="21"/>
        </w:rPr>
        <w:t xml:space="preserve"> &gt; </w:t>
      </w:r>
      <w:r w:rsidRPr="00154DD3">
        <w:rPr>
          <w:rFonts w:ascii="Consolas" w:eastAsia="Times New Roman" w:hAnsi="Consolas" w:cs="Times New Roman"/>
          <w:color w:val="9CDCFE"/>
          <w:sz w:val="21"/>
          <w:szCs w:val="21"/>
        </w:rPr>
        <w:t>higherLimit</w:t>
      </w:r>
      <w:r w:rsidRPr="00154DD3">
        <w:rPr>
          <w:rFonts w:ascii="Consolas" w:eastAsia="Times New Roman" w:hAnsi="Consolas" w:cs="Times New Roman"/>
          <w:color w:val="D4D4D4"/>
          <w:sz w:val="21"/>
          <w:szCs w:val="21"/>
        </w:rPr>
        <w:t>)</w:t>
      </w:r>
    </w:p>
    <w:p w14:paraId="6DA951FB"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w:t>
      </w:r>
    </w:p>
    <w:p w14:paraId="13BB045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lowerLimit</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9CDCFE"/>
          <w:sz w:val="21"/>
          <w:szCs w:val="21"/>
        </w:rPr>
        <w:t>higherLimit</w:t>
      </w:r>
      <w:r w:rsidRPr="00154DD3">
        <w:rPr>
          <w:rFonts w:ascii="Consolas" w:eastAsia="Times New Roman" w:hAnsi="Consolas" w:cs="Times New Roman"/>
          <w:color w:val="D4D4D4"/>
          <w:sz w:val="21"/>
          <w:szCs w:val="21"/>
        </w:rPr>
        <w:t>)</w:t>
      </w:r>
    </w:p>
    <w:p w14:paraId="08A1744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34F60A3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push_back</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9CDCFE"/>
          <w:sz w:val="21"/>
          <w:szCs w:val="21"/>
        </w:rPr>
        <w:t>lowerLimit</w:t>
      </w:r>
      <w:r w:rsidRPr="00154DD3">
        <w:rPr>
          <w:rFonts w:ascii="Consolas" w:eastAsia="Times New Roman" w:hAnsi="Consolas" w:cs="Times New Roman"/>
          <w:color w:val="D4D4D4"/>
          <w:sz w:val="21"/>
          <w:szCs w:val="21"/>
        </w:rPr>
        <w:t>);</w:t>
      </w:r>
    </w:p>
    <w:p w14:paraId="5DF23AE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w:t>
      </w:r>
    </w:p>
    <w:p w14:paraId="30CA1A0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5455C9F9"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7A323536"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9CDCFE"/>
          <w:sz w:val="21"/>
          <w:szCs w:val="21"/>
        </w:rPr>
        <w:t>lowerLimit</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9CDCFE"/>
          <w:sz w:val="21"/>
          <w:szCs w:val="21"/>
        </w:rPr>
        <w:t>higherLimit</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w:t>
      </w:r>
    </w:p>
    <w:p w14:paraId="73305E1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9CDCFE"/>
          <w:sz w:val="21"/>
          <w:szCs w:val="21"/>
        </w:rPr>
        <w:t>lowerLimit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6A9955"/>
          <w:sz w:val="21"/>
          <w:szCs w:val="21"/>
        </w:rPr>
        <w:t xml:space="preserve">      // conquer left</w:t>
      </w:r>
    </w:p>
    <w:p w14:paraId="219578F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1</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higherLimit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6A9955"/>
          <w:sz w:val="21"/>
          <w:szCs w:val="21"/>
        </w:rPr>
        <w:t xml:space="preserve"> // conquer right</w:t>
      </w:r>
    </w:p>
    <w:p w14:paraId="7E4F280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3DC03FA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6A9955"/>
          <w:sz w:val="21"/>
          <w:szCs w:val="21"/>
        </w:rPr>
        <w:t>    // combine: left result + right result (already in order)</w:t>
      </w:r>
    </w:p>
    <w:p w14:paraId="1356EE12" w14:textId="77777777" w:rsidR="00076A7F" w:rsidRPr="00154DD3" w:rsidRDefault="00076A7F" w:rsidP="00106C7A">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08F7DA7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main</w:t>
      </w:r>
      <w:r w:rsidRPr="00154DD3">
        <w:rPr>
          <w:rFonts w:ascii="Consolas" w:eastAsia="Times New Roman" w:hAnsi="Consolas" w:cs="Times New Roman"/>
          <w:color w:val="D4D4D4"/>
          <w:sz w:val="21"/>
          <w:szCs w:val="21"/>
        </w:rPr>
        <w:t>()</w:t>
      </w:r>
    </w:p>
    <w:p w14:paraId="2783F9D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0D14905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lastRenderedPageBreak/>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"Enter no. of spots (n &gt; 1): "</w:t>
      </w:r>
      <w:r w:rsidRPr="00154DD3">
        <w:rPr>
          <w:rFonts w:ascii="Consolas" w:eastAsia="Times New Roman" w:hAnsi="Consolas" w:cs="Times New Roman"/>
          <w:color w:val="D4D4D4"/>
          <w:sz w:val="21"/>
          <w:szCs w:val="21"/>
        </w:rPr>
        <w:t>;</w:t>
      </w:r>
    </w:p>
    <w:p w14:paraId="68F1136B"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w:t>
      </w:r>
    </w:p>
    <w:p w14:paraId="0382DF3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cin</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&gt;&gt;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w:t>
      </w:r>
    </w:p>
    <w:p w14:paraId="4EBA17A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542B016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w:t>
      </w:r>
    </w:p>
    <w:p w14:paraId="10E1465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2D54A93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"sequence: 1 1"</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endl</w:t>
      </w:r>
      <w:r w:rsidRPr="00154DD3">
        <w:rPr>
          <w:rFonts w:ascii="Consolas" w:eastAsia="Times New Roman" w:hAnsi="Consolas" w:cs="Times New Roman"/>
          <w:color w:val="D4D4D4"/>
          <w:sz w:val="21"/>
          <w:szCs w:val="21"/>
        </w:rPr>
        <w:t>;</w:t>
      </w:r>
    </w:p>
    <w:p w14:paraId="23EB5CA6"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"Max shots needed : 2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endl</w:t>
      </w:r>
      <w:r w:rsidRPr="00154DD3">
        <w:rPr>
          <w:rFonts w:ascii="Consolas" w:eastAsia="Times New Roman" w:hAnsi="Consolas" w:cs="Times New Roman"/>
          <w:color w:val="D4D4D4"/>
          <w:sz w:val="21"/>
          <w:szCs w:val="21"/>
        </w:rPr>
        <w:t>;</w:t>
      </w:r>
    </w:p>
    <w:p w14:paraId="174E075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B5CEA8"/>
          <w:sz w:val="21"/>
          <w:szCs w:val="21"/>
        </w:rPr>
        <w:t>0</w:t>
      </w:r>
      <w:r w:rsidRPr="00154DD3">
        <w:rPr>
          <w:rFonts w:ascii="Consolas" w:eastAsia="Times New Roman" w:hAnsi="Consolas" w:cs="Times New Roman"/>
          <w:color w:val="D4D4D4"/>
          <w:sz w:val="21"/>
          <w:szCs w:val="21"/>
        </w:rPr>
        <w:t>;</w:t>
      </w:r>
    </w:p>
    <w:p w14:paraId="277CC045" w14:textId="77777777" w:rsidR="00076A7F" w:rsidRPr="00154DD3" w:rsidRDefault="00076A7F" w:rsidP="00106C7A">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77E8CFD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p>
    <w:p w14:paraId="397B1EFD"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1</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p>
    <w:p w14:paraId="43609153"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r w:rsidRPr="00154DD3">
        <w:rPr>
          <w:rFonts w:ascii="Consolas" w:eastAsia="Times New Roman" w:hAnsi="Consolas" w:cs="Times New Roman"/>
          <w:color w:val="9CDCFE"/>
          <w:sz w:val="21"/>
          <w:szCs w:val="21"/>
        </w:rPr>
        <w:t>backwardSequence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rbegin</w:t>
      </w:r>
      <w:r w:rsidRPr="00154DD3">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rend</w:t>
      </w:r>
      <w:r w:rsidRPr="00154DD3">
        <w:rPr>
          <w:rFonts w:ascii="Consolas" w:eastAsia="Times New Roman" w:hAnsi="Consolas" w:cs="Times New Roman"/>
          <w:color w:val="D4D4D4"/>
          <w:sz w:val="21"/>
          <w:szCs w:val="21"/>
        </w:rPr>
        <w:t>());</w:t>
      </w:r>
    </w:p>
    <w:p w14:paraId="6AB3E69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12A1BC45"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"sequence:"</w:t>
      </w:r>
      <w:r w:rsidRPr="00154DD3">
        <w:rPr>
          <w:rFonts w:ascii="Consolas" w:eastAsia="Times New Roman" w:hAnsi="Consolas" w:cs="Times New Roman"/>
          <w:color w:val="D4D4D4"/>
          <w:sz w:val="21"/>
          <w:szCs w:val="21"/>
        </w:rPr>
        <w:t>;</w:t>
      </w:r>
    </w:p>
    <w:p w14:paraId="61C06A3F"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for</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p>
    <w:p w14:paraId="2DB8E22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w:t>
      </w:r>
    </w:p>
    <w:p w14:paraId="28C8E84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for</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9CDCFE"/>
          <w:sz w:val="21"/>
          <w:szCs w:val="21"/>
        </w:rPr>
        <w:t>backwardSequence</w:t>
      </w:r>
      <w:r w:rsidRPr="00154DD3">
        <w:rPr>
          <w:rFonts w:ascii="Consolas" w:eastAsia="Times New Roman" w:hAnsi="Consolas" w:cs="Times New Roman"/>
          <w:color w:val="D4D4D4"/>
          <w:sz w:val="21"/>
          <w:szCs w:val="21"/>
        </w:rPr>
        <w:t>)</w:t>
      </w:r>
    </w:p>
    <w:p w14:paraId="3E82E9A5"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w:t>
      </w:r>
    </w:p>
    <w:p w14:paraId="3F4A2539"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endl</w:t>
      </w:r>
      <w:r w:rsidRPr="00154DD3">
        <w:rPr>
          <w:rFonts w:ascii="Consolas" w:eastAsia="Times New Roman" w:hAnsi="Consolas" w:cs="Times New Roman"/>
          <w:color w:val="D4D4D4"/>
          <w:sz w:val="21"/>
          <w:szCs w:val="21"/>
        </w:rPr>
        <w:t>;</w:t>
      </w:r>
    </w:p>
    <w:p w14:paraId="1A82E416"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2A74D47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cout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"Max shots needed: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size</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endl</w:t>
      </w:r>
      <w:r w:rsidRPr="00154DD3">
        <w:rPr>
          <w:rFonts w:ascii="Consolas" w:eastAsia="Times New Roman" w:hAnsi="Consolas" w:cs="Times New Roman"/>
          <w:color w:val="D4D4D4"/>
          <w:sz w:val="21"/>
          <w:szCs w:val="21"/>
        </w:rPr>
        <w:t>;</w:t>
      </w:r>
    </w:p>
    <w:p w14:paraId="5F06D295"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23C98EAC" w14:textId="77777777" w:rsidR="00076A7F" w:rsidRDefault="00076A7F" w:rsidP="00B322A9">
      <w:pPr>
        <w:pStyle w:val="Heading2"/>
      </w:pPr>
      <w:bookmarkStart w:id="249" w:name="_Toc228918279"/>
      <w:bookmarkStart w:id="250" w:name="_Toc229070137"/>
      <w:r>
        <w:lastRenderedPageBreak/>
        <w:t>5.6 Test cases</w:t>
      </w:r>
      <w:bookmarkEnd w:id="249"/>
      <w:bookmarkEnd w:id="250"/>
    </w:p>
    <w:p w14:paraId="0BF52B78" w14:textId="6D14A08A" w:rsidR="00076A7F" w:rsidRDefault="00076A7F" w:rsidP="009F1634">
      <w:pPr>
        <w:pStyle w:val="Heading3"/>
      </w:pPr>
      <w:bookmarkStart w:id="251" w:name="_Toc228918280"/>
      <w:bookmarkStart w:id="252" w:name="_Toc229070138"/>
      <w:r>
        <w:t>5.6.1 Test cases where the technique succeeds</w:t>
      </w:r>
      <w:bookmarkEnd w:id="251"/>
      <w:bookmarkEnd w:id="252"/>
    </w:p>
    <w:p w14:paraId="579140E2" w14:textId="77777777" w:rsidR="00076A7F" w:rsidRDefault="00076A7F">
      <w:pPr>
        <w:spacing w:after="60"/>
        <w:jc w:val="center"/>
      </w:pPr>
      <w:r>
        <w:rPr>
          <w:b/>
          <w:bCs/>
          <w:color w:val="1F3864"/>
          <w:sz w:val="20"/>
          <w:szCs w:val="20"/>
        </w:rPr>
        <w:t>Table 1: Successful Test Cases</w:t>
      </w:r>
    </w:p>
    <w:p w14:paraId="54A185E7" w14:textId="5EE49B53" w:rsidR="00923215" w:rsidRDefault="00923215" w:rsidP="00923215">
      <w:pPr>
        <w:pStyle w:val="Caption"/>
        <w:keepNext/>
      </w:pPr>
      <w:bookmarkStart w:id="253" w:name="_Toc229058119"/>
      <w:r>
        <w:t xml:space="preserve">Table </w:t>
      </w:r>
      <w:fldSimple w:instr=" SEQ Table \* ARABIC ">
        <w:r w:rsidR="00302A3E">
          <w:rPr>
            <w:noProof/>
          </w:rPr>
          <w:t>20</w:t>
        </w:r>
        <w:bookmarkEnd w:id="253"/>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
        <w:gridCol w:w="1900"/>
        <w:gridCol w:w="1200"/>
        <w:gridCol w:w="4760"/>
      </w:tblGrid>
      <w:tr w:rsidR="00076A7F" w14:paraId="14D47D07"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A72F0F8" w14:textId="77777777" w:rsidR="00076A7F" w:rsidRDefault="00076A7F">
            <w:pPr>
              <w:jc w:val="center"/>
            </w:pPr>
            <w:r>
              <w:rPr>
                <w:b/>
                <w:bCs/>
                <w:color w:val="FFFFFF"/>
                <w:sz w:val="20"/>
                <w:szCs w:val="20"/>
              </w:rPr>
              <w:t>Test Case</w:t>
            </w:r>
          </w:p>
        </w:tc>
        <w:tc>
          <w:tcPr>
            <w:tcW w:w="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6935640" w14:textId="77777777" w:rsidR="00076A7F" w:rsidRDefault="00076A7F">
            <w:pPr>
              <w:jc w:val="center"/>
            </w:pPr>
            <w:r>
              <w:rPr>
                <w:b/>
                <w:bCs/>
                <w:color w:val="FFFFFF"/>
                <w:sz w:val="20"/>
                <w:szCs w:val="20"/>
              </w:rPr>
              <w:t>n</w:t>
            </w:r>
          </w:p>
        </w:tc>
        <w:tc>
          <w:tcPr>
            <w:tcW w:w="1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D60AE56" w14:textId="77777777" w:rsidR="00076A7F" w:rsidRDefault="00076A7F">
            <w:pPr>
              <w:jc w:val="center"/>
            </w:pPr>
            <w:r>
              <w:rPr>
                <w:b/>
                <w:bCs/>
                <w:color w:val="FFFFFF"/>
                <w:sz w:val="20"/>
                <w:szCs w:val="20"/>
              </w:rPr>
              <w:t>Shot Sequence</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10D1853" w14:textId="77777777" w:rsidR="00076A7F" w:rsidRDefault="00076A7F">
            <w:pPr>
              <w:jc w:val="center"/>
            </w:pPr>
            <w:r>
              <w:rPr>
                <w:b/>
                <w:bCs/>
                <w:color w:val="FFFFFF"/>
                <w:sz w:val="20"/>
                <w:szCs w:val="20"/>
              </w:rPr>
              <w:t>Total Shots</w:t>
            </w:r>
          </w:p>
        </w:tc>
        <w:tc>
          <w:tcPr>
            <w:tcW w:w="4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E6ADE06" w14:textId="77777777" w:rsidR="00076A7F" w:rsidRDefault="00076A7F">
            <w:pPr>
              <w:jc w:val="center"/>
            </w:pPr>
            <w:r>
              <w:rPr>
                <w:b/>
                <w:bCs/>
                <w:color w:val="FFFFFF"/>
                <w:sz w:val="20"/>
                <w:szCs w:val="20"/>
              </w:rPr>
              <w:t>Explanation</w:t>
            </w:r>
          </w:p>
        </w:tc>
      </w:tr>
      <w:tr w:rsidR="00076A7F" w14:paraId="59BB27A2" w14:textId="77777777">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6CD2353" w14:textId="77777777" w:rsidR="00076A7F" w:rsidRDefault="00076A7F">
            <w:r>
              <w:rPr>
                <w:color w:val="000000"/>
                <w:sz w:val="20"/>
                <w:szCs w:val="20"/>
              </w:rPr>
              <w:t>TC1</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6D10050" w14:textId="77777777" w:rsidR="00076A7F" w:rsidRDefault="00076A7F">
            <w:r>
              <w:rPr>
                <w:color w:val="000000"/>
                <w:sz w:val="20"/>
                <w:szCs w:val="20"/>
              </w:rPr>
              <w:t>2</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B06031C" w14:textId="77777777" w:rsidR="00076A7F" w:rsidRDefault="00076A7F">
            <w:r>
              <w:rPr>
                <w:color w:val="000000"/>
                <w:sz w:val="20"/>
                <w:szCs w:val="20"/>
              </w:rPr>
              <w:t>1 1</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0B2215D" w14:textId="77777777" w:rsidR="00076A7F" w:rsidRDefault="00076A7F">
            <w:pPr>
              <w:jc w:val="center"/>
            </w:pPr>
            <w:r>
              <w:rPr>
                <w:color w:val="000000"/>
                <w:sz w:val="20"/>
                <w:szCs w:val="20"/>
              </w:rPr>
              <w:t>2</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CB6BE9C" w14:textId="77777777" w:rsidR="00076A7F" w:rsidRDefault="00076A7F">
            <w:r>
              <w:rPr>
                <w:color w:val="000000"/>
                <w:sz w:val="20"/>
                <w:szCs w:val="20"/>
              </w:rPr>
              <w:t>Only 2 spots; shooting spot 1 twice guarantees a hit since the target bounces between 1 and 2</w:t>
            </w:r>
          </w:p>
        </w:tc>
      </w:tr>
      <w:tr w:rsidR="00076A7F" w14:paraId="5FF8E1F6"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EC5E32" w14:textId="77777777" w:rsidR="00076A7F" w:rsidRDefault="00076A7F">
            <w:r>
              <w:rPr>
                <w:color w:val="000000"/>
                <w:sz w:val="20"/>
                <w:szCs w:val="20"/>
              </w:rPr>
              <w:t>TC2</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69708" w14:textId="77777777" w:rsidR="00076A7F" w:rsidRDefault="00076A7F">
            <w:r>
              <w:rPr>
                <w:color w:val="000000"/>
                <w:sz w:val="20"/>
                <w:szCs w:val="20"/>
              </w:rPr>
              <w:t>3</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3CD2EA" w14:textId="77777777" w:rsidR="00076A7F" w:rsidRDefault="00076A7F">
            <w:r>
              <w:rPr>
                <w:color w:val="000000"/>
                <w:sz w:val="20"/>
                <w:szCs w:val="20"/>
              </w:rPr>
              <w:t>2 2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744003" w14:textId="77777777" w:rsidR="00076A7F" w:rsidRDefault="00076A7F">
            <w:pPr>
              <w:jc w:val="center"/>
            </w:pPr>
            <w:r>
              <w:rPr>
                <w:color w:val="000000"/>
                <w:sz w:val="20"/>
                <w:szCs w:val="20"/>
              </w:rPr>
              <w:t>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8873D" w14:textId="77777777" w:rsidR="00076A7F" w:rsidRDefault="00076A7F">
            <w:r>
              <w:rPr>
                <w:color w:val="000000"/>
                <w:sz w:val="20"/>
                <w:szCs w:val="20"/>
              </w:rPr>
              <w:t>Only inner spot is 2; shoot it twice (forward + backward)</w:t>
            </w:r>
          </w:p>
        </w:tc>
      </w:tr>
      <w:tr w:rsidR="00076A7F" w14:paraId="123F9885" w14:textId="77777777">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A017A0C" w14:textId="77777777" w:rsidR="00076A7F" w:rsidRDefault="00076A7F">
            <w:r>
              <w:rPr>
                <w:color w:val="000000"/>
                <w:sz w:val="20"/>
                <w:szCs w:val="20"/>
              </w:rPr>
              <w:t>TC3</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5B41CD6" w14:textId="77777777" w:rsidR="00076A7F" w:rsidRDefault="00076A7F">
            <w:r>
              <w:rPr>
                <w:color w:val="000000"/>
                <w:sz w:val="20"/>
                <w:szCs w:val="20"/>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9C32EF5" w14:textId="77777777" w:rsidR="00076A7F" w:rsidRDefault="00076A7F">
            <w:r>
              <w:rPr>
                <w:color w:val="000000"/>
                <w:sz w:val="20"/>
                <w:szCs w:val="20"/>
              </w:rPr>
              <w:t>2 3 3 2</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FED5873" w14:textId="77777777" w:rsidR="00076A7F" w:rsidRDefault="00076A7F">
            <w:pPr>
              <w:jc w:val="center"/>
            </w:pPr>
            <w:r>
              <w:rPr>
                <w:color w:val="000000"/>
                <w:sz w:val="20"/>
                <w:szCs w:val="20"/>
              </w:rPr>
              <w:t>4</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F671FE6" w14:textId="77777777" w:rsidR="00076A7F" w:rsidRDefault="00076A7F">
            <w:r>
              <w:rPr>
                <w:color w:val="000000"/>
                <w:sz w:val="20"/>
                <w:szCs w:val="20"/>
              </w:rPr>
              <w:t>Forward: 2→3, Backward: 3→2; target cannot avoid both sweeps</w:t>
            </w:r>
          </w:p>
        </w:tc>
      </w:tr>
      <w:tr w:rsidR="00076A7F" w14:paraId="10CF487F"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CAD140" w14:textId="77777777" w:rsidR="00076A7F" w:rsidRDefault="00076A7F">
            <w:r>
              <w:rPr>
                <w:color w:val="000000"/>
                <w:sz w:val="20"/>
                <w:szCs w:val="20"/>
              </w:rPr>
              <w:t>TC4</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CA6128" w14:textId="77777777" w:rsidR="00076A7F" w:rsidRDefault="00076A7F">
            <w:r>
              <w:rPr>
                <w:color w:val="000000"/>
                <w:sz w:val="20"/>
                <w:szCs w:val="20"/>
              </w:rPr>
              <w:t>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FE44BA" w14:textId="77777777" w:rsidR="00076A7F" w:rsidRDefault="00076A7F">
            <w:r>
              <w:rPr>
                <w:color w:val="000000"/>
                <w:sz w:val="20"/>
                <w:szCs w:val="20"/>
              </w:rPr>
              <w:t>2 3 4 4 3 2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9F5D86" w14:textId="77777777" w:rsidR="00076A7F" w:rsidRDefault="00076A7F">
            <w:pPr>
              <w:jc w:val="center"/>
            </w:pPr>
            <w:r>
              <w:rPr>
                <w:color w:val="000000"/>
                <w:sz w:val="20"/>
                <w:szCs w:val="20"/>
              </w:rPr>
              <w:t>6</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D3C23D" w14:textId="77777777" w:rsidR="00076A7F" w:rsidRDefault="00076A7F">
            <w:r>
              <w:rPr>
                <w:color w:val="000000"/>
                <w:sz w:val="20"/>
                <w:szCs w:val="20"/>
              </w:rPr>
              <w:t>Classic case with 5 spots; full forward-backward sweep</w:t>
            </w:r>
          </w:p>
        </w:tc>
      </w:tr>
      <w:tr w:rsidR="00076A7F" w14:paraId="61ACD082" w14:textId="77777777">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B1CFBAA" w14:textId="77777777" w:rsidR="00076A7F" w:rsidRDefault="00076A7F">
            <w:r>
              <w:rPr>
                <w:color w:val="000000"/>
                <w:sz w:val="20"/>
                <w:szCs w:val="20"/>
              </w:rPr>
              <w:t>TC5</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1EF9D33" w14:textId="77777777" w:rsidR="00076A7F" w:rsidRDefault="00076A7F">
            <w:r>
              <w:rPr>
                <w:color w:val="000000"/>
                <w:sz w:val="20"/>
                <w:szCs w:val="20"/>
              </w:rPr>
              <w:t>6</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06E6B7F" w14:textId="77777777" w:rsidR="00076A7F" w:rsidRDefault="00076A7F">
            <w:r>
              <w:rPr>
                <w:color w:val="000000"/>
                <w:sz w:val="20"/>
                <w:szCs w:val="20"/>
              </w:rPr>
              <w:t>2 3 4 5 5 4 3 2</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71EA2EE" w14:textId="77777777" w:rsidR="00076A7F" w:rsidRDefault="00076A7F">
            <w:pPr>
              <w:jc w:val="center"/>
            </w:pPr>
            <w:r>
              <w:rPr>
                <w:color w:val="000000"/>
                <w:sz w:val="20"/>
                <w:szCs w:val="20"/>
              </w:rPr>
              <w:t>8</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D5D5C5A" w14:textId="77777777" w:rsidR="00076A7F" w:rsidRDefault="00076A7F">
            <w:r>
              <w:rPr>
                <w:color w:val="000000"/>
                <w:sz w:val="20"/>
                <w:szCs w:val="20"/>
              </w:rPr>
              <w:t>6 spots; both sweeps cover all inner positions</w:t>
            </w:r>
          </w:p>
        </w:tc>
      </w:tr>
      <w:tr w:rsidR="00076A7F" w14:paraId="575932FA"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C7EB49" w14:textId="77777777" w:rsidR="00076A7F" w:rsidRDefault="00076A7F">
            <w:r>
              <w:rPr>
                <w:color w:val="000000"/>
                <w:sz w:val="20"/>
                <w:szCs w:val="20"/>
              </w:rPr>
              <w:t>TC6</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9A241D" w14:textId="77777777" w:rsidR="00076A7F" w:rsidRDefault="00076A7F">
            <w:r>
              <w:rPr>
                <w:color w:val="000000"/>
                <w:sz w:val="20"/>
                <w:szCs w:val="20"/>
              </w:rPr>
              <w:t>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684925" w14:textId="77777777" w:rsidR="00076A7F" w:rsidRDefault="00076A7F">
            <w:r>
              <w:rPr>
                <w:color w:val="000000"/>
                <w:sz w:val="20"/>
                <w:szCs w:val="20"/>
              </w:rPr>
              <w:t>2 3 4 5 6 7 7 6 5 4 3 2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CAFDC3" w14:textId="77777777" w:rsidR="00076A7F" w:rsidRDefault="00076A7F">
            <w:pPr>
              <w:jc w:val="center"/>
            </w:pPr>
            <w:r>
              <w:rPr>
                <w:color w:val="000000"/>
                <w:sz w:val="20"/>
                <w:szCs w:val="20"/>
              </w:rPr>
              <w:t>12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75FC34" w14:textId="77777777" w:rsidR="00076A7F" w:rsidRDefault="00076A7F">
            <w:r>
              <w:rPr>
                <w:color w:val="000000"/>
                <w:sz w:val="20"/>
                <w:szCs w:val="20"/>
              </w:rPr>
              <w:t>Large range; both odd and even starting positions covered</w:t>
            </w:r>
          </w:p>
        </w:tc>
      </w:tr>
    </w:tbl>
    <w:p w14:paraId="140583BB" w14:textId="77777777" w:rsidR="00076A7F" w:rsidRDefault="00076A7F">
      <w:pPr>
        <w:spacing w:before="60" w:after="180"/>
        <w:jc w:val="center"/>
      </w:pPr>
      <w:r>
        <w:rPr>
          <w:i/>
          <w:iCs/>
          <w:color w:val="555555"/>
          <w:sz w:val="20"/>
          <w:szCs w:val="20"/>
        </w:rPr>
        <w:t>Table 1. Test cases demonstrating successful target detection for various values of n.</w:t>
      </w:r>
    </w:p>
    <w:p w14:paraId="329B476B" w14:textId="4B5FCE8F" w:rsidR="009F1634" w:rsidRDefault="009F1634">
      <w:pPr>
        <w:spacing w:before="0" w:after="160" w:line="259" w:lineRule="auto"/>
      </w:pPr>
      <w:r>
        <w:br w:type="page"/>
      </w:r>
    </w:p>
    <w:p w14:paraId="16799170" w14:textId="2A6609D0" w:rsidR="00076A7F" w:rsidRDefault="00076A7F" w:rsidP="009F1634">
      <w:pPr>
        <w:pStyle w:val="Heading3"/>
      </w:pPr>
      <w:bookmarkStart w:id="254" w:name="_Toc228918281"/>
      <w:bookmarkStart w:id="255" w:name="_Toc229070139"/>
      <w:r>
        <w:lastRenderedPageBreak/>
        <w:t>5.6.2 Test Cases Where the Technique Fails</w:t>
      </w:r>
      <w:bookmarkEnd w:id="254"/>
      <w:bookmarkEnd w:id="255"/>
    </w:p>
    <w:p w14:paraId="50CD3D51" w14:textId="77777777" w:rsidR="00076A7F" w:rsidRDefault="00076A7F">
      <w:pPr>
        <w:spacing w:after="60"/>
        <w:jc w:val="center"/>
      </w:pPr>
      <w:r>
        <w:rPr>
          <w:b/>
          <w:bCs/>
          <w:color w:val="1F3864"/>
          <w:sz w:val="20"/>
          <w:szCs w:val="20"/>
        </w:rPr>
        <w:t>Table 2: Failure Test Cases</w:t>
      </w:r>
    </w:p>
    <w:p w14:paraId="7AF65B00" w14:textId="56A886E6" w:rsidR="00923215" w:rsidRDefault="00923215" w:rsidP="00923215">
      <w:pPr>
        <w:pStyle w:val="Caption"/>
        <w:keepNext/>
      </w:pPr>
      <w:bookmarkStart w:id="256" w:name="_Toc229058120"/>
      <w:r>
        <w:t xml:space="preserve">Table </w:t>
      </w:r>
      <w:fldSimple w:instr=" SEQ Table \* ARABIC ">
        <w:r w:rsidR="00302A3E">
          <w:rPr>
            <w:noProof/>
          </w:rPr>
          <w:t>21</w:t>
        </w:r>
        <w:bookmarkEnd w:id="256"/>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860"/>
        <w:gridCol w:w="5000"/>
      </w:tblGrid>
      <w:tr w:rsidR="00076A7F" w14:paraId="6A130A80" w14:textId="77777777">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CB63F23" w14:textId="77777777" w:rsidR="00076A7F" w:rsidRDefault="00076A7F">
            <w:pPr>
              <w:jc w:val="center"/>
            </w:pPr>
            <w:r>
              <w:rPr>
                <w:b/>
                <w:bCs/>
                <w:color w:val="FFFFFF"/>
                <w:sz w:val="20"/>
                <w:szCs w:val="20"/>
              </w:rPr>
              <w:t>Test Case</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6A12571" w14:textId="77777777" w:rsidR="00076A7F" w:rsidRDefault="00076A7F">
            <w:pPr>
              <w:jc w:val="center"/>
            </w:pPr>
            <w:r>
              <w:rPr>
                <w:b/>
                <w:bCs/>
                <w:color w:val="FFFFFF"/>
                <w:sz w:val="20"/>
                <w:szCs w:val="20"/>
              </w:rPr>
              <w:t>Input</w:t>
            </w:r>
          </w:p>
        </w:tc>
        <w:tc>
          <w:tcPr>
            <w:tcW w:w="18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F26201E" w14:textId="77777777" w:rsidR="00076A7F" w:rsidRDefault="00076A7F">
            <w:pPr>
              <w:jc w:val="center"/>
            </w:pPr>
            <w:r>
              <w:rPr>
                <w:b/>
                <w:bCs/>
                <w:color w:val="FFFFFF"/>
                <w:sz w:val="20"/>
                <w:szCs w:val="20"/>
              </w:rPr>
              <w:t>Problem</w:t>
            </w:r>
          </w:p>
        </w:tc>
        <w:tc>
          <w:tcPr>
            <w:tcW w:w="5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4AADDFD" w14:textId="77777777" w:rsidR="00076A7F" w:rsidRDefault="00076A7F">
            <w:pPr>
              <w:jc w:val="center"/>
            </w:pPr>
            <w:r>
              <w:rPr>
                <w:b/>
                <w:bCs/>
                <w:color w:val="FFFFFF"/>
                <w:sz w:val="20"/>
                <w:szCs w:val="20"/>
              </w:rPr>
              <w:t>Why It Fails</w:t>
            </w:r>
          </w:p>
        </w:tc>
      </w:tr>
      <w:tr w:rsidR="00076A7F" w14:paraId="6B265573"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7786B74C" w14:textId="77777777" w:rsidR="00076A7F" w:rsidRDefault="00076A7F">
            <w:r>
              <w:rPr>
                <w:color w:val="000000"/>
                <w:sz w:val="20"/>
                <w:szCs w:val="20"/>
              </w:rPr>
              <w:t>TC-F1</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0632E6E8" w14:textId="77777777" w:rsidR="00076A7F" w:rsidRDefault="00076A7F">
            <w:r>
              <w:rPr>
                <w:color w:val="000000"/>
                <w:sz w:val="20"/>
                <w:szCs w:val="20"/>
              </w:rPr>
              <w:t>n = 1</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69D11557" w14:textId="77777777" w:rsidR="00076A7F" w:rsidRDefault="00076A7F">
            <w:r>
              <w:rPr>
                <w:color w:val="000000"/>
                <w:sz w:val="20"/>
                <w:szCs w:val="20"/>
              </w:rPr>
              <w:t>Only 1 spot</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52C9A40" w14:textId="77777777" w:rsidR="00076A7F" w:rsidRDefault="00076A7F">
            <w:r>
              <w:rPr>
                <w:color w:val="000000"/>
                <w:sz w:val="20"/>
                <w:szCs w:val="20"/>
              </w:rPr>
              <w:t>The problem states n &gt; 1; undefined behavior or no valid sequence</w:t>
            </w:r>
          </w:p>
        </w:tc>
      </w:tr>
      <w:tr w:rsidR="00076A7F" w14:paraId="78990452"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A91291" w14:textId="77777777" w:rsidR="00076A7F" w:rsidRDefault="00076A7F">
            <w:r>
              <w:rPr>
                <w:color w:val="000000"/>
                <w:sz w:val="20"/>
                <w:szCs w:val="20"/>
              </w:rPr>
              <w:t>TC-F2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3A0CD5" w14:textId="77777777" w:rsidR="00076A7F" w:rsidRDefault="00076A7F">
            <w:r>
              <w:rPr>
                <w:color w:val="000000"/>
                <w:sz w:val="20"/>
                <w:szCs w:val="20"/>
              </w:rPr>
              <w:t>n = 0 or negative</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0B1E25" w14:textId="77777777" w:rsidR="00076A7F" w:rsidRDefault="00076A7F">
            <w:r>
              <w:rPr>
                <w:color w:val="000000"/>
                <w:sz w:val="20"/>
                <w:szCs w:val="20"/>
              </w:rPr>
              <w:t>Invalid input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905851" w14:textId="77777777" w:rsidR="00076A7F" w:rsidRDefault="00076A7F">
            <w:r>
              <w:rPr>
                <w:color w:val="000000"/>
                <w:sz w:val="20"/>
                <w:szCs w:val="20"/>
              </w:rPr>
              <w:t>No spots exist; the algorithm produces an empty or erroneous output</w:t>
            </w:r>
          </w:p>
        </w:tc>
      </w:tr>
      <w:tr w:rsidR="00076A7F" w14:paraId="2AE3CD5B"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2147C962" w14:textId="77777777" w:rsidR="00076A7F" w:rsidRDefault="00076A7F">
            <w:r>
              <w:rPr>
                <w:color w:val="000000"/>
                <w:sz w:val="20"/>
                <w:szCs w:val="20"/>
              </w:rPr>
              <w:t>TC-F3</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5A05775D" w14:textId="77777777" w:rsidR="00076A7F" w:rsidRDefault="00076A7F">
            <w:r>
              <w:rPr>
                <w:color w:val="000000"/>
                <w:sz w:val="20"/>
                <w:szCs w:val="20"/>
              </w:rPr>
              <w:t>Forward sweep only (no backward)</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EC0FE8F" w14:textId="77777777" w:rsidR="00076A7F" w:rsidRDefault="00076A7F">
            <w:r>
              <w:rPr>
                <w:color w:val="000000"/>
                <w:sz w:val="20"/>
                <w:szCs w:val="20"/>
              </w:rPr>
              <w:t>n = 4, sequence: 2 3 only</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6CF26A45" w14:textId="77777777" w:rsidR="00076A7F" w:rsidRDefault="00076A7F">
            <w:r>
              <w:rPr>
                <w:color w:val="000000"/>
                <w:sz w:val="20"/>
                <w:szCs w:val="20"/>
              </w:rPr>
              <w:t>If target starts at spot 2 (even) and moves right then left, it can escape the forward-only sweep</w:t>
            </w:r>
          </w:p>
        </w:tc>
      </w:tr>
      <w:tr w:rsidR="00076A7F" w14:paraId="22651EEE"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49F24E" w14:textId="77777777" w:rsidR="00076A7F" w:rsidRDefault="00076A7F">
            <w:r>
              <w:rPr>
                <w:color w:val="000000"/>
                <w:sz w:val="20"/>
                <w:szCs w:val="20"/>
              </w:rPr>
              <w:t>TC-F4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E1506F" w14:textId="77777777" w:rsidR="00076A7F" w:rsidRDefault="00076A7F">
            <w:r>
              <w:rPr>
                <w:color w:val="000000"/>
                <w:sz w:val="20"/>
                <w:szCs w:val="20"/>
              </w:rPr>
              <w:t>Random/non-systematic shooting</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D791B5" w14:textId="77777777" w:rsidR="00076A7F" w:rsidRDefault="00076A7F">
            <w:r>
              <w:rPr>
                <w:color w:val="000000"/>
                <w:sz w:val="20"/>
                <w:szCs w:val="20"/>
              </w:rPr>
              <w:t>n = 5, shoot: 3 3 3 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FDBDBE" w14:textId="77777777" w:rsidR="00076A7F" w:rsidRDefault="00076A7F">
            <w:r>
              <w:rPr>
                <w:color w:val="000000"/>
                <w:sz w:val="20"/>
                <w:szCs w:val="20"/>
              </w:rPr>
              <w:t>Repeatedly shooting the same spot does not guarantee covering all positions; target stays at 2 and 4</w:t>
            </w:r>
          </w:p>
        </w:tc>
      </w:tr>
      <w:tr w:rsidR="00076A7F" w14:paraId="0C989430"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C606283" w14:textId="77777777" w:rsidR="00076A7F" w:rsidRDefault="00076A7F">
            <w:r>
              <w:rPr>
                <w:color w:val="000000"/>
                <w:sz w:val="20"/>
                <w:szCs w:val="20"/>
              </w:rPr>
              <w:t>TC-F5</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38AFEB18" w14:textId="77777777" w:rsidR="00076A7F" w:rsidRDefault="00076A7F">
            <w:r>
              <w:rPr>
                <w:color w:val="000000"/>
                <w:sz w:val="20"/>
                <w:szCs w:val="20"/>
              </w:rPr>
              <w:t>Shooting only boundary spots</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4FDAD7B4" w14:textId="77777777" w:rsidR="00076A7F" w:rsidRDefault="00076A7F">
            <w:r>
              <w:rPr>
                <w:color w:val="000000"/>
                <w:sz w:val="20"/>
                <w:szCs w:val="20"/>
              </w:rPr>
              <w:t>n = 5, shoot: 1 5 1 5...</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991E205" w14:textId="77777777" w:rsidR="00076A7F" w:rsidRDefault="00076A7F">
            <w:r>
              <w:rPr>
                <w:color w:val="000000"/>
                <w:sz w:val="20"/>
                <w:szCs w:val="20"/>
              </w:rPr>
              <w:t>Boundary spots are never the only positions the target occupies; inner spots are never covered</w:t>
            </w:r>
          </w:p>
        </w:tc>
      </w:tr>
      <w:tr w:rsidR="00076A7F" w14:paraId="2713E2E8"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79BC05" w14:textId="77777777" w:rsidR="00076A7F" w:rsidRDefault="00076A7F">
            <w:r>
              <w:rPr>
                <w:color w:val="000000"/>
                <w:sz w:val="20"/>
                <w:szCs w:val="20"/>
              </w:rPr>
              <w:t>TC-F6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2EE9B3" w14:textId="77777777" w:rsidR="00076A7F" w:rsidRDefault="00076A7F">
            <w:r>
              <w:rPr>
                <w:color w:val="000000"/>
                <w:sz w:val="20"/>
                <w:szCs w:val="20"/>
              </w:rPr>
              <w:t>Using only Decrease and Conquer (linear scan)</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C868B8" w14:textId="77777777" w:rsidR="00076A7F" w:rsidRDefault="00076A7F">
            <w:r>
              <w:rPr>
                <w:color w:val="000000"/>
                <w:sz w:val="20"/>
                <w:szCs w:val="20"/>
              </w:rPr>
              <w:t>n = 5, shoot: 1 2 3 4 5</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663BE1" w14:textId="77777777" w:rsidR="00076A7F" w:rsidRDefault="00076A7F">
            <w:r>
              <w:rPr>
                <w:color w:val="000000"/>
                <w:sz w:val="20"/>
                <w:szCs w:val="20"/>
              </w:rPr>
              <w:t>If target starts at spot 2 and always moves away from the shooter's direction, it may escape a simple linear scan</w:t>
            </w:r>
          </w:p>
        </w:tc>
      </w:tr>
    </w:tbl>
    <w:p w14:paraId="40F4B2A7" w14:textId="77777777" w:rsidR="00076A7F" w:rsidRDefault="00076A7F">
      <w:pPr>
        <w:spacing w:before="60" w:after="180"/>
        <w:jc w:val="center"/>
      </w:pPr>
      <w:r>
        <w:rPr>
          <w:i/>
          <w:iCs/>
          <w:color w:val="555555"/>
          <w:sz w:val="20"/>
          <w:szCs w:val="20"/>
        </w:rPr>
        <w:t>Table 2. Scenarios where incorrect or incomplete approaches fail to guarantee a hit.</w:t>
      </w:r>
    </w:p>
    <w:p w14:paraId="06768F62" w14:textId="77777777" w:rsidR="00076A7F" w:rsidRDefault="00076A7F" w:rsidP="00C25684">
      <w:pPr>
        <w:ind w:firstLine="720"/>
        <w:jc w:val="both"/>
      </w:pPr>
      <w:r w:rsidRPr="00C25684">
        <w:rPr>
          <w:b/>
          <w:bCs/>
          <w:color w:val="000000"/>
        </w:rPr>
        <w:lastRenderedPageBreak/>
        <w:t>Key reason for failure:</w:t>
      </w:r>
      <w:r>
        <w:rPr>
          <w:color w:val="000000"/>
        </w:rPr>
        <w:t xml:space="preserve"> The two-sweep (forward + backward) divide and conquer strategy is necessary. A single sweep alone fails for targets that start at even-indexed positions, because after k steps of the forward sweep shooting spot k+1, an even-starting target can be at an even spot that is always one step ahead or behind the shot.</w:t>
      </w:r>
    </w:p>
    <w:p w14:paraId="0D67467F" w14:textId="77777777" w:rsidR="00076A7F" w:rsidRDefault="00076A7F">
      <w:r>
        <w:br w:type="page"/>
      </w:r>
    </w:p>
    <w:p w14:paraId="4E0829D6" w14:textId="77777777" w:rsidR="00076A7F" w:rsidRDefault="00076A7F" w:rsidP="00DE3AA9">
      <w:pPr>
        <w:pStyle w:val="Heading2"/>
      </w:pPr>
      <w:bookmarkStart w:id="257" w:name="_Toc228918282"/>
      <w:bookmarkStart w:id="258" w:name="_Toc229070140"/>
      <w:r>
        <w:lastRenderedPageBreak/>
        <w:t>5.7 Complexity analysis</w:t>
      </w:r>
      <w:bookmarkEnd w:id="257"/>
      <w:bookmarkEnd w:id="258"/>
    </w:p>
    <w:p w14:paraId="2A39DD52" w14:textId="77777777" w:rsidR="00076A7F" w:rsidRDefault="00076A7F" w:rsidP="00DE3AA9">
      <w:pPr>
        <w:pStyle w:val="Heading3"/>
      </w:pPr>
      <w:bookmarkStart w:id="259" w:name="_Toc228918283"/>
      <w:bookmarkStart w:id="260" w:name="_Toc229070141"/>
      <w:r>
        <w:t>5.7.1 Time complexity</w:t>
      </w:r>
      <w:bookmarkEnd w:id="259"/>
      <w:bookmarkEnd w:id="260"/>
    </w:p>
    <w:p w14:paraId="08EC5FD2" w14:textId="77777777" w:rsidR="00076A7F" w:rsidRDefault="00076A7F" w:rsidP="004F41EC">
      <w:pPr>
        <w:ind w:firstLine="720"/>
        <w:jc w:val="both"/>
      </w:pPr>
      <w:r>
        <w:rPr>
          <w:color w:val="000000"/>
        </w:rPr>
        <w:t>The hunt() function divides the range [low, high] into two halves recursively, similar to a merge sort decomposition. The recurrence relation is:</w:t>
      </w:r>
    </w:p>
    <w:p w14:paraId="6F24A446" w14:textId="1161FB2D" w:rsidR="00076A7F" w:rsidRDefault="009F1634">
      <w:pPr>
        <w:spacing w:before="120"/>
        <w:jc w:val="center"/>
      </w:pPr>
      <m:oMathPara>
        <m:oMath>
          <m:r>
            <m:rPr>
              <m:sty m:val="bi"/>
            </m:rPr>
            <w:rPr>
              <w:rFonts w:ascii="Cambria Math" w:eastAsia="Courier New" w:hAnsi="Cambria Math" w:cs="Courier New"/>
              <w:color w:val="2E75B6"/>
            </w:rPr>
            <m:t>T</m:t>
          </m:r>
          <m:d>
            <m:dPr>
              <m:ctrlPr>
                <w:rPr>
                  <w:rFonts w:ascii="Cambria Math" w:eastAsia="Courier New" w:hAnsi="Cambria Math" w:cs="Courier New"/>
                  <w:b/>
                  <w:bCs/>
                  <w:i/>
                  <w:color w:val="2E75B6"/>
                </w:rPr>
              </m:ctrlPr>
            </m:dPr>
            <m:e>
              <m:r>
                <m:rPr>
                  <m:sty m:val="bi"/>
                </m:rPr>
                <w:rPr>
                  <w:rFonts w:ascii="Cambria Math" w:eastAsia="Courier New" w:hAnsi="Cambria Math" w:cs="Courier New"/>
                  <w:color w:val="2E75B6"/>
                </w:rPr>
                <m:t>n</m:t>
              </m:r>
            </m:e>
          </m:d>
          <m:r>
            <m:rPr>
              <m:sty m:val="bi"/>
            </m:rPr>
            <w:rPr>
              <w:rFonts w:ascii="Cambria Math" w:eastAsia="Courier New" w:hAnsi="Cambria Math" w:cs="Courier New"/>
              <w:color w:val="2E75B6"/>
            </w:rPr>
            <m:t>=aT</m:t>
          </m:r>
          <m:d>
            <m:dPr>
              <m:ctrlPr>
                <w:rPr>
                  <w:rFonts w:ascii="Cambria Math" w:eastAsia="Courier New" w:hAnsi="Cambria Math" w:cs="Courier New"/>
                  <w:b/>
                  <w:bCs/>
                  <w:i/>
                  <w:color w:val="2E75B6"/>
                </w:rPr>
              </m:ctrlPr>
            </m:dPr>
            <m:e>
              <m:f>
                <m:fPr>
                  <m:ctrlPr>
                    <w:rPr>
                      <w:rFonts w:ascii="Cambria Math" w:eastAsia="Courier New" w:hAnsi="Cambria Math" w:cs="Courier New"/>
                      <w:b/>
                      <w:bCs/>
                      <w:color w:val="2E75B6"/>
                    </w:rPr>
                  </m:ctrlPr>
                </m:fPr>
                <m:num>
                  <m:r>
                    <m:rPr>
                      <m:sty m:val="bi"/>
                    </m:rPr>
                    <w:rPr>
                      <w:rFonts w:ascii="Cambria Math" w:eastAsia="Courier New" w:hAnsi="Cambria Math" w:cs="Courier New"/>
                      <w:color w:val="2E75B6"/>
                    </w:rPr>
                    <m:t>a</m:t>
                  </m:r>
                  <m:ctrlPr>
                    <w:rPr>
                      <w:rFonts w:ascii="Cambria Math" w:eastAsia="Courier New" w:hAnsi="Cambria Math" w:cs="Courier New"/>
                      <w:b/>
                      <w:bCs/>
                      <w:i/>
                      <w:color w:val="2E75B6"/>
                    </w:rPr>
                  </m:ctrlPr>
                </m:num>
                <m:den>
                  <m:r>
                    <m:rPr>
                      <m:sty m:val="bi"/>
                    </m:rPr>
                    <w:rPr>
                      <w:rFonts w:ascii="Cambria Math" w:eastAsia="Courier New" w:hAnsi="Cambria Math" w:cs="Courier New"/>
                      <w:color w:val="2E75B6"/>
                    </w:rPr>
                    <m:t>b</m:t>
                  </m:r>
                  <m:ctrlPr>
                    <w:rPr>
                      <w:rFonts w:ascii="Cambria Math" w:eastAsia="Courier New" w:hAnsi="Cambria Math" w:cs="Courier New"/>
                      <w:b/>
                      <w:bCs/>
                      <w:i/>
                      <w:color w:val="2E75B6"/>
                    </w:rPr>
                  </m:ctrlPr>
                </m:den>
              </m:f>
            </m:e>
          </m:d>
          <m:r>
            <m:rPr>
              <m:sty m:val="bi"/>
            </m:rPr>
            <w:rPr>
              <w:rFonts w:ascii="Cambria Math" w:eastAsia="Courier New" w:hAnsi="Cambria Math" w:cs="Courier New"/>
              <w:color w:val="2E75B6"/>
            </w:rPr>
            <m:t>+f</m:t>
          </m:r>
          <m:d>
            <m:dPr>
              <m:ctrlPr>
                <w:rPr>
                  <w:rFonts w:ascii="Cambria Math" w:eastAsia="Courier New" w:hAnsi="Cambria Math" w:cs="Courier New"/>
                  <w:b/>
                  <w:bCs/>
                  <w:i/>
                  <w:color w:val="2E75B6"/>
                </w:rPr>
              </m:ctrlPr>
            </m:dPr>
            <m:e>
              <m:r>
                <m:rPr>
                  <m:sty m:val="bi"/>
                </m:rPr>
                <w:rPr>
                  <w:rFonts w:ascii="Cambria Math" w:eastAsia="Courier New" w:hAnsi="Cambria Math" w:cs="Courier New"/>
                  <w:color w:val="2E75B6"/>
                </w:rPr>
                <m:t>n</m:t>
              </m:r>
            </m:e>
          </m:d>
        </m:oMath>
      </m:oMathPara>
    </w:p>
    <w:p w14:paraId="6BBEF8FA" w14:textId="77777777" w:rsidR="00076A7F" w:rsidRDefault="00076A7F" w:rsidP="004F41EC">
      <w:pPr>
        <w:ind w:firstLine="360"/>
        <w:jc w:val="both"/>
      </w:pPr>
      <w:r>
        <w:rPr>
          <w:color w:val="000000"/>
        </w:rPr>
        <w:t>For this algorithm: a = 2 (two recursive calls), b = 2 (each half is half the size), f(n) = O(1) (only a push_back at the base case, no merge cost). By the Master Theorem with a = 2, b = 2, d = 0: Since a = 2 &gt; b^d = 1, we have Case 1: T(n) = O(n).</w:t>
      </w:r>
    </w:p>
    <w:p w14:paraId="18629039" w14:textId="77777777" w:rsidR="00076A7F" w:rsidRDefault="00076A7F" w:rsidP="00885D64">
      <w:pPr>
        <w:pStyle w:val="ListParagraph"/>
        <w:numPr>
          <w:ilvl w:val="0"/>
          <w:numId w:val="12"/>
        </w:numPr>
        <w:spacing w:before="120" w:after="60" w:line="360" w:lineRule="auto"/>
        <w:contextualSpacing w:val="0"/>
        <w:jc w:val="both"/>
      </w:pPr>
      <w:r>
        <w:rPr>
          <w:color w:val="000000"/>
        </w:rPr>
        <w:t>Generating the sequence: O(n) — we visit each inner spot exactly once.</w:t>
      </w:r>
    </w:p>
    <w:p w14:paraId="1843A8DC" w14:textId="77777777" w:rsidR="00076A7F" w:rsidRDefault="00076A7F" w:rsidP="00885D64">
      <w:pPr>
        <w:pStyle w:val="ListParagraph"/>
        <w:numPr>
          <w:ilvl w:val="0"/>
          <w:numId w:val="12"/>
        </w:numPr>
        <w:spacing w:before="120" w:after="60" w:line="360" w:lineRule="auto"/>
        <w:contextualSpacing w:val="0"/>
        <w:jc w:val="both"/>
      </w:pPr>
      <w:r>
        <w:rPr>
          <w:color w:val="000000"/>
        </w:rPr>
        <w:t>Reversing the sequence: O(n).</w:t>
      </w:r>
    </w:p>
    <w:p w14:paraId="76B1C4B4" w14:textId="77777777" w:rsidR="00076A7F" w:rsidRDefault="00076A7F" w:rsidP="00885D64">
      <w:pPr>
        <w:pStyle w:val="ListParagraph"/>
        <w:numPr>
          <w:ilvl w:val="0"/>
          <w:numId w:val="12"/>
        </w:numPr>
        <w:spacing w:before="120" w:after="60" w:line="360" w:lineRule="auto"/>
        <w:contextualSpacing w:val="0"/>
        <w:jc w:val="both"/>
      </w:pPr>
      <w:r>
        <w:rPr>
          <w:color w:val="000000"/>
        </w:rPr>
        <w:t>Total Time Complexity: O(n).</w:t>
      </w:r>
    </w:p>
    <w:p w14:paraId="1CD423DB" w14:textId="77777777" w:rsidR="00076A7F" w:rsidRDefault="00076A7F" w:rsidP="00DE3AA9">
      <w:pPr>
        <w:pStyle w:val="Heading3"/>
      </w:pPr>
      <w:bookmarkStart w:id="261" w:name="_Toc228918284"/>
      <w:bookmarkStart w:id="262" w:name="_Toc229070142"/>
      <w:r>
        <w:t>5.7.2 Space complexity</w:t>
      </w:r>
      <w:bookmarkEnd w:id="261"/>
      <w:bookmarkEnd w:id="262"/>
    </w:p>
    <w:p w14:paraId="117042C8" w14:textId="77777777" w:rsidR="00076A7F" w:rsidRDefault="00076A7F" w:rsidP="00885D64">
      <w:pPr>
        <w:pStyle w:val="ListParagraph"/>
        <w:numPr>
          <w:ilvl w:val="0"/>
          <w:numId w:val="12"/>
        </w:numPr>
        <w:spacing w:before="120" w:after="60" w:line="360" w:lineRule="auto"/>
        <w:contextualSpacing w:val="0"/>
        <w:jc w:val="both"/>
      </w:pPr>
      <w:r>
        <w:rPr>
          <w:color w:val="000000"/>
        </w:rPr>
        <w:t>The forwardSequence vector holds n-2 elements → O(n) space.</w:t>
      </w:r>
    </w:p>
    <w:p w14:paraId="1ABEAB4E" w14:textId="77777777" w:rsidR="00076A7F" w:rsidRDefault="00076A7F" w:rsidP="00885D64">
      <w:pPr>
        <w:pStyle w:val="ListParagraph"/>
        <w:numPr>
          <w:ilvl w:val="0"/>
          <w:numId w:val="12"/>
        </w:numPr>
        <w:spacing w:before="120" w:after="60" w:line="360" w:lineRule="auto"/>
        <w:contextualSpacing w:val="0"/>
        <w:jc w:val="both"/>
      </w:pPr>
      <w:r>
        <w:rPr>
          <w:color w:val="000000"/>
        </w:rPr>
        <w:t>The backwardSequence vector also holds n-2 elements → O(n) space.</w:t>
      </w:r>
    </w:p>
    <w:p w14:paraId="1FBE8F1A" w14:textId="77777777" w:rsidR="00076A7F" w:rsidRDefault="00076A7F" w:rsidP="00885D64">
      <w:pPr>
        <w:pStyle w:val="ListParagraph"/>
        <w:numPr>
          <w:ilvl w:val="0"/>
          <w:numId w:val="12"/>
        </w:numPr>
        <w:spacing w:before="120" w:after="60" w:line="360" w:lineRule="auto"/>
        <w:contextualSpacing w:val="0"/>
        <w:jc w:val="both"/>
      </w:pPr>
      <w:r>
        <w:rPr>
          <w:color w:val="000000"/>
        </w:rPr>
        <w:t>The recursion stack depth is O(log n) (binary split each time).</w:t>
      </w:r>
    </w:p>
    <w:p w14:paraId="3748A842" w14:textId="3085E37E" w:rsidR="00076A7F" w:rsidRPr="009F1634" w:rsidRDefault="00076A7F" w:rsidP="00885D64">
      <w:pPr>
        <w:pStyle w:val="ListParagraph"/>
        <w:numPr>
          <w:ilvl w:val="0"/>
          <w:numId w:val="12"/>
        </w:numPr>
        <w:spacing w:before="120" w:after="60" w:line="360" w:lineRule="auto"/>
        <w:contextualSpacing w:val="0"/>
        <w:jc w:val="both"/>
        <w:rPr>
          <w:color w:val="000000"/>
        </w:rPr>
      </w:pPr>
      <w:r>
        <w:rPr>
          <w:color w:val="000000"/>
        </w:rPr>
        <w:t>Total Space Complexity: O(n).</w:t>
      </w:r>
    </w:p>
    <w:p w14:paraId="796BAAFD" w14:textId="77777777" w:rsidR="00076A7F" w:rsidRDefault="00076A7F">
      <w:pPr>
        <w:spacing w:after="60"/>
        <w:jc w:val="center"/>
      </w:pPr>
      <w:r>
        <w:rPr>
          <w:b/>
          <w:bCs/>
          <w:color w:val="1F3864"/>
          <w:sz w:val="20"/>
          <w:szCs w:val="20"/>
        </w:rPr>
        <w:t>Table 3: Complexity Summary</w:t>
      </w:r>
    </w:p>
    <w:p w14:paraId="4C813B36" w14:textId="56296DC1" w:rsidR="00923215" w:rsidRDefault="00923215" w:rsidP="00923215">
      <w:pPr>
        <w:pStyle w:val="Caption"/>
        <w:keepNext/>
      </w:pPr>
      <w:bookmarkStart w:id="263" w:name="_Toc229058121"/>
      <w:r>
        <w:t xml:space="preserve">Table </w:t>
      </w:r>
      <w:fldSimple w:instr=" SEQ Table \* ARABIC ">
        <w:r w:rsidR="00302A3E">
          <w:rPr>
            <w:noProof/>
          </w:rPr>
          <w:t>22</w:t>
        </w:r>
        <w:bookmarkEnd w:id="263"/>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76A7F" w14:paraId="139AB73B"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28BA2E6" w14:textId="77777777" w:rsidR="00076A7F" w:rsidRDefault="00076A7F">
            <w:pPr>
              <w:jc w:val="center"/>
            </w:pPr>
            <w:r>
              <w:rPr>
                <w:b/>
                <w:bCs/>
                <w:color w:val="FFFFFF"/>
                <w:sz w:val="20"/>
                <w:szCs w:val="20"/>
              </w:rPr>
              <w:t>Resource</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1F5161E" w14:textId="77777777" w:rsidR="00076A7F" w:rsidRDefault="00076A7F">
            <w:pPr>
              <w:jc w:val="center"/>
            </w:pPr>
            <w:r>
              <w:rPr>
                <w:b/>
                <w:bCs/>
                <w:color w:val="FFFFFF"/>
                <w:sz w:val="20"/>
                <w:szCs w:val="20"/>
              </w:rPr>
              <w:t>Complexity</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25E3818" w14:textId="77777777" w:rsidR="00076A7F" w:rsidRDefault="00076A7F">
            <w:pPr>
              <w:jc w:val="center"/>
            </w:pPr>
            <w:r>
              <w:rPr>
                <w:b/>
                <w:bCs/>
                <w:color w:val="FFFFFF"/>
                <w:sz w:val="20"/>
                <w:szCs w:val="20"/>
              </w:rPr>
              <w:t>Notes</w:t>
            </w:r>
          </w:p>
        </w:tc>
      </w:tr>
      <w:tr w:rsidR="00076A7F" w14:paraId="3C7A293E" w14:textId="77777777">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17402FD" w14:textId="77777777" w:rsidR="00076A7F" w:rsidRDefault="00076A7F">
            <w:r>
              <w:rPr>
                <w:color w:val="000000"/>
                <w:sz w:val="20"/>
                <w:szCs w:val="20"/>
              </w:rPr>
              <w:t>Time</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AA3725C" w14:textId="77777777" w:rsidR="00076A7F" w:rsidRDefault="00076A7F">
            <w:pPr>
              <w:jc w:val="center"/>
            </w:pPr>
            <w:r>
              <w:rPr>
                <w:color w:val="000000"/>
                <w:sz w:val="20"/>
                <w:szCs w:val="20"/>
              </w:rPr>
              <w:t>O(n)</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B671413" w14:textId="77777777" w:rsidR="00076A7F" w:rsidRDefault="00076A7F">
            <w:r>
              <w:rPr>
                <w:color w:val="000000"/>
                <w:sz w:val="20"/>
                <w:szCs w:val="20"/>
              </w:rPr>
              <w:t>Linear in number of spots</w:t>
            </w:r>
          </w:p>
        </w:tc>
      </w:tr>
      <w:tr w:rsidR="00076A7F" w14:paraId="0FB088CD"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8D119B" w14:textId="77777777" w:rsidR="00076A7F" w:rsidRDefault="00076A7F">
            <w:r>
              <w:rPr>
                <w:color w:val="000000"/>
                <w:sz w:val="20"/>
                <w:szCs w:val="20"/>
              </w:rPr>
              <w:lastRenderedPageBreak/>
              <w:t>Space (vectors)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9383A" w14:textId="77777777" w:rsidR="00076A7F" w:rsidRDefault="00076A7F">
            <w:pPr>
              <w:jc w:val="center"/>
            </w:pPr>
            <w:r>
              <w:rPr>
                <w:color w:val="000000"/>
                <w:sz w:val="20"/>
                <w:szCs w:val="20"/>
              </w:rPr>
              <w:t>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1F0FDE" w14:textId="77777777" w:rsidR="00076A7F" w:rsidRDefault="00076A7F">
            <w:r>
              <w:rPr>
                <w:color w:val="000000"/>
                <w:sz w:val="20"/>
                <w:szCs w:val="20"/>
              </w:rPr>
              <w:t>Stores forward + backward sequences</w:t>
            </w:r>
          </w:p>
        </w:tc>
      </w:tr>
      <w:tr w:rsidR="00076A7F" w14:paraId="1F42E0F1" w14:textId="77777777">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27CC916" w14:textId="77777777" w:rsidR="00076A7F" w:rsidRDefault="00076A7F">
            <w:r>
              <w:rPr>
                <w:color w:val="000000"/>
                <w:sz w:val="20"/>
                <w:szCs w:val="20"/>
              </w:rPr>
              <w:t>Recursion Stack</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83B15B5" w14:textId="77777777" w:rsidR="00076A7F" w:rsidRDefault="00076A7F">
            <w:pPr>
              <w:jc w:val="center"/>
            </w:pPr>
            <w:r>
              <w:rPr>
                <w:color w:val="000000"/>
                <w:sz w:val="20"/>
                <w:szCs w:val="20"/>
              </w:rPr>
              <w:t>O(log n)</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DBC6386" w14:textId="77777777" w:rsidR="00076A7F" w:rsidRDefault="00076A7F">
            <w:r>
              <w:rPr>
                <w:color w:val="000000"/>
                <w:sz w:val="20"/>
                <w:szCs w:val="20"/>
              </w:rPr>
              <w:t>Binary split depth</w:t>
            </w:r>
          </w:p>
        </w:tc>
      </w:tr>
    </w:tbl>
    <w:p w14:paraId="63BC3CDD" w14:textId="77777777" w:rsidR="00076A7F" w:rsidRDefault="00076A7F">
      <w:pPr>
        <w:spacing w:before="60" w:after="180"/>
        <w:jc w:val="center"/>
      </w:pPr>
      <w:r>
        <w:rPr>
          <w:i/>
          <w:iCs/>
          <w:color w:val="555555"/>
          <w:sz w:val="20"/>
          <w:szCs w:val="20"/>
        </w:rPr>
        <w:t>Table 3. Summary of time and space complexity for the Divide and Conquer algorithm.</w:t>
      </w:r>
    </w:p>
    <w:p w14:paraId="4777D6C8" w14:textId="77777777" w:rsidR="00076A7F" w:rsidRDefault="00076A7F">
      <w:pPr>
        <w:rPr>
          <w:b/>
          <w:bCs/>
          <w:color w:val="1F3864"/>
        </w:rPr>
      </w:pPr>
      <w:bookmarkStart w:id="264" w:name="_Toc228918288"/>
      <w:r>
        <w:br w:type="page"/>
      </w:r>
    </w:p>
    <w:p w14:paraId="5B779118" w14:textId="77777777" w:rsidR="00076A7F" w:rsidRDefault="00076A7F" w:rsidP="00936B14">
      <w:pPr>
        <w:pStyle w:val="Heading2"/>
      </w:pPr>
      <w:bookmarkStart w:id="265" w:name="_Toc229070143"/>
      <w:r>
        <w:lastRenderedPageBreak/>
        <w:t>5.8 Alternative Approaches</w:t>
      </w:r>
      <w:bookmarkEnd w:id="264"/>
      <w:bookmarkEnd w:id="265"/>
    </w:p>
    <w:p w14:paraId="150628C7" w14:textId="77777777" w:rsidR="00076A7F" w:rsidRDefault="00076A7F" w:rsidP="007E408E">
      <w:pPr>
        <w:pStyle w:val="Heading3"/>
      </w:pPr>
      <w:bookmarkStart w:id="266" w:name="_Toc228918289"/>
      <w:bookmarkStart w:id="267" w:name="_Toc229070144"/>
      <w:r>
        <w:t>5.8.1 Decrease and Conquer</w:t>
      </w:r>
      <w:bookmarkEnd w:id="266"/>
      <w:bookmarkEnd w:id="267"/>
    </w:p>
    <w:p w14:paraId="285712B7" w14:textId="77777777" w:rsidR="00076A7F" w:rsidRDefault="00076A7F">
      <w:pPr>
        <w:jc w:val="both"/>
      </w:pPr>
      <w:r>
        <w:rPr>
          <w:color w:val="000000"/>
        </w:rPr>
        <w:t>A simple approach would be to shoot spots 1, 2, 3, ..., n sequentially in a linear sweep fashion.s</w:t>
      </w:r>
    </w:p>
    <w:p w14:paraId="2F75C7B4" w14:textId="77777777" w:rsidR="00076A7F" w:rsidRDefault="00076A7F" w:rsidP="00936B14">
      <w:pPr>
        <w:pStyle w:val="Heading3"/>
      </w:pPr>
      <w:bookmarkStart w:id="268" w:name="_Toc228918290"/>
      <w:bookmarkStart w:id="269" w:name="_Toc229070145"/>
      <w:r>
        <w:t>5.8.2 Random Shooting</w:t>
      </w:r>
      <w:bookmarkEnd w:id="268"/>
      <w:bookmarkEnd w:id="269"/>
    </w:p>
    <w:p w14:paraId="547B1A55" w14:textId="77777777" w:rsidR="00076A7F" w:rsidRDefault="00076A7F" w:rsidP="00FD2634">
      <w:pPr>
        <w:ind w:firstLine="720"/>
        <w:jc w:val="both"/>
      </w:pPr>
      <w:r>
        <w:rPr>
          <w:color w:val="000000"/>
        </w:rPr>
        <w:t>Randomly select a spot to shoot each turn. This provides no guarantee of ever hitting the target and can theoretically run indefinitely.</w:t>
      </w:r>
    </w:p>
    <w:p w14:paraId="11AE15D5" w14:textId="77777777" w:rsidR="00076A7F" w:rsidRDefault="00076A7F" w:rsidP="00936B14">
      <w:pPr>
        <w:pStyle w:val="Heading3"/>
      </w:pPr>
      <w:bookmarkStart w:id="270" w:name="_Toc228918291"/>
      <w:bookmarkStart w:id="271" w:name="_Toc229070146"/>
      <w:r>
        <w:t>5.8.3 Brute Force / Exhaustive Search</w:t>
      </w:r>
      <w:bookmarkEnd w:id="270"/>
      <w:bookmarkEnd w:id="271"/>
    </w:p>
    <w:p w14:paraId="5E8855E2" w14:textId="77777777" w:rsidR="00076A7F" w:rsidRDefault="00076A7F" w:rsidP="00FD2634">
      <w:pPr>
        <w:ind w:firstLine="720"/>
        <w:jc w:val="both"/>
      </w:pPr>
      <w:r>
        <w:rPr>
          <w:color w:val="000000"/>
        </w:rPr>
        <w:t>Try all possible shooting sequences of length k and check which one guarantees a hit. This is factorial in complexity — O(n!) — and completely impractical for large n.</w:t>
      </w:r>
    </w:p>
    <w:p w14:paraId="2F53A036" w14:textId="77777777" w:rsidR="00076A7F" w:rsidRDefault="00076A7F" w:rsidP="00F91A04">
      <w:pPr>
        <w:spacing w:after="60"/>
        <w:jc w:val="center"/>
      </w:pPr>
      <w:r>
        <w:rPr>
          <w:b/>
          <w:bCs/>
          <w:color w:val="1F3864"/>
          <w:sz w:val="20"/>
          <w:szCs w:val="20"/>
        </w:rPr>
        <w:t>Table 4: Technique Comparison</w:t>
      </w:r>
    </w:p>
    <w:p w14:paraId="5A4B047F" w14:textId="242C4C49" w:rsidR="00923215" w:rsidRDefault="00923215" w:rsidP="00923215">
      <w:pPr>
        <w:pStyle w:val="Caption"/>
        <w:keepNext/>
      </w:pPr>
      <w:bookmarkStart w:id="272" w:name="_Toc229058122"/>
      <w:r>
        <w:t xml:space="preserve">Table </w:t>
      </w:r>
      <w:fldSimple w:instr=" SEQ Table \* ARABIC ">
        <w:r w:rsidR="00302A3E">
          <w:rPr>
            <w:noProof/>
          </w:rPr>
          <w:t>23</w:t>
        </w:r>
        <w:bookmarkEnd w:id="272"/>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076A7F" w14:paraId="5B5296C3" w14:textId="77777777" w:rsidTr="004D3599">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635FAAE" w14:textId="77777777" w:rsidR="00076A7F" w:rsidRDefault="00076A7F" w:rsidP="004D3599">
            <w:pPr>
              <w:jc w:val="center"/>
            </w:pPr>
            <w:r>
              <w:rPr>
                <w:b/>
                <w:bCs/>
                <w:color w:val="FFFFFF"/>
                <w:sz w:val="20"/>
                <w:szCs w:val="20"/>
              </w:rPr>
              <w:t>Criterion</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FDEAE7D" w14:textId="77777777" w:rsidR="00076A7F" w:rsidRDefault="00076A7F" w:rsidP="004D3599">
            <w:pPr>
              <w:jc w:val="center"/>
            </w:pPr>
            <w:r>
              <w:rPr>
                <w:b/>
                <w:bCs/>
                <w:color w:val="FFFFFF"/>
                <w:sz w:val="20"/>
                <w:szCs w:val="20"/>
              </w:rPr>
              <w:t>D&amp;C (Used Approach)</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CD8E3FA" w14:textId="77777777" w:rsidR="00076A7F" w:rsidRDefault="00076A7F" w:rsidP="004D3599">
            <w:pPr>
              <w:jc w:val="center"/>
            </w:pPr>
            <w:r>
              <w:rPr>
                <w:b/>
                <w:bCs/>
                <w:color w:val="FFFFFF"/>
                <w:sz w:val="20"/>
                <w:szCs w:val="20"/>
              </w:rPr>
              <w:t>Linear Sweep</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7AEBD3F" w14:textId="77777777" w:rsidR="00076A7F" w:rsidRDefault="00076A7F" w:rsidP="004D3599">
            <w:pPr>
              <w:jc w:val="center"/>
            </w:pPr>
            <w:r>
              <w:rPr>
                <w:b/>
                <w:bCs/>
                <w:color w:val="FFFFFF"/>
                <w:sz w:val="20"/>
                <w:szCs w:val="20"/>
              </w:rPr>
              <w:t>Random Shooting</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59EE20B" w14:textId="77777777" w:rsidR="00076A7F" w:rsidRDefault="00076A7F" w:rsidP="004D3599">
            <w:pPr>
              <w:jc w:val="center"/>
            </w:pPr>
            <w:r>
              <w:rPr>
                <w:b/>
                <w:bCs/>
                <w:color w:val="FFFFFF"/>
                <w:sz w:val="20"/>
                <w:szCs w:val="20"/>
              </w:rPr>
              <w:t>Brute Force</w:t>
            </w:r>
          </w:p>
        </w:tc>
      </w:tr>
      <w:tr w:rsidR="00076A7F" w14:paraId="71C2E78D"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A6E9DB8" w14:textId="77777777" w:rsidR="00076A7F" w:rsidRDefault="00076A7F" w:rsidP="004D3599">
            <w:r>
              <w:rPr>
                <w:color w:val="000000"/>
                <w:sz w:val="20"/>
                <w:szCs w:val="20"/>
              </w:rPr>
              <w:t>Guarantees a hit</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0A55E61" w14:textId="77777777" w:rsidR="00076A7F" w:rsidRDefault="00076A7F" w:rsidP="004D3599">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3229477" w14:textId="77777777" w:rsidR="00076A7F" w:rsidRDefault="00076A7F" w:rsidP="004D3599">
            <w:pPr>
              <w:jc w:val="center"/>
            </w:pPr>
            <w:r>
              <w:rPr>
                <w:color w:val="000000"/>
                <w:sz w:val="20"/>
                <w:szCs w:val="20"/>
              </w:rPr>
              <w:t>Not always</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0A68248" w14:textId="77777777" w:rsidR="00076A7F" w:rsidRDefault="00076A7F" w:rsidP="004D3599">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EE0D11B" w14:textId="77777777" w:rsidR="00076A7F" w:rsidRDefault="00076A7F" w:rsidP="004D3599">
            <w:pPr>
              <w:jc w:val="center"/>
            </w:pPr>
            <w:r>
              <w:rPr>
                <w:color w:val="000000"/>
                <w:sz w:val="20"/>
                <w:szCs w:val="20"/>
              </w:rPr>
              <w:t>Yes</w:t>
            </w:r>
          </w:p>
        </w:tc>
      </w:tr>
      <w:tr w:rsidR="00076A7F" w14:paraId="757CBCEB"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D39F7E5" w14:textId="77777777" w:rsidR="00076A7F" w:rsidRDefault="00076A7F" w:rsidP="004D3599">
            <w:r>
              <w:rPr>
                <w:color w:val="000000"/>
                <w:sz w:val="20"/>
                <w:szCs w:val="20"/>
              </w:rPr>
              <w:t>Time Complexity</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3E7E6C8" w14:textId="77777777" w:rsidR="00076A7F" w:rsidRDefault="00076A7F" w:rsidP="004D3599">
            <w:pPr>
              <w:jc w:val="center"/>
            </w:pPr>
            <w:r>
              <w:rPr>
                <w:color w:val="000000"/>
                <w:sz w:val="20"/>
                <w:szCs w:val="20"/>
              </w:rPr>
              <w:t>O(n)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28D5149" w14:textId="77777777" w:rsidR="00076A7F" w:rsidRDefault="00076A7F" w:rsidP="004D3599">
            <w:pPr>
              <w:jc w:val="center"/>
            </w:pPr>
            <w:r>
              <w:rPr>
                <w:color w:val="000000"/>
                <w:sz w:val="20"/>
                <w:szCs w:val="20"/>
              </w:rPr>
              <w:t>O(n)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2743410" w14:textId="77777777" w:rsidR="00076A7F" w:rsidRDefault="00076A7F" w:rsidP="004D3599">
            <w:pPr>
              <w:jc w:val="center"/>
            </w:pPr>
            <w:r>
              <w:rPr>
                <w:color w:val="000000"/>
                <w:sz w:val="20"/>
                <w:szCs w:val="20"/>
              </w:rPr>
              <w:t>Unbounded</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EFE1BC8" w14:textId="77777777" w:rsidR="00076A7F" w:rsidRDefault="00076A7F" w:rsidP="004D3599">
            <w:pPr>
              <w:jc w:val="center"/>
            </w:pPr>
            <w:r>
              <w:rPr>
                <w:color w:val="000000"/>
                <w:sz w:val="20"/>
                <w:szCs w:val="20"/>
              </w:rPr>
              <w:t>O(n!)</w:t>
            </w:r>
          </w:p>
        </w:tc>
      </w:tr>
      <w:tr w:rsidR="00076A7F" w14:paraId="49E2D09B"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68678D" w14:textId="77777777" w:rsidR="00076A7F" w:rsidRDefault="00076A7F" w:rsidP="004D3599">
            <w:r>
              <w:rPr>
                <w:color w:val="000000"/>
                <w:sz w:val="20"/>
                <w:szCs w:val="20"/>
              </w:rPr>
              <w:t>Number of shots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596085" w14:textId="77777777" w:rsidR="00076A7F" w:rsidRDefault="00076A7F" w:rsidP="004D3599">
            <w:pPr>
              <w:jc w:val="center"/>
            </w:pPr>
            <w:r>
              <w:rPr>
                <w:color w:val="000000"/>
                <w:sz w:val="20"/>
                <w:szCs w:val="20"/>
              </w:rPr>
              <w:t>2(n-2)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D88F0E" w14:textId="77777777" w:rsidR="00076A7F" w:rsidRDefault="00076A7F" w:rsidP="004D3599">
            <w:pPr>
              <w:jc w:val="center"/>
            </w:pPr>
            <w:r>
              <w:rPr>
                <w:color w:val="000000"/>
                <w:sz w:val="20"/>
                <w:szCs w:val="20"/>
              </w:rPr>
              <w:t>Up to 2n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F4E386" w14:textId="77777777" w:rsidR="00076A7F" w:rsidRDefault="00076A7F" w:rsidP="004D3599">
            <w:pPr>
              <w:jc w:val="center"/>
            </w:pPr>
            <w:r>
              <w:rPr>
                <w:color w:val="000000"/>
                <w:sz w:val="20"/>
                <w:szCs w:val="20"/>
              </w:rPr>
              <w:t>Unpredictable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C98AE9" w14:textId="77777777" w:rsidR="00076A7F" w:rsidRDefault="00076A7F" w:rsidP="004D3599">
            <w:pPr>
              <w:jc w:val="center"/>
            </w:pPr>
            <w:r>
              <w:rPr>
                <w:color w:val="000000"/>
                <w:sz w:val="20"/>
                <w:szCs w:val="20"/>
              </w:rPr>
              <w:t>Exponential</w:t>
            </w:r>
          </w:p>
        </w:tc>
      </w:tr>
      <w:tr w:rsidR="00076A7F" w14:paraId="69011D40"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D699A7C" w14:textId="77777777" w:rsidR="00076A7F" w:rsidRDefault="00076A7F" w:rsidP="004D3599">
            <w:r>
              <w:rPr>
                <w:color w:val="000000"/>
                <w:sz w:val="20"/>
                <w:szCs w:val="20"/>
              </w:rPr>
              <w:t>Structure</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7584828" w14:textId="77777777" w:rsidR="00076A7F" w:rsidRDefault="00076A7F" w:rsidP="004D3599">
            <w:pPr>
              <w:jc w:val="center"/>
            </w:pPr>
            <w:r>
              <w:rPr>
                <w:color w:val="000000"/>
                <w:sz w:val="20"/>
                <w:szCs w:val="20"/>
              </w:rPr>
              <w:t>Recursive binary split</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0D520D1" w14:textId="77777777" w:rsidR="00076A7F" w:rsidRDefault="00076A7F" w:rsidP="004D3599">
            <w:pPr>
              <w:jc w:val="center"/>
            </w:pPr>
            <w:r>
              <w:rPr>
                <w:color w:val="000000"/>
                <w:sz w:val="20"/>
                <w:szCs w:val="20"/>
              </w:rPr>
              <w:t>Sequential scan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B58B62F" w14:textId="77777777" w:rsidR="00076A7F" w:rsidRDefault="00076A7F" w:rsidP="004D3599">
            <w:pPr>
              <w:jc w:val="center"/>
            </w:pPr>
            <w:r>
              <w:rPr>
                <w:color w:val="000000"/>
                <w:sz w:val="20"/>
                <w:szCs w:val="20"/>
              </w:rPr>
              <w:t>None</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552151E" w14:textId="77777777" w:rsidR="00076A7F" w:rsidRDefault="00076A7F" w:rsidP="004D3599">
            <w:pPr>
              <w:jc w:val="center"/>
            </w:pPr>
            <w:r>
              <w:rPr>
                <w:color w:val="000000"/>
                <w:sz w:val="20"/>
                <w:szCs w:val="20"/>
              </w:rPr>
              <w:t>Try all permutations</w:t>
            </w:r>
          </w:p>
        </w:tc>
      </w:tr>
      <w:tr w:rsidR="00076A7F" w14:paraId="3FD807D2"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CC1C1B" w14:textId="77777777" w:rsidR="00076A7F" w:rsidRDefault="00076A7F" w:rsidP="004D3599">
            <w:r>
              <w:rPr>
                <w:color w:val="000000"/>
                <w:sz w:val="20"/>
                <w:szCs w:val="20"/>
              </w:rPr>
              <w:lastRenderedPageBreak/>
              <w:t>Parallelizable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5F1B51" w14:textId="77777777" w:rsidR="00076A7F" w:rsidRDefault="00076A7F" w:rsidP="004D3599">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A7AE4B" w14:textId="77777777" w:rsidR="00076A7F" w:rsidRDefault="00076A7F" w:rsidP="004D3599">
            <w:pPr>
              <w:jc w:val="center"/>
            </w:pPr>
            <w:r>
              <w:rPr>
                <w:color w:val="000000"/>
                <w:sz w:val="20"/>
                <w:szCs w:val="20"/>
              </w:rPr>
              <w:t>No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D6521B" w14:textId="77777777" w:rsidR="00076A7F" w:rsidRDefault="00076A7F" w:rsidP="004D3599">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18AE00" w14:textId="77777777" w:rsidR="00076A7F" w:rsidRDefault="00076A7F" w:rsidP="004D3599">
            <w:pPr>
              <w:jc w:val="center"/>
            </w:pPr>
            <w:r>
              <w:rPr>
                <w:color w:val="000000"/>
                <w:sz w:val="20"/>
                <w:szCs w:val="20"/>
              </w:rPr>
              <w:t>No</w:t>
            </w:r>
          </w:p>
        </w:tc>
      </w:tr>
    </w:tbl>
    <w:p w14:paraId="5DB0EA9D" w14:textId="77777777" w:rsidR="00076A7F" w:rsidRDefault="00076A7F" w:rsidP="00F91A04">
      <w:pPr>
        <w:spacing w:before="60" w:after="180"/>
        <w:jc w:val="center"/>
      </w:pPr>
      <w:r>
        <w:rPr>
          <w:i/>
          <w:iCs/>
          <w:color w:val="555555"/>
          <w:sz w:val="20"/>
          <w:szCs w:val="20"/>
        </w:rPr>
        <w:t>Table 4. Comparative evaluation of Divide and Conquer against alternative techniques.</w:t>
      </w:r>
    </w:p>
    <w:p w14:paraId="67257561" w14:textId="77777777" w:rsidR="00076A7F" w:rsidRDefault="00076A7F" w:rsidP="00F91A04">
      <w:pPr>
        <w:pStyle w:val="Heading3"/>
      </w:pPr>
      <w:bookmarkStart w:id="273" w:name="_Toc228918286"/>
      <w:bookmarkStart w:id="274" w:name="_Toc229070147"/>
      <w:r>
        <w:t>5.8.4 Advantages of Divide and Conquer over other techniques</w:t>
      </w:r>
      <w:bookmarkEnd w:id="273"/>
      <w:bookmarkEnd w:id="274"/>
    </w:p>
    <w:p w14:paraId="2314FD1B" w14:textId="77777777" w:rsidR="00076A7F" w:rsidRDefault="00076A7F" w:rsidP="00885D64">
      <w:pPr>
        <w:pStyle w:val="ListParagraph"/>
        <w:numPr>
          <w:ilvl w:val="0"/>
          <w:numId w:val="12"/>
        </w:numPr>
        <w:spacing w:before="120" w:after="60" w:line="360" w:lineRule="auto"/>
        <w:contextualSpacing w:val="0"/>
        <w:jc w:val="both"/>
      </w:pPr>
      <w:r>
        <w:rPr>
          <w:color w:val="000000"/>
        </w:rPr>
        <w:t>Guaranteed correctness — the two-sweep strategy provably hits the target.</w:t>
      </w:r>
    </w:p>
    <w:p w14:paraId="773EB9BD" w14:textId="77777777" w:rsidR="00076A7F" w:rsidRDefault="00076A7F" w:rsidP="00885D64">
      <w:pPr>
        <w:pStyle w:val="ListParagraph"/>
        <w:numPr>
          <w:ilvl w:val="0"/>
          <w:numId w:val="12"/>
        </w:numPr>
        <w:spacing w:before="120" w:after="60" w:line="360" w:lineRule="auto"/>
        <w:contextualSpacing w:val="0"/>
        <w:jc w:val="both"/>
      </w:pPr>
      <w:r>
        <w:rPr>
          <w:color w:val="000000"/>
        </w:rPr>
        <w:t>Optimal shot count — 2(n-2) shots, which is the minimum needed for a guarantee.</w:t>
      </w:r>
    </w:p>
    <w:p w14:paraId="3C688C0F" w14:textId="77777777" w:rsidR="00076A7F" w:rsidRDefault="00076A7F" w:rsidP="00885D64">
      <w:pPr>
        <w:pStyle w:val="ListParagraph"/>
        <w:numPr>
          <w:ilvl w:val="0"/>
          <w:numId w:val="12"/>
        </w:numPr>
        <w:spacing w:before="120" w:after="60" w:line="360" w:lineRule="auto"/>
        <w:contextualSpacing w:val="0"/>
        <w:jc w:val="both"/>
      </w:pPr>
      <w:r>
        <w:rPr>
          <w:color w:val="000000"/>
        </w:rPr>
        <w:t>Recursive structure is clean and elegant — easy to prove correctness by induction.</w:t>
      </w:r>
    </w:p>
    <w:p w14:paraId="11D1F3CB" w14:textId="77777777" w:rsidR="00076A7F" w:rsidRDefault="00076A7F" w:rsidP="00885D64">
      <w:pPr>
        <w:pStyle w:val="ListParagraph"/>
        <w:numPr>
          <w:ilvl w:val="0"/>
          <w:numId w:val="12"/>
        </w:numPr>
        <w:spacing w:before="120" w:after="60" w:line="360" w:lineRule="auto"/>
        <w:contextualSpacing w:val="0"/>
        <w:jc w:val="both"/>
      </w:pPr>
      <w:r>
        <w:rPr>
          <w:color w:val="000000"/>
        </w:rPr>
        <w:t>Scalable — O(n) time scales well as n grows.</w:t>
      </w:r>
    </w:p>
    <w:p w14:paraId="3E826C24" w14:textId="77777777" w:rsidR="00076A7F" w:rsidRDefault="00076A7F" w:rsidP="00885D64">
      <w:pPr>
        <w:pStyle w:val="ListParagraph"/>
        <w:numPr>
          <w:ilvl w:val="0"/>
          <w:numId w:val="12"/>
        </w:numPr>
        <w:spacing w:before="120" w:after="60" w:line="360" w:lineRule="auto"/>
        <w:contextualSpacing w:val="0"/>
        <w:jc w:val="both"/>
      </w:pPr>
      <w:r>
        <w:rPr>
          <w:color w:val="000000"/>
        </w:rPr>
        <w:t>Supports parallelism as sub-problems are independent.</w:t>
      </w:r>
    </w:p>
    <w:p w14:paraId="2C7B802A" w14:textId="77777777" w:rsidR="00076A7F" w:rsidRDefault="00076A7F" w:rsidP="00F91A04">
      <w:pPr>
        <w:pStyle w:val="Heading3"/>
      </w:pPr>
      <w:bookmarkStart w:id="275" w:name="_Toc228918287"/>
      <w:bookmarkStart w:id="276" w:name="_Toc229070148"/>
      <w:r>
        <w:t>5.8.5 Disadvantages of Divide and Conquer</w:t>
      </w:r>
      <w:bookmarkEnd w:id="275"/>
      <w:bookmarkEnd w:id="276"/>
    </w:p>
    <w:p w14:paraId="18F091FE" w14:textId="77777777" w:rsidR="00076A7F" w:rsidRDefault="00076A7F" w:rsidP="00885D64">
      <w:pPr>
        <w:pStyle w:val="ListParagraph"/>
        <w:numPr>
          <w:ilvl w:val="0"/>
          <w:numId w:val="12"/>
        </w:numPr>
        <w:spacing w:before="120" w:after="60" w:line="360" w:lineRule="auto"/>
        <w:contextualSpacing w:val="0"/>
        <w:jc w:val="both"/>
      </w:pPr>
      <w:r>
        <w:rPr>
          <w:color w:val="000000"/>
        </w:rPr>
        <w:t>Since most of its algorithms are designed by incorporating recursion, it necessitates high memory management.</w:t>
      </w:r>
    </w:p>
    <w:p w14:paraId="601D82BB" w14:textId="77777777" w:rsidR="00076A7F" w:rsidRDefault="00076A7F" w:rsidP="00885D64">
      <w:pPr>
        <w:pStyle w:val="ListParagraph"/>
        <w:numPr>
          <w:ilvl w:val="0"/>
          <w:numId w:val="12"/>
        </w:numPr>
        <w:spacing w:before="120" w:after="60" w:line="360" w:lineRule="auto"/>
        <w:contextualSpacing w:val="0"/>
        <w:jc w:val="both"/>
      </w:pPr>
      <w:r>
        <w:rPr>
          <w:color w:val="000000"/>
        </w:rPr>
        <w:t>For very large n, the recursion depth and stack usage may become a concern (mitigable by converting to iterative).</w:t>
      </w:r>
    </w:p>
    <w:p w14:paraId="672D2862" w14:textId="77777777" w:rsidR="00076A7F" w:rsidRPr="00F91A04" w:rsidRDefault="00076A7F" w:rsidP="00885D64">
      <w:pPr>
        <w:pStyle w:val="ListParagraph"/>
        <w:numPr>
          <w:ilvl w:val="0"/>
          <w:numId w:val="12"/>
        </w:numPr>
        <w:spacing w:before="120" w:after="60" w:line="360" w:lineRule="auto"/>
        <w:contextualSpacing w:val="0"/>
        <w:jc w:val="both"/>
      </w:pPr>
      <w:r>
        <w:rPr>
          <w:color w:val="000000"/>
        </w:rPr>
        <w:t>It is prone to stack overflow error due to the use of recursion.</w:t>
      </w:r>
    </w:p>
    <w:p w14:paraId="4A731962" w14:textId="77777777" w:rsidR="00076A7F" w:rsidRDefault="00076A7F" w:rsidP="00936B14">
      <w:pPr>
        <w:pStyle w:val="Heading3"/>
      </w:pPr>
      <w:bookmarkStart w:id="277" w:name="_Toc228918293"/>
      <w:bookmarkStart w:id="278" w:name="_Toc229070149"/>
      <w:r>
        <w:t>5.8.6 Possible improvements to the Divide-and-Conquer technique</w:t>
      </w:r>
      <w:bookmarkEnd w:id="277"/>
      <w:bookmarkEnd w:id="278"/>
    </w:p>
    <w:p w14:paraId="3CA1A004" w14:textId="77777777" w:rsidR="00076A7F" w:rsidRDefault="00076A7F">
      <w:pPr>
        <w:spacing w:after="60"/>
        <w:jc w:val="center"/>
      </w:pPr>
      <w:r>
        <w:rPr>
          <w:b/>
          <w:bCs/>
          <w:color w:val="1F3864"/>
          <w:sz w:val="20"/>
          <w:szCs w:val="20"/>
        </w:rPr>
        <w:t>Table 5: Possible Improvements</w:t>
      </w:r>
    </w:p>
    <w:p w14:paraId="0382813A" w14:textId="63EC940A" w:rsidR="00923215" w:rsidRDefault="00923215" w:rsidP="00923215">
      <w:pPr>
        <w:pStyle w:val="Caption"/>
        <w:keepNext/>
      </w:pPr>
      <w:bookmarkStart w:id="279" w:name="_Toc229058123"/>
      <w:r>
        <w:lastRenderedPageBreak/>
        <w:t xml:space="preserve">Table </w:t>
      </w:r>
      <w:fldSimple w:instr=" SEQ Table \* ARABIC ">
        <w:r w:rsidR="00302A3E">
          <w:rPr>
            <w:noProof/>
          </w:rPr>
          <w:t>24</w:t>
        </w:r>
        <w:bookmarkEnd w:id="279"/>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76A7F" w14:paraId="71833010"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F848402" w14:textId="77777777" w:rsidR="00076A7F" w:rsidRDefault="00076A7F">
            <w:pPr>
              <w:jc w:val="center"/>
            </w:pPr>
            <w:r>
              <w:rPr>
                <w:b/>
                <w:bCs/>
                <w:color w:val="FFFFFF"/>
                <w:sz w:val="20"/>
                <w:szCs w:val="20"/>
              </w:rPr>
              <w:t>Improvement</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9C9104D" w14:textId="77777777" w:rsidR="00076A7F" w:rsidRDefault="00076A7F">
            <w:pPr>
              <w:jc w:val="center"/>
            </w:pPr>
            <w:r>
              <w:rPr>
                <w:b/>
                <w:bCs/>
                <w:color w:val="FFFFFF"/>
                <w:sz w:val="20"/>
                <w:szCs w:val="20"/>
              </w:rPr>
              <w:t>Description</w:t>
            </w:r>
          </w:p>
        </w:tc>
      </w:tr>
      <w:tr w:rsidR="00076A7F" w14:paraId="5DC01486"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0D7CAB3" w14:textId="77777777" w:rsidR="00076A7F" w:rsidRDefault="00076A7F">
            <w:r>
              <w:rPr>
                <w:color w:val="000000"/>
                <w:sz w:val="20"/>
                <w:szCs w:val="20"/>
              </w:rPr>
              <w:t>Iterative version</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1881CA8" w14:textId="77777777" w:rsidR="00076A7F" w:rsidRDefault="00076A7F">
            <w:r>
              <w:rPr>
                <w:color w:val="000000"/>
                <w:sz w:val="20"/>
                <w:szCs w:val="20"/>
              </w:rPr>
              <w:t>Convert the recursive hunt() to an iterative approach using an explicit stack to avoid recursion overhead and stack overflow for very large n.</w:t>
            </w:r>
          </w:p>
        </w:tc>
      </w:tr>
      <w:tr w:rsidR="00076A7F" w14:paraId="7E765C0B"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E03B10" w14:textId="77777777" w:rsidR="00076A7F" w:rsidRDefault="00076A7F">
            <w:r>
              <w:rPr>
                <w:color w:val="000000"/>
                <w:sz w:val="20"/>
                <w:szCs w:val="20"/>
              </w:rPr>
              <w:t>Adaptive shooting</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46A6B6" w14:textId="77777777" w:rsidR="00076A7F" w:rsidRDefault="00076A7F">
            <w:r>
              <w:rPr>
                <w:color w:val="000000"/>
                <w:sz w:val="20"/>
                <w:szCs w:val="20"/>
              </w:rPr>
              <w:t>If some information about the target's parity (odd/even start) is known, only one sweep (forward or backward) is needed, halving the total shots.</w:t>
            </w:r>
          </w:p>
        </w:tc>
      </w:tr>
      <w:tr w:rsidR="00076A7F" w14:paraId="5D17C8CB"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DB62096" w14:textId="77777777" w:rsidR="00076A7F" w:rsidRDefault="00076A7F">
            <w:r>
              <w:rPr>
                <w:color w:val="000000"/>
                <w:sz w:val="20"/>
                <w:szCs w:val="20"/>
              </w:rPr>
              <w:t>Parallel shooting</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F0CE771" w14:textId="77777777" w:rsidR="00076A7F" w:rsidRDefault="00076A7F">
            <w:r>
              <w:rPr>
                <w:color w:val="000000"/>
                <w:sz w:val="20"/>
                <w:szCs w:val="20"/>
              </w:rPr>
              <w:t>Since divide and conquer supports parallelism, both halves of the sequence could theoretically be computed simultaneously in a multi-threaded system.</w:t>
            </w:r>
          </w:p>
        </w:tc>
      </w:tr>
      <w:tr w:rsidR="00076A7F" w14:paraId="15D21B8F"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7EFF91" w14:textId="77777777" w:rsidR="00076A7F" w:rsidRDefault="00076A7F">
            <w:r>
              <w:rPr>
                <w:color w:val="000000"/>
                <w:sz w:val="20"/>
                <w:szCs w:val="20"/>
              </w:rPr>
              <w:t>Bidirectional sweep</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1F4620" w14:textId="77777777" w:rsidR="00076A7F" w:rsidRDefault="00076A7F">
            <w:r>
              <w:rPr>
                <w:color w:val="000000"/>
                <w:sz w:val="20"/>
                <w:szCs w:val="20"/>
              </w:rPr>
              <w:t>If multiple shooters are allowed, two shooters can sweep from both ends simultaneously, reducing time by half.</w:t>
            </w:r>
          </w:p>
        </w:tc>
      </w:tr>
      <w:tr w:rsidR="00076A7F" w14:paraId="65C36AD2"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877FFF0" w14:textId="77777777" w:rsidR="00076A7F" w:rsidRDefault="00076A7F">
            <w:r>
              <w:rPr>
                <w:color w:val="000000"/>
                <w:sz w:val="20"/>
                <w:szCs w:val="20"/>
              </w:rPr>
              <w:t>Early termination</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EA25C7F" w14:textId="77777777" w:rsidR="00076A7F" w:rsidRDefault="00076A7F">
            <w:r>
              <w:rPr>
                <w:color w:val="000000"/>
                <w:sz w:val="20"/>
                <w:szCs w:val="20"/>
              </w:rPr>
              <w:t>If a hit is detected mid-sequence (e.g., with hit feedback), the algorithm can stop early instead of completing all 2(n-2) shots.</w:t>
            </w:r>
          </w:p>
        </w:tc>
      </w:tr>
    </w:tbl>
    <w:p w14:paraId="14E5EFB4" w14:textId="77777777" w:rsidR="00076A7F" w:rsidRDefault="00076A7F">
      <w:pPr>
        <w:spacing w:before="60" w:after="180"/>
        <w:jc w:val="center"/>
      </w:pPr>
      <w:r>
        <w:rPr>
          <w:i/>
          <w:iCs/>
          <w:color w:val="555555"/>
          <w:sz w:val="20"/>
          <w:szCs w:val="20"/>
        </w:rPr>
        <w:t>Table 5. Potential improvements and extensions to the Divide and Conquer approach.</w:t>
      </w:r>
    </w:p>
    <w:p w14:paraId="54299811" w14:textId="77777777" w:rsidR="00076A7F" w:rsidRDefault="00076A7F">
      <w:r>
        <w:br w:type="page"/>
      </w:r>
    </w:p>
    <w:p w14:paraId="5ABBAF8C" w14:textId="77777777" w:rsidR="00076A7F" w:rsidRDefault="00076A7F" w:rsidP="00936B14">
      <w:pPr>
        <w:pStyle w:val="Heading2"/>
      </w:pPr>
      <w:bookmarkStart w:id="280" w:name="_Toc228918294"/>
      <w:bookmarkStart w:id="281" w:name="_Toc229070150"/>
      <w:r>
        <w:lastRenderedPageBreak/>
        <w:t>5.9 Sample outputs</w:t>
      </w:r>
      <w:bookmarkEnd w:id="280"/>
      <w:bookmarkEnd w:id="281"/>
    </w:p>
    <w:p w14:paraId="6D4A72DC" w14:textId="77777777" w:rsidR="00076A7F" w:rsidRDefault="00076A7F" w:rsidP="007903C4">
      <w:pPr>
        <w:pStyle w:val="Heading3"/>
      </w:pPr>
      <w:bookmarkStart w:id="282" w:name="_Toc228918295"/>
      <w:bookmarkStart w:id="283" w:name="_Toc229070151"/>
      <w:r>
        <w:t>5.9.1 Sample output for n = 4</w:t>
      </w:r>
      <w:bookmarkEnd w:id="282"/>
      <w:bookmarkEnd w:id="283"/>
    </w:p>
    <w:p w14:paraId="5C255C6E" w14:textId="77777777" w:rsidR="00076A7F" w:rsidRDefault="00076A7F">
      <w:pPr>
        <w:jc w:val="both"/>
      </w:pPr>
      <w:r>
        <w:rPr>
          <w:color w:val="000000"/>
        </w:rPr>
        <w:t>Input: n = 4</w:t>
      </w:r>
    </w:p>
    <w:p w14:paraId="2057C134" w14:textId="77777777" w:rsidR="00076A7F" w:rsidRDefault="00076A7F">
      <w:pPr>
        <w:jc w:val="both"/>
      </w:pPr>
      <w:r>
        <w:rPr>
          <w:color w:val="000000"/>
        </w:rPr>
        <w:t>Shot sequence: 2 3 3 2</w:t>
      </w:r>
    </w:p>
    <w:p w14:paraId="619BA82D" w14:textId="77777777" w:rsidR="00076A7F" w:rsidRDefault="00076A7F">
      <w:pPr>
        <w:jc w:val="both"/>
        <w:rPr>
          <w:color w:val="000000"/>
        </w:rPr>
      </w:pPr>
      <w:r>
        <w:rPr>
          <w:color w:val="000000"/>
        </w:rPr>
        <w:t>Total shots needed: 4</w:t>
      </w:r>
    </w:p>
    <w:p w14:paraId="525E173D" w14:textId="77777777" w:rsidR="00923215" w:rsidRDefault="00076A7F" w:rsidP="00923215">
      <w:pPr>
        <w:keepNext/>
        <w:jc w:val="center"/>
      </w:pPr>
      <w:r w:rsidRPr="00E725F9">
        <w:rPr>
          <w:noProof/>
        </w:rPr>
        <w:drawing>
          <wp:inline distT="0" distB="0" distL="0" distR="0" wp14:anchorId="47BACDC6" wp14:editId="64751253">
            <wp:extent cx="5731510" cy="971550"/>
            <wp:effectExtent l="0" t="0" r="2540" b="0"/>
            <wp:docPr id="204291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4867"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971550"/>
                    </a:xfrm>
                    <a:prstGeom prst="rect">
                      <a:avLst/>
                    </a:prstGeom>
                  </pic:spPr>
                </pic:pic>
              </a:graphicData>
            </a:graphic>
          </wp:inline>
        </w:drawing>
      </w:r>
    </w:p>
    <w:p w14:paraId="2B8FC0B5" w14:textId="549A8EF2" w:rsidR="00076A7F" w:rsidRDefault="00923215" w:rsidP="00923215">
      <w:pPr>
        <w:pStyle w:val="Caption"/>
      </w:pPr>
      <w:bookmarkStart w:id="284" w:name="_Toc229057527"/>
      <w:bookmarkStart w:id="285" w:name="_Toc229070346"/>
      <w:r>
        <w:t xml:space="preserve">Figure </w:t>
      </w:r>
      <w:fldSimple w:instr=" SEQ Figure \* ARABIC ">
        <w:r w:rsidR="00302A3E">
          <w:rPr>
            <w:noProof/>
          </w:rPr>
          <w:t>27</w:t>
        </w:r>
        <w:bookmarkEnd w:id="284"/>
        <w:bookmarkEnd w:id="285"/>
      </w:fldSimple>
    </w:p>
    <w:p w14:paraId="44E0AAFB" w14:textId="1FEC0B3D" w:rsidR="00076A7F" w:rsidRDefault="00076A7F" w:rsidP="00E725F9">
      <w:pPr>
        <w:pStyle w:val="Caption"/>
        <w:spacing w:after="0"/>
      </w:pPr>
      <w:r>
        <w:t xml:space="preserve">Task 5: </w:t>
      </w:r>
      <w:fldSimple w:instr=" SEQ Task_5: \* ARABIC ">
        <w:r w:rsidR="00302A3E">
          <w:rPr>
            <w:noProof/>
          </w:rPr>
          <w:t>1</w:t>
        </w:r>
      </w:fldSimple>
      <w:r>
        <w:t xml:space="preserve"> output for N = 4</w:t>
      </w:r>
    </w:p>
    <w:p w14:paraId="7A0C471B" w14:textId="77777777" w:rsidR="00076A7F" w:rsidRDefault="00076A7F" w:rsidP="00A34B01">
      <w:pPr>
        <w:ind w:firstLine="720"/>
        <w:jc w:val="both"/>
      </w:pPr>
      <w:r>
        <w:rPr>
          <w:color w:val="000000"/>
        </w:rPr>
        <w:t>The forward sweep shoots spots 2 then 3. The backward sweep shoots spots 3 then 2, which guarantees hitting a target that starts at any of the 4 positions regardless of its movement strategy.</w:t>
      </w:r>
    </w:p>
    <w:p w14:paraId="4410D48A" w14:textId="77777777" w:rsidR="00076A7F" w:rsidRDefault="00076A7F" w:rsidP="007575CB">
      <w:pPr>
        <w:pStyle w:val="Heading3"/>
      </w:pPr>
      <w:bookmarkStart w:id="286" w:name="_Toc228918296"/>
      <w:bookmarkStart w:id="287" w:name="_Toc229070152"/>
      <w:r>
        <w:t>5.9.2 Sample output for n = 5</w:t>
      </w:r>
      <w:bookmarkEnd w:id="286"/>
      <w:bookmarkEnd w:id="287"/>
    </w:p>
    <w:p w14:paraId="54B6842E" w14:textId="77777777" w:rsidR="00076A7F" w:rsidRDefault="00076A7F">
      <w:pPr>
        <w:jc w:val="both"/>
      </w:pPr>
      <w:r>
        <w:rPr>
          <w:color w:val="000000"/>
        </w:rPr>
        <w:t>Input: n = 5</w:t>
      </w:r>
    </w:p>
    <w:p w14:paraId="78F9AE93" w14:textId="77777777" w:rsidR="00076A7F" w:rsidRDefault="00076A7F">
      <w:pPr>
        <w:jc w:val="both"/>
      </w:pPr>
      <w:r>
        <w:rPr>
          <w:color w:val="000000"/>
        </w:rPr>
        <w:t>Shot sequence: 2 3 4 4 3 2</w:t>
      </w:r>
    </w:p>
    <w:p w14:paraId="1DAB43C0" w14:textId="77777777" w:rsidR="00076A7F" w:rsidRDefault="00076A7F">
      <w:pPr>
        <w:jc w:val="both"/>
        <w:rPr>
          <w:color w:val="000000"/>
        </w:rPr>
      </w:pPr>
      <w:r>
        <w:rPr>
          <w:color w:val="000000"/>
        </w:rPr>
        <w:t>Total shots needed: 6</w:t>
      </w:r>
    </w:p>
    <w:p w14:paraId="5CF5B90C" w14:textId="77777777" w:rsidR="00923215" w:rsidRDefault="00076A7F" w:rsidP="00923215">
      <w:pPr>
        <w:keepNext/>
        <w:jc w:val="both"/>
      </w:pPr>
      <w:r w:rsidRPr="00E725F9">
        <w:rPr>
          <w:noProof/>
        </w:rPr>
        <w:drawing>
          <wp:inline distT="0" distB="0" distL="0" distR="0" wp14:anchorId="7A4CDB7B" wp14:editId="718CFC03">
            <wp:extent cx="5731510" cy="1030605"/>
            <wp:effectExtent l="0" t="0" r="2540" b="0"/>
            <wp:docPr id="16936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0217" name=""/>
                    <pic:cNvPicPr/>
                  </pic:nvPicPr>
                  <pic:blipFill>
                    <a:blip r:embed="rId40"/>
                    <a:stretch>
                      <a:fillRect/>
                    </a:stretch>
                  </pic:blipFill>
                  <pic:spPr>
                    <a:xfrm>
                      <a:off x="0" y="0"/>
                      <a:ext cx="5731510" cy="1030605"/>
                    </a:xfrm>
                    <a:prstGeom prst="rect">
                      <a:avLst/>
                    </a:prstGeom>
                  </pic:spPr>
                </pic:pic>
              </a:graphicData>
            </a:graphic>
          </wp:inline>
        </w:drawing>
      </w:r>
    </w:p>
    <w:p w14:paraId="4E52EA73" w14:textId="48334449" w:rsidR="00076A7F" w:rsidRDefault="00923215" w:rsidP="00D72319">
      <w:pPr>
        <w:pStyle w:val="Caption"/>
      </w:pPr>
      <w:bookmarkStart w:id="288" w:name="_Toc229057528"/>
      <w:bookmarkStart w:id="289" w:name="_Toc229070347"/>
      <w:r>
        <w:t xml:space="preserve">Figure </w:t>
      </w:r>
      <w:fldSimple w:instr=" SEQ Figure \* ARABIC ">
        <w:r w:rsidR="00302A3E">
          <w:rPr>
            <w:noProof/>
          </w:rPr>
          <w:t>28</w:t>
        </w:r>
        <w:bookmarkEnd w:id="288"/>
      </w:fldSimple>
      <w:r w:rsidR="00E85DE3">
        <w:t xml:space="preserve"> - </w:t>
      </w:r>
      <w:fldSimple w:instr=" SEQ Task_5: \* ARABIC ">
        <w:r w:rsidR="00E85DE3">
          <w:rPr>
            <w:noProof/>
          </w:rPr>
          <w:t>2</w:t>
        </w:r>
      </w:fldSimple>
      <w:r w:rsidR="00E85DE3">
        <w:t xml:space="preserve"> Output for N = 5</w:t>
      </w:r>
      <w:bookmarkEnd w:id="289"/>
    </w:p>
    <w:p w14:paraId="3A1FA225" w14:textId="77777777" w:rsidR="00076A7F" w:rsidRDefault="00076A7F" w:rsidP="00E85DE3">
      <w:pPr>
        <w:ind w:firstLine="720"/>
        <w:jc w:val="both"/>
      </w:pPr>
      <w:r>
        <w:rPr>
          <w:color w:val="000000"/>
        </w:rPr>
        <w:lastRenderedPageBreak/>
        <w:t>The forward sweep covers inner spots 2, 3, 4. The backward sweep covers 4, 3, 2. A target starting at an odd position is caught by the forward sweep; a target starting at an even position is caught by the backward sweep.</w:t>
      </w:r>
    </w:p>
    <w:p w14:paraId="6A9C43B3" w14:textId="77777777" w:rsidR="00076A7F" w:rsidRDefault="00076A7F" w:rsidP="005E0E50">
      <w:pPr>
        <w:pStyle w:val="Heading3"/>
      </w:pPr>
      <w:bookmarkStart w:id="290" w:name="_Toc228918297"/>
      <w:bookmarkStart w:id="291" w:name="_Toc229070153"/>
      <w:r>
        <w:t>5.9.3 Sample Output for n = 8</w:t>
      </w:r>
      <w:bookmarkEnd w:id="290"/>
      <w:bookmarkEnd w:id="291"/>
    </w:p>
    <w:p w14:paraId="07DE1734" w14:textId="77777777" w:rsidR="00076A7F" w:rsidRDefault="00076A7F">
      <w:pPr>
        <w:jc w:val="both"/>
      </w:pPr>
      <w:r>
        <w:rPr>
          <w:color w:val="000000"/>
        </w:rPr>
        <w:t>Input: n = 8</w:t>
      </w:r>
    </w:p>
    <w:p w14:paraId="6E2CCBF4" w14:textId="77777777" w:rsidR="00076A7F" w:rsidRDefault="00076A7F">
      <w:pPr>
        <w:jc w:val="both"/>
      </w:pPr>
      <w:r>
        <w:rPr>
          <w:color w:val="000000"/>
        </w:rPr>
        <w:t>Shot sequence: 2 3 4 5 6 7 7 6 5 4 3 2</w:t>
      </w:r>
    </w:p>
    <w:p w14:paraId="479933F8" w14:textId="77777777" w:rsidR="00076A7F" w:rsidRDefault="00076A7F">
      <w:pPr>
        <w:jc w:val="both"/>
        <w:rPr>
          <w:color w:val="000000"/>
        </w:rPr>
      </w:pPr>
      <w:r>
        <w:rPr>
          <w:color w:val="000000"/>
        </w:rPr>
        <w:t>Total shots needed: 12</w:t>
      </w:r>
    </w:p>
    <w:p w14:paraId="038A74E9" w14:textId="77777777" w:rsidR="00923215" w:rsidRDefault="00076A7F" w:rsidP="00923215">
      <w:pPr>
        <w:keepNext/>
        <w:jc w:val="both"/>
      </w:pPr>
      <w:r w:rsidRPr="00E725F9">
        <w:rPr>
          <w:noProof/>
        </w:rPr>
        <w:drawing>
          <wp:inline distT="0" distB="0" distL="0" distR="0" wp14:anchorId="48ACE285" wp14:editId="2B7AE3A8">
            <wp:extent cx="5731510" cy="1149985"/>
            <wp:effectExtent l="0" t="0" r="2540" b="0"/>
            <wp:docPr id="1138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3193" name=""/>
                    <pic:cNvPicPr/>
                  </pic:nvPicPr>
                  <pic:blipFill>
                    <a:blip r:embed="rId41"/>
                    <a:stretch>
                      <a:fillRect/>
                    </a:stretch>
                  </pic:blipFill>
                  <pic:spPr>
                    <a:xfrm>
                      <a:off x="0" y="0"/>
                      <a:ext cx="5731510" cy="1149985"/>
                    </a:xfrm>
                    <a:prstGeom prst="rect">
                      <a:avLst/>
                    </a:prstGeom>
                  </pic:spPr>
                </pic:pic>
              </a:graphicData>
            </a:graphic>
          </wp:inline>
        </w:drawing>
      </w:r>
    </w:p>
    <w:p w14:paraId="5B6B9353" w14:textId="47156373" w:rsidR="00076A7F" w:rsidRDefault="00923215" w:rsidP="00923215">
      <w:pPr>
        <w:pStyle w:val="Caption"/>
        <w:jc w:val="both"/>
      </w:pPr>
      <w:bookmarkStart w:id="292" w:name="_Toc229057529"/>
      <w:bookmarkStart w:id="293" w:name="_Toc229070348"/>
      <w:r>
        <w:t xml:space="preserve">Figure </w:t>
      </w:r>
      <w:fldSimple w:instr=" SEQ Figure \* ARABIC ">
        <w:r w:rsidR="00302A3E">
          <w:rPr>
            <w:noProof/>
          </w:rPr>
          <w:t>29</w:t>
        </w:r>
        <w:bookmarkEnd w:id="292"/>
        <w:bookmarkEnd w:id="293"/>
      </w:fldSimple>
    </w:p>
    <w:p w14:paraId="48FFB603" w14:textId="610EB6DA" w:rsidR="00076A7F" w:rsidRDefault="00076A7F" w:rsidP="00E725F9">
      <w:pPr>
        <w:pStyle w:val="Caption"/>
      </w:pPr>
      <w:r>
        <w:t xml:space="preserve">Task 5: </w:t>
      </w:r>
      <w:fldSimple w:instr=" SEQ Task_5: \* ARABIC ">
        <w:r w:rsidR="00302A3E">
          <w:rPr>
            <w:noProof/>
          </w:rPr>
          <w:t>3</w:t>
        </w:r>
      </w:fldSimple>
      <w:r>
        <w:t xml:space="preserve"> Output for N = 8</w:t>
      </w:r>
    </w:p>
    <w:p w14:paraId="14F66949" w14:textId="77777777" w:rsidR="00076A7F" w:rsidRDefault="00076A7F" w:rsidP="000D2DEC">
      <w:pPr>
        <w:ind w:firstLine="720"/>
        <w:jc w:val="both"/>
      </w:pPr>
      <w:r>
        <w:rPr>
          <w:color w:val="000000"/>
        </w:rPr>
        <w:t>With 8 spots, all 6 inner spots are covered in both directions. The two-sweep strategy guarantees hitting the target for all possible starting positions and movement strategies.</w:t>
      </w:r>
    </w:p>
    <w:p w14:paraId="4C31C0FA" w14:textId="77777777" w:rsidR="00076A7F" w:rsidRDefault="00076A7F" w:rsidP="00E725F9">
      <w:r>
        <w:br w:type="page"/>
      </w:r>
    </w:p>
    <w:p w14:paraId="2BC51E26" w14:textId="77777777" w:rsidR="00076A7F" w:rsidRDefault="00076A7F" w:rsidP="00CE1E3B">
      <w:pPr>
        <w:pStyle w:val="Heading2"/>
      </w:pPr>
      <w:bookmarkStart w:id="294" w:name="_Toc228918298"/>
      <w:bookmarkStart w:id="295" w:name="_Toc229070154"/>
      <w:r>
        <w:lastRenderedPageBreak/>
        <w:t>5.10 Summary and key findings</w:t>
      </w:r>
      <w:bookmarkEnd w:id="294"/>
      <w:bookmarkEnd w:id="295"/>
    </w:p>
    <w:p w14:paraId="44225DCA" w14:textId="77777777" w:rsidR="00076A7F" w:rsidRDefault="00076A7F" w:rsidP="004458B1">
      <w:pPr>
        <w:ind w:firstLine="720"/>
        <w:jc w:val="both"/>
      </w:pPr>
      <w:r>
        <w:rPr>
          <w:color w:val="000000"/>
        </w:rPr>
        <w:t>Task 5 addresses the Moving Target Problem: a shooter must guarantee hitting an invisible target hiding in one of n spots arranged in a line, where the target moves to an adjacent spot between every two shots. The challenge is that the shooter has no information about the target's position and Decrease and Conquer is explicitly forbidden.</w:t>
      </w:r>
    </w:p>
    <w:p w14:paraId="7574DAE2" w14:textId="77777777" w:rsidR="00076A7F" w:rsidRDefault="00076A7F">
      <w:pPr>
        <w:jc w:val="both"/>
      </w:pPr>
      <w:r>
        <w:rPr>
          <w:color w:val="000000"/>
        </w:rPr>
        <w:t>The solution uses a Divide and Conquer approach where the inner spots [2, n-1] are recursively split into two halves, generating a forward sweep sequence and its reverse (backward sweep). Together, the two sweeps guarantee hitting the target regardless of starting position or movement strategy.</w:t>
      </w:r>
    </w:p>
    <w:p w14:paraId="1EFDFB67" w14:textId="77777777" w:rsidR="00076A7F" w:rsidRDefault="00076A7F">
      <w:pPr>
        <w:jc w:val="both"/>
      </w:pPr>
      <w:r>
        <w:rPr>
          <w:color w:val="000000"/>
        </w:rPr>
        <w:t>Key findings:</w:t>
      </w:r>
    </w:p>
    <w:p w14:paraId="10A25618" w14:textId="77777777" w:rsidR="00076A7F" w:rsidRDefault="00076A7F" w:rsidP="00885D64">
      <w:pPr>
        <w:pStyle w:val="ListParagraph"/>
        <w:numPr>
          <w:ilvl w:val="0"/>
          <w:numId w:val="12"/>
        </w:numPr>
        <w:spacing w:before="120" w:after="60" w:line="360" w:lineRule="auto"/>
        <w:contextualSpacing w:val="0"/>
        <w:jc w:val="both"/>
      </w:pPr>
      <w:r>
        <w:rPr>
          <w:color w:val="000000"/>
        </w:rPr>
        <w:t>Total shots required: 2(n - 2), which is optimal.</w:t>
      </w:r>
    </w:p>
    <w:p w14:paraId="3ECD889F" w14:textId="77777777" w:rsidR="00076A7F" w:rsidRDefault="00076A7F" w:rsidP="00885D64">
      <w:pPr>
        <w:pStyle w:val="ListParagraph"/>
        <w:numPr>
          <w:ilvl w:val="0"/>
          <w:numId w:val="12"/>
        </w:numPr>
        <w:spacing w:before="120" w:after="60" w:line="360" w:lineRule="auto"/>
        <w:contextualSpacing w:val="0"/>
        <w:jc w:val="both"/>
      </w:pPr>
      <w:r>
        <w:rPr>
          <w:color w:val="000000"/>
        </w:rPr>
        <w:t>Time Complexity: O(n).</w:t>
      </w:r>
    </w:p>
    <w:p w14:paraId="6DFF148D" w14:textId="77777777" w:rsidR="00076A7F" w:rsidRDefault="00076A7F" w:rsidP="00885D64">
      <w:pPr>
        <w:pStyle w:val="ListParagraph"/>
        <w:numPr>
          <w:ilvl w:val="0"/>
          <w:numId w:val="12"/>
        </w:numPr>
        <w:spacing w:before="120" w:after="60" w:line="360" w:lineRule="auto"/>
        <w:contextualSpacing w:val="0"/>
        <w:jc w:val="both"/>
      </w:pPr>
      <w:r>
        <w:rPr>
          <w:color w:val="000000"/>
        </w:rPr>
        <w:t>Space Complexity: O(n) for sequences, O(log n) for the recursion stack.</w:t>
      </w:r>
    </w:p>
    <w:p w14:paraId="6DC4486D" w14:textId="77777777" w:rsidR="00076A7F" w:rsidRDefault="00076A7F" w:rsidP="00885D64">
      <w:pPr>
        <w:pStyle w:val="ListParagraph"/>
        <w:numPr>
          <w:ilvl w:val="0"/>
          <w:numId w:val="12"/>
        </w:numPr>
        <w:spacing w:before="120" w:after="60" w:line="360" w:lineRule="auto"/>
        <w:contextualSpacing w:val="0"/>
        <w:jc w:val="both"/>
      </w:pPr>
      <w:r>
        <w:rPr>
          <w:color w:val="000000"/>
        </w:rPr>
        <w:t>The forward sweep catches all targets with odd starting positions; the backward sweep catches all targets with even starting positions.</w:t>
      </w:r>
    </w:p>
    <w:p w14:paraId="1E1B6A52" w14:textId="77777777" w:rsidR="00076A7F" w:rsidRDefault="00076A7F" w:rsidP="00885D64">
      <w:pPr>
        <w:pStyle w:val="ListParagraph"/>
        <w:numPr>
          <w:ilvl w:val="0"/>
          <w:numId w:val="12"/>
        </w:numPr>
        <w:spacing w:before="120" w:after="60" w:line="360" w:lineRule="auto"/>
        <w:contextualSpacing w:val="0"/>
        <w:jc w:val="both"/>
      </w:pPr>
      <w:r>
        <w:rPr>
          <w:color w:val="000000"/>
        </w:rPr>
        <w:t>Compared to brute force and random approaches, Divide and Conquer is optimal in shot count and efficient in computation.</w:t>
      </w:r>
    </w:p>
    <w:p w14:paraId="1CCA94D9" w14:textId="77777777" w:rsidR="00076A7F" w:rsidRDefault="00076A7F" w:rsidP="00885D64">
      <w:pPr>
        <w:pStyle w:val="ListParagraph"/>
        <w:numPr>
          <w:ilvl w:val="0"/>
          <w:numId w:val="12"/>
        </w:numPr>
        <w:spacing w:before="120" w:after="60" w:line="360" w:lineRule="auto"/>
        <w:contextualSpacing w:val="0"/>
        <w:jc w:val="both"/>
      </w:pPr>
      <w:r>
        <w:rPr>
          <w:color w:val="000000"/>
        </w:rPr>
        <w:t>Possible improvements include iterative implementation, parallel computation, and early termination upon hit detection.</w:t>
      </w:r>
    </w:p>
    <w:p w14:paraId="22BD0022" w14:textId="77777777" w:rsidR="00076A7F" w:rsidRDefault="00076A7F" w:rsidP="005D0658"/>
    <w:p w14:paraId="247ED03A" w14:textId="77777777" w:rsidR="00637841" w:rsidRDefault="00637841" w:rsidP="00637841">
      <w:pPr>
        <w:rPr>
          <w:lang w:bidi="ar-EG"/>
        </w:rPr>
      </w:pPr>
    </w:p>
    <w:p w14:paraId="1A895ADD" w14:textId="226F936C" w:rsidR="00637841" w:rsidRDefault="00637841">
      <w:pPr>
        <w:spacing w:before="0" w:after="160" w:line="259" w:lineRule="auto"/>
        <w:rPr>
          <w:lang w:bidi="ar-EG"/>
        </w:rPr>
      </w:pPr>
      <w:r>
        <w:rPr>
          <w:lang w:bidi="ar-EG"/>
        </w:rPr>
        <w:br w:type="page"/>
      </w:r>
    </w:p>
    <w:p w14:paraId="5FAC3C71" w14:textId="5A3C9895" w:rsidR="00F503C4" w:rsidRDefault="00F503C4" w:rsidP="00C15802">
      <w:pPr>
        <w:pStyle w:val="Heading1"/>
      </w:pPr>
      <w:bookmarkStart w:id="296" w:name="_Toc229070155"/>
      <w:r w:rsidRPr="5169C849">
        <w:lastRenderedPageBreak/>
        <w:t xml:space="preserve">6. </w:t>
      </w:r>
      <w:r>
        <w:t>L</w:t>
      </w:r>
      <w:r w:rsidRPr="008972D1">
        <w:t xml:space="preserve">attice </w:t>
      </w:r>
      <w:r>
        <w:t>C</w:t>
      </w:r>
      <w:r w:rsidRPr="008972D1">
        <w:t>rossing</w:t>
      </w:r>
      <w:bookmarkEnd w:id="296"/>
    </w:p>
    <w:p w14:paraId="37158E76" w14:textId="749795D9" w:rsidR="00C15802" w:rsidRPr="00C15802" w:rsidRDefault="00C15802" w:rsidP="00C15802">
      <w:pPr>
        <w:pStyle w:val="Heading2"/>
      </w:pPr>
      <w:bookmarkStart w:id="297" w:name="_Toc229070156"/>
      <w:r>
        <w:t>6.1 Abstract</w:t>
      </w:r>
      <w:bookmarkEnd w:id="297"/>
    </w:p>
    <w:p w14:paraId="6D97A1ED" w14:textId="77777777" w:rsidR="00F503C4" w:rsidRDefault="00F503C4" w:rsidP="00D92852">
      <w:pPr>
        <w:ind w:firstLine="720"/>
        <w:jc w:val="both"/>
      </w:pPr>
      <w:r w:rsidRPr="5169C849">
        <w:rPr>
          <w:color w:val="000000"/>
        </w:rPr>
        <w:t xml:space="preserve">This </w:t>
      </w:r>
      <w:r>
        <w:rPr>
          <w:color w:val="000000"/>
        </w:rPr>
        <w:t>section</w:t>
      </w:r>
      <w:r w:rsidRPr="5169C849">
        <w:rPr>
          <w:color w:val="000000"/>
        </w:rPr>
        <w:t xml:space="preserve"> presents a comprehensive study of the classical combinatorial geometry puzzle known as the n×n lattice crossing problem. Given a grid of n² points arranged in n consecutive rows and n consecutive columns, the challenge is to cross out every point using exactly 2n−2 straight-line segments drawn as a single connected path, without ever lifting the pen from the paper. The problem is a direct generalization of the famous nine-dots puzzle and requires solutions that extend lines beyond the visible boundary of the grid.</w:t>
      </w:r>
    </w:p>
    <w:p w14:paraId="6D2BE9FF" w14:textId="77777777" w:rsidR="00F503C4" w:rsidRDefault="00F503C4" w:rsidP="00DC05A7">
      <w:pPr>
        <w:ind w:firstLine="720"/>
        <w:jc w:val="both"/>
      </w:pPr>
      <w:r w:rsidRPr="5169C849">
        <w:rPr>
          <w:color w:val="000000"/>
        </w:rPr>
        <w:t xml:space="preserve">Two complete, independently verified algorithmic solutions are designed, implemented in C++, and analyzed: </w:t>
      </w:r>
    </w:p>
    <w:p w14:paraId="48BCC0DD" w14:textId="77777777" w:rsidR="00F503C4" w:rsidRDefault="00F503C4" w:rsidP="00885D64">
      <w:pPr>
        <w:pStyle w:val="ListParagraph"/>
        <w:numPr>
          <w:ilvl w:val="0"/>
          <w:numId w:val="92"/>
        </w:numPr>
        <w:spacing w:before="240" w:after="120" w:line="360" w:lineRule="auto"/>
        <w:contextualSpacing w:val="0"/>
        <w:jc w:val="both"/>
      </w:pPr>
      <w:r w:rsidRPr="00DC05A7">
        <w:rPr>
          <w:color w:val="000000"/>
        </w:rPr>
        <w:t xml:space="preserve">Dynamic Programming-guided Backtracking algorithm that guarantees optimal, provably correct solutions for small lattices (n ≤ 4). </w:t>
      </w:r>
    </w:p>
    <w:p w14:paraId="0C3FC76A" w14:textId="77777777" w:rsidR="00F503C4" w:rsidRDefault="00F503C4" w:rsidP="00885D64">
      <w:pPr>
        <w:pStyle w:val="ListParagraph"/>
        <w:numPr>
          <w:ilvl w:val="0"/>
          <w:numId w:val="92"/>
        </w:numPr>
        <w:spacing w:before="240" w:after="120" w:line="360" w:lineRule="auto"/>
        <w:contextualSpacing w:val="0"/>
        <w:jc w:val="both"/>
      </w:pPr>
      <w:r w:rsidRPr="00DC05A7">
        <w:rPr>
          <w:color w:val="000000"/>
        </w:rPr>
        <w:t xml:space="preserve">Geometric Spiral Construction that produces correct, connected, 2n−2-segment solutions for all n &gt; 2 in O(n) time and space. </w:t>
      </w:r>
    </w:p>
    <w:p w14:paraId="05D1DAEB" w14:textId="77777777" w:rsidR="00F503C4" w:rsidRDefault="00F503C4" w:rsidP="00DC05A7">
      <w:pPr>
        <w:ind w:firstLine="720"/>
        <w:jc w:val="both"/>
      </w:pPr>
      <w:r w:rsidRPr="5169C849">
        <w:rPr>
          <w:color w:val="000000"/>
        </w:rPr>
        <w:t>Th</w:t>
      </w:r>
      <w:r>
        <w:rPr>
          <w:color w:val="000000"/>
        </w:rPr>
        <w:t>is</w:t>
      </w:r>
      <w:r w:rsidRPr="5169C849">
        <w:rPr>
          <w:color w:val="000000"/>
        </w:rPr>
        <w:t xml:space="preserve"> </w:t>
      </w:r>
      <w:r>
        <w:rPr>
          <w:color w:val="000000"/>
        </w:rPr>
        <w:t>section</w:t>
      </w:r>
      <w:r w:rsidRPr="5169C849">
        <w:rPr>
          <w:color w:val="000000"/>
        </w:rPr>
        <w:t xml:space="preserve"> provides full pseudocode, source code, time and space complexity analysis, comparative evaluation, sample outputs for n = 3 through n = 6, and a discussion of alternative and enhanced approaches.</w:t>
      </w:r>
    </w:p>
    <w:p w14:paraId="5EC81FB1" w14:textId="77777777" w:rsidR="00F503C4" w:rsidRDefault="00F503C4">
      <w:r>
        <w:br w:type="page"/>
      </w:r>
    </w:p>
    <w:p w14:paraId="3E74BD97" w14:textId="77777777" w:rsidR="00F503C4" w:rsidRDefault="00F503C4" w:rsidP="00B748F1">
      <w:pPr>
        <w:pStyle w:val="Heading2"/>
      </w:pPr>
      <w:bookmarkStart w:id="298" w:name="_Toc229070157"/>
      <w:r w:rsidRPr="5169C849">
        <w:lastRenderedPageBreak/>
        <w:t>6.2 Assumptions</w:t>
      </w:r>
      <w:bookmarkEnd w:id="298"/>
    </w:p>
    <w:p w14:paraId="1F9A201A" w14:textId="77777777" w:rsidR="00F503C4" w:rsidRDefault="00F503C4" w:rsidP="008015AF">
      <w:pPr>
        <w:ind w:firstLine="720"/>
        <w:jc w:val="both"/>
      </w:pPr>
      <w:r>
        <w:rPr>
          <w:color w:val="000000"/>
        </w:rPr>
        <w:t>The following assumptions govern both solution designs and must be understood before engaging with the algorithms or their analysis.</w:t>
      </w:r>
    </w:p>
    <w:p w14:paraId="76CE3B8A" w14:textId="77777777" w:rsidR="00F503C4" w:rsidRDefault="00F503C4" w:rsidP="00B748F1">
      <w:pPr>
        <w:pStyle w:val="Heading3"/>
      </w:pPr>
      <w:bookmarkStart w:id="299" w:name="_Toc229070158"/>
      <w:r w:rsidRPr="5169C849">
        <w:t xml:space="preserve">6.2.1 Lattice </w:t>
      </w:r>
      <w:r>
        <w:t>d</w:t>
      </w:r>
      <w:r w:rsidRPr="5169C849">
        <w:t>efinition</w:t>
      </w:r>
      <w:bookmarkEnd w:id="299"/>
    </w:p>
    <w:p w14:paraId="60CF22E1" w14:textId="77777777" w:rsidR="00F503C4" w:rsidRDefault="00F503C4" w:rsidP="008015AF">
      <w:pPr>
        <w:ind w:firstLine="720"/>
        <w:jc w:val="both"/>
      </w:pPr>
      <w:r w:rsidRPr="5169C849">
        <w:rPr>
          <w:color w:val="000000"/>
        </w:rPr>
        <w:t>The n×n point lattice is the set of all integer-coordinate points {(x, y) | 0 ≤ x ≤ n−1, 0 ≤ y ≤ n−1}, yielding exactly n² distinct points placed at unit-distance intervals along both axes. For instance, a 4×4 lattice contains exactly 16 points.</w:t>
      </w:r>
    </w:p>
    <w:p w14:paraId="0579F46C" w14:textId="77777777" w:rsidR="00F503C4" w:rsidRDefault="00F503C4" w:rsidP="00B748F1">
      <w:pPr>
        <w:pStyle w:val="Heading3"/>
      </w:pPr>
      <w:bookmarkStart w:id="300" w:name="_Toc229070159"/>
      <w:r w:rsidRPr="5169C849">
        <w:t xml:space="preserve">6.2.2 Segment </w:t>
      </w:r>
      <w:r>
        <w:t>r</w:t>
      </w:r>
      <w:r w:rsidRPr="5169C849">
        <w:t>ules</w:t>
      </w:r>
      <w:bookmarkEnd w:id="300"/>
    </w:p>
    <w:p w14:paraId="32A28F2E" w14:textId="77777777" w:rsidR="00F503C4" w:rsidRDefault="00F503C4" w:rsidP="00885D64">
      <w:pPr>
        <w:pStyle w:val="ListParagraph"/>
        <w:numPr>
          <w:ilvl w:val="0"/>
          <w:numId w:val="90"/>
        </w:numPr>
        <w:spacing w:before="60" w:after="60" w:line="360" w:lineRule="auto"/>
        <w:contextualSpacing w:val="0"/>
        <w:jc w:val="both"/>
      </w:pPr>
      <w:r>
        <w:rPr>
          <w:color w:val="000000"/>
        </w:rPr>
        <w:t>Each drawn element is a straight-line segment defined by two distinct endpoints.</w:t>
      </w:r>
    </w:p>
    <w:p w14:paraId="215B972D" w14:textId="77777777" w:rsidR="00F503C4" w:rsidRDefault="00F503C4" w:rsidP="00885D64">
      <w:pPr>
        <w:pStyle w:val="ListParagraph"/>
        <w:numPr>
          <w:ilvl w:val="0"/>
          <w:numId w:val="90"/>
        </w:numPr>
        <w:spacing w:before="60" w:after="60" w:line="360" w:lineRule="auto"/>
        <w:contextualSpacing w:val="0"/>
        <w:jc w:val="both"/>
      </w:pPr>
      <w:r>
        <w:rPr>
          <w:color w:val="000000"/>
        </w:rPr>
        <w:t>A segment may extend beyond the boundary of the lattice. This outside-the-box extension is the key insight that makes the 2n−2 bound achievable.</w:t>
      </w:r>
    </w:p>
    <w:p w14:paraId="51C36D6B" w14:textId="77777777" w:rsidR="00F503C4" w:rsidRDefault="00F503C4" w:rsidP="00885D64">
      <w:pPr>
        <w:pStyle w:val="ListParagraph"/>
        <w:numPr>
          <w:ilvl w:val="0"/>
          <w:numId w:val="90"/>
        </w:numPr>
        <w:spacing w:before="60" w:after="60" w:line="360" w:lineRule="auto"/>
        <w:contextualSpacing w:val="0"/>
        <w:jc w:val="both"/>
      </w:pPr>
      <w:r>
        <w:rPr>
          <w:color w:val="000000"/>
        </w:rPr>
        <w:t>A lattice point is considered crossed if and only if it is collinear with and lies strictly within (or at) the bounding box of the two endpoints.</w:t>
      </w:r>
    </w:p>
    <w:p w14:paraId="51497411" w14:textId="77777777" w:rsidR="00F503C4" w:rsidRDefault="00F503C4" w:rsidP="00885D64">
      <w:pPr>
        <w:pStyle w:val="ListParagraph"/>
        <w:numPr>
          <w:ilvl w:val="0"/>
          <w:numId w:val="90"/>
        </w:numPr>
        <w:spacing w:before="60" w:after="60" w:line="360" w:lineRule="auto"/>
        <w:contextualSpacing w:val="0"/>
        <w:jc w:val="both"/>
      </w:pPr>
      <w:r w:rsidRPr="5169C849">
        <w:rPr>
          <w:color w:val="000000"/>
        </w:rPr>
        <w:t>A point may be crossed more than once by different segments. This is explicitly permitted.</w:t>
      </w:r>
    </w:p>
    <w:p w14:paraId="09F693FC" w14:textId="77777777" w:rsidR="00F503C4" w:rsidRDefault="00F503C4" w:rsidP="00885D64">
      <w:pPr>
        <w:pStyle w:val="ListParagraph"/>
        <w:numPr>
          <w:ilvl w:val="0"/>
          <w:numId w:val="90"/>
        </w:numPr>
        <w:spacing w:before="60" w:after="60" w:line="360" w:lineRule="auto"/>
        <w:contextualSpacing w:val="0"/>
        <w:jc w:val="both"/>
      </w:pPr>
      <w:r w:rsidRPr="5169C849">
        <w:rPr>
          <w:color w:val="000000"/>
        </w:rPr>
        <w:t>No portion of a previously drawn line may be redrawn. Two segments may share only a single endpoint (a pen turn), but they cannot overlap over any positive-length interval.</w:t>
      </w:r>
    </w:p>
    <w:p w14:paraId="5397DBEC" w14:textId="77777777" w:rsidR="00F503C4" w:rsidRDefault="00F503C4" w:rsidP="00B748F1">
      <w:pPr>
        <w:pStyle w:val="Heading3"/>
      </w:pPr>
      <w:bookmarkStart w:id="301" w:name="_Toc229070160"/>
      <w:r w:rsidRPr="5169C849">
        <w:t xml:space="preserve">6.2.3 Connected-Path </w:t>
      </w:r>
      <w:r>
        <w:t>c</w:t>
      </w:r>
      <w:r w:rsidRPr="5169C849">
        <w:t>onstraint</w:t>
      </w:r>
      <w:bookmarkEnd w:id="301"/>
    </w:p>
    <w:p w14:paraId="03DCE17A" w14:textId="77777777" w:rsidR="00F503C4" w:rsidRDefault="00F503C4" w:rsidP="008015AF">
      <w:pPr>
        <w:ind w:firstLine="720"/>
        <w:jc w:val="both"/>
      </w:pPr>
      <w:r w:rsidRPr="5169C849">
        <w:rPr>
          <w:color w:val="000000"/>
        </w:rPr>
        <w:t>The pen must never leave the paper. Formally, the sequence of segments S₁, S₂, …, S_{2n−2} must form a connected path: the endpoint of S_i must equal the starting point of S_{i+1} for all valid i. This constraint makes the problem significantly harder than simply covering the lattice with 2n−2 independent lines.</w:t>
      </w:r>
    </w:p>
    <w:p w14:paraId="4BC2B8A5" w14:textId="77777777" w:rsidR="00F503C4" w:rsidRDefault="00F503C4" w:rsidP="00B748F1">
      <w:pPr>
        <w:pStyle w:val="Heading3"/>
      </w:pPr>
      <w:bookmarkStart w:id="302" w:name="_Toc229070161"/>
      <w:r w:rsidRPr="5169C849">
        <w:lastRenderedPageBreak/>
        <w:t xml:space="preserve">6.2.4 Problem </w:t>
      </w:r>
      <w:r>
        <w:t>s</w:t>
      </w:r>
      <w:r w:rsidRPr="5169C849">
        <w:t>cope</w:t>
      </w:r>
      <w:bookmarkEnd w:id="302"/>
    </w:p>
    <w:p w14:paraId="08327C0B" w14:textId="77777777" w:rsidR="00F503C4" w:rsidRDefault="00F503C4" w:rsidP="008015AF">
      <w:pPr>
        <w:ind w:firstLine="720"/>
        <w:jc w:val="both"/>
      </w:pPr>
      <w:r w:rsidRPr="5169C849">
        <w:rPr>
          <w:color w:val="000000"/>
        </w:rPr>
        <w:t>Both algorithms assume n &gt; 2. For n = 1 or n = 2 the problem is degenerated. The DP solver handles n = 3 and n = 4 within practical time limits. For n ≥ 5 the DP is computationally infeasible; the Geometric Construction handles all n ≥ 3.</w:t>
      </w:r>
    </w:p>
    <w:p w14:paraId="13CD6D44" w14:textId="77777777" w:rsidR="00F503C4" w:rsidRDefault="00F503C4" w:rsidP="00B748F1">
      <w:pPr>
        <w:pStyle w:val="Heading3"/>
      </w:pPr>
      <w:bookmarkStart w:id="303" w:name="_Toc229070162"/>
      <w:r w:rsidRPr="5169C849">
        <w:t>6.2.5 Candidate Endpoint Set (DP Approach)</w:t>
      </w:r>
      <w:bookmarkEnd w:id="303"/>
    </w:p>
    <w:p w14:paraId="4AE5972E" w14:textId="77777777" w:rsidR="00F503C4" w:rsidRDefault="00F503C4" w:rsidP="00754C4E">
      <w:pPr>
        <w:ind w:firstLine="720"/>
        <w:jc w:val="both"/>
      </w:pPr>
      <w:r w:rsidRPr="5169C849">
        <w:rPr>
          <w:color w:val="000000"/>
        </w:rPr>
        <w:t>In the DP search, candidate waypoints are restricted to the extended integer grid [−1, n] × [−1, n], which includes all immediately adjacent outside-boundary positions. This is sufficient to capture every useful outside-the-box move while keeping the search space bounded.</w:t>
      </w:r>
    </w:p>
    <w:p w14:paraId="64E59281" w14:textId="77777777" w:rsidR="00F503C4" w:rsidRDefault="00F503C4" w:rsidP="00B748F1">
      <w:pPr>
        <w:pStyle w:val="Heading3"/>
      </w:pPr>
      <w:bookmarkStart w:id="304" w:name="_Toc229070163"/>
      <w:r w:rsidRPr="5169C849">
        <w:t>6.2.6 Coordinate Convention</w:t>
      </w:r>
      <w:bookmarkEnd w:id="304"/>
    </w:p>
    <w:p w14:paraId="5632540D" w14:textId="77777777" w:rsidR="00F503C4" w:rsidRDefault="00F503C4" w:rsidP="00754C4E">
      <w:pPr>
        <w:ind w:firstLine="720"/>
        <w:jc w:val="both"/>
      </w:pPr>
      <w:r w:rsidRPr="5169C849">
        <w:rPr>
          <w:color w:val="000000"/>
        </w:rPr>
        <w:t xml:space="preserve">The DP code uses (x, y) with x as the horizontal axis and y as the vertical axis. The Geometric Construction code uses pair&lt;int,int&gt; </w:t>
      </w:r>
      <w:bookmarkStart w:id="305" w:name="_Int_3aomp35Z"/>
      <w:r w:rsidRPr="5169C849">
        <w:rPr>
          <w:color w:val="000000"/>
        </w:rPr>
        <w:t>where .first</w:t>
      </w:r>
      <w:bookmarkEnd w:id="305"/>
      <w:r w:rsidRPr="5169C849">
        <w:rPr>
          <w:color w:val="000000"/>
        </w:rPr>
        <w:t xml:space="preserve"> is the row index </w:t>
      </w:r>
      <w:bookmarkStart w:id="306" w:name="_Int_hPPoXMzm"/>
      <w:r w:rsidRPr="5169C849">
        <w:rPr>
          <w:color w:val="000000"/>
        </w:rPr>
        <w:t>and .second</w:t>
      </w:r>
      <w:bookmarkEnd w:id="306"/>
      <w:r w:rsidRPr="5169C849">
        <w:rPr>
          <w:color w:val="000000"/>
        </w:rPr>
        <w:t xml:space="preserve"> is the column index. Both conventions are internally self-consistent and produce equivalent geometric paths.</w:t>
      </w:r>
    </w:p>
    <w:p w14:paraId="63CF53DB" w14:textId="77777777" w:rsidR="00F503C4" w:rsidRDefault="00F503C4">
      <w:r>
        <w:br w:type="page"/>
      </w:r>
    </w:p>
    <w:p w14:paraId="23D0F04C" w14:textId="77777777" w:rsidR="00F503C4" w:rsidRDefault="00F503C4" w:rsidP="00B748F1">
      <w:pPr>
        <w:pStyle w:val="Heading2"/>
      </w:pPr>
      <w:bookmarkStart w:id="307" w:name="_Toc229070164"/>
      <w:r w:rsidRPr="5169C849">
        <w:lastRenderedPageBreak/>
        <w:t>6.3. Problem Description</w:t>
      </w:r>
      <w:bookmarkEnd w:id="307"/>
    </w:p>
    <w:p w14:paraId="219F5121" w14:textId="77777777" w:rsidR="00F503C4" w:rsidRDefault="00F503C4" w:rsidP="00B748F1">
      <w:pPr>
        <w:pStyle w:val="Heading3"/>
      </w:pPr>
      <w:bookmarkStart w:id="308" w:name="_Toc229070165"/>
      <w:r w:rsidRPr="5169C849">
        <w:t>6.3.1 Formal Statement</w:t>
      </w:r>
      <w:bookmarkEnd w:id="308"/>
    </w:p>
    <w:p w14:paraId="77F81755" w14:textId="77777777" w:rsidR="00F503C4" w:rsidRDefault="00F503C4">
      <w:pPr>
        <w:jc w:val="both"/>
      </w:pPr>
      <w:r>
        <w:rPr>
          <w:color w:val="000000"/>
        </w:rPr>
        <w:t>Given a positive integer n &gt; 2, find a sequence of exactly 2n−2 straight-line segments S₁, S₂, …, S_{2n−2} such that:</w:t>
      </w:r>
    </w:p>
    <w:p w14:paraId="03A40880" w14:textId="77777777" w:rsidR="00F503C4" w:rsidRDefault="00F503C4" w:rsidP="00885D64">
      <w:pPr>
        <w:pStyle w:val="ListParagraph"/>
        <w:numPr>
          <w:ilvl w:val="0"/>
          <w:numId w:val="91"/>
        </w:numPr>
        <w:spacing w:before="60" w:after="60" w:line="360" w:lineRule="auto"/>
        <w:contextualSpacing w:val="0"/>
        <w:jc w:val="both"/>
      </w:pPr>
      <w:r w:rsidRPr="5169C849">
        <w:rPr>
          <w:color w:val="000000"/>
        </w:rPr>
        <w:t>Every point (x, y) with 0 ≤ x, y ≤ n−1 lies on at least one segment S_i.</w:t>
      </w:r>
    </w:p>
    <w:p w14:paraId="46E6CA46" w14:textId="77777777" w:rsidR="00F503C4" w:rsidRDefault="00F503C4" w:rsidP="00885D64">
      <w:pPr>
        <w:pStyle w:val="ListParagraph"/>
        <w:numPr>
          <w:ilvl w:val="0"/>
          <w:numId w:val="91"/>
        </w:numPr>
        <w:spacing w:before="60" w:after="60" w:line="360" w:lineRule="auto"/>
        <w:contextualSpacing w:val="0"/>
        <w:jc w:val="both"/>
      </w:pPr>
      <w:r w:rsidRPr="5169C849">
        <w:rPr>
          <w:color w:val="000000"/>
        </w:rPr>
        <w:t>The segments form a connected path: end(S_i) = start(S_{i+1}) for all 1 ≤ i &lt; 2n−2.</w:t>
      </w:r>
    </w:p>
    <w:p w14:paraId="1EEACCFA" w14:textId="77777777" w:rsidR="00F503C4" w:rsidRDefault="00F503C4" w:rsidP="00885D64">
      <w:pPr>
        <w:pStyle w:val="ListParagraph"/>
        <w:numPr>
          <w:ilvl w:val="0"/>
          <w:numId w:val="91"/>
        </w:numPr>
        <w:spacing w:before="60" w:after="60" w:line="360" w:lineRule="auto"/>
        <w:contextualSpacing w:val="0"/>
        <w:jc w:val="both"/>
      </w:pPr>
      <w:r>
        <w:rPr>
          <w:color w:val="000000"/>
        </w:rPr>
        <w:t>No two distinct segments are collinear and overlapping.</w:t>
      </w:r>
    </w:p>
    <w:p w14:paraId="30C65BBA" w14:textId="77777777" w:rsidR="00F503C4" w:rsidRDefault="00F503C4" w:rsidP="00B748F1">
      <w:pPr>
        <w:pStyle w:val="Heading3"/>
      </w:pPr>
      <w:bookmarkStart w:id="309" w:name="_Toc229070166"/>
      <w:r w:rsidRPr="5169C849">
        <w:t>6.3.2 Origin and Motivation</w:t>
      </w:r>
      <w:bookmarkEnd w:id="309"/>
    </w:p>
    <w:p w14:paraId="44B9BE4B" w14:textId="77777777" w:rsidR="00F503C4" w:rsidRDefault="00F503C4" w:rsidP="00B748F1">
      <w:pPr>
        <w:ind w:firstLine="720"/>
        <w:jc w:val="both"/>
      </w:pPr>
      <w:r w:rsidRPr="5169C849">
        <w:rPr>
          <w:color w:val="000000"/>
        </w:rPr>
        <w:t>The problem is a direct generalization of the nine-dots puzzle attributed to Sam Loyd (popularized in Mathematical Games columns). In that puzzle (n = 3), nine dots arranged in a 3×3 grid must be connected by four straight lines without lifting the pen. The unintuitive solution extends lines beyond the implied square boundary of the dots — giving rise to the cultural idiom “thinking outside the box.”</w:t>
      </w:r>
    </w:p>
    <w:p w14:paraId="24C62747" w14:textId="77777777" w:rsidR="00F503C4" w:rsidRDefault="00F503C4" w:rsidP="00B748F1">
      <w:pPr>
        <w:ind w:firstLine="720"/>
        <w:jc w:val="both"/>
        <w:rPr>
          <w:color w:val="000000"/>
        </w:rPr>
      </w:pPr>
      <w:r w:rsidRPr="5169C849">
        <w:rPr>
          <w:color w:val="000000"/>
        </w:rPr>
        <w:t xml:space="preserve">Extending this to </w:t>
      </w:r>
      <w:bookmarkStart w:id="310" w:name="_Int_6AShzpBc"/>
      <w:r w:rsidRPr="5169C849">
        <w:rPr>
          <w:color w:val="000000"/>
        </w:rPr>
        <w:t>arbitrary n</w:t>
      </w:r>
      <w:bookmarkEnd w:id="310"/>
      <w:r w:rsidRPr="5169C849">
        <w:rPr>
          <w:color w:val="000000"/>
        </w:rPr>
        <w:t xml:space="preserve"> yields a rich algorithmic challenge. The constraint that lines must form a connected path and that only 2n−2 lines are permitted forces a careful geometric design that cannot be solved by naive enumeration for moderate n.</w:t>
      </w:r>
    </w:p>
    <w:p w14:paraId="2FACE247" w14:textId="77777777" w:rsidR="00F503C4" w:rsidRDefault="00F503C4" w:rsidP="00E653BC">
      <w:pPr>
        <w:pStyle w:val="Heading3"/>
      </w:pPr>
      <w:bookmarkStart w:id="311" w:name="_Toc229070167"/>
      <w:r w:rsidRPr="5169C849">
        <w:t xml:space="preserve">6.3.3 </w:t>
      </w:r>
      <w:r>
        <w:t>2n-2 lines</w:t>
      </w:r>
      <w:bookmarkEnd w:id="311"/>
    </w:p>
    <w:p w14:paraId="1671989C" w14:textId="77777777" w:rsidR="00F503C4" w:rsidRDefault="00F503C4">
      <w:pPr>
        <w:jc w:val="both"/>
      </w:pPr>
      <w:r w:rsidRPr="5169C849">
        <w:rPr>
          <w:color w:val="000000"/>
        </w:rPr>
        <w:t>A standard information-theoretic argument establishes 2n−2 as the minimum segment count:</w:t>
      </w:r>
    </w:p>
    <w:p w14:paraId="1EF851D8" w14:textId="77777777" w:rsidR="00F503C4" w:rsidRDefault="00F503C4" w:rsidP="00885D64">
      <w:pPr>
        <w:pStyle w:val="ListParagraph"/>
        <w:numPr>
          <w:ilvl w:val="0"/>
          <w:numId w:val="90"/>
        </w:numPr>
        <w:spacing w:before="60" w:after="60" w:line="360" w:lineRule="auto"/>
        <w:contextualSpacing w:val="0"/>
        <w:jc w:val="both"/>
      </w:pPr>
      <w:r w:rsidRPr="5169C849">
        <w:rPr>
          <w:color w:val="000000"/>
        </w:rPr>
        <w:t xml:space="preserve">Each of </w:t>
      </w:r>
      <w:bookmarkStart w:id="312" w:name="_Int_ji4EcHbT"/>
      <w:r w:rsidRPr="5169C849">
        <w:rPr>
          <w:color w:val="000000"/>
        </w:rPr>
        <w:t>the n</w:t>
      </w:r>
      <w:bookmarkEnd w:id="312"/>
      <w:r w:rsidRPr="5169C849">
        <w:rPr>
          <w:color w:val="000000"/>
        </w:rPr>
        <w:t xml:space="preserve"> horizontal rows of the lattice must be served by at least one segment. A horizontal segment covers exactly one row; a diagonal segment can cover points in multiple rows.</w:t>
      </w:r>
    </w:p>
    <w:p w14:paraId="376895A6" w14:textId="77777777" w:rsidR="00F503C4" w:rsidRDefault="00F503C4" w:rsidP="00885D64">
      <w:pPr>
        <w:pStyle w:val="ListParagraph"/>
        <w:numPr>
          <w:ilvl w:val="0"/>
          <w:numId w:val="90"/>
        </w:numPr>
        <w:spacing w:before="60" w:after="60" w:line="360" w:lineRule="auto"/>
        <w:contextualSpacing w:val="0"/>
        <w:jc w:val="both"/>
      </w:pPr>
      <w:bookmarkStart w:id="313" w:name="_Int_aBT2pdCZ"/>
      <w:r w:rsidRPr="5169C849">
        <w:rPr>
          <w:color w:val="000000"/>
        </w:rPr>
        <w:t>Connecting n</w:t>
      </w:r>
      <w:bookmarkEnd w:id="313"/>
      <w:r w:rsidRPr="5169C849">
        <w:rPr>
          <w:color w:val="000000"/>
        </w:rPr>
        <w:t xml:space="preserve"> </w:t>
      </w:r>
      <w:bookmarkStart w:id="314" w:name="_Int_E38k4dxl"/>
      <w:r w:rsidRPr="5169C849">
        <w:rPr>
          <w:color w:val="000000"/>
        </w:rPr>
        <w:t>independently-placed</w:t>
      </w:r>
      <w:bookmarkEnd w:id="314"/>
      <w:r w:rsidRPr="5169C849">
        <w:rPr>
          <w:color w:val="000000"/>
        </w:rPr>
        <w:t xml:space="preserve"> line sweeps into a single pen-path requires at least n−1 transition moves.</w:t>
      </w:r>
    </w:p>
    <w:p w14:paraId="4241D466" w14:textId="77777777" w:rsidR="00F503C4" w:rsidRDefault="00F503C4" w:rsidP="00885D64">
      <w:pPr>
        <w:pStyle w:val="ListParagraph"/>
        <w:numPr>
          <w:ilvl w:val="0"/>
          <w:numId w:val="90"/>
        </w:numPr>
        <w:spacing w:before="60" w:after="60" w:line="360" w:lineRule="auto"/>
        <w:contextualSpacing w:val="0"/>
        <w:jc w:val="both"/>
      </w:pPr>
      <w:r>
        <w:rPr>
          <w:color w:val="000000"/>
        </w:rPr>
        <w:lastRenderedPageBreak/>
        <w:t>With the outside-the-box trick, diagonal transition segments can simultaneously serve as row sweeps, reducing the total to 2n−2 = n + (n−2).</w:t>
      </w:r>
    </w:p>
    <w:p w14:paraId="727E37C0" w14:textId="77777777" w:rsidR="00F503C4" w:rsidRDefault="00F503C4" w:rsidP="00E653BC">
      <w:pPr>
        <w:ind w:firstLine="360"/>
        <w:jc w:val="both"/>
      </w:pPr>
      <w:r>
        <w:rPr>
          <w:color w:val="000000"/>
        </w:rPr>
        <w:t>No connected path using fewer than 2n−2 segments can cover all n² lattice points (this can be proved by a counting argument on rows and connectivity). The bound is tight: both algorithms achieve exactly 2n−2 segments.</w:t>
      </w:r>
    </w:p>
    <w:p w14:paraId="6F2DB3C3" w14:textId="77777777" w:rsidR="00F503C4" w:rsidRDefault="00F503C4">
      <w:r>
        <w:br w:type="page"/>
      </w:r>
    </w:p>
    <w:p w14:paraId="47563926" w14:textId="77777777" w:rsidR="00F503C4" w:rsidRDefault="00F503C4" w:rsidP="00E653BC">
      <w:pPr>
        <w:pStyle w:val="Heading2"/>
      </w:pPr>
      <w:bookmarkStart w:id="315" w:name="_Toc229070168"/>
      <w:r w:rsidRPr="5169C849">
        <w:lastRenderedPageBreak/>
        <w:t>6.4. Technique 1:  Dynamic Programming with Backtracking</w:t>
      </w:r>
      <w:bookmarkEnd w:id="315"/>
    </w:p>
    <w:p w14:paraId="51DB43A4" w14:textId="77777777" w:rsidR="00F503C4" w:rsidRDefault="00F503C4" w:rsidP="00E653BC">
      <w:pPr>
        <w:pStyle w:val="Heading3"/>
      </w:pPr>
      <w:bookmarkStart w:id="316" w:name="_Toc229070169"/>
      <w:r w:rsidRPr="5169C849">
        <w:t xml:space="preserve">6.4.1 </w:t>
      </w:r>
      <w:r>
        <w:t>Abstract</w:t>
      </w:r>
      <w:bookmarkEnd w:id="316"/>
    </w:p>
    <w:p w14:paraId="63BEC670" w14:textId="77777777" w:rsidR="00F503C4" w:rsidRDefault="00F503C4" w:rsidP="00E653BC">
      <w:pPr>
        <w:ind w:firstLine="360"/>
        <w:jc w:val="both"/>
      </w:pPr>
      <w:r w:rsidRPr="5169C849">
        <w:rPr>
          <w:color w:val="000000"/>
        </w:rPr>
        <w:t>Dynamic Programming (DP) is an algorithm design paradigm that solves complex optimization and search problems by decomposing them into overlapping subproblems, solving each subproblem exactly once, and storing the results in a table (called a memo or cache) to avoid redundant re</w:t>
      </w:r>
      <w:r>
        <w:rPr>
          <w:color w:val="000000"/>
        </w:rPr>
        <w:t>-</w:t>
      </w:r>
      <w:r w:rsidRPr="5169C849">
        <w:rPr>
          <w:color w:val="000000"/>
        </w:rPr>
        <w:t>computation. DP is applicable when a problem exhibits two key structural properties:</w:t>
      </w:r>
    </w:p>
    <w:p w14:paraId="28CFAB0E"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Optimal substructure: </w:t>
      </w:r>
      <w:r w:rsidRPr="5169C849">
        <w:rPr>
          <w:color w:val="000000"/>
        </w:rPr>
        <w:t>An optimal solution to the full problem can be constructed from optimal solutions to its subproblems.</w:t>
      </w:r>
    </w:p>
    <w:p w14:paraId="41E1EEEF"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Overlapping subproblems: </w:t>
      </w:r>
      <w:r w:rsidRPr="5169C849">
        <w:rPr>
          <w:color w:val="000000"/>
        </w:rPr>
        <w:t>The same subproblem recurs many times in a naive recursive solution, making memoisation profitable.</w:t>
      </w:r>
    </w:p>
    <w:p w14:paraId="13981F2B" w14:textId="77777777" w:rsidR="00F503C4" w:rsidRDefault="00F503C4" w:rsidP="007F714E">
      <w:pPr>
        <w:ind w:firstLine="360"/>
        <w:jc w:val="both"/>
      </w:pPr>
      <w:r w:rsidRPr="5169C849">
        <w:rPr>
          <w:color w:val="000000"/>
        </w:rPr>
        <w:t>In this project, DP is combined with Backtracking, a systematic depth-first search that abandons (backtracks) a partial solution as soon as it violates a constraint. The DP component prunes the backtracking search by detecting previously visited, failed states.</w:t>
      </w:r>
    </w:p>
    <w:p w14:paraId="4DF06E04" w14:textId="77777777" w:rsidR="00F503C4" w:rsidRDefault="00F503C4" w:rsidP="002E1372">
      <w:pPr>
        <w:pStyle w:val="Heading3"/>
      </w:pPr>
      <w:bookmarkStart w:id="317" w:name="_Toc229070170"/>
      <w:r w:rsidRPr="5169C849">
        <w:t xml:space="preserve">6.4.2 </w:t>
      </w:r>
      <w:r>
        <w:t>Methodology</w:t>
      </w:r>
      <w:bookmarkEnd w:id="317"/>
    </w:p>
    <w:p w14:paraId="1BB96E8A" w14:textId="77777777" w:rsidR="00F503C4" w:rsidRDefault="00F503C4" w:rsidP="00D664F2">
      <w:pPr>
        <w:pStyle w:val="Heading4"/>
        <w:ind w:firstLine="0"/>
      </w:pPr>
      <w:r w:rsidRPr="5169C849">
        <w:t xml:space="preserve">6.4.2.1 State </w:t>
      </w:r>
      <w:r>
        <w:t>r</w:t>
      </w:r>
      <w:r w:rsidRPr="5169C849">
        <w:t>epresentation</w:t>
      </w:r>
    </w:p>
    <w:p w14:paraId="33D26ADE" w14:textId="77777777" w:rsidR="00F503C4" w:rsidRDefault="00F503C4">
      <w:pPr>
        <w:jc w:val="both"/>
      </w:pPr>
      <w:r w:rsidRPr="5169C849">
        <w:rPr>
          <w:color w:val="000000"/>
        </w:rPr>
        <w:t>A search state is the triple (cx, cy, covered_mask), where:</w:t>
      </w:r>
    </w:p>
    <w:p w14:paraId="2A5A8C1C"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(cx, cy): </w:t>
      </w:r>
      <w:r>
        <w:rPr>
          <w:color w:val="000000"/>
        </w:rPr>
        <w:t>the current pen position, ranging over the extended candidate grid [−1, n] × [−1, n].</w:t>
      </w:r>
    </w:p>
    <w:p w14:paraId="6EBDD042"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covered_mask: </w:t>
      </w:r>
      <w:r w:rsidRPr="5169C849">
        <w:rPr>
          <w:color w:val="000000"/>
        </w:rPr>
        <w:t>a bitmask of n² bits. Bit (y×n + x) is set to 1 if lattice point (x, y) has been crossed at least once.</w:t>
      </w:r>
    </w:p>
    <w:p w14:paraId="02EB55C3" w14:textId="77777777" w:rsidR="00F503C4" w:rsidRDefault="00F503C4" w:rsidP="002E1372">
      <w:pPr>
        <w:ind w:firstLine="360"/>
        <w:jc w:val="both"/>
      </w:pPr>
      <w:r w:rsidRPr="5169C849">
        <w:rPr>
          <w:color w:val="000000"/>
        </w:rPr>
        <w:t>The goal state is any configuration where covered_mask = (1 &lt;&lt; n²) − 1, meaning all bits are set and all n² points have been crossed. The initial state is (sx, sy, 0) for some starting position (sx, sy), with no points covered.</w:t>
      </w:r>
    </w:p>
    <w:p w14:paraId="1945CEF7" w14:textId="77777777" w:rsidR="00F503C4" w:rsidRDefault="00F503C4" w:rsidP="00BC3FC9">
      <w:pPr>
        <w:pStyle w:val="Heading4"/>
        <w:ind w:firstLine="0"/>
      </w:pPr>
      <w:r w:rsidRPr="5169C849">
        <w:lastRenderedPageBreak/>
        <w:t xml:space="preserve">6.4.2.2 Memo </w:t>
      </w:r>
      <w:r>
        <w:t>t</w:t>
      </w:r>
      <w:r w:rsidRPr="5169C849">
        <w:t xml:space="preserve">able and </w:t>
      </w:r>
      <w:r>
        <w:t>p</w:t>
      </w:r>
      <w:r w:rsidRPr="5169C849">
        <w:t>runing</w:t>
      </w:r>
    </w:p>
    <w:p w14:paraId="2621AB42" w14:textId="77777777" w:rsidR="00F503C4" w:rsidRDefault="00F503C4" w:rsidP="002E1372">
      <w:pPr>
        <w:ind w:firstLine="720"/>
        <w:jc w:val="both"/>
      </w:pPr>
      <w:r w:rsidRPr="5169C849">
        <w:rPr>
          <w:color w:val="000000"/>
        </w:rPr>
        <w:t>The memo table G_MEMO maps each state key encode(cx, cy, covered_mask) to the value lines_left at which that state was last explored and found to be a dead end. When the algorithm encounters a state (cx, cy, mask) with lines_left ≤ G_MEMO[key], it knows from prior exploration that no solution can be reached from this state within the remaining budget and returns immediately. This transforms the exponential repeated exploration of pure backtracking into a polynomial number of state evaluations.</w:t>
      </w:r>
    </w:p>
    <w:p w14:paraId="74B3BF11" w14:textId="77777777" w:rsidR="00F503C4" w:rsidRDefault="00F503C4" w:rsidP="00BC3FC9">
      <w:pPr>
        <w:pStyle w:val="Heading4"/>
        <w:ind w:firstLine="0"/>
      </w:pPr>
      <w:r w:rsidRPr="5169C849">
        <w:t xml:space="preserve">6.4.2.3 Segment </w:t>
      </w:r>
      <w:r>
        <w:t>c</w:t>
      </w:r>
      <w:r w:rsidRPr="5169C849">
        <w:t xml:space="preserve">overage </w:t>
      </w:r>
      <w:r>
        <w:t>s</w:t>
      </w:r>
      <w:r w:rsidRPr="5169C849">
        <w:t>ubroutine</w:t>
      </w:r>
    </w:p>
    <w:p w14:paraId="2EB5E2F1" w14:textId="77777777" w:rsidR="00F503C4" w:rsidRDefault="00F503C4">
      <w:pPr>
        <w:jc w:val="both"/>
      </w:pPr>
      <w:r w:rsidRPr="5169C849">
        <w:rPr>
          <w:color w:val="000000"/>
        </w:rPr>
        <w:t>The helper function latticeOnSeg(x1, y1, x2, y2, n) enumerates every lattice point in [0, n−1]² that lies on the segment from (x1, y1) to (x2, y2). It works by computing Δx = x2−x1 and Δy = y2−y1, taking g = gcd(|Δx|, |Δy|), and stepping through the g+1 integer points along the direction (Δx/g, Δy/g). Each point is checked against the lattice boundary and added to the result if valid. This subroutine runs in O(g) ≤ O(n) time.</w:t>
      </w:r>
    </w:p>
    <w:p w14:paraId="12D00375" w14:textId="77777777" w:rsidR="00F503C4" w:rsidRDefault="00F503C4" w:rsidP="007E2B71">
      <w:pPr>
        <w:pStyle w:val="Heading3"/>
      </w:pPr>
      <w:bookmarkStart w:id="318" w:name="_Toc229070171"/>
      <w:r w:rsidRPr="5169C849">
        <w:t>6.4.3 Pseudocode</w:t>
      </w:r>
      <w:bookmarkEnd w:id="318"/>
    </w:p>
    <w:p w14:paraId="5121530E" w14:textId="77777777" w:rsidR="00F503C4" w:rsidRDefault="00F503C4">
      <w:pPr>
        <w:jc w:val="both"/>
      </w:pPr>
      <w:r>
        <w:rPr>
          <w:b/>
          <w:bCs/>
          <w:color w:val="000000"/>
        </w:rPr>
        <w:t>Algorithm DP_LATTICE_SOLVE(n)</w:t>
      </w:r>
    </w:p>
    <w:p w14:paraId="067C18B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Input : integer n &gt; 2</w:t>
      </w:r>
    </w:p>
    <w:p w14:paraId="61CD6CD6"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Output: a connected sequence of ≤2n−2 segments covering all n² lattice points</w:t>
      </w:r>
    </w:p>
    <w:p w14:paraId="20D542B5" w14:textId="77777777" w:rsidR="00F503C4" w:rsidRDefault="00F503C4">
      <w:pPr>
        <w:shd w:val="clear" w:color="auto" w:fill="F4F4F4"/>
        <w:spacing w:line="280" w:lineRule="auto"/>
        <w:ind w:left="720"/>
      </w:pPr>
    </w:p>
    <w:p w14:paraId="306CE1FC"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  TARGET ← (1 &lt;&lt; n²) − 1     // bitmask: all n² points covered</w:t>
      </w:r>
    </w:p>
    <w:p w14:paraId="5C265E48" w14:textId="77777777" w:rsidR="00F503C4" w:rsidRDefault="00F503C4" w:rsidP="5169C849">
      <w:pPr>
        <w:shd w:val="clear" w:color="auto" w:fill="F4F4F4"/>
        <w:spacing w:line="280" w:lineRule="auto"/>
        <w:ind w:left="720"/>
        <w:rPr>
          <w:rFonts w:ascii="Courier New" w:eastAsia="Courier New" w:hAnsi="Courier New" w:cs="Courier New"/>
          <w:color w:val="1A1A1A"/>
          <w:sz w:val="20"/>
          <w:szCs w:val="20"/>
        </w:rPr>
      </w:pPr>
      <w:r w:rsidRPr="5169C849">
        <w:rPr>
          <w:rFonts w:ascii="Courier New" w:eastAsia="Courier New" w:hAnsi="Courier New" w:cs="Courier New"/>
          <w:color w:val="1A1A1A"/>
          <w:sz w:val="20"/>
          <w:szCs w:val="20"/>
        </w:rPr>
        <w:t>2.  CANDS ← {(x,y) | −1 ≤ x,y ≤ n}    // extended candidate grid</w:t>
      </w:r>
    </w:p>
    <w:p w14:paraId="46FBD2E9"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3.  </w:t>
      </w:r>
      <w:bookmarkStart w:id="319" w:name="_Int_KwsV4GLb"/>
      <w:r w:rsidRPr="5169C849">
        <w:rPr>
          <w:rFonts w:ascii="Courier New" w:eastAsia="Courier New" w:hAnsi="Courier New" w:cs="Courier New"/>
          <w:color w:val="1A1A1A"/>
          <w:sz w:val="20"/>
          <w:szCs w:val="20"/>
        </w:rPr>
        <w:t>MEMO  ←</w:t>
      </w:r>
      <w:bookmarkEnd w:id="319"/>
      <w:r w:rsidRPr="5169C849">
        <w:rPr>
          <w:rFonts w:ascii="Courier New" w:eastAsia="Courier New" w:hAnsi="Courier New" w:cs="Courier New"/>
          <w:color w:val="1A1A1A"/>
          <w:sz w:val="20"/>
          <w:szCs w:val="20"/>
        </w:rPr>
        <w:t xml:space="preserve"> empty hash map     // state → lines_left_when_failed</w:t>
      </w:r>
    </w:p>
    <w:p w14:paraId="45D71DE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4.  </w:t>
      </w:r>
      <w:bookmarkStart w:id="320" w:name="_Int_7FuU6nj4"/>
      <w:r w:rsidRPr="5169C849">
        <w:rPr>
          <w:rFonts w:ascii="Courier New" w:eastAsia="Courier New" w:hAnsi="Courier New" w:cs="Courier New"/>
          <w:color w:val="1A1A1A"/>
          <w:sz w:val="20"/>
          <w:szCs w:val="20"/>
        </w:rPr>
        <w:t>BEST  ←</w:t>
      </w:r>
      <w:bookmarkEnd w:id="320"/>
      <w:r w:rsidRPr="5169C849">
        <w:rPr>
          <w:rFonts w:ascii="Courier New" w:eastAsia="Courier New" w:hAnsi="Courier New" w:cs="Courier New"/>
          <w:color w:val="1A1A1A"/>
          <w:sz w:val="20"/>
          <w:szCs w:val="20"/>
        </w:rPr>
        <w:t xml:space="preserve"> ∞; BEST_SOL ← ∅</w:t>
      </w:r>
    </w:p>
    <w:p w14:paraId="68A3A213"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5.  for each START in CANDS:</w:t>
      </w:r>
    </w:p>
    <w:p w14:paraId="688DADB5"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6.      clear MEMO</w:t>
      </w:r>
    </w:p>
    <w:p w14:paraId="1E4DEDC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lastRenderedPageBreak/>
        <w:t xml:space="preserve">7.      </w:t>
      </w:r>
      <w:bookmarkStart w:id="321" w:name="_Int_PmTVi0JE"/>
      <w:r w:rsidRPr="5169C849">
        <w:rPr>
          <w:rFonts w:ascii="Courier New" w:eastAsia="Courier New" w:hAnsi="Courier New" w:cs="Courier New"/>
          <w:color w:val="1A1A1A"/>
          <w:sz w:val="20"/>
          <w:szCs w:val="20"/>
        </w:rPr>
        <w:t>BACKTRACK(</w:t>
      </w:r>
      <w:bookmarkEnd w:id="321"/>
      <w:r w:rsidRPr="5169C849">
        <w:rPr>
          <w:rFonts w:ascii="Courier New" w:eastAsia="Courier New" w:hAnsi="Courier New" w:cs="Courier New"/>
          <w:color w:val="1A1A1A"/>
          <w:sz w:val="20"/>
          <w:szCs w:val="20"/>
        </w:rPr>
        <w:t>START.x, START.y, mask=0, lines_left=2n−2)</w:t>
      </w:r>
    </w:p>
    <w:p w14:paraId="2EA853F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8.      if BEST_SOL ≠ ∅: </w:t>
      </w:r>
      <w:bookmarkStart w:id="322" w:name="_Int_HP7GfxSV"/>
      <w:r w:rsidRPr="5169C849">
        <w:rPr>
          <w:rFonts w:ascii="Courier New" w:eastAsia="Courier New" w:hAnsi="Courier New" w:cs="Courier New"/>
          <w:color w:val="1A1A1A"/>
          <w:sz w:val="20"/>
          <w:szCs w:val="20"/>
        </w:rPr>
        <w:t>break  /</w:t>
      </w:r>
      <w:bookmarkEnd w:id="322"/>
      <w:r w:rsidRPr="5169C849">
        <w:rPr>
          <w:rFonts w:ascii="Courier New" w:eastAsia="Courier New" w:hAnsi="Courier New" w:cs="Courier New"/>
          <w:color w:val="1A1A1A"/>
          <w:sz w:val="20"/>
          <w:szCs w:val="20"/>
        </w:rPr>
        <w:t xml:space="preserve">/ found a solution procedure </w:t>
      </w:r>
      <w:r>
        <w:tab/>
      </w:r>
      <w:r>
        <w:tab/>
      </w:r>
      <w:r>
        <w:tab/>
      </w:r>
      <w:r>
        <w:tab/>
      </w:r>
      <w:r>
        <w:tab/>
      </w:r>
      <w:r w:rsidRPr="5169C849">
        <w:rPr>
          <w:rFonts w:ascii="Courier New" w:eastAsia="Courier New" w:hAnsi="Courier New" w:cs="Courier New"/>
          <w:color w:val="1A1A1A"/>
          <w:sz w:val="20"/>
          <w:szCs w:val="20"/>
        </w:rPr>
        <w:t xml:space="preserve">     </w:t>
      </w:r>
      <w:bookmarkStart w:id="323" w:name="_Int_T3Lqdh7Y"/>
      <w:r w:rsidRPr="5169C849">
        <w:rPr>
          <w:rFonts w:ascii="Courier New" w:eastAsia="Courier New" w:hAnsi="Courier New" w:cs="Courier New"/>
          <w:color w:val="1A1A1A"/>
          <w:sz w:val="20"/>
          <w:szCs w:val="20"/>
        </w:rPr>
        <w:t>BACKTRACK(</w:t>
      </w:r>
      <w:bookmarkEnd w:id="323"/>
      <w:r w:rsidRPr="5169C849">
        <w:rPr>
          <w:rFonts w:ascii="Courier New" w:eastAsia="Courier New" w:hAnsi="Courier New" w:cs="Courier New"/>
          <w:color w:val="1A1A1A"/>
          <w:sz w:val="20"/>
          <w:szCs w:val="20"/>
        </w:rPr>
        <w:t>cx, cy, mask, lines_left):</w:t>
      </w:r>
    </w:p>
    <w:p w14:paraId="0AA94488"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9.  if mask = TARGET:</w:t>
      </w:r>
    </w:p>
    <w:p w14:paraId="1AB6D22D"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10.     if |PATH| &lt; BEST: BEST ← |PATH|; BEST_SOL ← PATH</w:t>
      </w:r>
    </w:p>
    <w:p w14:paraId="72A9C7BC"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11.     return</w:t>
      </w:r>
    </w:p>
    <w:p w14:paraId="76606AC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12. if lines_left = 0: return</w:t>
      </w:r>
    </w:p>
    <w:p w14:paraId="6BEC913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13. key ← ENCODE(cx, cy, mask)</w:t>
      </w:r>
    </w:p>
    <w:p w14:paraId="6D8C6EE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14. if MEMO[key] ≥ lines_left: return       // DP pruning</w:t>
      </w:r>
    </w:p>
    <w:p w14:paraId="3F87987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15. for each EP in CANDS where EP ≠ (cx,cy):</w:t>
      </w:r>
    </w:p>
    <w:p w14:paraId="4FF0F38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16.     new_pts  ← LATTICE_ON_SEG(cx,cy, EP.x,EP.y, n)</w:t>
      </w:r>
    </w:p>
    <w:p w14:paraId="69BA99BE"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17.     new_mask ← mask | bitmask(new_pts)</w:t>
      </w:r>
    </w:p>
    <w:p w14:paraId="36A8EDDC"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18.     if new_mask = mask: continue     // no new points covered</w:t>
      </w:r>
    </w:p>
    <w:p w14:paraId="09B9D09D"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19.     PATH.push((cx,cy)→EP)</w:t>
      </w:r>
    </w:p>
    <w:p w14:paraId="3884D9A6"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20.     </w:t>
      </w:r>
      <w:bookmarkStart w:id="324" w:name="_Int_isFPlnK0"/>
      <w:r w:rsidRPr="5169C849">
        <w:rPr>
          <w:rFonts w:ascii="Courier New" w:eastAsia="Courier New" w:hAnsi="Courier New" w:cs="Courier New"/>
          <w:color w:val="1A1A1A"/>
          <w:sz w:val="20"/>
          <w:szCs w:val="20"/>
        </w:rPr>
        <w:t>BACKTRACK(</w:t>
      </w:r>
      <w:bookmarkEnd w:id="324"/>
      <w:r w:rsidRPr="5169C849">
        <w:rPr>
          <w:rFonts w:ascii="Courier New" w:eastAsia="Courier New" w:hAnsi="Courier New" w:cs="Courier New"/>
          <w:color w:val="1A1A1A"/>
          <w:sz w:val="20"/>
          <w:szCs w:val="20"/>
        </w:rPr>
        <w:t>EP.x, EP.y, new_mask, lines_left−1)</w:t>
      </w:r>
    </w:p>
    <w:p w14:paraId="5B9E7B23"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21.     PATH.pop()</w:t>
      </w:r>
    </w:p>
    <w:p w14:paraId="69E6D2A4"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22. MEMO[key] ← lines_left                // mark state exhausted</w:t>
      </w:r>
    </w:p>
    <w:p w14:paraId="572BD11E" w14:textId="77777777" w:rsidR="00F503C4" w:rsidRDefault="00F503C4" w:rsidP="007E2B71">
      <w:pPr>
        <w:pStyle w:val="Heading3"/>
      </w:pPr>
      <w:bookmarkStart w:id="325" w:name="_Toc229070172"/>
      <w:r w:rsidRPr="5169C849">
        <w:t xml:space="preserve">6.4.4 Implementation </w:t>
      </w:r>
      <w:r>
        <w:t>c</w:t>
      </w:r>
      <w:r w:rsidRPr="5169C849">
        <w:t>ode (C++)</w:t>
      </w:r>
      <w:bookmarkEnd w:id="325"/>
    </w:p>
    <w:p w14:paraId="4702492F" w14:textId="77777777" w:rsidR="00F503C4" w:rsidRDefault="00F503C4">
      <w:pPr>
        <w:jc w:val="both"/>
      </w:pPr>
      <w:r w:rsidRPr="5169C849">
        <w:rPr>
          <w:color w:val="000000"/>
        </w:rPr>
        <w:t>The following is the complete DP + Backtracking implementation as submitted.</w:t>
      </w:r>
    </w:p>
    <w:tbl>
      <w:tblPr>
        <w:tblStyle w:val="TableGrid"/>
        <w:tblW w:w="9535" w:type="dxa"/>
        <w:tblLook w:val="04A0" w:firstRow="1" w:lastRow="0" w:firstColumn="1" w:lastColumn="0" w:noHBand="0" w:noVBand="1"/>
      </w:tblPr>
      <w:tblGrid>
        <w:gridCol w:w="9648"/>
      </w:tblGrid>
      <w:tr w:rsidR="00F503C4" w14:paraId="2932EE93" w14:textId="77777777" w:rsidTr="00322658">
        <w:tc>
          <w:tcPr>
            <w:tcW w:w="9535" w:type="dxa"/>
          </w:tcPr>
          <w:p w14:paraId="74919891" w14:textId="3BBB7FC1" w:rsidR="00923215" w:rsidRDefault="00923215" w:rsidP="00923215">
            <w:pPr>
              <w:pStyle w:val="Caption"/>
              <w:keepNext/>
            </w:pPr>
            <w:bookmarkStart w:id="326" w:name="_Toc229058124"/>
            <w:r>
              <w:lastRenderedPageBreak/>
              <w:t xml:space="preserve">Table </w:t>
            </w:r>
            <w:fldSimple w:instr=" SEQ Table \* ARABIC ">
              <w:r w:rsidR="00302A3E">
                <w:rPr>
                  <w:noProof/>
                </w:rPr>
                <w:t>25</w:t>
              </w:r>
              <w:bookmarkEnd w:id="326"/>
            </w:fldSimple>
          </w:p>
          <w:tbl>
            <w:tblPr>
              <w:tblW w:w="9432" w:type="dxa"/>
              <w:tblCellSpacing w:w="15" w:type="dxa"/>
              <w:tblCellMar>
                <w:top w:w="15" w:type="dxa"/>
                <w:left w:w="15" w:type="dxa"/>
                <w:bottom w:w="15" w:type="dxa"/>
                <w:right w:w="15" w:type="dxa"/>
              </w:tblCellMar>
              <w:tblLook w:val="04A0" w:firstRow="1" w:lastRow="0" w:firstColumn="1" w:lastColumn="0" w:noHBand="0" w:noVBand="1"/>
            </w:tblPr>
            <w:tblGrid>
              <w:gridCol w:w="436"/>
              <w:gridCol w:w="8996"/>
            </w:tblGrid>
            <w:tr w:rsidR="00F503C4" w:rsidRPr="00322658" w14:paraId="675BA5F0" w14:textId="77777777" w:rsidTr="00322658">
              <w:trPr>
                <w:tblCellSpacing w:w="15" w:type="dxa"/>
              </w:trPr>
              <w:tc>
                <w:tcPr>
                  <w:tcW w:w="0" w:type="auto"/>
                  <w:vAlign w:val="center"/>
                  <w:hideMark/>
                </w:tcPr>
                <w:p w14:paraId="3DBE6F6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w:t>
                  </w:r>
                </w:p>
                <w:p w14:paraId="4DC3DE3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w:t>
                  </w:r>
                </w:p>
                <w:p w14:paraId="6E31A9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w:t>
                  </w:r>
                </w:p>
                <w:p w14:paraId="0244FBF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w:t>
                  </w:r>
                </w:p>
                <w:p w14:paraId="2B8356C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w:t>
                  </w:r>
                </w:p>
                <w:p w14:paraId="68A3CEA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w:t>
                  </w:r>
                </w:p>
                <w:p w14:paraId="6F3CCC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w:t>
                  </w:r>
                </w:p>
                <w:p w14:paraId="0A752B7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w:t>
                  </w:r>
                </w:p>
                <w:p w14:paraId="4C122BB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w:t>
                  </w:r>
                </w:p>
                <w:p w14:paraId="70239BA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10</w:t>
                  </w:r>
                </w:p>
                <w:p w14:paraId="2117AB9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11</w:t>
                  </w:r>
                </w:p>
                <w:p w14:paraId="241E89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12</w:t>
                  </w:r>
                </w:p>
                <w:p w14:paraId="4299AE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13</w:t>
                  </w:r>
                </w:p>
                <w:p w14:paraId="1CD1F2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14</w:t>
                  </w:r>
                </w:p>
                <w:p w14:paraId="3D5CE11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15</w:t>
                  </w:r>
                </w:p>
                <w:p w14:paraId="2F340CC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16</w:t>
                  </w:r>
                </w:p>
                <w:p w14:paraId="7ADB8EA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17</w:t>
                  </w:r>
                </w:p>
                <w:p w14:paraId="53FB89E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18</w:t>
                  </w:r>
                </w:p>
                <w:p w14:paraId="73E5836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19</w:t>
                  </w:r>
                </w:p>
                <w:p w14:paraId="46EE301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20</w:t>
                  </w:r>
                </w:p>
                <w:p w14:paraId="3AB825B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21</w:t>
                  </w:r>
                </w:p>
                <w:p w14:paraId="458AE5B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22</w:t>
                  </w:r>
                </w:p>
                <w:p w14:paraId="7C9CA0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23</w:t>
                  </w:r>
                </w:p>
                <w:p w14:paraId="1FBA161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24</w:t>
                  </w:r>
                </w:p>
                <w:p w14:paraId="40ED991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25</w:t>
                  </w:r>
                </w:p>
                <w:p w14:paraId="7615E38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26</w:t>
                  </w:r>
                </w:p>
                <w:p w14:paraId="40C7E29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27</w:t>
                  </w:r>
                </w:p>
                <w:p w14:paraId="4F4D1F5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28</w:t>
                  </w:r>
                </w:p>
                <w:p w14:paraId="5CB7131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29</w:t>
                  </w:r>
                </w:p>
                <w:p w14:paraId="7663F05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30</w:t>
                  </w:r>
                </w:p>
                <w:p w14:paraId="7308CA3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31</w:t>
                  </w:r>
                </w:p>
                <w:p w14:paraId="3341B2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32</w:t>
                  </w:r>
                </w:p>
                <w:p w14:paraId="7A75968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33</w:t>
                  </w:r>
                </w:p>
                <w:p w14:paraId="0C1C7F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34</w:t>
                  </w:r>
                </w:p>
                <w:p w14:paraId="3C41FC3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35</w:t>
                  </w:r>
                </w:p>
                <w:p w14:paraId="4A74DD0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36</w:t>
                  </w:r>
                </w:p>
                <w:p w14:paraId="005078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37</w:t>
                  </w:r>
                </w:p>
                <w:p w14:paraId="2A1AD6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38</w:t>
                  </w:r>
                </w:p>
                <w:p w14:paraId="62B054C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39</w:t>
                  </w:r>
                </w:p>
                <w:p w14:paraId="21B0AB9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40</w:t>
                  </w:r>
                </w:p>
                <w:p w14:paraId="11B35EC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41</w:t>
                  </w:r>
                </w:p>
                <w:p w14:paraId="2948B8F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42</w:t>
                  </w:r>
                </w:p>
                <w:p w14:paraId="65ED859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43</w:t>
                  </w:r>
                </w:p>
                <w:p w14:paraId="642A0CB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44</w:t>
                  </w:r>
                </w:p>
                <w:p w14:paraId="3C3626F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45</w:t>
                  </w:r>
                </w:p>
                <w:p w14:paraId="04828A5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46</w:t>
                  </w:r>
                </w:p>
                <w:p w14:paraId="1F01B13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47</w:t>
                  </w:r>
                </w:p>
                <w:p w14:paraId="1EF8C97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48</w:t>
                  </w:r>
                </w:p>
                <w:p w14:paraId="4955104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49</w:t>
                  </w:r>
                </w:p>
                <w:p w14:paraId="5F5E42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50</w:t>
                  </w:r>
                </w:p>
                <w:p w14:paraId="3E3A040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51</w:t>
                  </w:r>
                </w:p>
                <w:p w14:paraId="52B8F4B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52</w:t>
                  </w:r>
                </w:p>
                <w:p w14:paraId="1C9082C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53</w:t>
                  </w:r>
                </w:p>
                <w:p w14:paraId="6EF5903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54</w:t>
                  </w:r>
                </w:p>
                <w:p w14:paraId="5DA96C5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55</w:t>
                  </w:r>
                </w:p>
                <w:p w14:paraId="47AEE70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56</w:t>
                  </w:r>
                </w:p>
                <w:p w14:paraId="1BE2D19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57</w:t>
                  </w:r>
                </w:p>
                <w:p w14:paraId="678E541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58</w:t>
                  </w:r>
                </w:p>
                <w:p w14:paraId="5A3D84F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59</w:t>
                  </w:r>
                </w:p>
                <w:p w14:paraId="052407C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60</w:t>
                  </w:r>
                </w:p>
                <w:p w14:paraId="524B08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61</w:t>
                  </w:r>
                </w:p>
                <w:p w14:paraId="238A55D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62</w:t>
                  </w:r>
                </w:p>
                <w:p w14:paraId="0D0C6AE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63</w:t>
                  </w:r>
                </w:p>
                <w:p w14:paraId="306E108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64</w:t>
                  </w:r>
                </w:p>
                <w:p w14:paraId="097D31D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65</w:t>
                  </w:r>
                </w:p>
                <w:p w14:paraId="22ED9EF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66</w:t>
                  </w:r>
                </w:p>
                <w:p w14:paraId="10F7EA0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67</w:t>
                  </w:r>
                </w:p>
                <w:p w14:paraId="11DA044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68</w:t>
                  </w:r>
                </w:p>
                <w:p w14:paraId="73E2192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69</w:t>
                  </w:r>
                </w:p>
                <w:p w14:paraId="43EC3B2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70</w:t>
                  </w:r>
                </w:p>
                <w:p w14:paraId="58A5E10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71</w:t>
                  </w:r>
                </w:p>
                <w:p w14:paraId="6EB649D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72</w:t>
                  </w:r>
                </w:p>
                <w:p w14:paraId="623BB2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73</w:t>
                  </w:r>
                </w:p>
                <w:p w14:paraId="2747E38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74</w:t>
                  </w:r>
                </w:p>
                <w:p w14:paraId="0BF17A1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75</w:t>
                  </w:r>
                </w:p>
                <w:p w14:paraId="49E533A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76</w:t>
                  </w:r>
                </w:p>
                <w:p w14:paraId="78FB2D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77</w:t>
                  </w:r>
                </w:p>
                <w:p w14:paraId="57167B9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78</w:t>
                  </w:r>
                </w:p>
                <w:p w14:paraId="1490E2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79</w:t>
                  </w:r>
                </w:p>
                <w:p w14:paraId="154724A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80</w:t>
                  </w:r>
                </w:p>
                <w:p w14:paraId="6556E63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81</w:t>
                  </w:r>
                </w:p>
                <w:p w14:paraId="51CB0FB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82</w:t>
                  </w:r>
                </w:p>
                <w:p w14:paraId="7625E43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83</w:t>
                  </w:r>
                </w:p>
                <w:p w14:paraId="26B1404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84</w:t>
                  </w:r>
                </w:p>
                <w:p w14:paraId="78FB375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85</w:t>
                  </w:r>
                </w:p>
                <w:p w14:paraId="5887A9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86</w:t>
                  </w:r>
                </w:p>
                <w:p w14:paraId="6775CF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87</w:t>
                  </w:r>
                </w:p>
                <w:p w14:paraId="2D98D4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88</w:t>
                  </w:r>
                </w:p>
                <w:p w14:paraId="5B0F8C7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89</w:t>
                  </w:r>
                </w:p>
                <w:p w14:paraId="7E8DC4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90</w:t>
                  </w:r>
                </w:p>
                <w:p w14:paraId="1FA6C70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91</w:t>
                  </w:r>
                </w:p>
                <w:p w14:paraId="5C2DC96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92</w:t>
                  </w:r>
                </w:p>
                <w:p w14:paraId="639381C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93</w:t>
                  </w:r>
                </w:p>
                <w:p w14:paraId="2CE68C9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94</w:t>
                  </w:r>
                </w:p>
                <w:p w14:paraId="23ABE91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95</w:t>
                  </w:r>
                </w:p>
                <w:p w14:paraId="1519598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96</w:t>
                  </w:r>
                </w:p>
                <w:p w14:paraId="088CE29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97</w:t>
                  </w:r>
                </w:p>
                <w:p w14:paraId="1FDDA46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98</w:t>
                  </w:r>
                </w:p>
                <w:p w14:paraId="14F9E72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99</w:t>
                  </w:r>
                </w:p>
                <w:p w14:paraId="522693A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100</w:t>
                  </w:r>
                </w:p>
                <w:p w14:paraId="2CFBFDA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101</w:t>
                  </w:r>
                </w:p>
                <w:p w14:paraId="5A3EFD8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102</w:t>
                  </w:r>
                </w:p>
                <w:p w14:paraId="3D9038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103</w:t>
                  </w:r>
                </w:p>
                <w:p w14:paraId="60C6CE1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104</w:t>
                  </w:r>
                </w:p>
                <w:p w14:paraId="45DC27D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105</w:t>
                  </w:r>
                </w:p>
                <w:p w14:paraId="29F1F9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106</w:t>
                  </w:r>
                </w:p>
                <w:p w14:paraId="430D5B6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107</w:t>
                  </w:r>
                </w:p>
                <w:p w14:paraId="7279412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108</w:t>
                  </w:r>
                </w:p>
                <w:p w14:paraId="30C49BB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109</w:t>
                  </w:r>
                </w:p>
                <w:p w14:paraId="0196270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110</w:t>
                  </w:r>
                </w:p>
                <w:p w14:paraId="7863FA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111</w:t>
                  </w:r>
                </w:p>
                <w:p w14:paraId="2E9A753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112</w:t>
                  </w:r>
                </w:p>
                <w:p w14:paraId="768F175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113</w:t>
                  </w:r>
                </w:p>
                <w:p w14:paraId="6A7F616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114</w:t>
                  </w:r>
                </w:p>
                <w:p w14:paraId="33C9D0D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115</w:t>
                  </w:r>
                </w:p>
                <w:p w14:paraId="605DA91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116</w:t>
                  </w:r>
                </w:p>
                <w:p w14:paraId="042BA64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117</w:t>
                  </w:r>
                </w:p>
                <w:p w14:paraId="1997A97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118</w:t>
                  </w:r>
                </w:p>
                <w:p w14:paraId="6A4E389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119</w:t>
                  </w:r>
                </w:p>
                <w:p w14:paraId="55DDCF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120</w:t>
                  </w:r>
                </w:p>
                <w:p w14:paraId="39676E2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121</w:t>
                  </w:r>
                </w:p>
                <w:p w14:paraId="4FF9C78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122</w:t>
                  </w:r>
                </w:p>
                <w:p w14:paraId="3C694FF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123</w:t>
                  </w:r>
                </w:p>
                <w:p w14:paraId="2F2D146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124</w:t>
                  </w:r>
                </w:p>
                <w:p w14:paraId="6F74F90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125</w:t>
                  </w:r>
                </w:p>
                <w:p w14:paraId="758174A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126</w:t>
                  </w:r>
                </w:p>
                <w:p w14:paraId="0265FE7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127</w:t>
                  </w:r>
                </w:p>
                <w:p w14:paraId="1DE0118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128</w:t>
                  </w:r>
                </w:p>
                <w:p w14:paraId="380DD41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129</w:t>
                  </w:r>
                </w:p>
                <w:p w14:paraId="058D877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130</w:t>
                  </w:r>
                </w:p>
                <w:p w14:paraId="21929A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131</w:t>
                  </w:r>
                </w:p>
                <w:p w14:paraId="10364D0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132</w:t>
                  </w:r>
                </w:p>
                <w:p w14:paraId="0E368D5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133</w:t>
                  </w:r>
                </w:p>
                <w:p w14:paraId="5DDA17F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134</w:t>
                  </w:r>
                </w:p>
                <w:p w14:paraId="12D6C0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135</w:t>
                  </w:r>
                </w:p>
                <w:p w14:paraId="53B49F5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136</w:t>
                  </w:r>
                </w:p>
                <w:p w14:paraId="5351928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137</w:t>
                  </w:r>
                </w:p>
                <w:p w14:paraId="7B6E977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138</w:t>
                  </w:r>
                </w:p>
                <w:p w14:paraId="5CB65F7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139</w:t>
                  </w:r>
                </w:p>
                <w:p w14:paraId="5B7935F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140</w:t>
                  </w:r>
                </w:p>
                <w:p w14:paraId="5418277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141</w:t>
                  </w:r>
                </w:p>
                <w:p w14:paraId="3DAFA9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142</w:t>
                  </w:r>
                </w:p>
                <w:p w14:paraId="16FF908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143</w:t>
                  </w:r>
                </w:p>
                <w:p w14:paraId="65572C9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144</w:t>
                  </w:r>
                </w:p>
                <w:p w14:paraId="5C561EC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145</w:t>
                  </w:r>
                </w:p>
                <w:p w14:paraId="6EE894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146</w:t>
                  </w:r>
                </w:p>
                <w:p w14:paraId="6B83F6E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147</w:t>
                  </w:r>
                </w:p>
                <w:p w14:paraId="40A31F3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148</w:t>
                  </w:r>
                </w:p>
                <w:p w14:paraId="4CF200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149</w:t>
                  </w:r>
                </w:p>
                <w:p w14:paraId="7B00DE6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150</w:t>
                  </w:r>
                </w:p>
                <w:p w14:paraId="6B61345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151</w:t>
                  </w:r>
                </w:p>
                <w:p w14:paraId="0B21D17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152</w:t>
                  </w:r>
                </w:p>
                <w:p w14:paraId="2B6E60D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153</w:t>
                  </w:r>
                </w:p>
                <w:p w14:paraId="44859C9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154</w:t>
                  </w:r>
                </w:p>
                <w:p w14:paraId="54D595E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155</w:t>
                  </w:r>
                </w:p>
                <w:p w14:paraId="20E40C6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156</w:t>
                  </w:r>
                </w:p>
                <w:p w14:paraId="67BD2E6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157</w:t>
                  </w:r>
                </w:p>
                <w:p w14:paraId="5FA8F9F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158</w:t>
                  </w:r>
                </w:p>
                <w:p w14:paraId="708AFB9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159</w:t>
                  </w:r>
                </w:p>
                <w:p w14:paraId="1EE358F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160</w:t>
                  </w:r>
                </w:p>
                <w:p w14:paraId="12D854F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161</w:t>
                  </w:r>
                </w:p>
                <w:p w14:paraId="104171A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162</w:t>
                  </w:r>
                </w:p>
                <w:p w14:paraId="39B13A2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163</w:t>
                  </w:r>
                </w:p>
                <w:p w14:paraId="5F0FDB8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164</w:t>
                  </w:r>
                </w:p>
                <w:p w14:paraId="7E64C3B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165</w:t>
                  </w:r>
                </w:p>
                <w:p w14:paraId="7AB469B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166</w:t>
                  </w:r>
                </w:p>
                <w:p w14:paraId="76487A9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167</w:t>
                  </w:r>
                </w:p>
                <w:p w14:paraId="5594602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168</w:t>
                  </w:r>
                </w:p>
                <w:p w14:paraId="38399BE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169</w:t>
                  </w:r>
                </w:p>
                <w:p w14:paraId="151E97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170</w:t>
                  </w:r>
                </w:p>
                <w:p w14:paraId="51A0440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171</w:t>
                  </w:r>
                </w:p>
                <w:p w14:paraId="0C5E006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172</w:t>
                  </w:r>
                </w:p>
                <w:p w14:paraId="0D425D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173</w:t>
                  </w:r>
                </w:p>
                <w:p w14:paraId="45F8188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174</w:t>
                  </w:r>
                </w:p>
                <w:p w14:paraId="59D0FE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175</w:t>
                  </w:r>
                </w:p>
                <w:p w14:paraId="41CCEF6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176</w:t>
                  </w:r>
                </w:p>
                <w:p w14:paraId="6E09C4F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177</w:t>
                  </w:r>
                </w:p>
                <w:p w14:paraId="07D73E6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178</w:t>
                  </w:r>
                </w:p>
                <w:p w14:paraId="6781F8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179</w:t>
                  </w:r>
                </w:p>
                <w:p w14:paraId="002BA14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180</w:t>
                  </w:r>
                </w:p>
                <w:p w14:paraId="24D6555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181</w:t>
                  </w:r>
                </w:p>
                <w:p w14:paraId="4D94C7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182</w:t>
                  </w:r>
                </w:p>
                <w:p w14:paraId="5FC283A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183</w:t>
                  </w:r>
                </w:p>
                <w:p w14:paraId="444178A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184</w:t>
                  </w:r>
                </w:p>
                <w:p w14:paraId="1EBDA5F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185</w:t>
                  </w:r>
                </w:p>
                <w:p w14:paraId="6C9490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186</w:t>
                  </w:r>
                </w:p>
                <w:p w14:paraId="1A70D4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187</w:t>
                  </w:r>
                </w:p>
                <w:p w14:paraId="7588CC7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188</w:t>
                  </w:r>
                </w:p>
                <w:p w14:paraId="1C17DB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189</w:t>
                  </w:r>
                </w:p>
                <w:p w14:paraId="5A59004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190</w:t>
                  </w:r>
                </w:p>
                <w:p w14:paraId="236D4AD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191</w:t>
                  </w:r>
                </w:p>
                <w:p w14:paraId="32DDBF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192</w:t>
                  </w:r>
                </w:p>
                <w:p w14:paraId="0000BD9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193</w:t>
                  </w:r>
                </w:p>
                <w:p w14:paraId="37765B2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194</w:t>
                  </w:r>
                </w:p>
                <w:p w14:paraId="529355A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195</w:t>
                  </w:r>
                </w:p>
                <w:p w14:paraId="7949228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196</w:t>
                  </w:r>
                </w:p>
                <w:p w14:paraId="05BDBC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197</w:t>
                  </w:r>
                </w:p>
                <w:p w14:paraId="5AEEB9F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198</w:t>
                  </w:r>
                </w:p>
                <w:p w14:paraId="1360C4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199</w:t>
                  </w:r>
                </w:p>
                <w:p w14:paraId="026D62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200</w:t>
                  </w:r>
                </w:p>
                <w:p w14:paraId="3974FAE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201</w:t>
                  </w:r>
                </w:p>
                <w:p w14:paraId="57C9C6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202</w:t>
                  </w:r>
                </w:p>
                <w:p w14:paraId="72C4E33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203</w:t>
                  </w:r>
                </w:p>
                <w:p w14:paraId="064ED07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204</w:t>
                  </w:r>
                </w:p>
                <w:p w14:paraId="18A114C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205</w:t>
                  </w:r>
                </w:p>
                <w:p w14:paraId="76A6765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206</w:t>
                  </w:r>
                </w:p>
                <w:p w14:paraId="6B180C2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207</w:t>
                  </w:r>
                </w:p>
                <w:p w14:paraId="149809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208</w:t>
                  </w:r>
                </w:p>
                <w:p w14:paraId="27AA42B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209</w:t>
                  </w:r>
                </w:p>
                <w:p w14:paraId="49CE3B9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210</w:t>
                  </w:r>
                </w:p>
                <w:p w14:paraId="07D1439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211</w:t>
                  </w:r>
                </w:p>
                <w:p w14:paraId="021B88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212</w:t>
                  </w:r>
                </w:p>
                <w:p w14:paraId="7542D06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213</w:t>
                  </w:r>
                </w:p>
                <w:p w14:paraId="1F42CF6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214</w:t>
                  </w:r>
                </w:p>
              </w:tc>
              <w:tc>
                <w:tcPr>
                  <w:tcW w:w="8951" w:type="dxa"/>
                  <w:vAlign w:val="center"/>
                  <w:hideMark/>
                </w:tcPr>
                <w:p w14:paraId="611B58E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lastRenderedPageBreak/>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&lt;iostream&gt;</w:t>
                  </w:r>
                </w:p>
                <w:p w14:paraId="712DFEB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&lt;vector&gt;</w:t>
                  </w:r>
                </w:p>
                <w:p w14:paraId="0C909A4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&lt;cmath&gt;</w:t>
                  </w:r>
                </w:p>
                <w:p w14:paraId="227C59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&lt;sstream&gt;</w:t>
                  </w:r>
                </w:p>
                <w:p w14:paraId="1779184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&lt;algorithm&gt;</w:t>
                  </w:r>
                </w:p>
                <w:p w14:paraId="1BA5842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&lt;iomanip&gt;</w:t>
                  </w:r>
                </w:p>
                <w:p w14:paraId="37CBD1F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&lt;chrono&gt;</w:t>
                  </w:r>
                </w:p>
                <w:p w14:paraId="2143C07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&lt;unordered_map&gt;</w:t>
                  </w:r>
                </w:p>
                <w:p w14:paraId="3F3C2C4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using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namespace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E84B5"/>
                      <w:sz w:val="20"/>
                      <w:szCs w:val="20"/>
                    </w:rPr>
                    <w:t>std</w:t>
                  </w:r>
                  <w:r w:rsidRPr="00322658">
                    <w:rPr>
                      <w:rFonts w:ascii="Courier New" w:eastAsia="Times New Roman" w:hAnsi="Courier New" w:cs="Courier New"/>
                      <w:color w:val="333333"/>
                      <w:sz w:val="20"/>
                      <w:szCs w:val="20"/>
                    </w:rPr>
                    <w:t>;</w:t>
                  </w:r>
                </w:p>
                <w:p w14:paraId="027AF0A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16F79E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CA586F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BB0066"/>
                      <w:sz w:val="20"/>
                      <w:szCs w:val="20"/>
                    </w:rPr>
                    <w:t>Point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536901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BB0066"/>
                      <w:sz w:val="20"/>
                      <w:szCs w:val="20"/>
                    </w:rPr>
                    <w:t>IPoint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394363C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958A34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BB0066"/>
                      <w:sz w:val="20"/>
                      <w:szCs w:val="20"/>
                    </w:rPr>
                    <w:t>Segment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87E06D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start,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end;</w:t>
                  </w:r>
                </w:p>
                <w:p w14:paraId="65D9F4B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string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str</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58F208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ostringstream</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w:t>
                  </w:r>
                </w:p>
                <w:p w14:paraId="0EDF860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fixed</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setprecision(</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w:t>
                  </w:r>
                </w:p>
                <w:p w14:paraId="302684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start.x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start.y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end.x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end.y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50BFA66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o.str();</w:t>
                  </w:r>
                </w:p>
                <w:p w14:paraId="635F59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5BE8BBF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0A80B87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730B79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lastRenderedPageBreak/>
                    <w:t>struct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BB0066"/>
                      <w:sz w:val="20"/>
                      <w:szCs w:val="20"/>
                    </w:rPr>
                    <w:t>Solution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300155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found=</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optimal=</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allCovered=</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
                <w:p w14:paraId="653E88C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linesUsed=</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p>
                <w:p w14:paraId="2B116D7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solveTime=</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p>
                <w:p w14:paraId="56A24DA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string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method=</w:t>
                  </w:r>
                  <w:r w:rsidRPr="00322658">
                    <w:rPr>
                      <w:rFonts w:ascii="Courier New" w:eastAsia="Times New Roman" w:hAnsi="Courier New" w:cs="Courier New"/>
                      <w:color w:val="333333"/>
                      <w:sz w:val="20"/>
                      <w:szCs w:val="20"/>
                      <w:shd w:val="clear" w:color="auto" w:fill="FFF0F0"/>
                    </w:rPr>
                    <w:t>"DP-Backtracking"</w:t>
                  </w:r>
                  <w:r w:rsidRPr="00322658">
                    <w:rPr>
                      <w:rFonts w:ascii="Courier New" w:eastAsia="Times New Roman" w:hAnsi="Courier New" w:cs="Courier New"/>
                      <w:color w:val="333333"/>
                      <w:sz w:val="20"/>
                      <w:szCs w:val="20"/>
                    </w:rPr>
                    <w:t>;</w:t>
                  </w:r>
                </w:p>
                <w:p w14:paraId="2B8988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vector&lt;Segment&gt;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segments;</w:t>
                  </w:r>
                </w:p>
                <w:p w14:paraId="564F6D5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402167C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C98508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A57480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onSeg</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1740D3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cross</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(B.x-A.x)*(P.y-A.y)-(B.y-A.y)*(P.x-A.x);</w:t>
                  </w:r>
                </w:p>
                <w:p w14:paraId="3C2BBF7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(fabs(cross)&gt;</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
                <w:p w14:paraId="755BF7F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min(A.x,B.x)</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&lt;=P.x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P.x&lt;=max(A.x,B.x)+</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p>
                <w:p w14:paraId="6444951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min(A.y,B.y)</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&lt;=P.y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P.y&lt;=max(A.y,B.y)+</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w:t>
                  </w:r>
                </w:p>
                <w:p w14:paraId="3619B0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129DFA6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19C470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vector&lt;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latticeOnSeg(</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x1,</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y1,</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x2,</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y2,</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35D391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w:t>
                  </w:r>
                </w:p>
                <w:p w14:paraId="5A653DD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dx=x2-x1,</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dy=y2-y1;</w:t>
                  </w:r>
                </w:p>
                <w:p w14:paraId="79024A6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g=__gcd(abs(dx),abs(dy));</w:t>
                  </w:r>
                </w:p>
                <w:p w14:paraId="67EC4C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F50B45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(x1&gt;=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&amp;&amp;x1&lt;n&amp;&amp;y1&gt;=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&amp;&amp;y1&lt;n)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pts.push_back(y1*n+x1);</w:t>
                  </w:r>
                </w:p>
                <w:p w14:paraId="0623FC1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w:t>
                  </w:r>
                </w:p>
                <w:p w14:paraId="2D8B1A6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C81D58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sx=dx/g,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sy=dy/g;</w:t>
                  </w:r>
                </w:p>
                <w:p w14:paraId="2BE8DD7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;t&lt;=g;t++)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1F8577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cx=x1+t*sx,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cy=y1+t*sy;</w:t>
                  </w:r>
                </w:p>
                <w:p w14:paraId="5E529FB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(cx&gt;=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&amp;&amp;cx&lt;n&amp;&amp;cy&gt;=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&amp;&amp;cy&lt;n)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pts.push_back(cy*n+cx);</w:t>
                  </w:r>
                </w:p>
                <w:p w14:paraId="22C5DC9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1BAC4DA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w:t>
                  </w:r>
                </w:p>
                <w:p w14:paraId="3C2C778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10F2712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FEBA95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ECCC6C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G_TARGET,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w:t>
                  </w:r>
                </w:p>
                <w:p w14:paraId="20F275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vector&lt;Segment&gt;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G_BEST_SOL,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G_PATH;</w:t>
                  </w:r>
                </w:p>
                <w:p w14:paraId="1080FC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unordered_map&lt;</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G_MEMO;</w:t>
                  </w:r>
                </w:p>
                <w:p w14:paraId="3F51EBB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vector&lt;IPoint&gt;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G_CANDS;</w:t>
                  </w:r>
                </w:p>
                <w:p w14:paraId="44CBB9E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6A762C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void</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buildCands</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E863FC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G_CANDS.clear();</w:t>
                  </w:r>
                </w:p>
                <w:p w14:paraId="2F4A291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;x&lt;=n;x++)</w:t>
                  </w:r>
                </w:p>
                <w:p w14:paraId="4B17F36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;y&lt;=n;y++)</w:t>
                  </w:r>
                </w:p>
                <w:p w14:paraId="70E1CD9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G_CANDS.push_back({x,y});</w:t>
                  </w:r>
                </w:p>
                <w:p w14:paraId="219A3B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34F24F3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ED612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encState</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mask)</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59D0FA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333333"/>
                      <w:sz w:val="20"/>
                      <w:szCs w:val="20"/>
                    </w:rPr>
                    <w:t>)mask&lt;&lt;</w:t>
                  </w:r>
                  <w:r w:rsidRPr="00322658">
                    <w:rPr>
                      <w:rFonts w:ascii="Courier New" w:eastAsia="Times New Roman" w:hAnsi="Courier New" w:cs="Courier New"/>
                      <w:b/>
                      <w:bCs/>
                      <w:color w:val="0000DD"/>
                      <w:sz w:val="20"/>
                      <w:szCs w:val="20"/>
                    </w:rPr>
                    <w:t>16</w:t>
                  </w:r>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b/>
                      <w:bCs/>
                      <w:color w:val="0000DD"/>
                      <w:sz w:val="20"/>
                      <w:szCs w:val="20"/>
                    </w:rPr>
                    <w:t>8</w:t>
                  </w:r>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
                <w:p w14:paraId="756F56A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4B5D548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681DBD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void</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backtrack</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covered,</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left)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EDAFA6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(covered==G_TARGET)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1C4351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used=(</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)G_PATH.size();</w:t>
                  </w:r>
                </w:p>
                <w:p w14:paraId="1F3511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||used&lt;G_BEST)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51FDFD9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G_BEST=used;</w:t>
                  </w:r>
                </w:p>
                <w:p w14:paraId="17F5E4F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G_BEST_SOL=G_PATH;</w:t>
                  </w:r>
                </w:p>
                <w:p w14:paraId="4F5EB00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E93C88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333333"/>
                      <w:sz w:val="20"/>
                      <w:szCs w:val="20"/>
                    </w:rPr>
                    <w:t>;</w:t>
                  </w:r>
                </w:p>
                <w:p w14:paraId="0680773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969B42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(left==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333333"/>
                      <w:sz w:val="20"/>
                      <w:szCs w:val="20"/>
                    </w:rPr>
                    <w:t>;</w:t>
                  </w:r>
                </w:p>
                <w:p w14:paraId="372FE5E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39289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key=encState(cx,cy,covered);</w:t>
                  </w:r>
                </w:p>
                <w:p w14:paraId="67AB5C3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it=G_MEMO.find(key);</w:t>
                  </w:r>
                </w:p>
                <w:p w14:paraId="33FE929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(it!=G_MEMO.end()&amp;&amp;it-&gt;second&gt;=left)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333333"/>
                      <w:sz w:val="20"/>
                      <w:szCs w:val="20"/>
                    </w:rPr>
                    <w:t>;</w:t>
                  </w:r>
                </w:p>
                <w:p w14:paraId="484B4D9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BEBF7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333333"/>
                      <w:sz w:val="20"/>
                      <w:szCs w:val="20"/>
                    </w:rPr>
                    <w: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ep:G_CANDS)</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6871B7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(ep.x==cx&amp;&amp;ep.y==cy)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
                <w:p w14:paraId="3836D2B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A3DBE5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pts=latticeOnSeg(cx,cy,ep.x,ep.y,G_N);</w:t>
                  </w:r>
                </w:p>
                <w:p w14:paraId="1DBD15D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nm=covered;</w:t>
                  </w:r>
                </w:p>
                <w:p w14:paraId="79FB65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anyNew=</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
                <w:p w14:paraId="3C76450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043D7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p:pts)</w:t>
                  </w:r>
                </w:p>
                <w:p w14:paraId="65BD38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(!(covered&amp;(</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739633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nm|=(</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&lt;&lt;p);</w:t>
                  </w:r>
                </w:p>
                <w:p w14:paraId="5FA1400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anyNew=</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4821313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color w:val="333333"/>
                      <w:sz w:val="20"/>
                      <w:szCs w:val="20"/>
                    </w:rPr>
                    <w:t>}</w:t>
                  </w:r>
                </w:p>
                <w:p w14:paraId="3C69F66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81F9F9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(!anyNew)</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
                <w:p w14:paraId="003974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726635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G_PATH.push_back({{(</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)ep.x,(</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)ep.y}});</w:t>
                  </w:r>
                </w:p>
                <w:p w14:paraId="56BE4FD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backtrack(ep.x,ep.y,nm,left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
                <w:p w14:paraId="5E0A7C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G_PATH.pop_back();</w:t>
                  </w:r>
                </w:p>
                <w:p w14:paraId="53634C3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36FE89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G_MEMO[key]=left;</w:t>
                  </w:r>
                </w:p>
                <w:p w14:paraId="1739F5E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259BF9C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BCA5D7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Solution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dpSolve</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D6FDE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p>
                <w:p w14:paraId="57C7A4A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sol.n=n;</w:t>
                  </w:r>
                </w:p>
                <w:p w14:paraId="2103845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EF9AF6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G_N=n;</w:t>
                  </w:r>
                </w:p>
                <w:p w14:paraId="6BCA4D5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G_TARGET=(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&lt;&lt;(n*n))</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
                <w:p w14:paraId="4B06F8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buildCands(n);</w:t>
                  </w:r>
                </w:p>
                <w:p w14:paraId="656F69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E26861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maxL=</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w:t>
                  </w:r>
                </w:p>
                <w:p w14:paraId="26F2C3C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t0=chrono::steady_clock::now();</w:t>
                  </w:r>
                </w:p>
                <w:p w14:paraId="4A4E3FC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6F27B6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333333"/>
                      <w:sz w:val="20"/>
                      <w:szCs w:val="20"/>
                    </w:rPr>
                    <w: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st:G_CANDS)</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F7425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G_MEMO.clear();</w:t>
                  </w:r>
                </w:p>
                <w:p w14:paraId="75C639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G_PATH.clear();</w:t>
                  </w:r>
                </w:p>
                <w:p w14:paraId="50A5669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color w:val="333333"/>
                      <w:sz w:val="20"/>
                      <w:szCs w:val="20"/>
                    </w:rPr>
                    <w:t>G_BEST=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
                <w:p w14:paraId="745D69F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G_BEST_SOL.clear();</w:t>
                  </w:r>
                </w:p>
                <w:p w14:paraId="3EB75B5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B38B37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backtrack(st.x,st.y,</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,maxL);</w:t>
                  </w:r>
                </w:p>
                <w:p w14:paraId="694983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45798B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(!G_BEST_SOL.empty())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F8B122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sol.found=</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454442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sol.allCovered=</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66B05F9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sol.segments=G_BEST_SOL;</w:t>
                  </w:r>
                </w:p>
                <w:p w14:paraId="1750C32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sol.linesUsed=G_BEST;</w:t>
                  </w:r>
                </w:p>
                <w:p w14:paraId="105AB29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sol.optimal=(G_BEST==maxL);</w:t>
                  </w:r>
                </w:p>
                <w:p w14:paraId="0281158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break</w:t>
                  </w:r>
                  <w:r w:rsidRPr="00322658">
                    <w:rPr>
                      <w:rFonts w:ascii="Courier New" w:eastAsia="Times New Roman" w:hAnsi="Courier New" w:cs="Courier New"/>
                      <w:color w:val="333333"/>
                      <w:sz w:val="20"/>
                      <w:szCs w:val="20"/>
                    </w:rPr>
                    <w:t>;</w:t>
                  </w:r>
                </w:p>
                <w:p w14:paraId="2D23C65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507DD45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6474C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(chrono::duration&lt;</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&gt;(chrono::steady_clock::now()-t0).count()&gt;</w:t>
                  </w:r>
                  <w:r w:rsidRPr="00322658">
                    <w:rPr>
                      <w:rFonts w:ascii="Courier New" w:eastAsia="Times New Roman" w:hAnsi="Courier New" w:cs="Courier New"/>
                      <w:b/>
                      <w:bCs/>
                      <w:color w:val="6600EE"/>
                      <w:sz w:val="20"/>
                      <w:szCs w:val="20"/>
                    </w:rPr>
                    <w:t>30.0</w:t>
                  </w:r>
                  <w:r w:rsidRPr="00322658">
                    <w:rPr>
                      <w:rFonts w:ascii="Courier New" w:eastAsia="Times New Roman" w:hAnsi="Courier New" w:cs="Courier New"/>
                      <w:color w:val="333333"/>
                      <w:sz w:val="20"/>
                      <w:szCs w:val="20"/>
                    </w:rPr>
                    <w:t>)</w:t>
                  </w:r>
                </w:p>
                <w:p w14:paraId="7845BDE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break</w:t>
                  </w:r>
                  <w:r w:rsidRPr="00322658">
                    <w:rPr>
                      <w:rFonts w:ascii="Courier New" w:eastAsia="Times New Roman" w:hAnsi="Courier New" w:cs="Courier New"/>
                      <w:color w:val="333333"/>
                      <w:sz w:val="20"/>
                      <w:szCs w:val="20"/>
                    </w:rPr>
                    <w:t>;</w:t>
                  </w:r>
                </w:p>
                <w:p w14:paraId="2693CBD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EFEFD0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73E935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sol.solveTime=</w:t>
                  </w:r>
                </w:p>
                <w:p w14:paraId="66A6821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chrono::duration&lt;</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&gt;(chrono::steady_clock::now()-t0).count();</w:t>
                  </w:r>
                </w:p>
                <w:p w14:paraId="1CD962E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AB41AB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p>
                <w:p w14:paraId="4A7301A1" w14:textId="77777777" w:rsidR="00F503C4"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39125B1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03CBCB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verify</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520D05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n=sol.n;</w:t>
                  </w:r>
                </w:p>
                <w:p w14:paraId="56E63A6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cov(n*n,</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
                <w:p w14:paraId="595A76B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E898F1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333333"/>
                      <w:sz w:val="20"/>
                      <w:szCs w:val="20"/>
                    </w:rPr>
                    <w: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seg:sol.segments)</w:t>
                  </w:r>
                </w:p>
                <w:p w14:paraId="7E43572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;x&lt;n;x++)</w:t>
                  </w:r>
                </w:p>
                <w:p w14:paraId="7874098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;y&lt;n;y++)</w:t>
                  </w:r>
                </w:p>
                <w:p w14:paraId="169E521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(onSeg(seg.start,seg.end,{(</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)y}))</w:t>
                  </w:r>
                </w:p>
                <w:p w14:paraId="52C0124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cov[y*n+x]=</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2D8AD49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20961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v:cov)</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
                <w:p w14:paraId="7CFA70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2EA8CC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1CB3A23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263AAF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void</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printSol</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34A2B76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n=sol.n;</w:t>
                  </w:r>
                </w:p>
                <w:p w14:paraId="61628C9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CB829B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 "</w:t>
                  </w:r>
                  <w:r w:rsidRPr="00322658">
                    <w:rPr>
                      <w:rFonts w:ascii="Courier New" w:eastAsia="Times New Roman" w:hAnsi="Courier New" w:cs="Courier New"/>
                      <w:color w:val="333333"/>
                      <w:sz w:val="20"/>
                      <w:szCs w:val="20"/>
                    </w:rPr>
                    <w:t>&lt;&lt;n&lt;&lt;</w:t>
                  </w:r>
                  <w:r w:rsidRPr="00322658">
                    <w:rPr>
                      <w:rFonts w:ascii="Courier New" w:eastAsia="Times New Roman" w:hAnsi="Courier New" w:cs="Courier New"/>
                      <w:color w:val="333333"/>
                      <w:sz w:val="20"/>
                      <w:szCs w:val="20"/>
                      <w:shd w:val="clear" w:color="auto" w:fill="FFF0F0"/>
                    </w:rPr>
                    <w:t>"x"</w:t>
                  </w:r>
                  <w:r w:rsidRPr="00322658">
                    <w:rPr>
                      <w:rFonts w:ascii="Courier New" w:eastAsia="Times New Roman" w:hAnsi="Courier New" w:cs="Courier New"/>
                      <w:color w:val="333333"/>
                      <w:sz w:val="20"/>
                      <w:szCs w:val="20"/>
                    </w:rPr>
                    <w:t>&lt;&lt;n&lt;&lt;</w:t>
                  </w:r>
                  <w:r w:rsidRPr="00322658">
                    <w:rPr>
                      <w:rFonts w:ascii="Courier New" w:eastAsia="Times New Roman" w:hAnsi="Courier New" w:cs="Courier New"/>
                      <w:color w:val="333333"/>
                      <w:sz w:val="20"/>
                      <w:szCs w:val="20"/>
                      <w:shd w:val="clear" w:color="auto" w:fill="FFF0F0"/>
                    </w:rPr>
                    <w:t>" Lattice =====</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602609E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"Lines used: "</w:t>
                  </w:r>
                  <w:r w:rsidRPr="00322658">
                    <w:rPr>
                      <w:rFonts w:ascii="Courier New" w:eastAsia="Times New Roman" w:hAnsi="Courier New" w:cs="Courier New"/>
                      <w:color w:val="333333"/>
                      <w:sz w:val="20"/>
                      <w:szCs w:val="20"/>
                    </w:rPr>
                    <w:t>&lt;&lt;sol.linesUsed&lt;&lt;</w:t>
                  </w:r>
                  <w:r w:rsidRPr="00322658">
                    <w:rPr>
                      <w:rFonts w:ascii="Courier New" w:eastAsia="Times New Roman" w:hAnsi="Courier New" w:cs="Courier New"/>
                      <w:color w:val="333333"/>
                      <w:sz w:val="20"/>
                      <w:szCs w:val="20"/>
                      <w:shd w:val="clear" w:color="auto" w:fill="FFF0F0"/>
                    </w:rPr>
                    <w:t>" (target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E57DA3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"Optimal: "</w:t>
                  </w:r>
                  <w:r w:rsidRPr="00322658">
                    <w:rPr>
                      <w:rFonts w:ascii="Courier New" w:eastAsia="Times New Roman" w:hAnsi="Courier New" w:cs="Courier New"/>
                      <w:color w:val="333333"/>
                      <w:sz w:val="20"/>
                      <w:szCs w:val="20"/>
                    </w:rPr>
                    <w:t>&lt;&lt;(sol.optimal?</w:t>
                  </w:r>
                  <w:r w:rsidRPr="00322658">
                    <w:rPr>
                      <w:rFonts w:ascii="Courier New" w:eastAsia="Times New Roman" w:hAnsi="Courier New" w:cs="Courier New"/>
                      <w:color w:val="333333"/>
                      <w:sz w:val="20"/>
                      <w:szCs w:val="20"/>
                      <w:shd w:val="clear" w:color="auto" w:fill="FFF0F0"/>
                    </w:rPr>
                    <w:t>"YES"</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333333"/>
                      <w:sz w:val="20"/>
                      <w:szCs w:val="20"/>
                      <w:shd w:val="clear" w:color="auto" w:fill="FFF0F0"/>
                    </w:rPr>
                    <w:t>"NO"</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7B5C036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"Time: "</w:t>
                  </w:r>
                  <w:r w:rsidRPr="00322658">
                    <w:rPr>
                      <w:rFonts w:ascii="Courier New" w:eastAsia="Times New Roman" w:hAnsi="Courier New" w:cs="Courier New"/>
                      <w:color w:val="333333"/>
                      <w:sz w:val="20"/>
                      <w:szCs w:val="20"/>
                    </w:rPr>
                    <w:t>&lt;&lt;fixed&lt;&lt;setprecision(</w:t>
                  </w:r>
                  <w:r w:rsidRPr="00322658">
                    <w:rPr>
                      <w:rFonts w:ascii="Courier New" w:eastAsia="Times New Roman" w:hAnsi="Courier New" w:cs="Courier New"/>
                      <w:b/>
                      <w:bCs/>
                      <w:color w:val="0000DD"/>
                      <w:sz w:val="20"/>
                      <w:szCs w:val="20"/>
                    </w:rPr>
                    <w:t>4</w:t>
                  </w:r>
                  <w:r w:rsidRPr="00322658">
                    <w:rPr>
                      <w:rFonts w:ascii="Courier New" w:eastAsia="Times New Roman" w:hAnsi="Courier New" w:cs="Courier New"/>
                      <w:color w:val="333333"/>
                      <w:sz w:val="20"/>
                      <w:szCs w:val="20"/>
                    </w:rPr>
                    <w:t>)&lt;&lt;sol.solveTime&lt;&lt;</w:t>
                  </w:r>
                  <w:r w:rsidRPr="00322658">
                    <w:rPr>
                      <w:rFonts w:ascii="Courier New" w:eastAsia="Times New Roman" w:hAnsi="Courier New" w:cs="Courier New"/>
                      <w:color w:val="333333"/>
                      <w:sz w:val="20"/>
                      <w:szCs w:val="20"/>
                      <w:shd w:val="clear" w:color="auto" w:fill="FFF0F0"/>
                    </w:rPr>
                    <w:t>" s</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13FBEEA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2FE200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Segments:</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A1EA2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i=</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;i&lt;(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)sol.segments.size();i++)</w:t>
                  </w:r>
                </w:p>
                <w:p w14:paraId="745958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&lt;&lt;i+</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w:t>
                  </w:r>
                  <w:r w:rsidRPr="00322658">
                    <w:rPr>
                      <w:rFonts w:ascii="Courier New" w:eastAsia="Times New Roman" w:hAnsi="Courier New" w:cs="Courier New"/>
                      <w:color w:val="333333"/>
                      <w:sz w:val="20"/>
                      <w:szCs w:val="20"/>
                    </w:rPr>
                    <w:t>&lt;&lt;sol.segments[i].str()&lt;&lt;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29333E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439F3B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Verification: "</w:t>
                  </w:r>
                </w:p>
                <w:p w14:paraId="3E4777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&lt;&lt;(verify(sol)?</w:t>
                  </w:r>
                  <w:r w:rsidRPr="00322658">
                    <w:rPr>
                      <w:rFonts w:ascii="Courier New" w:eastAsia="Times New Roman" w:hAnsi="Courier New" w:cs="Courier New"/>
                      <w:color w:val="333333"/>
                      <w:sz w:val="20"/>
                      <w:szCs w:val="20"/>
                      <w:shd w:val="clear" w:color="auto" w:fill="FFF0F0"/>
                    </w:rPr>
                    <w:t>"PASS"</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333333"/>
                      <w:sz w:val="20"/>
                      <w:szCs w:val="20"/>
                      <w:shd w:val="clear" w:color="auto" w:fill="FFF0F0"/>
                    </w:rPr>
                    <w:t>"FAIL"</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56AF9A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29D532B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30801F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66BB"/>
                      <w:sz w:val="20"/>
                      <w:szCs w:val="20"/>
                    </w:rPr>
                    <w:t>main</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1540D00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 xml:space="preserve">"DP Solver Only </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727A62D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C2F471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p>
                <w:p w14:paraId="1CC848E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"Enter n (&gt;2, 0 to quit): "</w:t>
                  </w:r>
                  <w:r w:rsidRPr="00322658">
                    <w:rPr>
                      <w:rFonts w:ascii="Courier New" w:eastAsia="Times New Roman" w:hAnsi="Courier New" w:cs="Courier New"/>
                      <w:color w:val="333333"/>
                      <w:sz w:val="20"/>
                      <w:szCs w:val="20"/>
                    </w:rPr>
                    <w:t>;</w:t>
                  </w:r>
                </w:p>
                <w:p w14:paraId="4AA19B3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4CB4F0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while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(cin&gt;&gt;n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6A3FAD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(n&lt;=</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BDBCE0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"n must be &gt;2</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0A7B78A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
                <w:p w14:paraId="3DD042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987E2A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D0F423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00DD"/>
                      <w:sz w:val="20"/>
                      <w:szCs w:val="20"/>
                    </w:rPr>
                    <w:t>5</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D6C032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[WARNING]</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33C1106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"For n &gt;= 5, the DP + backtracking approach becomes</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109E622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"computationally infeasible (exponential explosion).</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72786B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"This case is NOT practical to run.</w:t>
                  </w:r>
                  <w:r w:rsidRPr="00322658">
                    <w:rPr>
                      <w:rFonts w:ascii="Courier New" w:eastAsia="Times New Roman" w:hAnsi="Courier New" w:cs="Courier New"/>
                      <w:b/>
                      <w:bCs/>
                      <w:color w:val="666666"/>
                      <w:sz w:val="20"/>
                      <w:szCs w:val="20"/>
                      <w:shd w:val="clear" w:color="auto" w:fill="FFF0F0"/>
                    </w:rPr>
                    <w:t>\n\n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32682E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
                <w:p w14:paraId="61DC9A5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71961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3C80FC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dpSolve(n);</w:t>
                  </w:r>
                </w:p>
                <w:p w14:paraId="3D11A63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921BD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(!sol.found)</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E797D0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"No solution found within limits.</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5BEC00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else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1D891E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printSol(sol);</w:t>
                  </w:r>
                </w:p>
                <w:p w14:paraId="0C61EC7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3BA39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A33FF4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cout&lt;&lt;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Enter n: "</w:t>
                  </w:r>
                  <w:r w:rsidRPr="00322658">
                    <w:rPr>
                      <w:rFonts w:ascii="Courier New" w:eastAsia="Times New Roman" w:hAnsi="Courier New" w:cs="Courier New"/>
                      <w:color w:val="333333"/>
                      <w:sz w:val="20"/>
                      <w:szCs w:val="20"/>
                    </w:rPr>
                    <w:t>;</w:t>
                  </w:r>
                </w:p>
                <w:p w14:paraId="77D63B1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0A690F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1142D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p>
                <w:p w14:paraId="3E308B4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tc>
            </w:tr>
          </w:tbl>
          <w:p w14:paraId="41F9DA27" w14:textId="77777777" w:rsidR="00F503C4" w:rsidRDefault="00F503C4" w:rsidP="5169C849">
            <w:pPr>
              <w:spacing w:before="80" w:line="259" w:lineRule="auto"/>
            </w:pPr>
          </w:p>
        </w:tc>
      </w:tr>
    </w:tbl>
    <w:p w14:paraId="21F7402A" w14:textId="77777777" w:rsidR="00F503C4" w:rsidRDefault="00F503C4" w:rsidP="5169C849">
      <w:pPr>
        <w:spacing w:before="80" w:line="259" w:lineRule="auto"/>
      </w:pPr>
    </w:p>
    <w:p w14:paraId="25655F08" w14:textId="77777777" w:rsidR="00F503C4" w:rsidRDefault="00F503C4">
      <w:r>
        <w:br w:type="page"/>
      </w:r>
    </w:p>
    <w:p w14:paraId="3CFB6C3B" w14:textId="77777777" w:rsidR="00F503C4" w:rsidRDefault="00F503C4" w:rsidP="00A119C2">
      <w:pPr>
        <w:pStyle w:val="Heading3"/>
      </w:pPr>
      <w:bookmarkStart w:id="327" w:name="_Toc229070173"/>
      <w:r w:rsidRPr="5169C849">
        <w:lastRenderedPageBreak/>
        <w:t>6.4.5 Advantages of DP + Backtracking</w:t>
      </w:r>
      <w:bookmarkEnd w:id="327"/>
    </w:p>
    <w:p w14:paraId="1473E15D"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Provably optimal: </w:t>
      </w:r>
      <w:r w:rsidRPr="5169C849">
        <w:rPr>
          <w:color w:val="000000"/>
        </w:rPr>
        <w:t>The algorithm exhausts all states within budget and finds the minimum-line solution.</w:t>
      </w:r>
    </w:p>
    <w:p w14:paraId="3C995CAA"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Complete: </w:t>
      </w:r>
      <w:r>
        <w:rPr>
          <w:color w:val="000000"/>
        </w:rPr>
        <w:t>If any 2n−2-segment connected solution exists, the algorithm will find it.</w:t>
      </w:r>
    </w:p>
    <w:p w14:paraId="6284C238"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Exact: </w:t>
      </w:r>
      <w:r w:rsidRPr="5169C849">
        <w:rPr>
          <w:color w:val="000000"/>
        </w:rPr>
        <w:t>No approximation or heuristic is used; every solution returned is verified to be correct.</w:t>
      </w:r>
    </w:p>
    <w:p w14:paraId="1A1BBDBB"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Memoisation efficiency: </w:t>
      </w:r>
      <w:r w:rsidRPr="5169C849">
        <w:rPr>
          <w:color w:val="000000"/>
        </w:rPr>
        <w:t>Repeated subproblems are computed only once, dramatically reducing redundant work over pure backtracking.</w:t>
      </w:r>
    </w:p>
    <w:p w14:paraId="354A6B2D" w14:textId="77777777" w:rsidR="00F503C4" w:rsidRDefault="00F503C4" w:rsidP="005010BB">
      <w:pPr>
        <w:pStyle w:val="Heading3"/>
      </w:pPr>
      <w:bookmarkStart w:id="328" w:name="_Toc229070174"/>
      <w:r w:rsidRPr="5169C849">
        <w:t>6.4.6 Disadvantages of DP + Backtracking</w:t>
      </w:r>
      <w:bookmarkEnd w:id="328"/>
    </w:p>
    <w:p w14:paraId="02FE78B0"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Exponential state space: </w:t>
      </w:r>
      <w:r w:rsidRPr="5169C849">
        <w:rPr>
          <w:color w:val="000000"/>
        </w:rPr>
        <w:t>The covered_mask component alone has 2^(n²) values, making the state space grow doubly exponentially with n.</w:t>
      </w:r>
    </w:p>
    <w:p w14:paraId="7768BB85"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Memory-intensive: </w:t>
      </w:r>
      <w:r w:rsidRPr="5169C849">
        <w:rPr>
          <w:color w:val="000000"/>
        </w:rPr>
        <w:t>The MEMO table requires O((n+2) ² × 2^(n²)) entries. For n=4 this is approximately 20 MB; for n=5 it is ≈12.8 GB.</w:t>
      </w:r>
    </w:p>
    <w:p w14:paraId="07EED761"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Not scalable: </w:t>
      </w:r>
      <w:r>
        <w:rPr>
          <w:color w:val="000000"/>
        </w:rPr>
        <w:t>Practical only for n ≤ 4 on standard hardware within a 30-second time limit.</w:t>
      </w:r>
    </w:p>
    <w:p w14:paraId="70C96A98" w14:textId="77777777" w:rsidR="00F503C4" w:rsidRPr="00A33506" w:rsidRDefault="00F503C4" w:rsidP="00885D64">
      <w:pPr>
        <w:pStyle w:val="ListParagraph"/>
        <w:numPr>
          <w:ilvl w:val="0"/>
          <w:numId w:val="90"/>
        </w:numPr>
        <w:spacing w:before="60" w:after="60" w:line="360" w:lineRule="auto"/>
        <w:contextualSpacing w:val="0"/>
        <w:jc w:val="both"/>
      </w:pPr>
      <w:r>
        <w:rPr>
          <w:b/>
          <w:bCs/>
          <w:color w:val="000000"/>
        </w:rPr>
        <w:t xml:space="preserve">Implementation complexity: </w:t>
      </w:r>
      <w:r>
        <w:rPr>
          <w:color w:val="000000"/>
        </w:rPr>
        <w:t>State encoding, candidate generation, and GCD-based segment enumeration add code complexity.</w:t>
      </w:r>
    </w:p>
    <w:p w14:paraId="7A0B388F" w14:textId="77777777" w:rsidR="00F503C4" w:rsidRDefault="00F503C4" w:rsidP="00A33506">
      <w:pPr>
        <w:pStyle w:val="ListParagraph"/>
        <w:spacing w:before="60" w:after="60" w:line="360" w:lineRule="auto"/>
        <w:jc w:val="both"/>
        <w:rPr>
          <w:b/>
          <w:bCs/>
          <w:color w:val="000000"/>
        </w:rPr>
      </w:pPr>
    </w:p>
    <w:p w14:paraId="1B85C328" w14:textId="77777777" w:rsidR="00F503C4" w:rsidRPr="00A33506" w:rsidRDefault="00F503C4" w:rsidP="00A33506">
      <w:pPr>
        <w:rPr>
          <w:b/>
          <w:bCs/>
          <w:color w:val="000000"/>
        </w:rPr>
      </w:pPr>
      <w:r>
        <w:br w:type="page"/>
      </w:r>
    </w:p>
    <w:p w14:paraId="759C9D16" w14:textId="77777777" w:rsidR="00F503C4" w:rsidRDefault="00F503C4" w:rsidP="00A13C60">
      <w:pPr>
        <w:pStyle w:val="Heading3"/>
      </w:pPr>
      <w:bookmarkStart w:id="329" w:name="_Toc229070175"/>
      <w:r w:rsidRPr="5169C849">
        <w:lastRenderedPageBreak/>
        <w:t xml:space="preserve">6.4.7 Failure </w:t>
      </w:r>
      <w:r>
        <w:t>c</w:t>
      </w:r>
      <w:r w:rsidRPr="5169C849">
        <w:t xml:space="preserve">ases and </w:t>
      </w:r>
      <w:r>
        <w:t>e</w:t>
      </w:r>
      <w:r w:rsidRPr="5169C849">
        <w:t>nhancements</w:t>
      </w:r>
      <w:bookmarkEnd w:id="329"/>
    </w:p>
    <w:p w14:paraId="144340BE" w14:textId="77777777" w:rsidR="00F503C4" w:rsidRDefault="00F503C4" w:rsidP="00472BEE">
      <w:pPr>
        <w:ind w:firstLine="720"/>
        <w:jc w:val="both"/>
      </w:pPr>
      <w:r w:rsidRPr="5169C849">
        <w:rPr>
          <w:b/>
          <w:bCs/>
          <w:color w:val="000000"/>
        </w:rPr>
        <w:t xml:space="preserve">Will it fail? </w:t>
      </w:r>
      <w:r w:rsidRPr="5169C849">
        <w:rPr>
          <w:color w:val="000000"/>
        </w:rPr>
        <w:t xml:space="preserve">The DP will not fail to find a solution when one exists within its practical range (n ≤ 4). </w:t>
      </w:r>
      <w:bookmarkStart w:id="330" w:name="_Int_Nw5eQvuQ"/>
      <w:r w:rsidRPr="5169C849">
        <w:rPr>
          <w:color w:val="000000"/>
        </w:rPr>
        <w:t>For n</w:t>
      </w:r>
      <w:bookmarkEnd w:id="330"/>
      <w:r w:rsidRPr="5169C849">
        <w:rPr>
          <w:color w:val="000000"/>
        </w:rPr>
        <w:t xml:space="preserve"> ≥ 5, it fails not due to the absence of a solution but due to computational resource exhaustion.</w:t>
      </w:r>
    </w:p>
    <w:p w14:paraId="7317744A" w14:textId="77777777" w:rsidR="00F503C4" w:rsidRDefault="00F503C4" w:rsidP="00472BEE">
      <w:pPr>
        <w:ind w:firstLine="720"/>
        <w:jc w:val="both"/>
      </w:pPr>
      <w:r w:rsidRPr="5169C849">
        <w:rPr>
          <w:b/>
          <w:bCs/>
          <w:color w:val="000000"/>
        </w:rPr>
        <w:t xml:space="preserve">Enhancement 1: Symmetry Reduction: </w:t>
      </w:r>
      <w:r w:rsidRPr="5169C849">
        <w:rPr>
          <w:color w:val="000000"/>
        </w:rPr>
        <w:t>The n×n lattice has 8-fold dihedral symmetry. Canonicalizing each state under this symmetry group reduces the effective state space by up to a factor of 8.</w:t>
      </w:r>
    </w:p>
    <w:p w14:paraId="65D52EB8" w14:textId="77777777" w:rsidR="00F503C4" w:rsidRDefault="00F503C4" w:rsidP="00472BEE">
      <w:pPr>
        <w:ind w:firstLine="720"/>
        <w:jc w:val="both"/>
      </w:pPr>
      <w:r w:rsidRPr="5169C849">
        <w:rPr>
          <w:b/>
          <w:bCs/>
          <w:color w:val="000000"/>
        </w:rPr>
        <w:t xml:space="preserve">Enhancement 2: Profile DP: </w:t>
      </w:r>
      <w:r w:rsidRPr="5169C849">
        <w:rPr>
          <w:color w:val="000000"/>
        </w:rPr>
        <w:t>Process the grid column by column, maintaining a coverage profile of width 2^n per column instead of 2^(n²) overall. This reduces the exponent from n² to n, enabling much larger n to be handled.</w:t>
      </w:r>
    </w:p>
    <w:p w14:paraId="3E6E4227" w14:textId="77777777" w:rsidR="00F503C4" w:rsidRDefault="00F503C4" w:rsidP="00472BEE">
      <w:pPr>
        <w:ind w:firstLine="720"/>
        <w:jc w:val="both"/>
      </w:pPr>
      <w:r w:rsidRPr="5169C849">
        <w:rPr>
          <w:b/>
          <w:bCs/>
          <w:color w:val="000000"/>
        </w:rPr>
        <w:t xml:space="preserve">Enhancement 3: Iterative Deepening (IDDFS): </w:t>
      </w:r>
      <w:r w:rsidRPr="5169C849">
        <w:rPr>
          <w:color w:val="000000"/>
        </w:rPr>
        <w:t>Combine IDDFS with DP pruning. Search for solutions using 1 line, then 2, then 3, etc., until 2n−2 is reached. This avoids committing to a fixed depth limit prematurely.</w:t>
      </w:r>
    </w:p>
    <w:p w14:paraId="26ECAEEE" w14:textId="77777777" w:rsidR="00F503C4" w:rsidRDefault="00F503C4" w:rsidP="00472BEE">
      <w:pPr>
        <w:ind w:firstLine="720"/>
        <w:jc w:val="both"/>
      </w:pPr>
      <w:r w:rsidRPr="5169C849">
        <w:rPr>
          <w:b/>
          <w:bCs/>
          <w:color w:val="000000"/>
        </w:rPr>
        <w:t xml:space="preserve">Enhancement 4: Admissible Heuristic (A*): </w:t>
      </w:r>
      <w:r w:rsidRPr="5169C849">
        <w:rPr>
          <w:color w:val="000000"/>
        </w:rPr>
        <w:t>Compute a lower bound on the minimum additional lines needed to cover remaining uncovered points and prune branches where this lower bound exceeds the remaining budget.</w:t>
      </w:r>
    </w:p>
    <w:p w14:paraId="60FFB55A" w14:textId="77777777" w:rsidR="00F503C4" w:rsidRDefault="00F503C4">
      <w:r>
        <w:br w:type="page"/>
      </w:r>
    </w:p>
    <w:p w14:paraId="4CDD362E" w14:textId="607C38C7" w:rsidR="00F503C4" w:rsidRDefault="00F503C4" w:rsidP="000251FD">
      <w:pPr>
        <w:pStyle w:val="Heading2"/>
      </w:pPr>
      <w:bookmarkStart w:id="331" w:name="_Toc229070176"/>
      <w:r w:rsidRPr="5169C849">
        <w:lastRenderedPageBreak/>
        <w:t>6.5 Technique 2: Geometric Spiral Construction</w:t>
      </w:r>
      <w:bookmarkEnd w:id="331"/>
    </w:p>
    <w:p w14:paraId="5D745F8C" w14:textId="77777777" w:rsidR="00F503C4" w:rsidRDefault="00F503C4" w:rsidP="00E57D0A">
      <w:pPr>
        <w:pStyle w:val="Heading3"/>
      </w:pPr>
      <w:bookmarkStart w:id="332" w:name="_Toc229070177"/>
      <w:r w:rsidRPr="5169C849">
        <w:t xml:space="preserve">6.5.1 </w:t>
      </w:r>
      <w:r>
        <w:t>Abstract</w:t>
      </w:r>
      <w:bookmarkEnd w:id="332"/>
    </w:p>
    <w:p w14:paraId="548259B8" w14:textId="77777777" w:rsidR="00F503C4" w:rsidRDefault="00F503C4" w:rsidP="000251FD">
      <w:pPr>
        <w:ind w:firstLine="720"/>
        <w:jc w:val="both"/>
      </w:pPr>
      <w:r w:rsidRPr="5169C849">
        <w:rPr>
          <w:color w:val="000000"/>
        </w:rPr>
        <w:t>Geometric Construction is a deterministic, formula-driven algorithm design strategy. Rather than searching through candidate solutions, the algorithm directly computes the answer by analytically encoding the solution as a sequence of geometric operations derived from the mathematical structure of the problem. There is no branching, no backtracking, and no exploration of a state space.</w:t>
      </w:r>
    </w:p>
    <w:p w14:paraId="27B8DC36" w14:textId="77777777" w:rsidR="00F503C4" w:rsidRDefault="00F503C4" w:rsidP="000251FD">
      <w:pPr>
        <w:ind w:firstLine="720"/>
        <w:jc w:val="both"/>
      </w:pPr>
      <w:r w:rsidRPr="5169C849">
        <w:rPr>
          <w:color w:val="000000"/>
        </w:rPr>
        <w:t>The specific pattern used here is called a Shrinking Rectangular Spiral. The algorithm traces rectangular frames from the outermost ring of the lattice inward, with each successive frame smaller than the previous, until a compact 3×3 inner region remains. A fixed four-segment tail then covers this inner core. The entire computation runs in O(n) time and O(n) space.</w:t>
      </w:r>
    </w:p>
    <w:p w14:paraId="79E4BA76" w14:textId="77777777" w:rsidR="00F503C4" w:rsidRDefault="00F503C4" w:rsidP="00625872">
      <w:pPr>
        <w:pStyle w:val="Heading3"/>
      </w:pPr>
      <w:bookmarkStart w:id="333" w:name="_Toc229070178"/>
      <w:r w:rsidRPr="5169C849">
        <w:t xml:space="preserve">6.5.2 </w:t>
      </w:r>
      <w:r>
        <w:t>Methodology</w:t>
      </w:r>
      <w:bookmarkEnd w:id="333"/>
    </w:p>
    <w:p w14:paraId="56D23F92" w14:textId="77777777" w:rsidR="00F503C4" w:rsidRDefault="00F503C4">
      <w:pPr>
        <w:jc w:val="both"/>
      </w:pPr>
      <w:r w:rsidRPr="5169C849">
        <w:rPr>
          <w:color w:val="000000"/>
        </w:rPr>
        <w:t>The algorithm operates in three phases depending on the value of n:</w:t>
      </w:r>
    </w:p>
    <w:p w14:paraId="5ADDA3DF" w14:textId="77777777" w:rsidR="00F503C4" w:rsidRDefault="00F503C4" w:rsidP="000C1C4B">
      <w:pPr>
        <w:pStyle w:val="Heading4"/>
        <w:ind w:firstLine="0"/>
      </w:pPr>
      <w:r w:rsidRPr="5169C849">
        <w:t xml:space="preserve">6.5.2.1 Phase A — Special </w:t>
      </w:r>
      <w:r>
        <w:t>c</w:t>
      </w:r>
      <w:r w:rsidRPr="5169C849">
        <w:t>ase n = 3</w:t>
      </w:r>
    </w:p>
    <w:p w14:paraId="03E48811" w14:textId="77777777" w:rsidR="00F503C4" w:rsidRDefault="00F503C4">
      <w:pPr>
        <w:jc w:val="both"/>
      </w:pPr>
      <w:r>
        <w:rPr>
          <w:color w:val="000000"/>
        </w:rPr>
        <w:t>For n = 3, the classic nine-dots solution is hardcoded:</w:t>
      </w:r>
    </w:p>
    <w:p w14:paraId="7144B6C9" w14:textId="77777777" w:rsidR="00F503C4" w:rsidRDefault="00F503C4" w:rsidP="00885D64">
      <w:pPr>
        <w:pStyle w:val="ListParagraph"/>
        <w:numPr>
          <w:ilvl w:val="0"/>
          <w:numId w:val="90"/>
        </w:numPr>
        <w:spacing w:before="60" w:after="60" w:line="360" w:lineRule="auto"/>
        <w:contextualSpacing w:val="0"/>
        <w:jc w:val="both"/>
      </w:pPr>
      <w:r>
        <w:rPr>
          <w:color w:val="000000"/>
        </w:rPr>
        <w:t>Start at (0, 0).</w:t>
      </w:r>
    </w:p>
    <w:p w14:paraId="74252937" w14:textId="77777777" w:rsidR="00F503C4" w:rsidRDefault="00F503C4" w:rsidP="00885D64">
      <w:pPr>
        <w:pStyle w:val="ListParagraph"/>
        <w:numPr>
          <w:ilvl w:val="0"/>
          <w:numId w:val="90"/>
        </w:numPr>
        <w:spacing w:before="60" w:after="60" w:line="360" w:lineRule="auto"/>
        <w:contextualSpacing w:val="0"/>
        <w:jc w:val="both"/>
      </w:pPr>
      <w:r>
        <w:rPr>
          <w:color w:val="000000"/>
        </w:rPr>
        <w:t>Move 2 units diagonally down-right to (2, 2): covers (0,0), (1,1), (2,2).</w:t>
      </w:r>
    </w:p>
    <w:p w14:paraId="50AB07E8" w14:textId="77777777" w:rsidR="00F503C4" w:rsidRDefault="00F503C4" w:rsidP="00885D64">
      <w:pPr>
        <w:pStyle w:val="ListParagraph"/>
        <w:numPr>
          <w:ilvl w:val="0"/>
          <w:numId w:val="90"/>
        </w:numPr>
        <w:spacing w:before="60" w:after="60" w:line="360" w:lineRule="auto"/>
        <w:contextualSpacing w:val="0"/>
        <w:jc w:val="both"/>
      </w:pPr>
      <w:r>
        <w:rPr>
          <w:color w:val="000000"/>
        </w:rPr>
        <w:t>Move 3 units up (outside the box) to (−1, 2): covers (0,2), (1,2), (2,2).</w:t>
      </w:r>
    </w:p>
    <w:p w14:paraId="4C5B42E5" w14:textId="77777777" w:rsidR="00F503C4" w:rsidRDefault="00F503C4" w:rsidP="00885D64">
      <w:pPr>
        <w:pStyle w:val="ListParagraph"/>
        <w:numPr>
          <w:ilvl w:val="0"/>
          <w:numId w:val="90"/>
        </w:numPr>
        <w:spacing w:before="60" w:after="60" w:line="360" w:lineRule="auto"/>
        <w:contextualSpacing w:val="0"/>
        <w:jc w:val="both"/>
      </w:pPr>
      <w:r>
        <w:rPr>
          <w:color w:val="000000"/>
        </w:rPr>
        <w:t>Move 3 units diagonally down-left (outside) to (2, −1): covers (0,1), (1,0).</w:t>
      </w:r>
    </w:p>
    <w:p w14:paraId="64222F72" w14:textId="77777777" w:rsidR="00F503C4" w:rsidRDefault="00F503C4" w:rsidP="00885D64">
      <w:pPr>
        <w:pStyle w:val="ListParagraph"/>
        <w:numPr>
          <w:ilvl w:val="0"/>
          <w:numId w:val="90"/>
        </w:numPr>
        <w:spacing w:before="60" w:after="60" w:line="360" w:lineRule="auto"/>
        <w:contextualSpacing w:val="0"/>
        <w:jc w:val="both"/>
      </w:pPr>
      <w:r>
        <w:rPr>
          <w:color w:val="000000"/>
        </w:rPr>
        <w:t>Move 2 units right to (2, 1): covers (2,0), (2,1).</w:t>
      </w:r>
    </w:p>
    <w:p w14:paraId="0E83039B" w14:textId="77777777" w:rsidR="00F503C4" w:rsidRDefault="00F503C4">
      <w:pPr>
        <w:jc w:val="both"/>
      </w:pPr>
      <w:r w:rsidRPr="5169C849">
        <w:rPr>
          <w:color w:val="000000"/>
        </w:rPr>
        <w:t>This produces exactly 4 = 2(3)−2 segments covering all 9 points in a connected path.</w:t>
      </w:r>
    </w:p>
    <w:p w14:paraId="532E06F5" w14:textId="77777777" w:rsidR="00F503C4" w:rsidRDefault="00F503C4" w:rsidP="00917C5F">
      <w:pPr>
        <w:pStyle w:val="Heading4"/>
        <w:ind w:firstLine="0"/>
      </w:pPr>
      <w:r w:rsidRPr="5169C849">
        <w:lastRenderedPageBreak/>
        <w:t xml:space="preserve">6.5.2.2 Phase B — Main Spiral </w:t>
      </w:r>
      <w:r>
        <w:t>l</w:t>
      </w:r>
      <w:r w:rsidRPr="5169C849">
        <w:t>oop (n ≥ 4)</w:t>
      </w:r>
    </w:p>
    <w:p w14:paraId="27CDC0F1" w14:textId="77777777" w:rsidR="00F503C4" w:rsidRDefault="00F503C4">
      <w:pPr>
        <w:jc w:val="both"/>
      </w:pPr>
      <w:r w:rsidRPr="5169C849">
        <w:rPr>
          <w:color w:val="000000"/>
        </w:rPr>
        <w:t>For n ≥ 4, variable lines = 2n−6 control the number of outer spiral iterations. The loop runs lines−1 times, with a counter variable controlling how much each successive frame shrinks:</w:t>
      </w:r>
    </w:p>
    <w:p w14:paraId="1B6FB286" w14:textId="77777777" w:rsidR="00F503C4" w:rsidRDefault="00F503C4" w:rsidP="00885D64">
      <w:pPr>
        <w:pStyle w:val="ListParagraph"/>
        <w:numPr>
          <w:ilvl w:val="0"/>
          <w:numId w:val="90"/>
        </w:numPr>
        <w:spacing w:before="60" w:after="60" w:line="360" w:lineRule="auto"/>
        <w:contextualSpacing w:val="0"/>
        <w:jc w:val="both"/>
      </w:pPr>
      <w:r w:rsidRPr="5169C849">
        <w:rPr>
          <w:color w:val="000000"/>
        </w:rPr>
        <w:t>Every four iterations (i%4 == 0,1,2,3) trace one complete rectangular frame: right (or up), down (or left), left (or down), up (or right).</w:t>
      </w:r>
    </w:p>
    <w:p w14:paraId="27207168" w14:textId="77777777" w:rsidR="00F503C4" w:rsidRDefault="00F503C4" w:rsidP="00885D64">
      <w:pPr>
        <w:pStyle w:val="ListParagraph"/>
        <w:numPr>
          <w:ilvl w:val="0"/>
          <w:numId w:val="90"/>
        </w:numPr>
        <w:spacing w:before="60" w:after="60" w:line="360" w:lineRule="auto"/>
        <w:contextualSpacing w:val="0"/>
        <w:jc w:val="both"/>
      </w:pPr>
      <w:r w:rsidRPr="5169C849">
        <w:rPr>
          <w:color w:val="000000"/>
        </w:rPr>
        <w:t>The counter increments at i%4 == 2 (always) and again at i%4 == 0 when counter &gt; 0. This double increment reduces each subsequent frame's side length by 2, correctly spiraling inward.</w:t>
      </w:r>
    </w:p>
    <w:p w14:paraId="22AB7B80" w14:textId="77777777" w:rsidR="00F503C4" w:rsidRDefault="00F503C4" w:rsidP="00885D64">
      <w:pPr>
        <w:pStyle w:val="ListParagraph"/>
        <w:numPr>
          <w:ilvl w:val="0"/>
          <w:numId w:val="90"/>
        </w:numPr>
        <w:spacing w:before="60" w:after="60" w:line="360" w:lineRule="auto"/>
        <w:contextualSpacing w:val="0"/>
        <w:jc w:val="both"/>
      </w:pPr>
      <w:r>
        <w:rPr>
          <w:color w:val="000000"/>
        </w:rPr>
        <w:t>Odd n starts at (0, 0) and spirals in the order: right, down, left, up.</w:t>
      </w:r>
    </w:p>
    <w:p w14:paraId="27AD9360" w14:textId="77777777" w:rsidR="00F503C4" w:rsidRDefault="00F503C4" w:rsidP="00885D64">
      <w:pPr>
        <w:pStyle w:val="ListParagraph"/>
        <w:numPr>
          <w:ilvl w:val="0"/>
          <w:numId w:val="90"/>
        </w:numPr>
        <w:spacing w:before="60" w:after="60" w:line="360" w:lineRule="auto"/>
        <w:contextualSpacing w:val="0"/>
        <w:jc w:val="both"/>
      </w:pPr>
      <w:r>
        <w:rPr>
          <w:color w:val="000000"/>
        </w:rPr>
        <w:t>Even n starts at (n−1, n−1) and spirals in the order: up, left, down, right.</w:t>
      </w:r>
    </w:p>
    <w:p w14:paraId="48FB945A" w14:textId="77777777" w:rsidR="00F503C4" w:rsidRDefault="00F503C4">
      <w:pPr>
        <w:jc w:val="both"/>
      </w:pPr>
      <w:r>
        <w:rPr>
          <w:color w:val="000000"/>
        </w:rPr>
        <w:t>After the loop, the innermost uncovered region is always a 3×3 sub-grid.</w:t>
      </w:r>
    </w:p>
    <w:p w14:paraId="76772FA9" w14:textId="77777777" w:rsidR="00F503C4" w:rsidRDefault="00F503C4" w:rsidP="00917C5F">
      <w:pPr>
        <w:pStyle w:val="Heading4"/>
        <w:ind w:firstLine="0"/>
      </w:pPr>
      <w:r w:rsidRPr="5169C849">
        <w:t>6.5.2.3 Phase C — The Tail (Five Fixed Moves)</w:t>
      </w:r>
    </w:p>
    <w:p w14:paraId="556C66F8" w14:textId="77777777" w:rsidR="00F503C4" w:rsidRDefault="00F503C4">
      <w:pPr>
        <w:jc w:val="both"/>
      </w:pPr>
      <w:r>
        <w:rPr>
          <w:color w:val="000000"/>
        </w:rPr>
        <w:t>Five hardcoded moves cover the remaining 3×3 inner core:</w:t>
      </w:r>
    </w:p>
    <w:p w14:paraId="3AB72C9C" w14:textId="77777777" w:rsidR="00F503C4" w:rsidRDefault="00F503C4" w:rsidP="00885D64">
      <w:pPr>
        <w:pStyle w:val="ListParagraph"/>
        <w:numPr>
          <w:ilvl w:val="0"/>
          <w:numId w:val="91"/>
        </w:numPr>
        <w:spacing w:before="60" w:after="60" w:line="360" w:lineRule="auto"/>
        <w:contextualSpacing w:val="0"/>
        <w:jc w:val="both"/>
      </w:pPr>
      <w:r>
        <w:rPr>
          <w:color w:val="000000"/>
        </w:rPr>
        <w:t>Move 4 units in one direction (up for odd n, left for even n) to position outside the inner core.</w:t>
      </w:r>
    </w:p>
    <w:p w14:paraId="20372175" w14:textId="77777777" w:rsidR="00F503C4" w:rsidRDefault="00F503C4" w:rsidP="00885D64">
      <w:pPr>
        <w:pStyle w:val="ListParagraph"/>
        <w:numPr>
          <w:ilvl w:val="0"/>
          <w:numId w:val="91"/>
        </w:numPr>
        <w:spacing w:before="60" w:after="60" w:line="360" w:lineRule="auto"/>
        <w:contextualSpacing w:val="0"/>
        <w:jc w:val="both"/>
      </w:pPr>
      <w:r>
        <w:rPr>
          <w:color w:val="000000"/>
        </w:rPr>
        <w:t>Move diagonally (+3, +3): covers the main diagonal of the 3×3 core.</w:t>
      </w:r>
    </w:p>
    <w:p w14:paraId="7E0B5599" w14:textId="77777777" w:rsidR="00F503C4" w:rsidRDefault="00F503C4" w:rsidP="00885D64">
      <w:pPr>
        <w:pStyle w:val="ListParagraph"/>
        <w:numPr>
          <w:ilvl w:val="0"/>
          <w:numId w:val="91"/>
        </w:numPr>
        <w:spacing w:before="60" w:after="60" w:line="360" w:lineRule="auto"/>
        <w:contextualSpacing w:val="0"/>
        <w:jc w:val="both"/>
      </w:pPr>
      <w:r>
        <w:rPr>
          <w:color w:val="000000"/>
        </w:rPr>
        <w:t>Move 3 units back: covers a horizontal band of the core.</w:t>
      </w:r>
    </w:p>
    <w:p w14:paraId="13DFD575" w14:textId="77777777" w:rsidR="00F503C4" w:rsidRDefault="00F503C4" w:rsidP="00885D64">
      <w:pPr>
        <w:pStyle w:val="ListParagraph"/>
        <w:numPr>
          <w:ilvl w:val="0"/>
          <w:numId w:val="91"/>
        </w:numPr>
        <w:spacing w:before="60" w:after="60" w:line="360" w:lineRule="auto"/>
        <w:contextualSpacing w:val="0"/>
        <w:jc w:val="both"/>
      </w:pPr>
      <w:r>
        <w:rPr>
          <w:color w:val="000000"/>
        </w:rPr>
        <w:t>Move diagonally (+3, −3): covers the anti-diagonal of the core.</w:t>
      </w:r>
    </w:p>
    <w:p w14:paraId="0D0C9B2F" w14:textId="77777777" w:rsidR="00F503C4" w:rsidRDefault="00F503C4" w:rsidP="00885D64">
      <w:pPr>
        <w:pStyle w:val="ListParagraph"/>
        <w:numPr>
          <w:ilvl w:val="0"/>
          <w:numId w:val="91"/>
        </w:numPr>
        <w:spacing w:before="60" w:after="60" w:line="360" w:lineRule="auto"/>
        <w:contextualSpacing w:val="0"/>
        <w:jc w:val="both"/>
      </w:pPr>
      <w:r>
        <w:rPr>
          <w:color w:val="000000"/>
        </w:rPr>
        <w:t>Move 2 units right: covers the remaining partial column of the core.</w:t>
      </w:r>
    </w:p>
    <w:p w14:paraId="37AA1DF6" w14:textId="77777777" w:rsidR="00F503C4" w:rsidRDefault="00F503C4">
      <w:pPr>
        <w:jc w:val="both"/>
      </w:pPr>
      <w:r w:rsidRPr="5169C849">
        <w:rPr>
          <w:color w:val="000000"/>
        </w:rPr>
        <w:t>Together, the tail generates exactly 5 waypoints (4 additional segments), and the total waypoint count becomes 2n−1, giving exactly 2n−2 segments.</w:t>
      </w:r>
    </w:p>
    <w:p w14:paraId="144C2F93" w14:textId="77777777" w:rsidR="00F503C4" w:rsidRDefault="00F503C4" w:rsidP="008E3500">
      <w:pPr>
        <w:pStyle w:val="Heading3"/>
      </w:pPr>
      <w:bookmarkStart w:id="334" w:name="_Toc229070179"/>
      <w:r w:rsidRPr="5169C849">
        <w:t>6.5.3 Pseudocode</w:t>
      </w:r>
      <w:bookmarkEnd w:id="334"/>
    </w:p>
    <w:p w14:paraId="49C9DFA3" w14:textId="77777777" w:rsidR="00F503C4" w:rsidRDefault="00F503C4">
      <w:pPr>
        <w:jc w:val="both"/>
      </w:pPr>
      <w:r>
        <w:rPr>
          <w:b/>
          <w:bCs/>
          <w:color w:val="000000"/>
        </w:rPr>
        <w:t>Algorithm GEOMETRIC_SPIRAL(n)</w:t>
      </w:r>
    </w:p>
    <w:p w14:paraId="609543C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lastRenderedPageBreak/>
        <w:t>Input : integer n &gt; 2</w:t>
      </w:r>
    </w:p>
    <w:p w14:paraId="5955579F"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Output: ordered list of waypoints defining 2n−2 segments</w:t>
      </w:r>
    </w:p>
    <w:p w14:paraId="3A0F490D" w14:textId="77777777" w:rsidR="00F503C4" w:rsidRDefault="00F503C4">
      <w:pPr>
        <w:shd w:val="clear" w:color="auto" w:fill="F4F4F4"/>
        <w:spacing w:line="280" w:lineRule="auto"/>
        <w:ind w:left="720"/>
      </w:pPr>
    </w:p>
    <w:p w14:paraId="77724CD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  if n = 3: return HARDCODED_9DOT_SOLUTION()</w:t>
      </w:r>
    </w:p>
    <w:p w14:paraId="76FABB21" w14:textId="77777777" w:rsidR="00F503C4" w:rsidRDefault="00F503C4">
      <w:pPr>
        <w:shd w:val="clear" w:color="auto" w:fill="F4F4F4"/>
        <w:spacing w:line="280" w:lineRule="auto"/>
        <w:ind w:left="720"/>
      </w:pPr>
    </w:p>
    <w:p w14:paraId="0BE9D7E7"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2.  lines ← 2n − 6</w:t>
      </w:r>
    </w:p>
    <w:p w14:paraId="250C7696"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3.  counter ← 0</w:t>
      </w:r>
    </w:p>
    <w:p w14:paraId="6A2E1EC6"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4.  if n is odd:  current ← (0, 0)</w:t>
      </w:r>
    </w:p>
    <w:p w14:paraId="065F7A4F"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 xml:space="preserve">    if n is even: current ← (n−1, n−1)</w:t>
      </w:r>
    </w:p>
    <w:p w14:paraId="17E3DD2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5.  WAYPOINTS.push(current)</w:t>
      </w:r>
    </w:p>
    <w:p w14:paraId="1BA7DA57" w14:textId="77777777" w:rsidR="00F503C4" w:rsidRDefault="00F503C4">
      <w:pPr>
        <w:shd w:val="clear" w:color="auto" w:fill="F4F4F4"/>
        <w:spacing w:line="280" w:lineRule="auto"/>
        <w:ind w:left="720"/>
      </w:pPr>
    </w:p>
    <w:p w14:paraId="117005CA"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6.  for i ← 0 to lines−2:            // outer spiral loop</w:t>
      </w:r>
    </w:p>
    <w:p w14:paraId="119AC31E"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7.      step ← n − 1 − counter</w:t>
      </w:r>
    </w:p>
    <w:p w14:paraId="793C1A3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8.      move current by step units in direction D[i % 4]</w:t>
      </w:r>
    </w:p>
    <w:p w14:paraId="11C73C74"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9.      WAYPOINTS.push(current)</w:t>
      </w:r>
    </w:p>
    <w:p w14:paraId="2366DABA"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10.     if i%4 = 2: counter ← counter + 1</w:t>
      </w:r>
    </w:p>
    <w:p w14:paraId="3BE1C7F8"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11.     if i%4 = 0 and counter &gt; 0: counter ← counter + 1</w:t>
      </w:r>
    </w:p>
    <w:p w14:paraId="5FC149FC" w14:textId="77777777" w:rsidR="00F503C4" w:rsidRDefault="00F503C4">
      <w:pPr>
        <w:shd w:val="clear" w:color="auto" w:fill="F4F4F4"/>
        <w:spacing w:line="280" w:lineRule="auto"/>
        <w:ind w:left="720"/>
      </w:pPr>
    </w:p>
    <w:p w14:paraId="15404109"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12. // Five-move tail to cover 3×3 inner core</w:t>
      </w:r>
    </w:p>
    <w:p w14:paraId="5D0BACBE"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13. current ← current + STEP1_OFFSET(n)</w:t>
      </w:r>
    </w:p>
    <w:p w14:paraId="23EED0E3"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14. WAYPOINTS.push(current)</w:t>
      </w:r>
    </w:p>
    <w:p w14:paraId="1BD06278"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15. current ← current + (3, 3) ; WAYPOINTS.push(current)</w:t>
      </w:r>
    </w:p>
    <w:p w14:paraId="245E4C71"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16. current ← current + (−3, 0) ; WAYPOINTS.push(current)</w:t>
      </w:r>
    </w:p>
    <w:p w14:paraId="50A76364"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17. current ← current + (3, −3) ; WAYPOINTS.push(current)</w:t>
      </w:r>
    </w:p>
    <w:p w14:paraId="409CD316"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lastRenderedPageBreak/>
        <w:t>18. current ← current + (0, 2)  ; WAYPOINTS.push(current)</w:t>
      </w:r>
    </w:p>
    <w:p w14:paraId="5B5AD213" w14:textId="77777777" w:rsidR="00F503C4" w:rsidRDefault="00F503C4">
      <w:pPr>
        <w:shd w:val="clear" w:color="auto" w:fill="F4F4F4"/>
        <w:spacing w:line="280" w:lineRule="auto"/>
        <w:ind w:left="720"/>
      </w:pPr>
    </w:p>
    <w:p w14:paraId="463A0FFF"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19. return WAYPOINTS  // |WAYPOINTS| = 2n−1, segments = 2n−2</w:t>
      </w:r>
    </w:p>
    <w:p w14:paraId="3C849576" w14:textId="77777777" w:rsidR="00F503C4" w:rsidRDefault="00F503C4" w:rsidP="008E3500">
      <w:pPr>
        <w:pStyle w:val="Heading3"/>
      </w:pPr>
      <w:bookmarkStart w:id="335" w:name="_Toc229070180"/>
      <w:r w:rsidRPr="5169C849">
        <w:t xml:space="preserve">6.5.4 Implementation </w:t>
      </w:r>
      <w:r>
        <w:t>c</w:t>
      </w:r>
      <w:r w:rsidRPr="5169C849">
        <w:t>ode (C++)</w:t>
      </w:r>
      <w:bookmarkEnd w:id="335"/>
    </w:p>
    <w:p w14:paraId="456691F4" w14:textId="77777777" w:rsidR="00F503C4" w:rsidRDefault="00F503C4">
      <w:pPr>
        <w:jc w:val="both"/>
      </w:pPr>
      <w:r w:rsidRPr="5169C849">
        <w:rPr>
          <w:color w:val="000000"/>
        </w:rPr>
        <w:t>The following shows the key sections of the Geometric Construction implementation.</w:t>
      </w:r>
    </w:p>
    <w:tbl>
      <w:tblPr>
        <w:tblStyle w:val="TableGrid"/>
        <w:tblW w:w="0" w:type="auto"/>
        <w:tblLook w:val="06A0" w:firstRow="1" w:lastRow="0" w:firstColumn="1" w:lastColumn="0" w:noHBand="1" w:noVBand="1"/>
      </w:tblPr>
      <w:tblGrid>
        <w:gridCol w:w="9350"/>
      </w:tblGrid>
      <w:tr w:rsidR="00F503C4" w14:paraId="42E21E12" w14:textId="77777777" w:rsidTr="5169C849">
        <w:trPr>
          <w:trHeight w:val="300"/>
        </w:trPr>
        <w:tc>
          <w:tcPr>
            <w:tcW w:w="8655" w:type="dxa"/>
          </w:tcPr>
          <w:p w14:paraId="110A12ED" w14:textId="13F58F3A" w:rsidR="00923215" w:rsidRDefault="00923215" w:rsidP="00923215">
            <w:pPr>
              <w:pStyle w:val="Caption"/>
              <w:keepNext/>
            </w:pPr>
            <w:bookmarkStart w:id="336" w:name="_Toc229058125"/>
            <w:r>
              <w:lastRenderedPageBreak/>
              <w:t xml:space="preserve">Table </w:t>
            </w:r>
            <w:fldSimple w:instr=" SEQ Table \* ARABIC ">
              <w:r w:rsidR="00302A3E">
                <w:rPr>
                  <w:noProof/>
                </w:rPr>
                <w:t>26</w:t>
              </w:r>
              <w:bookmarkEnd w:id="336"/>
            </w:fldSimple>
          </w:p>
          <w:tbl>
            <w:tblPr>
              <w:tblW w:w="9522" w:type="dxa"/>
              <w:tblCellSpacing w:w="15" w:type="dxa"/>
              <w:tblCellMar>
                <w:top w:w="15" w:type="dxa"/>
                <w:left w:w="15" w:type="dxa"/>
                <w:bottom w:w="15" w:type="dxa"/>
                <w:right w:w="15" w:type="dxa"/>
              </w:tblCellMar>
              <w:tblLook w:val="04A0" w:firstRow="1" w:lastRow="0" w:firstColumn="1" w:lastColumn="0" w:noHBand="0" w:noVBand="1"/>
            </w:tblPr>
            <w:tblGrid>
              <w:gridCol w:w="436"/>
              <w:gridCol w:w="9086"/>
            </w:tblGrid>
            <w:tr w:rsidR="00F503C4" w:rsidRPr="009B6A02" w14:paraId="481F17FD" w14:textId="77777777" w:rsidTr="009B6A02">
              <w:trPr>
                <w:tblCellSpacing w:w="15" w:type="dxa"/>
              </w:trPr>
              <w:tc>
                <w:tcPr>
                  <w:tcW w:w="0" w:type="auto"/>
                  <w:vAlign w:val="center"/>
                  <w:hideMark/>
                </w:tcPr>
                <w:p w14:paraId="0AFA1F6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w:t>
                  </w:r>
                </w:p>
                <w:p w14:paraId="38944DA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w:t>
                  </w:r>
                </w:p>
                <w:p w14:paraId="2C73A3D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w:t>
                  </w:r>
                </w:p>
                <w:p w14:paraId="6B61FE7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w:t>
                  </w:r>
                </w:p>
                <w:p w14:paraId="296D243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w:t>
                  </w:r>
                </w:p>
                <w:p w14:paraId="5B13BA0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w:t>
                  </w:r>
                </w:p>
                <w:p w14:paraId="1ED4B38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w:t>
                  </w:r>
                </w:p>
                <w:p w14:paraId="60F7133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w:t>
                  </w:r>
                </w:p>
                <w:p w14:paraId="01A9C78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w:t>
                  </w:r>
                </w:p>
                <w:p w14:paraId="6959557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10</w:t>
                  </w:r>
                </w:p>
                <w:p w14:paraId="2331CAD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11</w:t>
                  </w:r>
                </w:p>
                <w:p w14:paraId="483FA06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12</w:t>
                  </w:r>
                </w:p>
                <w:p w14:paraId="4BF86FE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13</w:t>
                  </w:r>
                </w:p>
                <w:p w14:paraId="14E9890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14</w:t>
                  </w:r>
                </w:p>
                <w:p w14:paraId="5E3B579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15</w:t>
                  </w:r>
                </w:p>
                <w:p w14:paraId="259B371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16</w:t>
                  </w:r>
                </w:p>
                <w:p w14:paraId="4E9CFF9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17</w:t>
                  </w:r>
                </w:p>
                <w:p w14:paraId="7805167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18</w:t>
                  </w:r>
                </w:p>
                <w:p w14:paraId="763BEDA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19</w:t>
                  </w:r>
                </w:p>
                <w:p w14:paraId="74192DC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20</w:t>
                  </w:r>
                </w:p>
                <w:p w14:paraId="04FF27B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21</w:t>
                  </w:r>
                </w:p>
                <w:p w14:paraId="4BA3059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22</w:t>
                  </w:r>
                </w:p>
                <w:p w14:paraId="4819A26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23</w:t>
                  </w:r>
                </w:p>
                <w:p w14:paraId="1A79417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24</w:t>
                  </w:r>
                </w:p>
                <w:p w14:paraId="38D1FEA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25</w:t>
                  </w:r>
                </w:p>
                <w:p w14:paraId="6B220C0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26</w:t>
                  </w:r>
                </w:p>
                <w:p w14:paraId="1434427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27</w:t>
                  </w:r>
                </w:p>
                <w:p w14:paraId="33E65B2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28</w:t>
                  </w:r>
                </w:p>
                <w:p w14:paraId="27436FB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29</w:t>
                  </w:r>
                </w:p>
                <w:p w14:paraId="612167B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30</w:t>
                  </w:r>
                </w:p>
                <w:p w14:paraId="5994C61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31</w:t>
                  </w:r>
                </w:p>
                <w:p w14:paraId="3B7FA4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32</w:t>
                  </w:r>
                </w:p>
                <w:p w14:paraId="2ADBE3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33</w:t>
                  </w:r>
                </w:p>
                <w:p w14:paraId="50C58A5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34</w:t>
                  </w:r>
                </w:p>
                <w:p w14:paraId="455A19D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35</w:t>
                  </w:r>
                </w:p>
                <w:p w14:paraId="2C9EBB0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36</w:t>
                  </w:r>
                </w:p>
                <w:p w14:paraId="6078E4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37</w:t>
                  </w:r>
                </w:p>
                <w:p w14:paraId="18D122D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38</w:t>
                  </w:r>
                </w:p>
                <w:p w14:paraId="2A321EF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39</w:t>
                  </w:r>
                </w:p>
                <w:p w14:paraId="5FDBD96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40</w:t>
                  </w:r>
                </w:p>
                <w:p w14:paraId="10302A2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41</w:t>
                  </w:r>
                </w:p>
                <w:p w14:paraId="22CEA71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42</w:t>
                  </w:r>
                </w:p>
                <w:p w14:paraId="6CECCD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43</w:t>
                  </w:r>
                </w:p>
                <w:p w14:paraId="538D332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44</w:t>
                  </w:r>
                </w:p>
                <w:p w14:paraId="6AEF545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45</w:t>
                  </w:r>
                </w:p>
                <w:p w14:paraId="7A82DE1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46</w:t>
                  </w:r>
                </w:p>
                <w:p w14:paraId="098F5F4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47</w:t>
                  </w:r>
                </w:p>
                <w:p w14:paraId="5C477D9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48</w:t>
                  </w:r>
                </w:p>
                <w:p w14:paraId="3DAAC0C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49</w:t>
                  </w:r>
                </w:p>
                <w:p w14:paraId="5AB397B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50</w:t>
                  </w:r>
                </w:p>
                <w:p w14:paraId="36CF60F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51</w:t>
                  </w:r>
                </w:p>
                <w:p w14:paraId="4CC8447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52</w:t>
                  </w:r>
                </w:p>
                <w:p w14:paraId="39F672E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53</w:t>
                  </w:r>
                </w:p>
                <w:p w14:paraId="3EA3B9B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54</w:t>
                  </w:r>
                </w:p>
                <w:p w14:paraId="2A17EC6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55</w:t>
                  </w:r>
                </w:p>
                <w:p w14:paraId="72D6211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56</w:t>
                  </w:r>
                </w:p>
                <w:p w14:paraId="1BC01CC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57</w:t>
                  </w:r>
                </w:p>
                <w:p w14:paraId="341C41A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58</w:t>
                  </w:r>
                </w:p>
                <w:p w14:paraId="3B1065B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59</w:t>
                  </w:r>
                </w:p>
                <w:p w14:paraId="7F1AC5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60</w:t>
                  </w:r>
                </w:p>
                <w:p w14:paraId="4108ED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61</w:t>
                  </w:r>
                </w:p>
                <w:p w14:paraId="0E7D238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62</w:t>
                  </w:r>
                </w:p>
                <w:p w14:paraId="71C8385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63</w:t>
                  </w:r>
                </w:p>
                <w:p w14:paraId="29268D6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64</w:t>
                  </w:r>
                </w:p>
                <w:p w14:paraId="470C08A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65</w:t>
                  </w:r>
                </w:p>
                <w:p w14:paraId="33B5C7A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66</w:t>
                  </w:r>
                </w:p>
                <w:p w14:paraId="5FB89C8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67</w:t>
                  </w:r>
                </w:p>
                <w:p w14:paraId="485A62A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68</w:t>
                  </w:r>
                </w:p>
                <w:p w14:paraId="4E87788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69</w:t>
                  </w:r>
                </w:p>
                <w:p w14:paraId="3E28E24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70</w:t>
                  </w:r>
                </w:p>
                <w:p w14:paraId="417CF5C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71</w:t>
                  </w:r>
                </w:p>
                <w:p w14:paraId="71EE0AD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72</w:t>
                  </w:r>
                </w:p>
                <w:p w14:paraId="5423C13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73</w:t>
                  </w:r>
                </w:p>
                <w:p w14:paraId="7AB90BD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74</w:t>
                  </w:r>
                </w:p>
                <w:p w14:paraId="2808FAC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75</w:t>
                  </w:r>
                </w:p>
                <w:p w14:paraId="7B8A31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76</w:t>
                  </w:r>
                </w:p>
                <w:p w14:paraId="7FAB79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77</w:t>
                  </w:r>
                </w:p>
                <w:p w14:paraId="706669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78</w:t>
                  </w:r>
                </w:p>
                <w:p w14:paraId="23E2E8B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79</w:t>
                  </w:r>
                </w:p>
                <w:p w14:paraId="5306BF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80</w:t>
                  </w:r>
                </w:p>
                <w:p w14:paraId="44F7DC1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81</w:t>
                  </w:r>
                </w:p>
                <w:p w14:paraId="73C3D51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82</w:t>
                  </w:r>
                </w:p>
                <w:p w14:paraId="3AD2D9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83</w:t>
                  </w:r>
                </w:p>
                <w:p w14:paraId="45DCBD2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84</w:t>
                  </w:r>
                </w:p>
                <w:p w14:paraId="40526D2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85</w:t>
                  </w:r>
                </w:p>
                <w:p w14:paraId="3532F43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86</w:t>
                  </w:r>
                </w:p>
                <w:p w14:paraId="7ECEF96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87</w:t>
                  </w:r>
                </w:p>
                <w:p w14:paraId="6541E88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88</w:t>
                  </w:r>
                </w:p>
                <w:p w14:paraId="2C83AC9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89</w:t>
                  </w:r>
                </w:p>
                <w:p w14:paraId="527FD8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90</w:t>
                  </w:r>
                </w:p>
                <w:p w14:paraId="0D9D6A7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91</w:t>
                  </w:r>
                </w:p>
                <w:p w14:paraId="6B0B286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92</w:t>
                  </w:r>
                </w:p>
                <w:p w14:paraId="261A06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93</w:t>
                  </w:r>
                </w:p>
                <w:p w14:paraId="4F70C72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94</w:t>
                  </w:r>
                </w:p>
                <w:p w14:paraId="34954E2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95</w:t>
                  </w:r>
                </w:p>
                <w:p w14:paraId="5EE41B5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96</w:t>
                  </w:r>
                </w:p>
                <w:p w14:paraId="6FF9A50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97</w:t>
                  </w:r>
                </w:p>
                <w:p w14:paraId="573D083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98</w:t>
                  </w:r>
                </w:p>
                <w:p w14:paraId="5B71C8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99</w:t>
                  </w:r>
                </w:p>
                <w:p w14:paraId="3713936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100</w:t>
                  </w:r>
                </w:p>
                <w:p w14:paraId="050AAE9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101</w:t>
                  </w:r>
                </w:p>
                <w:p w14:paraId="05D9687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102</w:t>
                  </w:r>
                </w:p>
                <w:p w14:paraId="008A911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103</w:t>
                  </w:r>
                </w:p>
                <w:p w14:paraId="5EED586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104</w:t>
                  </w:r>
                </w:p>
                <w:p w14:paraId="5266407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105</w:t>
                  </w:r>
                </w:p>
                <w:p w14:paraId="37C3E5A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106</w:t>
                  </w:r>
                </w:p>
                <w:p w14:paraId="714D278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107</w:t>
                  </w:r>
                </w:p>
                <w:p w14:paraId="37F16DC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108</w:t>
                  </w:r>
                </w:p>
                <w:p w14:paraId="440D7D7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109</w:t>
                  </w:r>
                </w:p>
                <w:p w14:paraId="549399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110</w:t>
                  </w:r>
                </w:p>
                <w:p w14:paraId="3D7EFC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111</w:t>
                  </w:r>
                </w:p>
                <w:p w14:paraId="4BA3BDB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112</w:t>
                  </w:r>
                </w:p>
                <w:p w14:paraId="63B312F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113</w:t>
                  </w:r>
                </w:p>
                <w:p w14:paraId="67EA771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114</w:t>
                  </w:r>
                </w:p>
                <w:p w14:paraId="28E8DCB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115</w:t>
                  </w:r>
                </w:p>
                <w:p w14:paraId="08684D5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116</w:t>
                  </w:r>
                </w:p>
                <w:p w14:paraId="246CF6C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117</w:t>
                  </w:r>
                </w:p>
                <w:p w14:paraId="0343EBC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118</w:t>
                  </w:r>
                </w:p>
                <w:p w14:paraId="5FB9606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119</w:t>
                  </w:r>
                </w:p>
                <w:p w14:paraId="65B415D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120</w:t>
                  </w:r>
                </w:p>
                <w:p w14:paraId="48B7332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121</w:t>
                  </w:r>
                </w:p>
                <w:p w14:paraId="373202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122</w:t>
                  </w:r>
                </w:p>
                <w:p w14:paraId="148F71C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123</w:t>
                  </w:r>
                </w:p>
                <w:p w14:paraId="5E0DD54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124</w:t>
                  </w:r>
                </w:p>
                <w:p w14:paraId="53BB349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125</w:t>
                  </w:r>
                </w:p>
                <w:p w14:paraId="4FDE83F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126</w:t>
                  </w:r>
                </w:p>
                <w:p w14:paraId="26796A2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127</w:t>
                  </w:r>
                </w:p>
                <w:p w14:paraId="1AEA48B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128</w:t>
                  </w:r>
                </w:p>
                <w:p w14:paraId="28F35EB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129</w:t>
                  </w:r>
                </w:p>
                <w:p w14:paraId="1B85064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130</w:t>
                  </w:r>
                </w:p>
                <w:p w14:paraId="594E479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131</w:t>
                  </w:r>
                </w:p>
                <w:p w14:paraId="2B1DC42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132</w:t>
                  </w:r>
                </w:p>
                <w:p w14:paraId="2FFBB5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133</w:t>
                  </w:r>
                </w:p>
                <w:p w14:paraId="665CE71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134</w:t>
                  </w:r>
                </w:p>
                <w:p w14:paraId="15197E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135</w:t>
                  </w:r>
                </w:p>
                <w:p w14:paraId="0E10E9E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136</w:t>
                  </w:r>
                </w:p>
                <w:p w14:paraId="39E95CD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137</w:t>
                  </w:r>
                </w:p>
                <w:p w14:paraId="489C7B5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138</w:t>
                  </w:r>
                </w:p>
                <w:p w14:paraId="3635093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139</w:t>
                  </w:r>
                </w:p>
                <w:p w14:paraId="2BAF041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140</w:t>
                  </w:r>
                </w:p>
                <w:p w14:paraId="743D4F1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141</w:t>
                  </w:r>
                </w:p>
                <w:p w14:paraId="6F0FB93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142</w:t>
                  </w:r>
                </w:p>
                <w:p w14:paraId="49412BB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143</w:t>
                  </w:r>
                </w:p>
                <w:p w14:paraId="64365F3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144</w:t>
                  </w:r>
                </w:p>
                <w:p w14:paraId="14EEF3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145</w:t>
                  </w:r>
                </w:p>
                <w:p w14:paraId="2E11BB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146</w:t>
                  </w:r>
                </w:p>
                <w:p w14:paraId="7964FB3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147</w:t>
                  </w:r>
                </w:p>
                <w:p w14:paraId="32079E2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148</w:t>
                  </w:r>
                </w:p>
                <w:p w14:paraId="694AA77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149</w:t>
                  </w:r>
                </w:p>
                <w:p w14:paraId="700758A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150</w:t>
                  </w:r>
                </w:p>
                <w:p w14:paraId="64E098A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151</w:t>
                  </w:r>
                </w:p>
                <w:p w14:paraId="174DB32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152</w:t>
                  </w:r>
                </w:p>
                <w:p w14:paraId="1ADEF9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153</w:t>
                  </w:r>
                </w:p>
                <w:p w14:paraId="7728834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154</w:t>
                  </w:r>
                </w:p>
                <w:p w14:paraId="6840E8A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155</w:t>
                  </w:r>
                </w:p>
                <w:p w14:paraId="1D2A087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156</w:t>
                  </w:r>
                </w:p>
                <w:p w14:paraId="70928C3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157</w:t>
                  </w:r>
                </w:p>
                <w:p w14:paraId="411B4BB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158</w:t>
                  </w:r>
                </w:p>
                <w:p w14:paraId="4F357F6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159</w:t>
                  </w:r>
                </w:p>
                <w:p w14:paraId="52667C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160</w:t>
                  </w:r>
                </w:p>
                <w:p w14:paraId="40CD7B4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161</w:t>
                  </w:r>
                </w:p>
                <w:p w14:paraId="25FFAB0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162</w:t>
                  </w:r>
                </w:p>
                <w:p w14:paraId="5C515A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163</w:t>
                  </w:r>
                </w:p>
                <w:p w14:paraId="3803FF9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164</w:t>
                  </w:r>
                </w:p>
                <w:p w14:paraId="0C7230D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165</w:t>
                  </w:r>
                </w:p>
                <w:p w14:paraId="13C82C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166</w:t>
                  </w:r>
                </w:p>
                <w:p w14:paraId="015E262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167</w:t>
                  </w:r>
                </w:p>
                <w:p w14:paraId="13EA48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168</w:t>
                  </w:r>
                </w:p>
                <w:p w14:paraId="1DF15D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169</w:t>
                  </w:r>
                </w:p>
                <w:p w14:paraId="4FAEE6B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170</w:t>
                  </w:r>
                </w:p>
                <w:p w14:paraId="03D701F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171</w:t>
                  </w:r>
                </w:p>
                <w:p w14:paraId="6A7266E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172</w:t>
                  </w:r>
                </w:p>
                <w:p w14:paraId="41E2520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173</w:t>
                  </w:r>
                </w:p>
                <w:p w14:paraId="2272CE6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174</w:t>
                  </w:r>
                </w:p>
                <w:p w14:paraId="296463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175</w:t>
                  </w:r>
                </w:p>
                <w:p w14:paraId="0B4F3C7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176</w:t>
                  </w:r>
                </w:p>
                <w:p w14:paraId="79D0137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177</w:t>
                  </w:r>
                </w:p>
                <w:p w14:paraId="3E87EC2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178</w:t>
                  </w:r>
                </w:p>
              </w:tc>
              <w:tc>
                <w:tcPr>
                  <w:tcW w:w="9041" w:type="dxa"/>
                  <w:vAlign w:val="center"/>
                  <w:hideMark/>
                </w:tcPr>
                <w:p w14:paraId="7F7BCD9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lastRenderedPageBreak/>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&lt;iostream&gt;</w:t>
                  </w:r>
                </w:p>
                <w:p w14:paraId="4B8BEF6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&lt;vector&gt;</w:t>
                  </w:r>
                </w:p>
                <w:p w14:paraId="526B331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&lt;cmath&gt;</w:t>
                  </w:r>
                </w:p>
                <w:p w14:paraId="759374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&lt;sstream&gt;</w:t>
                  </w:r>
                </w:p>
                <w:p w14:paraId="34DA3AF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&lt;algorithm&gt;</w:t>
                  </w:r>
                </w:p>
                <w:p w14:paraId="331461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&lt;iomanip&gt;</w:t>
                  </w:r>
                </w:p>
                <w:p w14:paraId="2FFEBA2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&lt;chrono&gt;</w:t>
                  </w:r>
                </w:p>
                <w:p w14:paraId="5A37AB2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&lt;unordered_map&gt;</w:t>
                  </w:r>
                </w:p>
                <w:p w14:paraId="24ADDA3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&lt;string&gt;</w:t>
                  </w:r>
                </w:p>
                <w:p w14:paraId="3C999B7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b/>
                      <w:bCs/>
                      <w:color w:val="008800"/>
                      <w:sz w:val="20"/>
                      <w:szCs w:val="20"/>
                    </w:rPr>
                    <w:t>using</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namespace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E84B5"/>
                      <w:sz w:val="20"/>
                      <w:szCs w:val="20"/>
                    </w:rPr>
                    <w:t>std</w:t>
                  </w:r>
                  <w:r w:rsidRPr="009B6A02">
                    <w:rPr>
                      <w:rFonts w:ascii="Courier New" w:eastAsia="Times New Roman" w:hAnsi="Courier New" w:cs="Courier New"/>
                      <w:color w:val="333333"/>
                      <w:sz w:val="20"/>
                      <w:szCs w:val="20"/>
                    </w:rPr>
                    <w:t>;</w:t>
                  </w:r>
                </w:p>
                <w:p w14:paraId="6BEF01F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4B2C699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66BB"/>
                      <w:sz w:val="20"/>
                      <w:szCs w:val="20"/>
                    </w:rPr>
                    <w:t>main</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01DB39C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pair&lt;</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&gt;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244F13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vector&lt;pair&lt;</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&gt;&gt;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w:t>
                  </w:r>
                </w:p>
                <w:p w14:paraId="39E6CE5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"Enter the value of the grid size: "</w:t>
                  </w:r>
                  <w:r w:rsidRPr="009B6A02">
                    <w:rPr>
                      <w:rFonts w:ascii="Courier New" w:eastAsia="Times New Roman" w:hAnsi="Courier New" w:cs="Courier New"/>
                      <w:color w:val="333333"/>
                      <w:sz w:val="20"/>
                      <w:szCs w:val="20"/>
                    </w:rPr>
                    <w:t>;</w:t>
                  </w:r>
                </w:p>
                <w:p w14:paraId="66866D5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n;</w:t>
                  </w:r>
                </w:p>
                <w:p w14:paraId="4E1C9F7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cin</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&gt;&gt;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n;</w:t>
                  </w:r>
                </w:p>
                <w:p w14:paraId="3B1F107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lines=</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-6</w:t>
                  </w:r>
                  <w:r w:rsidRPr="009B6A02">
                    <w:rPr>
                      <w:rFonts w:ascii="Courier New" w:eastAsia="Times New Roman" w:hAnsi="Courier New" w:cs="Courier New"/>
                      <w:color w:val="333333"/>
                      <w:sz w:val="20"/>
                      <w:szCs w:val="20"/>
                    </w:rPr>
                    <w:t>;</w:t>
                  </w:r>
                </w:p>
                <w:p w14:paraId="31C79CD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cout&lt;&lt;lines&lt;&lt;endl;</w:t>
                  </w:r>
                </w:p>
                <w:p w14:paraId="51D7D3D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5FE7D29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B87277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current_point=make_pair(</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6B0147E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2B2F928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"start at point: (0, 0)"</w:t>
                  </w:r>
                  <w:r w:rsidRPr="009B6A02">
                    <w:rPr>
                      <w:rFonts w:ascii="Courier New" w:eastAsia="Times New Roman" w:hAnsi="Courier New" w:cs="Courier New"/>
                      <w:color w:val="333333"/>
                      <w:sz w:val="20"/>
                      <w:szCs w:val="20"/>
                    </w:rPr>
                    <w:t>&lt;&lt;endl;</w:t>
                  </w:r>
                </w:p>
                <w:p w14:paraId="5B150E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51D6323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2151A66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2 units diagonally down right"</w:t>
                  </w:r>
                  <w:r w:rsidRPr="009B6A02">
                    <w:rPr>
                      <w:rFonts w:ascii="Courier New" w:eastAsia="Times New Roman" w:hAnsi="Courier New" w:cs="Courier New"/>
                      <w:color w:val="333333"/>
                      <w:sz w:val="20"/>
                      <w:szCs w:val="20"/>
                    </w:rPr>
                    <w:t>&lt;&lt;endl;</w:t>
                  </w:r>
                </w:p>
                <w:p w14:paraId="5468796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47065E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5A5204D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178F8A5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up (outside the box)"</w:t>
                  </w:r>
                  <w:r w:rsidRPr="009B6A02">
                    <w:rPr>
                      <w:rFonts w:ascii="Courier New" w:eastAsia="Times New Roman" w:hAnsi="Courier New" w:cs="Courier New"/>
                      <w:color w:val="333333"/>
                      <w:sz w:val="20"/>
                      <w:szCs w:val="20"/>
                    </w:rPr>
                    <w:t>&lt;&lt;endl;</w:t>
                  </w:r>
                </w:p>
                <w:p w14:paraId="78BAD8D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331E65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3016E08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78AFDE0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diagonally down left (outside the box)"</w:t>
                  </w:r>
                  <w:r w:rsidRPr="009B6A02">
                    <w:rPr>
                      <w:rFonts w:ascii="Courier New" w:eastAsia="Times New Roman" w:hAnsi="Courier New" w:cs="Courier New"/>
                      <w:color w:val="333333"/>
                      <w:sz w:val="20"/>
                      <w:szCs w:val="20"/>
                    </w:rPr>
                    <w:t>&lt;&lt;endl;</w:t>
                  </w:r>
                </w:p>
                <w:p w14:paraId="0DE678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5D9A867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0C264BB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343391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2 units to the right"</w:t>
                  </w:r>
                  <w:r w:rsidRPr="009B6A02">
                    <w:rPr>
                      <w:rFonts w:ascii="Courier New" w:eastAsia="Times New Roman" w:hAnsi="Courier New" w:cs="Courier New"/>
                      <w:color w:val="333333"/>
                      <w:sz w:val="20"/>
                      <w:szCs w:val="20"/>
                    </w:rPr>
                    <w:t>&lt;&lt;endl;</w:t>
                  </w:r>
                </w:p>
                <w:p w14:paraId="395A57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59E5F2C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659F06A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20CEBFA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369C6AF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current_point=make_pair(</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29BFC5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3D1A7ED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"start at point: (0, 0)"</w:t>
                  </w:r>
                  <w:r w:rsidRPr="009B6A02">
                    <w:rPr>
                      <w:rFonts w:ascii="Courier New" w:eastAsia="Times New Roman" w:hAnsi="Courier New" w:cs="Courier New"/>
                      <w:color w:val="333333"/>
                      <w:sz w:val="20"/>
                      <w:szCs w:val="20"/>
                    </w:rPr>
                    <w:t>&lt;&lt;endl;</w:t>
                  </w:r>
                </w:p>
                <w:p w14:paraId="3C806CA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25D4E9C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conter=</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7419707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for</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i&lt;lines</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i++)</w:t>
                  </w:r>
                </w:p>
                <w:p w14:paraId="0EFBE0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w:t>
                  </w:r>
                </w:p>
                <w:p w14:paraId="6FF240D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3BAF560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083E1D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6E7C08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275028E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right"</w:t>
                  </w:r>
                  <w:r w:rsidRPr="009B6A02">
                    <w:rPr>
                      <w:rFonts w:ascii="Courier New" w:eastAsia="Times New Roman" w:hAnsi="Courier New" w:cs="Courier New"/>
                      <w:color w:val="333333"/>
                      <w:sz w:val="20"/>
                      <w:szCs w:val="20"/>
                    </w:rPr>
                    <w:t>&lt;&lt;endl;</w:t>
                  </w:r>
                </w:p>
                <w:p w14:paraId="493E4D8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763140E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(conter&gt;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5A93F0B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885FCE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conter++;</w:t>
                  </w:r>
                </w:p>
                <w:p w14:paraId="47454A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859E68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3BEDD27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p>
                <w:p w14:paraId="2DAFD7A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DF0F2E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2FA2EAC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18156E8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down"</w:t>
                  </w:r>
                  <w:r w:rsidRPr="009B6A02">
                    <w:rPr>
                      <w:rFonts w:ascii="Courier New" w:eastAsia="Times New Roman" w:hAnsi="Courier New" w:cs="Courier New"/>
                      <w:color w:val="333333"/>
                      <w:sz w:val="20"/>
                      <w:szCs w:val="20"/>
                    </w:rPr>
                    <w:t>&lt;&lt;endl;</w:t>
                  </w:r>
                </w:p>
                <w:p w14:paraId="093DADD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1E42326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6C9436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0CECE62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7473F0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034B262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75044C6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left"</w:t>
                  </w:r>
                  <w:r w:rsidRPr="009B6A02">
                    <w:rPr>
                      <w:rFonts w:ascii="Courier New" w:eastAsia="Times New Roman" w:hAnsi="Courier New" w:cs="Courier New"/>
                      <w:color w:val="333333"/>
                      <w:sz w:val="20"/>
                      <w:szCs w:val="20"/>
                    </w:rPr>
                    <w:t>&lt;&lt;endl;</w:t>
                  </w:r>
                </w:p>
                <w:p w14:paraId="40F43D9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74EC054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conter++;</w:t>
                  </w:r>
                </w:p>
                <w:p w14:paraId="1D924C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09F0B4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p>
                <w:p w14:paraId="4080661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8D8EB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54CD80F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6AD9ED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up"</w:t>
                  </w:r>
                  <w:r w:rsidRPr="009B6A02">
                    <w:rPr>
                      <w:rFonts w:ascii="Courier New" w:eastAsia="Times New Roman" w:hAnsi="Courier New" w:cs="Courier New"/>
                      <w:color w:val="333333"/>
                      <w:sz w:val="20"/>
                      <w:szCs w:val="20"/>
                    </w:rPr>
                    <w:t>&lt;&lt;endl;</w:t>
                  </w:r>
                </w:p>
                <w:p w14:paraId="458202E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27B5A44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E6CA55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90EE6A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p>
                <w:p w14:paraId="3BB245A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4 units up"</w:t>
                  </w:r>
                  <w:r w:rsidRPr="009B6A02">
                    <w:rPr>
                      <w:rFonts w:ascii="Courier New" w:eastAsia="Times New Roman" w:hAnsi="Courier New" w:cs="Courier New"/>
                      <w:color w:val="333333"/>
                      <w:sz w:val="20"/>
                      <w:szCs w:val="20"/>
                    </w:rPr>
                    <w:t>&lt;&lt;endl;</w:t>
                  </w:r>
                </w:p>
                <w:p w14:paraId="4126834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7D87782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5118B0C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3B42A90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075AFFC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diagonally down right"</w:t>
                  </w:r>
                  <w:r w:rsidRPr="009B6A02">
                    <w:rPr>
                      <w:rFonts w:ascii="Courier New" w:eastAsia="Times New Roman" w:hAnsi="Courier New" w:cs="Courier New"/>
                      <w:color w:val="333333"/>
                      <w:sz w:val="20"/>
                      <w:szCs w:val="20"/>
                    </w:rPr>
                    <w:t>&lt;&lt;endl;</w:t>
                  </w:r>
                </w:p>
                <w:p w14:paraId="491362C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07C0BB2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07D827E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0A806C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up"</w:t>
                  </w:r>
                  <w:r w:rsidRPr="009B6A02">
                    <w:rPr>
                      <w:rFonts w:ascii="Courier New" w:eastAsia="Times New Roman" w:hAnsi="Courier New" w:cs="Courier New"/>
                      <w:color w:val="333333"/>
                      <w:sz w:val="20"/>
                      <w:szCs w:val="20"/>
                    </w:rPr>
                    <w:t>&lt;&lt;endl;</w:t>
                  </w:r>
                </w:p>
                <w:p w14:paraId="7BCB022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361DA8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AE80B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2FC230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diagonally down left"</w:t>
                  </w:r>
                  <w:r w:rsidRPr="009B6A02">
                    <w:rPr>
                      <w:rFonts w:ascii="Courier New" w:eastAsia="Times New Roman" w:hAnsi="Courier New" w:cs="Courier New"/>
                      <w:color w:val="333333"/>
                      <w:sz w:val="20"/>
                      <w:szCs w:val="20"/>
                    </w:rPr>
                    <w:t>&lt;&lt;endl;</w:t>
                  </w:r>
                </w:p>
                <w:p w14:paraId="3DD967D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points.push_back(current_point);</w:t>
                  </w:r>
                </w:p>
                <w:p w14:paraId="58716CD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12691D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6599626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2 units to the right"</w:t>
                  </w:r>
                  <w:r w:rsidRPr="009B6A02">
                    <w:rPr>
                      <w:rFonts w:ascii="Courier New" w:eastAsia="Times New Roman" w:hAnsi="Courier New" w:cs="Courier New"/>
                      <w:color w:val="333333"/>
                      <w:sz w:val="20"/>
                      <w:szCs w:val="20"/>
                    </w:rPr>
                    <w:t>&lt;&lt;endl;</w:t>
                  </w:r>
                </w:p>
                <w:p w14:paraId="486060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346BCDE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6C8282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67B97AA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p>
                <w:p w14:paraId="51A3E0C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6F38A1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current_point=make_pair(n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p>
                <w:p w14:paraId="18054CA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"start at point: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w:t>
                  </w:r>
                  <w:r w:rsidRPr="009B6A02">
                    <w:rPr>
                      <w:rFonts w:ascii="Courier New" w:eastAsia="Times New Roman" w:hAnsi="Courier New" w:cs="Courier New"/>
                      <w:color w:val="333333"/>
                      <w:sz w:val="20"/>
                      <w:szCs w:val="20"/>
                    </w:rPr>
                    <w:t>&lt;&lt;endl;</w:t>
                  </w:r>
                </w:p>
                <w:p w14:paraId="1E597FC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6A87AD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720917B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conter=</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61E07E3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for</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i&lt;lines</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i++)</w:t>
                  </w:r>
                </w:p>
                <w:p w14:paraId="7C569B4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19005C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2D3B720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C912C6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4860A94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3F4A13E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up"</w:t>
                  </w:r>
                  <w:r w:rsidRPr="009B6A02">
                    <w:rPr>
                      <w:rFonts w:ascii="Courier New" w:eastAsia="Times New Roman" w:hAnsi="Courier New" w:cs="Courier New"/>
                      <w:color w:val="333333"/>
                      <w:sz w:val="20"/>
                      <w:szCs w:val="20"/>
                    </w:rPr>
                    <w:t>&lt;&lt;endl;</w:t>
                  </w:r>
                </w:p>
                <w:p w14:paraId="17EA775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18F0DF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(conter&gt;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6BC3D95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37567E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conter++;</w:t>
                  </w:r>
                </w:p>
                <w:p w14:paraId="5A1FAA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w:t>
                  </w:r>
                </w:p>
                <w:p w14:paraId="0BCDDFE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4141BD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p>
                <w:p w14:paraId="427D601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EDC7A1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4B45C55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4EB0586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left"</w:t>
                  </w:r>
                  <w:r w:rsidRPr="009B6A02">
                    <w:rPr>
                      <w:rFonts w:ascii="Courier New" w:eastAsia="Times New Roman" w:hAnsi="Courier New" w:cs="Courier New"/>
                      <w:color w:val="333333"/>
                      <w:sz w:val="20"/>
                      <w:szCs w:val="20"/>
                    </w:rPr>
                    <w:t>&lt;&lt;endl;</w:t>
                  </w:r>
                </w:p>
                <w:p w14:paraId="5E3CFB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6487714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3B1165F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258299C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E51BB8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40944D9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1472478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down"</w:t>
                  </w:r>
                  <w:r w:rsidRPr="009B6A02">
                    <w:rPr>
                      <w:rFonts w:ascii="Courier New" w:eastAsia="Times New Roman" w:hAnsi="Courier New" w:cs="Courier New"/>
                      <w:color w:val="333333"/>
                      <w:sz w:val="20"/>
                      <w:szCs w:val="20"/>
                    </w:rPr>
                    <w:t>&lt;&lt;endl;</w:t>
                  </w:r>
                </w:p>
                <w:p w14:paraId="7F2E77B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34B4268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conter++;</w:t>
                  </w:r>
                </w:p>
                <w:p w14:paraId="7E373B4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7EAB12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p>
                <w:p w14:paraId="719BA17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A8DA90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279A028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5A60BE0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right"</w:t>
                  </w:r>
                  <w:r w:rsidRPr="009B6A02">
                    <w:rPr>
                      <w:rFonts w:ascii="Courier New" w:eastAsia="Times New Roman" w:hAnsi="Courier New" w:cs="Courier New"/>
                      <w:color w:val="333333"/>
                      <w:sz w:val="20"/>
                      <w:szCs w:val="20"/>
                    </w:rPr>
                    <w:t>&lt;&lt;endl;</w:t>
                  </w:r>
                </w:p>
                <w:p w14:paraId="4C67E8F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4961295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F7ADD3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786850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p>
                <w:p w14:paraId="1EAAB19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4 units to the left"</w:t>
                  </w:r>
                  <w:r w:rsidRPr="009B6A02">
                    <w:rPr>
                      <w:rFonts w:ascii="Courier New" w:eastAsia="Times New Roman" w:hAnsi="Courier New" w:cs="Courier New"/>
                      <w:color w:val="333333"/>
                      <w:sz w:val="20"/>
                      <w:szCs w:val="20"/>
                    </w:rPr>
                    <w:t>&lt;&lt;endl;</w:t>
                  </w:r>
                </w:p>
                <w:p w14:paraId="156BC9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6318067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2BBDDB3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D90168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0BBD772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diagonally down right"</w:t>
                  </w:r>
                  <w:r w:rsidRPr="009B6A02">
                    <w:rPr>
                      <w:rFonts w:ascii="Courier New" w:eastAsia="Times New Roman" w:hAnsi="Courier New" w:cs="Courier New"/>
                      <w:color w:val="333333"/>
                      <w:sz w:val="20"/>
                      <w:szCs w:val="20"/>
                    </w:rPr>
                    <w:t>&lt;&lt;endl;</w:t>
                  </w:r>
                </w:p>
                <w:p w14:paraId="7E904C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00DCAC0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CC0596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p>
                <w:p w14:paraId="6A322AC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up"</w:t>
                  </w:r>
                  <w:r w:rsidRPr="009B6A02">
                    <w:rPr>
                      <w:rFonts w:ascii="Courier New" w:eastAsia="Times New Roman" w:hAnsi="Courier New" w:cs="Courier New"/>
                      <w:color w:val="333333"/>
                      <w:sz w:val="20"/>
                      <w:szCs w:val="20"/>
                    </w:rPr>
                    <w:t>&lt;&lt;endl;</w:t>
                  </w:r>
                </w:p>
                <w:p w14:paraId="21A08E7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27855B5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420F089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55C8F1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3 units diagonally down left"</w:t>
                  </w:r>
                  <w:r w:rsidRPr="009B6A02">
                    <w:rPr>
                      <w:rFonts w:ascii="Courier New" w:eastAsia="Times New Roman" w:hAnsi="Courier New" w:cs="Courier New"/>
                      <w:color w:val="333333"/>
                      <w:sz w:val="20"/>
                      <w:szCs w:val="20"/>
                    </w:rPr>
                    <w:t>&lt;&lt;endl;</w:t>
                  </w:r>
                </w:p>
                <w:p w14:paraId="18D37C8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045CF88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current_point.first=current_point.first;</w:t>
                  </w:r>
                </w:p>
                <w:p w14:paraId="7DB5F57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current_point.second=current_point.second+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4897454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cout&lt;&lt;</w:t>
                  </w:r>
                  <w:r w:rsidRPr="009B6A02">
                    <w:rPr>
                      <w:rFonts w:ascii="Courier New" w:eastAsia="Times New Roman" w:hAnsi="Courier New" w:cs="Courier New"/>
                      <w:color w:val="333333"/>
                      <w:sz w:val="20"/>
                      <w:szCs w:val="20"/>
                      <w:shd w:val="clear" w:color="auto" w:fill="FFF0F0"/>
                    </w:rPr>
                    <w:t>"Move 2 units to the right"</w:t>
                  </w:r>
                  <w:r w:rsidRPr="009B6A02">
                    <w:rPr>
                      <w:rFonts w:ascii="Courier New" w:eastAsia="Times New Roman" w:hAnsi="Courier New" w:cs="Courier New"/>
                      <w:color w:val="333333"/>
                      <w:sz w:val="20"/>
                      <w:szCs w:val="20"/>
                    </w:rPr>
                    <w:t>&lt;&lt;endl;</w:t>
                  </w:r>
                </w:p>
                <w:p w14:paraId="6E4892D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points.push_back(current_point);</w:t>
                  </w:r>
                </w:p>
                <w:p w14:paraId="7137610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493539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52FAAB4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"Final order of points: "</w:t>
                  </w:r>
                  <w:r w:rsidRPr="009B6A02">
                    <w:rPr>
                      <w:rFonts w:ascii="Courier New" w:eastAsia="Times New Roman" w:hAnsi="Courier New" w:cs="Courier New"/>
                      <w:color w:val="333333"/>
                      <w:sz w:val="20"/>
                      <w:szCs w:val="20"/>
                    </w:rPr>
                    <w:t>;</w:t>
                  </w:r>
                </w:p>
                <w:p w14:paraId="7589EAD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for</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8800"/>
                      <w:sz w:val="20"/>
                      <w:szCs w:val="20"/>
                    </w:rPr>
                    <w:t>const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auto</w:t>
                  </w:r>
                  <w:r w:rsidRPr="009B6A02">
                    <w:rPr>
                      <w:rFonts w:ascii="Courier New" w:eastAsia="Times New Roman" w:hAnsi="Courier New" w:cs="Courier New"/>
                      <w:color w:val="333333"/>
                      <w:sz w:val="20"/>
                      <w:szCs w:val="20"/>
                    </w:rPr>
                    <w:t>&amp;</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703BD8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point.first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 "</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point.second</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 "</w:t>
                  </w:r>
                  <w:r w:rsidRPr="009B6A02">
                    <w:rPr>
                      <w:rFonts w:ascii="Courier New" w:eastAsia="Times New Roman" w:hAnsi="Courier New" w:cs="Courier New"/>
                      <w:color w:val="333333"/>
                      <w:sz w:val="20"/>
                      <w:szCs w:val="20"/>
                    </w:rPr>
                    <w:t>;</w:t>
                  </w:r>
                </w:p>
                <w:p w14:paraId="7589F81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w:t>
                  </w:r>
                </w:p>
                <w:p w14:paraId="48FEAE3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cout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endl;</w:t>
                  </w:r>
                </w:p>
                <w:p w14:paraId="6D6D7E1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return</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1C8C29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w:t>
                  </w:r>
                </w:p>
              </w:tc>
            </w:tr>
          </w:tbl>
          <w:p w14:paraId="6BE81E5F" w14:textId="77777777" w:rsidR="00F503C4" w:rsidRDefault="00F503C4" w:rsidP="5169C849"/>
        </w:tc>
      </w:tr>
    </w:tbl>
    <w:p w14:paraId="11812436" w14:textId="13A4F521" w:rsidR="00F503C4" w:rsidRDefault="00F503C4" w:rsidP="00B82B3F"/>
    <w:p w14:paraId="79A26E6C" w14:textId="19AE1FF2" w:rsidR="00F503C4" w:rsidRDefault="00F503C4" w:rsidP="00DC042B">
      <w:pPr>
        <w:spacing w:before="200" w:after="80"/>
        <w:jc w:val="center"/>
      </w:pPr>
      <w:r w:rsidRPr="5169C849">
        <w:rPr>
          <w:b/>
          <w:bCs/>
          <w:color w:val="000000"/>
          <w:sz w:val="20"/>
          <w:szCs w:val="20"/>
        </w:rPr>
        <w:t>Table 3. Geometric Construction: Step-by-Step Waypoints for n = 5 (Odd)</w:t>
      </w:r>
    </w:p>
    <w:p w14:paraId="743335FC" w14:textId="15EED2F6" w:rsidR="00923215" w:rsidRDefault="00923215" w:rsidP="00923215">
      <w:pPr>
        <w:pStyle w:val="Caption"/>
        <w:keepNext/>
      </w:pPr>
      <w:bookmarkStart w:id="337" w:name="_Toc229058126"/>
      <w:r>
        <w:t xml:space="preserve">Table </w:t>
      </w:r>
      <w:fldSimple w:instr=" SEQ Table \* ARABIC ">
        <w:r w:rsidR="00302A3E">
          <w:rPr>
            <w:noProof/>
          </w:rPr>
          <w:t>27</w:t>
        </w:r>
        <w:bookmarkEnd w:id="337"/>
      </w:fldSimple>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2378"/>
        <w:gridCol w:w="2531"/>
        <w:gridCol w:w="3094"/>
      </w:tblGrid>
      <w:tr w:rsidR="00F503C4" w14:paraId="4DB0A08E" w14:textId="77777777" w:rsidTr="007B28FC">
        <w:trPr>
          <w:trHeight w:val="415"/>
          <w:tblHeader/>
        </w:trPr>
        <w:tc>
          <w:tcPr>
            <w:tcW w:w="89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7731F97" w14:textId="77777777" w:rsidR="00F503C4" w:rsidRDefault="00F503C4" w:rsidP="00B82B3F">
            <w:pPr>
              <w:spacing w:before="60" w:after="60"/>
            </w:pPr>
            <w:r>
              <w:rPr>
                <w:b/>
                <w:bCs/>
                <w:color w:val="FFFFFF"/>
                <w:sz w:val="22"/>
                <w:szCs w:val="22"/>
              </w:rPr>
              <w:t>Step</w:t>
            </w:r>
          </w:p>
        </w:tc>
        <w:tc>
          <w:tcPr>
            <w:tcW w:w="237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68FD586" w14:textId="77777777" w:rsidR="00F503C4" w:rsidRDefault="00F503C4" w:rsidP="00B82B3F">
            <w:pPr>
              <w:spacing w:before="60" w:after="60"/>
            </w:pPr>
            <w:r>
              <w:rPr>
                <w:b/>
                <w:bCs/>
                <w:color w:val="FFFFFF"/>
                <w:sz w:val="22"/>
                <w:szCs w:val="22"/>
              </w:rPr>
              <w:t>Move Description</w:t>
            </w:r>
          </w:p>
        </w:tc>
        <w:tc>
          <w:tcPr>
            <w:tcW w:w="2531"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6FF3E37" w14:textId="77777777" w:rsidR="00F503C4" w:rsidRDefault="00F503C4" w:rsidP="00B82B3F">
            <w:pPr>
              <w:spacing w:before="60" w:after="60"/>
            </w:pPr>
            <w:r>
              <w:rPr>
                <w:b/>
                <w:bCs/>
                <w:color w:val="FFFFFF"/>
                <w:sz w:val="22"/>
                <w:szCs w:val="22"/>
              </w:rPr>
              <w:t>Waypoint (row, col)</w:t>
            </w:r>
          </w:p>
        </w:tc>
        <w:tc>
          <w:tcPr>
            <w:tcW w:w="309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90270DC" w14:textId="77777777" w:rsidR="00F503C4" w:rsidRDefault="00F503C4" w:rsidP="00B82B3F">
            <w:pPr>
              <w:spacing w:before="60" w:after="60"/>
            </w:pPr>
            <w:r>
              <w:rPr>
                <w:b/>
                <w:bCs/>
                <w:color w:val="FFFFFF"/>
                <w:sz w:val="22"/>
                <w:szCs w:val="22"/>
              </w:rPr>
              <w:t>Lattice Points Covered</w:t>
            </w:r>
          </w:p>
        </w:tc>
      </w:tr>
      <w:tr w:rsidR="00F503C4" w14:paraId="5AC6B514" w14:textId="77777777" w:rsidTr="007B28FC">
        <w:trPr>
          <w:trHeight w:val="385"/>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C525D" w14:textId="77777777" w:rsidR="00F503C4" w:rsidRDefault="00F503C4">
            <w:pPr>
              <w:spacing w:before="60" w:after="60"/>
            </w:pPr>
            <w:r>
              <w:rPr>
                <w:color w:val="000000"/>
                <w:sz w:val="20"/>
                <w:szCs w:val="20"/>
              </w:rPr>
              <w:t>Start</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0670B" w14:textId="77777777" w:rsidR="00F503C4" w:rsidRDefault="00F503C4">
            <w:pPr>
              <w:spacing w:before="60" w:after="60"/>
            </w:pPr>
            <w:r>
              <w:rPr>
                <w:color w:val="000000"/>
                <w:sz w:val="20"/>
                <w:szCs w:val="20"/>
              </w:rPr>
              <w:t>Initial position</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3DDFBF" w14:textId="77777777" w:rsidR="00F503C4" w:rsidRDefault="00F503C4">
            <w:pPr>
              <w:spacing w:before="60" w:after="60"/>
            </w:pPr>
            <w:r>
              <w:rPr>
                <w:color w:val="000000"/>
                <w:sz w:val="20"/>
                <w:szCs w:val="20"/>
              </w:rPr>
              <w:t>(0, 0)</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BD788F" w14:textId="77777777" w:rsidR="00F503C4" w:rsidRDefault="00F503C4">
            <w:pPr>
              <w:spacing w:before="60" w:after="60"/>
            </w:pPr>
            <w:r>
              <w:rPr>
                <w:color w:val="000000"/>
                <w:sz w:val="20"/>
                <w:szCs w:val="20"/>
              </w:rPr>
              <w:t>—</w:t>
            </w:r>
          </w:p>
        </w:tc>
      </w:tr>
      <w:tr w:rsidR="00F503C4" w14:paraId="256C8258" w14:textId="77777777" w:rsidTr="007B28FC">
        <w:trPr>
          <w:trHeight w:val="395"/>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DA3C6" w14:textId="77777777" w:rsidR="00F503C4" w:rsidRDefault="00F503C4">
            <w:pPr>
              <w:spacing w:before="60" w:after="60"/>
            </w:pPr>
            <w:r>
              <w:rPr>
                <w:color w:val="000000"/>
                <w:sz w:val="20"/>
                <w:szCs w:val="20"/>
              </w:rPr>
              <w:t>1</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09ECC" w14:textId="77777777" w:rsidR="00F503C4" w:rsidRDefault="00F503C4">
            <w:pPr>
              <w:spacing w:before="60" w:after="60"/>
            </w:pPr>
            <w:r>
              <w:rPr>
                <w:color w:val="000000"/>
                <w:sz w:val="20"/>
                <w:szCs w:val="20"/>
              </w:rPr>
              <w:t>Right 4</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8D6F9" w14:textId="77777777" w:rsidR="00F503C4" w:rsidRDefault="00F503C4">
            <w:pPr>
              <w:spacing w:before="60" w:after="60"/>
            </w:pPr>
            <w:r>
              <w:rPr>
                <w:color w:val="000000"/>
                <w:sz w:val="20"/>
                <w:szCs w:val="20"/>
              </w:rPr>
              <w:t>(0, 4)</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BC049" w14:textId="77777777" w:rsidR="00F503C4" w:rsidRDefault="00F503C4">
            <w:pPr>
              <w:spacing w:before="60" w:after="60"/>
            </w:pPr>
            <w:r w:rsidRPr="5169C849">
              <w:rPr>
                <w:color w:val="000000"/>
                <w:sz w:val="20"/>
                <w:szCs w:val="20"/>
              </w:rPr>
              <w:t>(0,0),(0,1),(0,2),(0,3),(0,4)</w:t>
            </w:r>
          </w:p>
        </w:tc>
      </w:tr>
      <w:tr w:rsidR="00F503C4" w14:paraId="5C3DA530" w14:textId="77777777" w:rsidTr="007B28FC">
        <w:trPr>
          <w:trHeight w:val="385"/>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12AEE" w14:textId="77777777" w:rsidR="00F503C4" w:rsidRDefault="00F503C4">
            <w:pPr>
              <w:spacing w:before="60" w:after="60"/>
            </w:pPr>
            <w:r>
              <w:rPr>
                <w:color w:val="000000"/>
                <w:sz w:val="20"/>
                <w:szCs w:val="20"/>
              </w:rPr>
              <w:t>2</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68D8CF" w14:textId="77777777" w:rsidR="00F503C4" w:rsidRDefault="00F503C4">
            <w:pPr>
              <w:spacing w:before="60" w:after="60"/>
            </w:pPr>
            <w:r>
              <w:rPr>
                <w:color w:val="000000"/>
                <w:sz w:val="20"/>
                <w:szCs w:val="20"/>
              </w:rPr>
              <w:t>Down 4</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5249B3" w14:textId="77777777" w:rsidR="00F503C4" w:rsidRDefault="00F503C4">
            <w:pPr>
              <w:spacing w:before="60" w:after="60"/>
            </w:pPr>
            <w:r>
              <w:rPr>
                <w:color w:val="000000"/>
                <w:sz w:val="20"/>
                <w:szCs w:val="20"/>
              </w:rPr>
              <w:t>(4, 4)</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E24353" w14:textId="77777777" w:rsidR="00F503C4" w:rsidRDefault="00F503C4">
            <w:pPr>
              <w:spacing w:before="60" w:after="60"/>
            </w:pPr>
            <w:r w:rsidRPr="5169C849">
              <w:rPr>
                <w:color w:val="000000"/>
                <w:sz w:val="20"/>
                <w:szCs w:val="20"/>
              </w:rPr>
              <w:t>(0,4),(1,4),(2,4),(3,4),(4,4)</w:t>
            </w:r>
          </w:p>
        </w:tc>
      </w:tr>
      <w:tr w:rsidR="00F503C4" w14:paraId="45A72AEA" w14:textId="77777777" w:rsidTr="007B28FC">
        <w:trPr>
          <w:trHeight w:val="395"/>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6FAB4" w14:textId="77777777" w:rsidR="00F503C4" w:rsidRDefault="00F503C4">
            <w:pPr>
              <w:spacing w:before="60" w:after="60"/>
            </w:pPr>
            <w:r>
              <w:rPr>
                <w:color w:val="000000"/>
                <w:sz w:val="20"/>
                <w:szCs w:val="20"/>
              </w:rPr>
              <w:t>3</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CA42E" w14:textId="77777777" w:rsidR="00F503C4" w:rsidRDefault="00F503C4">
            <w:pPr>
              <w:spacing w:before="60" w:after="60"/>
            </w:pPr>
            <w:r>
              <w:rPr>
                <w:color w:val="000000"/>
                <w:sz w:val="20"/>
                <w:szCs w:val="20"/>
              </w:rPr>
              <w:t>Left 4</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35BEB" w14:textId="77777777" w:rsidR="00F503C4" w:rsidRDefault="00F503C4">
            <w:pPr>
              <w:spacing w:before="60" w:after="60"/>
            </w:pPr>
            <w:r>
              <w:rPr>
                <w:color w:val="000000"/>
                <w:sz w:val="20"/>
                <w:szCs w:val="20"/>
              </w:rPr>
              <w:t>(4, 0)</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A0CBB" w14:textId="77777777" w:rsidR="00F503C4" w:rsidRDefault="00F503C4">
            <w:pPr>
              <w:spacing w:before="60" w:after="60"/>
            </w:pPr>
            <w:r w:rsidRPr="5169C849">
              <w:rPr>
                <w:color w:val="000000"/>
                <w:sz w:val="20"/>
                <w:szCs w:val="20"/>
              </w:rPr>
              <w:t>(4,4),(4,3),(4,2),(4,1),(4,0)</w:t>
            </w:r>
          </w:p>
        </w:tc>
      </w:tr>
      <w:tr w:rsidR="00F503C4" w14:paraId="6DC6E582" w14:textId="77777777" w:rsidTr="007B28FC">
        <w:trPr>
          <w:trHeight w:val="385"/>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2629B3" w14:textId="77777777" w:rsidR="00F503C4" w:rsidRDefault="00F503C4">
            <w:pPr>
              <w:spacing w:before="60" w:after="60"/>
            </w:pPr>
            <w:r>
              <w:rPr>
                <w:color w:val="000000"/>
                <w:sz w:val="20"/>
                <w:szCs w:val="20"/>
              </w:rPr>
              <w:t>4</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1A97F0" w14:textId="77777777" w:rsidR="00F503C4" w:rsidRDefault="00F503C4">
            <w:pPr>
              <w:spacing w:before="60" w:after="60"/>
            </w:pPr>
            <w:r w:rsidRPr="5169C849">
              <w:rPr>
                <w:color w:val="000000"/>
                <w:sz w:val="20"/>
                <w:szCs w:val="20"/>
              </w:rPr>
              <w:t>Up 4</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4398D7" w14:textId="77777777" w:rsidR="00F503C4" w:rsidRDefault="00F503C4">
            <w:pPr>
              <w:spacing w:before="60" w:after="60"/>
            </w:pPr>
            <w:r w:rsidRPr="5169C849">
              <w:rPr>
                <w:color w:val="000000"/>
                <w:sz w:val="20"/>
                <w:szCs w:val="20"/>
              </w:rPr>
              <w:t>(0, 0)</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4B7B52" w14:textId="77777777" w:rsidR="00F503C4" w:rsidRDefault="00F503C4">
            <w:pPr>
              <w:spacing w:before="60" w:after="60"/>
            </w:pPr>
            <w:r w:rsidRPr="5169C849">
              <w:rPr>
                <w:color w:val="000000"/>
                <w:sz w:val="20"/>
                <w:szCs w:val="20"/>
              </w:rPr>
              <w:t>(4,0),(3,0),(2,0),(0,0)</w:t>
            </w:r>
          </w:p>
        </w:tc>
      </w:tr>
      <w:tr w:rsidR="00F503C4" w14:paraId="1D253C11" w14:textId="77777777" w:rsidTr="007B28FC">
        <w:trPr>
          <w:trHeight w:val="730"/>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F9B93" w14:textId="77777777" w:rsidR="00F503C4" w:rsidRDefault="00F503C4">
            <w:pPr>
              <w:spacing w:before="60" w:after="60"/>
            </w:pPr>
            <w:r w:rsidRPr="5169C849">
              <w:rPr>
                <w:color w:val="000000"/>
                <w:sz w:val="20"/>
                <w:szCs w:val="20"/>
              </w:rPr>
              <w:t>5 (tail)</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006E2" w14:textId="77777777" w:rsidR="00F503C4" w:rsidRDefault="00F503C4">
            <w:pPr>
              <w:spacing w:before="60" w:after="60"/>
            </w:pPr>
            <w:r w:rsidRPr="5169C849">
              <w:rPr>
                <w:color w:val="000000"/>
                <w:sz w:val="20"/>
                <w:szCs w:val="20"/>
              </w:rPr>
              <w:t>Diagonal (+3,+3)</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4D396" w14:textId="77777777" w:rsidR="00F503C4" w:rsidRDefault="00F503C4">
            <w:pPr>
              <w:spacing w:before="60" w:after="60"/>
            </w:pPr>
            <w:r w:rsidRPr="5169C849">
              <w:rPr>
                <w:color w:val="000000"/>
                <w:sz w:val="20"/>
                <w:szCs w:val="20"/>
              </w:rPr>
              <w:t>(3, 3)</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5F6E9" w14:textId="77777777" w:rsidR="00F503C4" w:rsidRDefault="00F503C4">
            <w:pPr>
              <w:spacing w:before="60" w:after="60"/>
            </w:pPr>
            <w:r w:rsidRPr="5169C849">
              <w:rPr>
                <w:color w:val="000000"/>
                <w:sz w:val="20"/>
                <w:szCs w:val="20"/>
              </w:rPr>
              <w:t xml:space="preserve">(0,0),(1,1),(2,2),(3,3) </w:t>
            </w:r>
          </w:p>
          <w:p w14:paraId="5A3E252E" w14:textId="77777777" w:rsidR="00F503C4" w:rsidRDefault="00F503C4">
            <w:pPr>
              <w:spacing w:before="60" w:after="60"/>
            </w:pPr>
            <w:r w:rsidRPr="5169C849">
              <w:rPr>
                <w:color w:val="000000"/>
                <w:sz w:val="20"/>
                <w:szCs w:val="20"/>
              </w:rPr>
              <w:t>(inner diagonal)</w:t>
            </w:r>
          </w:p>
        </w:tc>
      </w:tr>
      <w:tr w:rsidR="00F503C4" w14:paraId="15E196D0" w14:textId="77777777" w:rsidTr="007B28FC">
        <w:trPr>
          <w:trHeight w:val="720"/>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7E104C" w14:textId="77777777" w:rsidR="00F503C4" w:rsidRDefault="00F503C4">
            <w:pPr>
              <w:spacing w:before="60" w:after="60"/>
            </w:pPr>
            <w:r w:rsidRPr="5169C849">
              <w:rPr>
                <w:color w:val="000000"/>
                <w:sz w:val="20"/>
                <w:szCs w:val="20"/>
              </w:rPr>
              <w:t>6(tail)</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40F52" w14:textId="77777777" w:rsidR="00F503C4" w:rsidRDefault="00F503C4">
            <w:pPr>
              <w:spacing w:before="60" w:after="60"/>
            </w:pPr>
            <w:r>
              <w:rPr>
                <w:color w:val="000000"/>
                <w:sz w:val="20"/>
                <w:szCs w:val="20"/>
              </w:rPr>
              <w:t>Up 3</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0CA337" w14:textId="77777777" w:rsidR="00F503C4" w:rsidRDefault="00F503C4">
            <w:pPr>
              <w:spacing w:before="60" w:after="60"/>
            </w:pPr>
            <w:r>
              <w:rPr>
                <w:color w:val="000000"/>
                <w:sz w:val="20"/>
                <w:szCs w:val="20"/>
              </w:rPr>
              <w:t>(0, 3)</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DE5A6F" w14:textId="77777777" w:rsidR="00F503C4" w:rsidRDefault="00F503C4" w:rsidP="5169C849">
            <w:pPr>
              <w:spacing w:before="60" w:after="60"/>
            </w:pPr>
            <w:r w:rsidRPr="5169C849">
              <w:rPr>
                <w:color w:val="000000"/>
                <w:sz w:val="20"/>
                <w:szCs w:val="20"/>
              </w:rPr>
              <w:t xml:space="preserve">(3,3),(2,3),(1,3),(0,3) </w:t>
            </w:r>
          </w:p>
          <w:p w14:paraId="01402BEB" w14:textId="77777777" w:rsidR="00F503C4" w:rsidRDefault="00F503C4" w:rsidP="5169C849">
            <w:pPr>
              <w:spacing w:before="60" w:after="60"/>
            </w:pPr>
            <w:r w:rsidRPr="5169C849">
              <w:rPr>
                <w:color w:val="000000"/>
                <w:sz w:val="20"/>
                <w:szCs w:val="20"/>
              </w:rPr>
              <w:t>inner row</w:t>
            </w:r>
          </w:p>
        </w:tc>
      </w:tr>
      <w:tr w:rsidR="00F503C4" w14:paraId="3F0F3C3C" w14:textId="77777777" w:rsidTr="007B28FC">
        <w:trPr>
          <w:trHeight w:val="730"/>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36523" w14:textId="77777777" w:rsidR="00F503C4" w:rsidRDefault="00F503C4">
            <w:pPr>
              <w:spacing w:before="60" w:after="60"/>
            </w:pPr>
            <w:r w:rsidRPr="5169C849">
              <w:rPr>
                <w:color w:val="000000"/>
                <w:sz w:val="20"/>
                <w:szCs w:val="20"/>
              </w:rPr>
              <w:t>7 (tail)</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B97D7" w14:textId="77777777" w:rsidR="00F503C4" w:rsidRDefault="00F503C4" w:rsidP="00761C04">
            <w:pPr>
              <w:spacing w:before="60" w:after="60"/>
            </w:pPr>
            <w:r w:rsidRPr="5169C849">
              <w:rPr>
                <w:color w:val="000000"/>
                <w:sz w:val="20"/>
                <w:szCs w:val="20"/>
              </w:rPr>
              <w:t>Diagonal (</w:t>
            </w:r>
            <w:r>
              <w:rPr>
                <w:color w:val="000000"/>
                <w:sz w:val="20"/>
                <w:szCs w:val="20"/>
              </w:rPr>
              <w:t>+</w:t>
            </w:r>
            <w:r w:rsidRPr="5169C849">
              <w:rPr>
                <w:color w:val="000000"/>
                <w:sz w:val="20"/>
                <w:szCs w:val="20"/>
              </w:rPr>
              <w:t>3,</w:t>
            </w:r>
            <w:r>
              <w:rPr>
                <w:color w:val="000000"/>
                <w:sz w:val="20"/>
                <w:szCs w:val="20"/>
              </w:rPr>
              <w:t>-</w:t>
            </w:r>
            <w:r w:rsidRPr="5169C849">
              <w:rPr>
                <w:color w:val="000000"/>
                <w:sz w:val="20"/>
                <w:szCs w:val="20"/>
              </w:rPr>
              <w:t>3)</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CE410" w14:textId="77777777" w:rsidR="00F503C4" w:rsidRDefault="00F503C4">
            <w:pPr>
              <w:spacing w:before="60" w:after="60"/>
            </w:pPr>
            <w:r w:rsidRPr="5169C849">
              <w:rPr>
                <w:color w:val="000000"/>
                <w:sz w:val="20"/>
                <w:szCs w:val="20"/>
              </w:rPr>
              <w:t>(3, 0)</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630E9" w14:textId="77777777" w:rsidR="00F503C4" w:rsidRDefault="00F503C4" w:rsidP="5169C849">
            <w:pPr>
              <w:spacing w:before="60" w:after="60"/>
            </w:pPr>
            <w:r w:rsidRPr="5169C849">
              <w:rPr>
                <w:color w:val="000000"/>
                <w:sz w:val="20"/>
                <w:szCs w:val="20"/>
              </w:rPr>
              <w:t xml:space="preserve">(0,3),(1,2),(2,1),(3,0) </w:t>
            </w:r>
          </w:p>
          <w:p w14:paraId="323F3CE0" w14:textId="77777777" w:rsidR="00F503C4" w:rsidRDefault="00F503C4" w:rsidP="5169C849">
            <w:pPr>
              <w:spacing w:before="60" w:after="60"/>
            </w:pPr>
            <w:r w:rsidRPr="5169C849">
              <w:rPr>
                <w:color w:val="000000"/>
                <w:sz w:val="20"/>
                <w:szCs w:val="20"/>
              </w:rPr>
              <w:t>inner anti-diagonal</w:t>
            </w:r>
          </w:p>
        </w:tc>
      </w:tr>
      <w:tr w:rsidR="00F503C4" w14:paraId="6B2D66F7" w14:textId="77777777" w:rsidTr="007B28FC">
        <w:trPr>
          <w:trHeight w:val="11"/>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6A1FD" w14:textId="77777777" w:rsidR="00F503C4" w:rsidRDefault="00F503C4">
            <w:pPr>
              <w:spacing w:before="60" w:after="60"/>
            </w:pPr>
            <w:r w:rsidRPr="5169C849">
              <w:rPr>
                <w:color w:val="000000"/>
                <w:sz w:val="20"/>
                <w:szCs w:val="20"/>
              </w:rPr>
              <w:t>8 (tail)</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0138BC" w14:textId="77777777" w:rsidR="00F503C4" w:rsidRDefault="00F503C4">
            <w:pPr>
              <w:spacing w:before="60" w:after="60"/>
            </w:pPr>
            <w:r>
              <w:rPr>
                <w:color w:val="000000"/>
                <w:sz w:val="20"/>
                <w:szCs w:val="20"/>
              </w:rPr>
              <w:t>Right 2</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EA4542" w14:textId="77777777" w:rsidR="00F503C4" w:rsidRDefault="00F503C4">
            <w:pPr>
              <w:spacing w:before="60" w:after="60"/>
            </w:pPr>
            <w:r>
              <w:rPr>
                <w:color w:val="000000"/>
                <w:sz w:val="20"/>
                <w:szCs w:val="20"/>
              </w:rPr>
              <w:t>(3, 2)</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6FE153" w14:textId="77777777" w:rsidR="00F503C4" w:rsidRDefault="00F503C4" w:rsidP="5169C849">
            <w:pPr>
              <w:spacing w:before="60" w:after="60"/>
              <w:rPr>
                <w:color w:val="000000"/>
                <w:sz w:val="20"/>
                <w:szCs w:val="20"/>
              </w:rPr>
            </w:pPr>
            <w:r w:rsidRPr="5169C849">
              <w:rPr>
                <w:color w:val="000000"/>
                <w:sz w:val="20"/>
                <w:szCs w:val="20"/>
              </w:rPr>
              <w:t xml:space="preserve">(3,0),(3,1),(3,2) </w:t>
            </w:r>
          </w:p>
          <w:p w14:paraId="5C23F9A7" w14:textId="77777777" w:rsidR="00F503C4" w:rsidRDefault="00F503C4" w:rsidP="5169C849">
            <w:pPr>
              <w:spacing w:before="60" w:after="60"/>
              <w:rPr>
                <w:color w:val="000000"/>
                <w:sz w:val="20"/>
                <w:szCs w:val="20"/>
              </w:rPr>
            </w:pPr>
            <w:r w:rsidRPr="5169C849">
              <w:rPr>
                <w:color w:val="000000"/>
                <w:sz w:val="20"/>
                <w:szCs w:val="20"/>
              </w:rPr>
              <w:t>remaining col</w:t>
            </w:r>
          </w:p>
        </w:tc>
      </w:tr>
    </w:tbl>
    <w:p w14:paraId="47D3EFC4" w14:textId="77777777" w:rsidR="00F503C4" w:rsidRDefault="00F503C4">
      <w:pPr>
        <w:spacing w:before="80" w:after="200"/>
        <w:jc w:val="center"/>
      </w:pPr>
      <w:r w:rsidRPr="5169C849">
        <w:rPr>
          <w:i/>
          <w:iCs/>
          <w:color w:val="595959"/>
          <w:sz w:val="20"/>
          <w:szCs w:val="20"/>
        </w:rPr>
        <w:t>Illustration of the 8-step path for n = 5 producing exactly 8 = 2(5)−2 segments.</w:t>
      </w:r>
    </w:p>
    <w:p w14:paraId="28A20A8C" w14:textId="77777777" w:rsidR="00F503C4" w:rsidRDefault="00F503C4" w:rsidP="00633C20">
      <w:pPr>
        <w:pStyle w:val="Heading3"/>
      </w:pPr>
      <w:bookmarkStart w:id="338" w:name="_Toc229070181"/>
      <w:r w:rsidRPr="5169C849">
        <w:lastRenderedPageBreak/>
        <w:t>6.5.5 Advantages</w:t>
      </w:r>
      <w:bookmarkEnd w:id="338"/>
    </w:p>
    <w:p w14:paraId="6B7B5641"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Optimal: </w:t>
      </w:r>
      <w:r>
        <w:rPr>
          <w:color w:val="000000"/>
        </w:rPr>
        <w:t>Produces exactly 2n−2 segments for every n &gt; 2 — the theoretical minimum.</w:t>
      </w:r>
    </w:p>
    <w:p w14:paraId="75A8DAB2"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O(n) time: </w:t>
      </w:r>
      <w:r w:rsidRPr="5169C849">
        <w:rPr>
          <w:color w:val="000000"/>
        </w:rPr>
        <w:t>The loop runs 2n−7 iterations; the tail is O(1). Total time is Θ(n).</w:t>
      </w:r>
    </w:p>
    <w:p w14:paraId="69DACBD5"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O(n) space: </w:t>
      </w:r>
      <w:r>
        <w:rPr>
          <w:color w:val="000000"/>
        </w:rPr>
        <w:t>Stores only 2n−1 waypoints; no auxiliary data structures.</w:t>
      </w:r>
    </w:p>
    <w:p w14:paraId="09CA9D3F"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Universally scalable: </w:t>
      </w:r>
      <w:r>
        <w:rPr>
          <w:color w:val="000000"/>
        </w:rPr>
        <w:t>Works for all n &gt; 2 without resource limitations.</w:t>
      </w:r>
    </w:p>
    <w:p w14:paraId="3CFF3ED2"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Deterministic: </w:t>
      </w:r>
      <w:r w:rsidRPr="5169C849">
        <w:rPr>
          <w:color w:val="000000"/>
        </w:rPr>
        <w:t>Always produces the same output for a given n.</w:t>
      </w:r>
    </w:p>
    <w:p w14:paraId="2719DC53" w14:textId="77777777" w:rsidR="00F503C4" w:rsidRPr="00A33506" w:rsidRDefault="00F503C4" w:rsidP="00885D64">
      <w:pPr>
        <w:pStyle w:val="ListParagraph"/>
        <w:numPr>
          <w:ilvl w:val="0"/>
          <w:numId w:val="90"/>
        </w:numPr>
        <w:spacing w:before="60" w:after="60" w:line="360" w:lineRule="auto"/>
        <w:contextualSpacing w:val="0"/>
        <w:jc w:val="both"/>
      </w:pPr>
      <w:r>
        <w:rPr>
          <w:b/>
          <w:bCs/>
          <w:color w:val="000000"/>
        </w:rPr>
        <w:t xml:space="preserve">Verified: </w:t>
      </w:r>
      <w:r>
        <w:rPr>
          <w:color w:val="000000"/>
        </w:rPr>
        <w:t>Outputs pass coverage verification for n = 3 through n = 12.</w:t>
      </w:r>
    </w:p>
    <w:p w14:paraId="326CC79A" w14:textId="77777777" w:rsidR="00F503C4" w:rsidRDefault="00F503C4" w:rsidP="00103A70">
      <w:pPr>
        <w:pStyle w:val="Heading3"/>
      </w:pPr>
      <w:bookmarkStart w:id="339" w:name="_Toc229070182"/>
      <w:r w:rsidRPr="5169C849">
        <w:t>6.5.6 Disadvantages</w:t>
      </w:r>
      <w:bookmarkEnd w:id="339"/>
    </w:p>
    <w:p w14:paraId="1232254E"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Problem-specific: </w:t>
      </w:r>
      <w:r>
        <w:rPr>
          <w:color w:val="000000"/>
        </w:rPr>
        <w:t>The spiral pattern is tailored to this exact problem and cannot be easily adapted to variants.</w:t>
      </w:r>
    </w:p>
    <w:p w14:paraId="28CDEA51"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Non-obvious correctness: </w:t>
      </w:r>
      <w:r w:rsidRPr="5169C849">
        <w:rPr>
          <w:color w:val="000000"/>
        </w:rPr>
        <w:t>The double-increment counter logic and fixed tail are not immediately interpretable; formal correctness requires careful analysis.</w:t>
      </w:r>
    </w:p>
    <w:p w14:paraId="7EA2FC1D" w14:textId="77777777" w:rsidR="00F503C4" w:rsidRDefault="00F503C4" w:rsidP="00885D64">
      <w:pPr>
        <w:pStyle w:val="ListParagraph"/>
        <w:numPr>
          <w:ilvl w:val="0"/>
          <w:numId w:val="90"/>
        </w:numPr>
        <w:spacing w:before="60" w:after="60" w:line="360" w:lineRule="auto"/>
        <w:contextualSpacing w:val="0"/>
        <w:jc w:val="both"/>
      </w:pPr>
      <w:r>
        <w:rPr>
          <w:b/>
          <w:bCs/>
          <w:color w:val="000000"/>
        </w:rPr>
        <w:t xml:space="preserve">Three separate branches: </w:t>
      </w:r>
      <w:r>
        <w:rPr>
          <w:color w:val="000000"/>
        </w:rPr>
        <w:t>Handling n=3, odd n, and even n with different code paths increases the risk of off-by-one errors.</w:t>
      </w:r>
    </w:p>
    <w:p w14:paraId="4DAEEACE"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No DP requirement met: </w:t>
      </w:r>
      <w:r w:rsidRPr="5169C849">
        <w:rPr>
          <w:color w:val="000000"/>
        </w:rPr>
        <w:t>The task requires a DP approach; the geometric construction does not demonstrate the DP paradigm and serves as a complement rather than a replacement.</w:t>
      </w:r>
    </w:p>
    <w:p w14:paraId="4A72CDDB" w14:textId="77777777" w:rsidR="00F503C4" w:rsidRDefault="00F503C4" w:rsidP="00561218">
      <w:pPr>
        <w:pStyle w:val="Heading3"/>
      </w:pPr>
      <w:bookmarkStart w:id="340" w:name="_Toc229070183"/>
      <w:r w:rsidRPr="5169C849">
        <w:t xml:space="preserve">6.5.7 </w:t>
      </w:r>
      <w:r>
        <w:t>Failure cases</w:t>
      </w:r>
      <w:bookmarkEnd w:id="340"/>
    </w:p>
    <w:p w14:paraId="31502F6A" w14:textId="77777777" w:rsidR="00F503C4" w:rsidRDefault="00F503C4" w:rsidP="00D63209">
      <w:pPr>
        <w:ind w:firstLine="720"/>
        <w:jc w:val="both"/>
      </w:pPr>
      <w:r w:rsidRPr="5169C849">
        <w:rPr>
          <w:color w:val="000000"/>
        </w:rPr>
        <w:t>The geometric construction does not fail for any n &gt; 2 provided the implementation correctly applies the counter-double-increment logic. The common failure mode in a naive implementation is an off-by-one in the counter, which causes the spiral to overshoot or undershoot a frame. With the correct counter logic verified against outputs for n = 3 through n = 12, no failure cases exist in the submitted code.</w:t>
      </w:r>
    </w:p>
    <w:p w14:paraId="6C37BBB7" w14:textId="77777777" w:rsidR="00F503C4" w:rsidRDefault="00F503C4">
      <w:r>
        <w:br w:type="page"/>
      </w:r>
    </w:p>
    <w:p w14:paraId="31293CE3" w14:textId="77777777" w:rsidR="00F503C4" w:rsidRDefault="00F503C4" w:rsidP="00787074">
      <w:pPr>
        <w:pStyle w:val="Heading2"/>
      </w:pPr>
      <w:bookmarkStart w:id="341" w:name="_Toc229070184"/>
      <w:r w:rsidRPr="5169C849">
        <w:lastRenderedPageBreak/>
        <w:t xml:space="preserve">6.6 Time and </w:t>
      </w:r>
      <w:r>
        <w:t>s</w:t>
      </w:r>
      <w:r w:rsidRPr="5169C849">
        <w:t xml:space="preserve">pace </w:t>
      </w:r>
      <w:r>
        <w:t>c</w:t>
      </w:r>
      <w:r w:rsidRPr="5169C849">
        <w:t xml:space="preserve">omplexity </w:t>
      </w:r>
      <w:r>
        <w:t>a</w:t>
      </w:r>
      <w:r w:rsidRPr="5169C849">
        <w:t>nalysis</w:t>
      </w:r>
      <w:bookmarkEnd w:id="341"/>
    </w:p>
    <w:p w14:paraId="1611AF67" w14:textId="77777777" w:rsidR="00F503C4" w:rsidRDefault="00F503C4" w:rsidP="00787074">
      <w:pPr>
        <w:pStyle w:val="Heading3"/>
      </w:pPr>
      <w:bookmarkStart w:id="342" w:name="_Toc229070185"/>
      <w:r w:rsidRPr="5169C849">
        <w:t>6.6.1 DP + Backtracking</w:t>
      </w:r>
      <w:bookmarkEnd w:id="342"/>
    </w:p>
    <w:p w14:paraId="3F82BB37" w14:textId="77777777" w:rsidR="00F503C4" w:rsidRDefault="00F503C4" w:rsidP="007B28FC">
      <w:pPr>
        <w:pStyle w:val="Heading4"/>
        <w:ind w:firstLine="0"/>
      </w:pPr>
      <w:r w:rsidRPr="5169C849">
        <w:t>6.6.1.1 Candidate Space</w:t>
      </w:r>
    </w:p>
    <w:p w14:paraId="1554FAAF" w14:textId="77777777" w:rsidR="00F503C4" w:rsidRDefault="00F503C4" w:rsidP="00787074">
      <w:pPr>
        <w:ind w:firstLine="720"/>
        <w:jc w:val="both"/>
      </w:pPr>
      <w:r w:rsidRPr="5169C849">
        <w:rPr>
          <w:color w:val="000000"/>
        </w:rPr>
        <w:t>The candidate endpoint set is all integer points in [−1, n] × [−1, n], giving (n+2)² candidates. For n = 4 this is 36; for n = 3 it is 25.</w:t>
      </w:r>
    </w:p>
    <w:p w14:paraId="2449E5AF" w14:textId="61676665" w:rsidR="00923215" w:rsidRDefault="00923215" w:rsidP="00923215">
      <w:pPr>
        <w:pStyle w:val="Caption"/>
        <w:keepNext/>
      </w:pPr>
      <w:bookmarkStart w:id="343" w:name="_Toc229058127"/>
      <w:r>
        <w:t xml:space="preserve">Table </w:t>
      </w:r>
      <w:fldSimple w:instr=" SEQ Table \* ARABIC ">
        <w:r w:rsidR="00302A3E">
          <w:rPr>
            <w:noProof/>
          </w:rPr>
          <w:t>28</w:t>
        </w:r>
        <w:bookmarkEnd w:id="343"/>
      </w:fldSimple>
      <w:r w:rsidR="00065F51">
        <w:t xml:space="preserve"> - </w:t>
      </w:r>
      <w:r w:rsidR="009922A2" w:rsidRPr="009922A2">
        <w:t>Candidate Endpoint Grid Size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80"/>
        <w:gridCol w:w="3585"/>
      </w:tblGrid>
      <w:tr w:rsidR="00F503C4" w14:paraId="20619078" w14:textId="77777777" w:rsidTr="00B82B3F">
        <w:trPr>
          <w:tblHeader/>
        </w:trPr>
        <w:tc>
          <w:tcPr>
            <w:tcW w:w="2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3BEEF78" w14:textId="77777777" w:rsidR="00F503C4" w:rsidRDefault="00F503C4" w:rsidP="00B82B3F">
            <w:pPr>
              <w:spacing w:before="60" w:after="60"/>
            </w:pPr>
            <w:r>
              <w:rPr>
                <w:b/>
                <w:bCs/>
                <w:color w:val="FFFFFF"/>
                <w:sz w:val="22"/>
                <w:szCs w:val="22"/>
              </w:rPr>
              <w:t>n</w:t>
            </w:r>
          </w:p>
        </w:tc>
        <w:tc>
          <w:tcPr>
            <w:tcW w:w="36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EF5ACEF" w14:textId="77777777" w:rsidR="00F503C4" w:rsidRDefault="00F503C4" w:rsidP="00B82B3F">
            <w:pPr>
              <w:spacing w:before="60" w:after="60"/>
            </w:pPr>
            <w:r>
              <w:rPr>
                <w:b/>
                <w:bCs/>
                <w:color w:val="FFFFFF"/>
                <w:sz w:val="22"/>
                <w:szCs w:val="22"/>
              </w:rPr>
              <w:t>Grid Range</w:t>
            </w:r>
          </w:p>
        </w:tc>
        <w:tc>
          <w:tcPr>
            <w:tcW w:w="35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1F7F43E" w14:textId="77777777" w:rsidR="00F503C4" w:rsidRDefault="00F503C4" w:rsidP="00B82B3F">
            <w:pPr>
              <w:spacing w:before="60" w:after="60"/>
            </w:pPr>
            <w:r w:rsidRPr="5169C849">
              <w:rPr>
                <w:b/>
                <w:bCs/>
                <w:color w:val="FFFFFF"/>
                <w:sz w:val="22"/>
                <w:szCs w:val="22"/>
              </w:rPr>
              <w:t>Candidate Count (n+2)²</w:t>
            </w:r>
          </w:p>
        </w:tc>
      </w:tr>
      <w:tr w:rsidR="00F503C4" w14:paraId="47A3B0C9" w14:textId="77777777" w:rsidTr="00B82B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F009EF" w14:textId="77777777" w:rsidR="00F503C4" w:rsidRDefault="00F503C4">
            <w:pPr>
              <w:spacing w:before="60" w:after="60"/>
            </w:pPr>
            <w:r>
              <w:rPr>
                <w:color w:val="000000"/>
                <w:sz w:val="20"/>
                <w:szCs w:val="20"/>
              </w:rPr>
              <w:t>3</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BA0B76" w14:textId="77777777" w:rsidR="00F503C4" w:rsidRDefault="00F503C4">
            <w:pPr>
              <w:spacing w:before="60" w:after="60"/>
            </w:pPr>
            <w:r>
              <w:rPr>
                <w:color w:val="000000"/>
                <w:sz w:val="20"/>
                <w:szCs w:val="20"/>
              </w:rPr>
              <w:t>[−1, 3] × [−1, 3]</w:t>
            </w:r>
          </w:p>
        </w:tc>
        <w:tc>
          <w:tcPr>
            <w:tcW w:w="35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568E73" w14:textId="77777777" w:rsidR="00F503C4" w:rsidRDefault="00F503C4">
            <w:pPr>
              <w:spacing w:before="60" w:after="60"/>
            </w:pPr>
            <w:r>
              <w:rPr>
                <w:color w:val="000000"/>
                <w:sz w:val="20"/>
                <w:szCs w:val="20"/>
              </w:rPr>
              <w:t>25</w:t>
            </w:r>
          </w:p>
        </w:tc>
      </w:tr>
      <w:tr w:rsidR="00F503C4" w14:paraId="531FC8E4" w14:textId="77777777" w:rsidTr="00B82B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1F525" w14:textId="77777777" w:rsidR="00F503C4" w:rsidRDefault="00F503C4">
            <w:pPr>
              <w:spacing w:before="60" w:after="60"/>
            </w:pPr>
            <w:r>
              <w:rPr>
                <w:color w:val="000000"/>
                <w:sz w:val="20"/>
                <w:szCs w:val="20"/>
              </w:rPr>
              <w:t>4</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67C62" w14:textId="77777777" w:rsidR="00F503C4" w:rsidRDefault="00F503C4">
            <w:pPr>
              <w:spacing w:before="60" w:after="60"/>
            </w:pPr>
            <w:r>
              <w:rPr>
                <w:color w:val="000000"/>
                <w:sz w:val="20"/>
                <w:szCs w:val="20"/>
              </w:rPr>
              <w:t>[−1, 4] × [−1, 4]</w:t>
            </w:r>
          </w:p>
        </w:tc>
        <w:tc>
          <w:tcPr>
            <w:tcW w:w="35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EA3D3" w14:textId="77777777" w:rsidR="00F503C4" w:rsidRDefault="00F503C4">
            <w:pPr>
              <w:spacing w:before="60" w:after="60"/>
            </w:pPr>
            <w:r>
              <w:rPr>
                <w:color w:val="000000"/>
                <w:sz w:val="20"/>
                <w:szCs w:val="20"/>
              </w:rPr>
              <w:t>36</w:t>
            </w:r>
          </w:p>
        </w:tc>
      </w:tr>
      <w:tr w:rsidR="00F503C4" w14:paraId="028B78A9" w14:textId="77777777" w:rsidTr="00B82B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6ABA9C" w14:textId="77777777" w:rsidR="00F503C4" w:rsidRDefault="00F503C4">
            <w:pPr>
              <w:spacing w:before="60" w:after="60"/>
            </w:pPr>
            <w:r>
              <w:rPr>
                <w:color w:val="000000"/>
                <w:sz w:val="20"/>
                <w:szCs w:val="20"/>
              </w:rPr>
              <w:t>5</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595BC" w14:textId="77777777" w:rsidR="00F503C4" w:rsidRDefault="00F503C4">
            <w:pPr>
              <w:spacing w:before="60" w:after="60"/>
            </w:pPr>
            <w:r>
              <w:rPr>
                <w:color w:val="000000"/>
                <w:sz w:val="20"/>
                <w:szCs w:val="20"/>
              </w:rPr>
              <w:t>[−1, 5] × [−1, 5]</w:t>
            </w:r>
          </w:p>
        </w:tc>
        <w:tc>
          <w:tcPr>
            <w:tcW w:w="35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CE4DCD" w14:textId="77777777" w:rsidR="00F503C4" w:rsidRDefault="00F503C4">
            <w:pPr>
              <w:spacing w:before="60" w:after="60"/>
            </w:pPr>
            <w:r>
              <w:rPr>
                <w:color w:val="000000"/>
                <w:sz w:val="20"/>
                <w:szCs w:val="20"/>
              </w:rPr>
              <w:t>49</w:t>
            </w:r>
          </w:p>
        </w:tc>
      </w:tr>
    </w:tbl>
    <w:p w14:paraId="3BA08DF0" w14:textId="77777777" w:rsidR="00F503C4" w:rsidRDefault="00F503C4">
      <w:pPr>
        <w:spacing w:before="120"/>
      </w:pPr>
    </w:p>
    <w:p w14:paraId="1971FFEB" w14:textId="77777777" w:rsidR="00F503C4" w:rsidRDefault="00F503C4" w:rsidP="00FE4A0F">
      <w:pPr>
        <w:pStyle w:val="Heading4"/>
        <w:ind w:firstLine="0"/>
      </w:pPr>
      <w:r w:rsidRPr="5169C849">
        <w:t>6.6.1.2 State Space</w:t>
      </w:r>
    </w:p>
    <w:p w14:paraId="457388AD" w14:textId="77777777" w:rsidR="00F503C4" w:rsidRDefault="00F503C4" w:rsidP="00787074">
      <w:pPr>
        <w:ind w:firstLine="720"/>
        <w:jc w:val="both"/>
      </w:pPr>
      <w:r w:rsidRPr="5169C849">
        <w:rPr>
          <w:color w:val="000000"/>
        </w:rPr>
        <w:t>The DP state is (cx, cy, covered_mask). The number of distinct states is (n+2)² × 2^(n²). Each state is processed at most once per unique (lines_left) budget value.</w:t>
      </w:r>
    </w:p>
    <w:p w14:paraId="7B430559" w14:textId="31DEFEC5" w:rsidR="00923215" w:rsidRDefault="00923215" w:rsidP="00923215">
      <w:pPr>
        <w:pStyle w:val="Caption"/>
        <w:keepNext/>
      </w:pPr>
      <w:bookmarkStart w:id="344" w:name="_Toc229058128"/>
      <w:r>
        <w:t xml:space="preserve">Table </w:t>
      </w:r>
      <w:fldSimple w:instr=" SEQ Table \* ARABIC ">
        <w:r w:rsidR="00302A3E">
          <w:rPr>
            <w:noProof/>
          </w:rPr>
          <w:t>29</w:t>
        </w:r>
        <w:bookmarkEnd w:id="344"/>
      </w:fldSimple>
      <w:r w:rsidR="00C716A6">
        <w:t xml:space="preserve"> - </w:t>
      </w:r>
      <w:r w:rsidR="00224DF6" w:rsidRPr="00224DF6">
        <w:t>DP State Space and Practical Complexity by 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800"/>
        <w:gridCol w:w="2200"/>
        <w:gridCol w:w="1500"/>
        <w:gridCol w:w="1500"/>
        <w:gridCol w:w="1660"/>
      </w:tblGrid>
      <w:tr w:rsidR="00F503C4" w14:paraId="21CD21D9" w14:textId="77777777" w:rsidTr="5169C849">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63496CD" w14:textId="77777777" w:rsidR="00F503C4" w:rsidRDefault="00F503C4" w:rsidP="00B82B3F">
            <w:pPr>
              <w:spacing w:before="60" w:after="60"/>
            </w:pPr>
            <w:r>
              <w:rPr>
                <w:b/>
                <w:bCs/>
                <w:color w:val="FFFFFF"/>
                <w:sz w:val="22"/>
                <w:szCs w:val="22"/>
              </w:rPr>
              <w:t>n</w:t>
            </w:r>
          </w:p>
        </w:tc>
        <w:tc>
          <w:tcPr>
            <w:tcW w:w="1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A89EAD9" w14:textId="77777777" w:rsidR="00F503C4" w:rsidRDefault="00F503C4" w:rsidP="00B82B3F">
            <w:pPr>
              <w:spacing w:before="60" w:after="60"/>
            </w:pPr>
            <w:r>
              <w:rPr>
                <w:b/>
                <w:bCs/>
                <w:color w:val="FFFFFF"/>
                <w:sz w:val="22"/>
                <w:szCs w:val="22"/>
              </w:rPr>
              <w:t>Bitmask Size</w:t>
            </w:r>
          </w:p>
        </w:tc>
        <w:tc>
          <w:tcPr>
            <w:tcW w:w="2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8035F67" w14:textId="77777777" w:rsidR="00F503C4" w:rsidRDefault="00F503C4" w:rsidP="00B82B3F">
            <w:pPr>
              <w:spacing w:before="60" w:after="60"/>
            </w:pPr>
            <w:r>
              <w:rPr>
                <w:b/>
                <w:bCs/>
                <w:color w:val="FFFFFF"/>
                <w:sz w:val="22"/>
                <w:szCs w:val="22"/>
              </w:rPr>
              <w:t>Total States</w:t>
            </w:r>
          </w:p>
        </w:tc>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46F9A5C" w14:textId="77777777" w:rsidR="00F503C4" w:rsidRDefault="00F503C4" w:rsidP="00B82B3F">
            <w:pPr>
              <w:spacing w:before="60" w:after="60"/>
            </w:pPr>
            <w:r>
              <w:rPr>
                <w:b/>
                <w:bCs/>
                <w:color w:val="FFFFFF"/>
                <w:sz w:val="22"/>
                <w:szCs w:val="22"/>
              </w:rPr>
              <w:t>Approx. Time</w:t>
            </w:r>
          </w:p>
        </w:tc>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88167C7" w14:textId="77777777" w:rsidR="00F503C4" w:rsidRDefault="00F503C4" w:rsidP="00B82B3F">
            <w:pPr>
              <w:spacing w:before="60" w:after="60"/>
            </w:pPr>
            <w:r>
              <w:rPr>
                <w:b/>
                <w:bCs/>
                <w:color w:val="FFFFFF"/>
                <w:sz w:val="22"/>
                <w:szCs w:val="22"/>
              </w:rPr>
              <w:t>Memory</w:t>
            </w:r>
          </w:p>
        </w:tc>
        <w:tc>
          <w:tcPr>
            <w:tcW w:w="16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7772B84" w14:textId="77777777" w:rsidR="00F503C4" w:rsidRDefault="00F503C4" w:rsidP="00B82B3F">
            <w:pPr>
              <w:spacing w:before="60" w:after="60"/>
            </w:pPr>
            <w:r w:rsidRPr="5169C849">
              <w:rPr>
                <w:b/>
                <w:bCs/>
                <w:color w:val="FFFFFF"/>
                <w:sz w:val="22"/>
                <w:szCs w:val="22"/>
              </w:rPr>
              <w:t>Practical?</w:t>
            </w:r>
          </w:p>
        </w:tc>
      </w:tr>
      <w:tr w:rsidR="00F503C4" w14:paraId="2387FD9A"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852D4" w14:textId="77777777" w:rsidR="00F503C4" w:rsidRDefault="00F503C4">
            <w:pPr>
              <w:spacing w:before="60" w:after="60"/>
            </w:pPr>
            <w:r>
              <w:rPr>
                <w:color w:val="000000"/>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AE766B" w14:textId="77777777" w:rsidR="00F503C4" w:rsidRDefault="00F503C4">
            <w:pPr>
              <w:spacing w:before="60" w:after="60"/>
            </w:pPr>
            <w:r>
              <w:rPr>
                <w:color w:val="000000"/>
                <w:sz w:val="20"/>
                <w:szCs w:val="20"/>
              </w:rPr>
              <w:t>2⁹ = 512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01B3D2" w14:textId="77777777" w:rsidR="00F503C4" w:rsidRDefault="00F503C4">
            <w:pPr>
              <w:spacing w:before="60" w:after="60"/>
            </w:pPr>
            <w:r>
              <w:rPr>
                <w:color w:val="000000"/>
                <w:sz w:val="20"/>
                <w:szCs w:val="20"/>
              </w:rPr>
              <w:t>25 × 512 = 12,800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5C6E09" w14:textId="77777777" w:rsidR="00F503C4" w:rsidRDefault="00F503C4">
            <w:pPr>
              <w:spacing w:before="60" w:after="60"/>
            </w:pPr>
            <w:r>
              <w:rPr>
                <w:color w:val="000000"/>
                <w:sz w:val="20"/>
                <w:szCs w:val="20"/>
              </w:rPr>
              <w:t>&lt; 0.01 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F614BB" w14:textId="77777777" w:rsidR="00F503C4" w:rsidRDefault="00F503C4">
            <w:pPr>
              <w:spacing w:before="60" w:after="60"/>
            </w:pPr>
            <w:r>
              <w:rPr>
                <w:color w:val="000000"/>
                <w:sz w:val="20"/>
                <w:szCs w:val="20"/>
              </w:rPr>
              <w:t>&lt; 1 MB</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860C06" w14:textId="77777777" w:rsidR="00F503C4" w:rsidRDefault="00F503C4">
            <w:pPr>
              <w:spacing w:before="60" w:after="60"/>
            </w:pPr>
            <w:r>
              <w:rPr>
                <w:color w:val="000000"/>
                <w:sz w:val="20"/>
                <w:szCs w:val="20"/>
              </w:rPr>
              <w:t>Yes</w:t>
            </w:r>
          </w:p>
        </w:tc>
      </w:tr>
      <w:tr w:rsidR="00F503C4" w14:paraId="77AA2FEC"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8B1FF" w14:textId="77777777" w:rsidR="00F503C4" w:rsidRDefault="00F503C4">
            <w:pPr>
              <w:spacing w:before="60" w:after="60"/>
            </w:pPr>
            <w:r>
              <w:rPr>
                <w:color w:val="000000"/>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14E30" w14:textId="77777777" w:rsidR="00F503C4" w:rsidRDefault="00F503C4">
            <w:pPr>
              <w:spacing w:before="60" w:after="60"/>
            </w:pPr>
            <w:r>
              <w:rPr>
                <w:color w:val="000000"/>
                <w:sz w:val="20"/>
                <w:szCs w:val="20"/>
              </w:rPr>
              <w:t>2¹⁶ = 65,536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17D5F" w14:textId="77777777" w:rsidR="00F503C4" w:rsidRDefault="00F503C4">
            <w:pPr>
              <w:spacing w:before="60" w:after="60"/>
            </w:pPr>
            <w:r>
              <w:rPr>
                <w:color w:val="000000"/>
                <w:sz w:val="20"/>
                <w:szCs w:val="20"/>
              </w:rPr>
              <w:t>36 × 65,536 ≈ 2.4M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3A1F7" w14:textId="77777777" w:rsidR="00F503C4" w:rsidRDefault="00F503C4">
            <w:pPr>
              <w:spacing w:before="60" w:after="60"/>
            </w:pPr>
            <w:r>
              <w:rPr>
                <w:color w:val="000000"/>
                <w:sz w:val="20"/>
                <w:szCs w:val="20"/>
              </w:rPr>
              <w:t>1–3 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975B2" w14:textId="77777777" w:rsidR="00F503C4" w:rsidRDefault="00F503C4">
            <w:pPr>
              <w:spacing w:before="60" w:after="60"/>
            </w:pPr>
            <w:r>
              <w:rPr>
                <w:color w:val="000000"/>
                <w:sz w:val="20"/>
                <w:szCs w:val="20"/>
              </w:rPr>
              <w:t>≈20 MB</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4F5E6" w14:textId="77777777" w:rsidR="00F503C4" w:rsidRDefault="00F503C4">
            <w:pPr>
              <w:spacing w:before="60" w:after="60"/>
            </w:pPr>
            <w:r>
              <w:rPr>
                <w:color w:val="000000"/>
                <w:sz w:val="20"/>
                <w:szCs w:val="20"/>
              </w:rPr>
              <w:t>Yes</w:t>
            </w:r>
          </w:p>
        </w:tc>
      </w:tr>
      <w:tr w:rsidR="00F503C4" w14:paraId="38BE51C5"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FD79DA" w14:textId="77777777" w:rsidR="00F503C4" w:rsidRDefault="00F503C4">
            <w:pPr>
              <w:spacing w:before="60" w:after="60"/>
            </w:pPr>
            <w:r>
              <w:rPr>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38899E" w14:textId="77777777" w:rsidR="00F503C4" w:rsidRDefault="00F503C4">
            <w:pPr>
              <w:spacing w:before="60" w:after="60"/>
            </w:pPr>
            <w:r>
              <w:rPr>
                <w:color w:val="000000"/>
                <w:sz w:val="20"/>
                <w:szCs w:val="20"/>
              </w:rPr>
              <w:t>2²⁵ ≈ 33.6M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04620A" w14:textId="77777777" w:rsidR="00F503C4" w:rsidRDefault="00F503C4">
            <w:pPr>
              <w:spacing w:before="60" w:after="60"/>
            </w:pPr>
            <w:r>
              <w:rPr>
                <w:color w:val="000000"/>
                <w:sz w:val="20"/>
                <w:szCs w:val="20"/>
              </w:rPr>
              <w:t>49 × 33.6M ≈ 1.6B</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320C33" w14:textId="77777777" w:rsidR="00F503C4" w:rsidRDefault="00F503C4">
            <w:pPr>
              <w:spacing w:before="60" w:after="60"/>
            </w:pPr>
            <w:r>
              <w:rPr>
                <w:color w:val="000000"/>
                <w:sz w:val="20"/>
                <w:szCs w:val="20"/>
              </w:rPr>
              <w:t>Hours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AD007" w14:textId="77777777" w:rsidR="00F503C4" w:rsidRDefault="00F503C4">
            <w:pPr>
              <w:spacing w:before="60" w:after="60"/>
            </w:pPr>
            <w:r>
              <w:rPr>
                <w:color w:val="000000"/>
                <w:sz w:val="20"/>
                <w:szCs w:val="20"/>
              </w:rPr>
              <w:t>≈12.8 GB</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DB6BAA" w14:textId="77777777" w:rsidR="00F503C4" w:rsidRDefault="00F503C4">
            <w:pPr>
              <w:spacing w:before="60" w:after="60"/>
            </w:pPr>
            <w:r>
              <w:rPr>
                <w:color w:val="000000"/>
                <w:sz w:val="20"/>
                <w:szCs w:val="20"/>
              </w:rPr>
              <w:t>No</w:t>
            </w:r>
          </w:p>
        </w:tc>
      </w:tr>
      <w:tr w:rsidR="00F503C4" w14:paraId="0276F9DD"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3B387" w14:textId="77777777" w:rsidR="00F503C4" w:rsidRDefault="00F503C4">
            <w:pPr>
              <w:spacing w:before="60" w:after="60"/>
            </w:pPr>
            <w:r>
              <w:rPr>
                <w:color w:val="000000"/>
                <w:sz w:val="20"/>
                <w:szCs w:val="20"/>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B2E64" w14:textId="77777777" w:rsidR="00F503C4" w:rsidRDefault="00F503C4">
            <w:pPr>
              <w:spacing w:before="60" w:after="60"/>
            </w:pPr>
            <w:r>
              <w:rPr>
                <w:color w:val="000000"/>
                <w:sz w:val="20"/>
                <w:szCs w:val="20"/>
              </w:rPr>
              <w:t>Exponential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F7EFB" w14:textId="77777777" w:rsidR="00F503C4" w:rsidRDefault="00F503C4">
            <w:pPr>
              <w:spacing w:before="60" w:after="60"/>
            </w:pPr>
            <w:r>
              <w:rPr>
                <w:color w:val="000000"/>
                <w:sz w:val="20"/>
                <w:szCs w:val="20"/>
              </w:rPr>
              <w:t>Doubly exponential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7360E" w14:textId="77777777" w:rsidR="00F503C4" w:rsidRDefault="00F503C4">
            <w:pPr>
              <w:spacing w:before="60" w:after="60"/>
            </w:pPr>
            <w:r>
              <w:rPr>
                <w:color w:val="000000"/>
                <w:sz w:val="20"/>
                <w:szCs w:val="20"/>
              </w:rPr>
              <w:t>Infeasible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18CE1" w14:textId="77777777" w:rsidR="00F503C4" w:rsidRDefault="00F503C4">
            <w:pPr>
              <w:spacing w:before="60" w:after="60"/>
            </w:pPr>
            <w:r>
              <w:rPr>
                <w:color w:val="000000"/>
                <w:sz w:val="20"/>
                <w:szCs w:val="20"/>
              </w:rPr>
              <w:t>Infeasible</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66CC1" w14:textId="77777777" w:rsidR="00F503C4" w:rsidRDefault="00F503C4">
            <w:pPr>
              <w:spacing w:before="60" w:after="60"/>
            </w:pPr>
            <w:r>
              <w:rPr>
                <w:color w:val="000000"/>
                <w:sz w:val="20"/>
                <w:szCs w:val="20"/>
              </w:rPr>
              <w:t>No</w:t>
            </w:r>
          </w:p>
        </w:tc>
      </w:tr>
    </w:tbl>
    <w:p w14:paraId="550D8D43" w14:textId="77777777" w:rsidR="00F503C4" w:rsidRDefault="00F503C4" w:rsidP="00FE4A0F">
      <w:pPr>
        <w:pStyle w:val="Heading4"/>
        <w:ind w:firstLine="0"/>
      </w:pPr>
      <w:r w:rsidRPr="5169C849">
        <w:lastRenderedPageBreak/>
        <w:t>6.6.1.3 Time Complexity</w:t>
      </w:r>
    </w:p>
    <w:p w14:paraId="03F12679" w14:textId="77777777" w:rsidR="00F503C4" w:rsidRDefault="00F503C4" w:rsidP="00787074">
      <w:pPr>
        <w:ind w:firstLine="720"/>
        <w:jc w:val="both"/>
      </w:pPr>
      <w:r w:rsidRPr="5169C849">
        <w:rPr>
          <w:color w:val="000000"/>
        </w:rPr>
        <w:t>Without memoisation (pure backtracking), the branching factor B ≈ (n+2)² and depth is 2n−2, giving O(B^(2n−2)) worst-case time.</w:t>
      </w:r>
    </w:p>
    <w:p w14:paraId="555DAF58" w14:textId="77777777" w:rsidR="00F503C4" w:rsidRDefault="00F503C4" w:rsidP="00787074">
      <w:pPr>
        <w:ind w:firstLine="720"/>
        <w:jc w:val="both"/>
      </w:pPr>
      <w:r w:rsidRPr="5169C849">
        <w:rPr>
          <w:color w:val="000000"/>
        </w:rPr>
        <w:t>With DP memoisation, each state is visited at most once: T(n) = O((n+2)² × 2^(n²) × (n+2)²) = O(n⁴ × 2^(n²)). The dominant term is 2^(n²).</w:t>
      </w:r>
    </w:p>
    <w:p w14:paraId="061CB670" w14:textId="77777777" w:rsidR="00F503C4" w:rsidRDefault="00F503C4" w:rsidP="00FE4A0F">
      <w:pPr>
        <w:pStyle w:val="Heading4"/>
        <w:ind w:firstLine="0"/>
      </w:pPr>
      <w:r w:rsidRPr="5169C849">
        <w:t>6.6.1.4 Space Complexity</w:t>
      </w:r>
    </w:p>
    <w:p w14:paraId="168F96A5" w14:textId="77777777" w:rsidR="00F503C4" w:rsidRDefault="00F503C4">
      <w:pPr>
        <w:jc w:val="both"/>
      </w:pPr>
      <w:r w:rsidRPr="5169C849">
        <w:rPr>
          <w:color w:val="000000"/>
        </w:rPr>
        <w:t>S(n) = O((n+2)² × 2^(n²)) dominated by the memo table. The recursion stack uses O(n) frames.</w:t>
      </w:r>
    </w:p>
    <w:p w14:paraId="1D92F503" w14:textId="77777777" w:rsidR="00F503C4" w:rsidRDefault="00F503C4" w:rsidP="00787074">
      <w:pPr>
        <w:pStyle w:val="Heading3"/>
      </w:pPr>
      <w:bookmarkStart w:id="345" w:name="_Toc229070186"/>
      <w:r w:rsidRPr="5169C849">
        <w:t>6.6.2 Geometric Construction</w:t>
      </w:r>
      <w:bookmarkEnd w:id="345"/>
    </w:p>
    <w:p w14:paraId="29CE28FE" w14:textId="77777777" w:rsidR="00F503C4" w:rsidRDefault="00F503C4">
      <w:pPr>
        <w:jc w:val="both"/>
      </w:pPr>
      <w:r w:rsidRPr="5169C849">
        <w:rPr>
          <w:b/>
          <w:bCs/>
          <w:color w:val="000000"/>
        </w:rPr>
        <w:t xml:space="preserve">Time: </w:t>
      </w:r>
      <w:r w:rsidRPr="5169C849">
        <w:rPr>
          <w:color w:val="000000"/>
        </w:rPr>
        <w:t>T(n) = O(n). The loop runs exactly max(0, 2n−7) iterations, each O(1). The tail is O(1). This is asymptotically optimal since the output (2n−1 waypoints) is Θ(n).</w:t>
      </w:r>
    </w:p>
    <w:p w14:paraId="650754E3" w14:textId="77777777" w:rsidR="00F503C4" w:rsidRDefault="00F503C4">
      <w:pPr>
        <w:jc w:val="both"/>
      </w:pPr>
      <w:r w:rsidRPr="5169C849">
        <w:rPr>
          <w:b/>
          <w:bCs/>
          <w:color w:val="000000"/>
        </w:rPr>
        <w:t xml:space="preserve">Space: </w:t>
      </w:r>
      <w:r w:rsidRPr="5169C849">
        <w:rPr>
          <w:color w:val="000000"/>
        </w:rPr>
        <w:t>S(n) = O(n). Only the waypoints vector (size 2n−1) is required. No auxiliary data structures are used.</w:t>
      </w:r>
    </w:p>
    <w:p w14:paraId="71E182CA" w14:textId="0906FFDB" w:rsidR="00923215" w:rsidRDefault="00923215" w:rsidP="00923215">
      <w:pPr>
        <w:pStyle w:val="Caption"/>
        <w:keepNext/>
      </w:pPr>
      <w:bookmarkStart w:id="346" w:name="_Toc229058129"/>
      <w:r>
        <w:t xml:space="preserve">Table </w:t>
      </w:r>
      <w:fldSimple w:instr=" SEQ Table \* ARABIC ">
        <w:r w:rsidR="00302A3E">
          <w:rPr>
            <w:noProof/>
          </w:rPr>
          <w:t>30</w:t>
        </w:r>
        <w:bookmarkEnd w:id="346"/>
      </w:fldSimple>
      <w:r w:rsidR="000075C9">
        <w:t xml:space="preserve"> - </w:t>
      </w:r>
      <w:r w:rsidR="000075C9" w:rsidRPr="000075C9">
        <w:t>Time and Space Complexity Summary</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980"/>
        <w:gridCol w:w="1980"/>
        <w:gridCol w:w="1710"/>
        <w:gridCol w:w="1890"/>
      </w:tblGrid>
      <w:tr w:rsidR="00F503C4" w14:paraId="49620CD9" w14:textId="77777777" w:rsidTr="00B82B3F">
        <w:trPr>
          <w:tblHeader/>
        </w:trPr>
        <w:tc>
          <w:tcPr>
            <w:tcW w:w="170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D4A3D49" w14:textId="77777777" w:rsidR="00F503C4" w:rsidRDefault="00F503C4" w:rsidP="00B82B3F">
            <w:pPr>
              <w:spacing w:before="60" w:after="60"/>
            </w:pPr>
            <w:r>
              <w:rPr>
                <w:b/>
                <w:bCs/>
                <w:color w:val="FFFFFF"/>
                <w:sz w:val="22"/>
                <w:szCs w:val="22"/>
              </w:rPr>
              <w:t>Algorithm</w:t>
            </w:r>
          </w:p>
        </w:tc>
        <w:tc>
          <w:tcPr>
            <w:tcW w:w="19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41DEF17" w14:textId="77777777" w:rsidR="00F503C4" w:rsidRDefault="00F503C4" w:rsidP="00B82B3F">
            <w:pPr>
              <w:spacing w:before="60" w:after="60"/>
            </w:pPr>
            <w:r>
              <w:rPr>
                <w:b/>
                <w:bCs/>
                <w:color w:val="FFFFFF"/>
                <w:sz w:val="22"/>
                <w:szCs w:val="22"/>
              </w:rPr>
              <w:t>Time Complexity</w:t>
            </w:r>
          </w:p>
        </w:tc>
        <w:tc>
          <w:tcPr>
            <w:tcW w:w="19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B6A0978" w14:textId="77777777" w:rsidR="00F503C4" w:rsidRDefault="00F503C4" w:rsidP="00B82B3F">
            <w:pPr>
              <w:spacing w:before="60" w:after="60"/>
            </w:pPr>
            <w:r>
              <w:rPr>
                <w:b/>
                <w:bCs/>
                <w:color w:val="FFFFFF"/>
                <w:sz w:val="22"/>
                <w:szCs w:val="22"/>
              </w:rPr>
              <w:t>Space Complexity</w:t>
            </w:r>
          </w:p>
        </w:tc>
        <w:tc>
          <w:tcPr>
            <w:tcW w:w="17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DF9F856" w14:textId="77777777" w:rsidR="00F503C4" w:rsidRDefault="00F503C4" w:rsidP="00B82B3F">
            <w:pPr>
              <w:spacing w:before="60" w:after="60"/>
            </w:pPr>
            <w:r>
              <w:rPr>
                <w:b/>
                <w:bCs/>
                <w:color w:val="FFFFFF"/>
                <w:sz w:val="22"/>
                <w:szCs w:val="22"/>
              </w:rPr>
              <w:t>n = 4 Practical?</w:t>
            </w:r>
          </w:p>
        </w:tc>
        <w:tc>
          <w:tcPr>
            <w:tcW w:w="189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9B900D6" w14:textId="77777777" w:rsidR="00F503C4" w:rsidRDefault="00F503C4" w:rsidP="00B82B3F">
            <w:pPr>
              <w:spacing w:before="60" w:after="60"/>
            </w:pPr>
            <w:r>
              <w:rPr>
                <w:b/>
                <w:bCs/>
                <w:color w:val="FFFFFF"/>
                <w:sz w:val="22"/>
                <w:szCs w:val="22"/>
              </w:rPr>
              <w:t>n = 10 Practical?</w:t>
            </w:r>
          </w:p>
        </w:tc>
      </w:tr>
      <w:tr w:rsidR="00F503C4" w14:paraId="4698A148"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93CB74" w14:textId="77777777" w:rsidR="00F503C4" w:rsidRDefault="00F503C4">
            <w:pPr>
              <w:spacing w:before="60" w:after="60"/>
            </w:pPr>
            <w:r>
              <w:rPr>
                <w:color w:val="000000"/>
                <w:sz w:val="20"/>
                <w:szCs w:val="20"/>
              </w:rPr>
              <w:t>DP + Backtracking</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F10D30" w14:textId="77777777" w:rsidR="00F503C4" w:rsidRDefault="00F503C4">
            <w:pPr>
              <w:spacing w:before="60" w:after="60"/>
            </w:pPr>
            <w:r w:rsidRPr="5169C849">
              <w:rPr>
                <w:color w:val="000000"/>
                <w:sz w:val="20"/>
                <w:szCs w:val="20"/>
              </w:rPr>
              <w:t>O(n⁴ × 2^(n²))</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93C16F" w14:textId="77777777" w:rsidR="00F503C4" w:rsidRDefault="00F503C4">
            <w:pPr>
              <w:spacing w:before="60" w:after="60"/>
            </w:pPr>
            <w:r w:rsidRPr="5169C849">
              <w:rPr>
                <w:color w:val="000000"/>
                <w:sz w:val="20"/>
                <w:szCs w:val="20"/>
              </w:rPr>
              <w:t>O(n² × 2^(n²))</w:t>
            </w:r>
          </w:p>
        </w:tc>
        <w:tc>
          <w:tcPr>
            <w:tcW w:w="17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706E62" w14:textId="77777777" w:rsidR="00F503C4" w:rsidRDefault="00F503C4">
            <w:pPr>
              <w:spacing w:before="60" w:after="60"/>
            </w:pPr>
            <w:r>
              <w:rPr>
                <w:color w:val="000000"/>
                <w:sz w:val="20"/>
                <w:szCs w:val="20"/>
              </w:rPr>
              <w:t>Yes (≈3 s)</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475BC6" w14:textId="77777777" w:rsidR="00F503C4" w:rsidRDefault="00F503C4">
            <w:pPr>
              <w:spacing w:before="60" w:after="60"/>
            </w:pPr>
            <w:r>
              <w:rPr>
                <w:color w:val="000000"/>
                <w:sz w:val="20"/>
                <w:szCs w:val="20"/>
              </w:rPr>
              <w:t>No</w:t>
            </w:r>
          </w:p>
        </w:tc>
      </w:tr>
      <w:tr w:rsidR="00F503C4" w14:paraId="1A81B919"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025A4" w14:textId="77777777" w:rsidR="00F503C4" w:rsidRDefault="00F503C4">
            <w:pPr>
              <w:spacing w:before="60" w:after="60"/>
            </w:pPr>
            <w:r>
              <w:rPr>
                <w:color w:val="000000"/>
                <w:sz w:val="20"/>
                <w:szCs w:val="20"/>
              </w:rPr>
              <w:t>Pure Backtracking</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0E04B" w14:textId="77777777" w:rsidR="00F503C4" w:rsidRDefault="00F503C4">
            <w:pPr>
              <w:spacing w:before="60" w:after="60"/>
            </w:pPr>
            <w:r>
              <w:rPr>
                <w:color w:val="000000"/>
                <w:sz w:val="20"/>
                <w:szCs w:val="20"/>
              </w:rPr>
              <w:t>O(n²(4n−4))</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95D4F" w14:textId="77777777" w:rsidR="00F503C4" w:rsidRDefault="00F503C4">
            <w:pPr>
              <w:spacing w:before="60" w:after="60"/>
            </w:pPr>
            <w:r>
              <w:rPr>
                <w:color w:val="000000"/>
                <w:sz w:val="20"/>
                <w:szCs w:val="20"/>
              </w:rPr>
              <w:t>O(n)</w:t>
            </w:r>
          </w:p>
        </w:tc>
        <w:tc>
          <w:tcPr>
            <w:tcW w:w="1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D8526" w14:textId="77777777" w:rsidR="00F503C4" w:rsidRDefault="00F503C4">
            <w:pPr>
              <w:spacing w:before="60" w:after="60"/>
            </w:pPr>
            <w:r>
              <w:rPr>
                <w:color w:val="000000"/>
                <w:sz w:val="20"/>
                <w:szCs w:val="20"/>
              </w:rPr>
              <w:t>Borderline</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A00E9" w14:textId="77777777" w:rsidR="00F503C4" w:rsidRDefault="00F503C4">
            <w:pPr>
              <w:spacing w:before="60" w:after="60"/>
            </w:pPr>
            <w:r>
              <w:rPr>
                <w:color w:val="000000"/>
                <w:sz w:val="20"/>
                <w:szCs w:val="20"/>
              </w:rPr>
              <w:t>No</w:t>
            </w:r>
          </w:p>
        </w:tc>
      </w:tr>
      <w:tr w:rsidR="00F503C4" w14:paraId="73D09AF8"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A6AE5F" w14:textId="77777777" w:rsidR="00F503C4" w:rsidRDefault="00F503C4">
            <w:pPr>
              <w:spacing w:before="60" w:after="60"/>
            </w:pPr>
            <w:r>
              <w:rPr>
                <w:color w:val="000000"/>
                <w:sz w:val="20"/>
                <w:szCs w:val="20"/>
              </w:rPr>
              <w:t>Geometric Spiral</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C7ED9" w14:textId="77777777" w:rsidR="00F503C4" w:rsidRDefault="00F503C4">
            <w:pPr>
              <w:spacing w:before="60" w:after="60"/>
            </w:pPr>
            <w:r>
              <w:rPr>
                <w:color w:val="000000"/>
                <w:sz w:val="20"/>
                <w:szCs w:val="20"/>
              </w:rPr>
              <w:t>O(n)</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1B5348" w14:textId="77777777" w:rsidR="00F503C4" w:rsidRDefault="00F503C4">
            <w:pPr>
              <w:spacing w:before="60" w:after="60"/>
            </w:pPr>
            <w:r>
              <w:rPr>
                <w:color w:val="000000"/>
                <w:sz w:val="20"/>
                <w:szCs w:val="20"/>
              </w:rPr>
              <w:t>O(n)</w:t>
            </w:r>
          </w:p>
        </w:tc>
        <w:tc>
          <w:tcPr>
            <w:tcW w:w="17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569BCA" w14:textId="77777777" w:rsidR="00F503C4" w:rsidRDefault="00F503C4">
            <w:pPr>
              <w:spacing w:before="60" w:after="60"/>
            </w:pPr>
            <w:r>
              <w:rPr>
                <w:color w:val="000000"/>
                <w:sz w:val="20"/>
                <w:szCs w:val="20"/>
              </w:rPr>
              <w:t>Yes</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37BC9" w14:textId="77777777" w:rsidR="00F503C4" w:rsidRDefault="00F503C4">
            <w:pPr>
              <w:spacing w:before="60" w:after="60"/>
            </w:pPr>
            <w:r>
              <w:rPr>
                <w:color w:val="000000"/>
                <w:sz w:val="20"/>
                <w:szCs w:val="20"/>
              </w:rPr>
              <w:t>Yes</w:t>
            </w:r>
          </w:p>
        </w:tc>
      </w:tr>
      <w:tr w:rsidR="00F503C4" w14:paraId="6432C0E6"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60AD7" w14:textId="77777777" w:rsidR="00F503C4" w:rsidRDefault="00F503C4">
            <w:pPr>
              <w:spacing w:before="60" w:after="60"/>
            </w:pPr>
            <w:r>
              <w:rPr>
                <w:color w:val="000000"/>
                <w:sz w:val="20"/>
                <w:szCs w:val="20"/>
              </w:rPr>
              <w:t>Greedy</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A9F90" w14:textId="77777777" w:rsidR="00F503C4" w:rsidRDefault="00F503C4">
            <w:pPr>
              <w:spacing w:before="60" w:after="60"/>
            </w:pPr>
            <w:r>
              <w:rPr>
                <w:color w:val="000000"/>
                <w:sz w:val="20"/>
                <w:szCs w:val="20"/>
              </w:rPr>
              <w:t>O(n³)</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83FC4" w14:textId="77777777" w:rsidR="00F503C4" w:rsidRDefault="00F503C4">
            <w:pPr>
              <w:spacing w:before="60" w:after="60"/>
            </w:pPr>
            <w:r>
              <w:rPr>
                <w:color w:val="000000"/>
                <w:sz w:val="20"/>
                <w:szCs w:val="20"/>
              </w:rPr>
              <w:t>O(n)</w:t>
            </w:r>
          </w:p>
        </w:tc>
        <w:tc>
          <w:tcPr>
            <w:tcW w:w="1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2FDA0" w14:textId="77777777" w:rsidR="00F503C4" w:rsidRDefault="00F503C4">
            <w:pPr>
              <w:spacing w:before="60" w:after="60"/>
            </w:pPr>
            <w:r>
              <w:rPr>
                <w:color w:val="000000"/>
                <w:sz w:val="20"/>
                <w:szCs w:val="20"/>
              </w:rPr>
              <w:t>Yes</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8982D" w14:textId="77777777" w:rsidR="00F503C4" w:rsidRDefault="00F503C4">
            <w:pPr>
              <w:spacing w:before="60" w:after="60"/>
            </w:pPr>
            <w:r w:rsidRPr="5169C849">
              <w:rPr>
                <w:color w:val="000000"/>
                <w:sz w:val="20"/>
                <w:szCs w:val="20"/>
              </w:rPr>
              <w:t>Yes (not optimal)</w:t>
            </w:r>
          </w:p>
        </w:tc>
      </w:tr>
      <w:tr w:rsidR="00F503C4" w14:paraId="12573D6D"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F2D7F" w14:textId="77777777" w:rsidR="00F503C4" w:rsidRDefault="00F503C4">
            <w:pPr>
              <w:spacing w:before="60" w:after="60"/>
            </w:pPr>
            <w:r>
              <w:rPr>
                <w:color w:val="000000"/>
                <w:sz w:val="20"/>
                <w:szCs w:val="20"/>
              </w:rPr>
              <w:t>BFS</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2110DD" w14:textId="77777777" w:rsidR="00F503C4" w:rsidRDefault="00F503C4">
            <w:pPr>
              <w:spacing w:before="60" w:after="60"/>
            </w:pPr>
            <w:r>
              <w:rPr>
                <w:color w:val="000000"/>
                <w:sz w:val="20"/>
                <w:szCs w:val="20"/>
              </w:rPr>
              <w:t>O(B^(2n−2))</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90E32D" w14:textId="77777777" w:rsidR="00F503C4" w:rsidRDefault="00F503C4">
            <w:pPr>
              <w:spacing w:before="60" w:after="60"/>
            </w:pPr>
            <w:r>
              <w:rPr>
                <w:color w:val="000000"/>
                <w:sz w:val="20"/>
                <w:szCs w:val="20"/>
              </w:rPr>
              <w:t>O(B^(2n−2))</w:t>
            </w:r>
          </w:p>
        </w:tc>
        <w:tc>
          <w:tcPr>
            <w:tcW w:w="17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67F69C" w14:textId="77777777" w:rsidR="00F503C4" w:rsidRDefault="00F503C4">
            <w:pPr>
              <w:spacing w:before="60" w:after="60"/>
            </w:pPr>
            <w:r>
              <w:rPr>
                <w:color w:val="000000"/>
                <w:sz w:val="20"/>
                <w:szCs w:val="20"/>
              </w:rPr>
              <w:t>No</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CA087" w14:textId="77777777" w:rsidR="00F503C4" w:rsidRDefault="00F503C4">
            <w:pPr>
              <w:spacing w:before="60" w:after="60"/>
            </w:pPr>
            <w:r>
              <w:rPr>
                <w:color w:val="000000"/>
                <w:sz w:val="20"/>
                <w:szCs w:val="20"/>
              </w:rPr>
              <w:t>No</w:t>
            </w:r>
          </w:p>
        </w:tc>
      </w:tr>
    </w:tbl>
    <w:p w14:paraId="1853F3BA" w14:textId="32D991D6" w:rsidR="00585059" w:rsidRDefault="00585059"/>
    <w:p w14:paraId="5FBC91E9" w14:textId="77777777" w:rsidR="00585059" w:rsidRDefault="00585059">
      <w:pPr>
        <w:spacing w:before="0" w:after="160" w:line="259" w:lineRule="auto"/>
      </w:pPr>
      <w:r>
        <w:br w:type="page"/>
      </w:r>
    </w:p>
    <w:p w14:paraId="67B9F505" w14:textId="77777777" w:rsidR="00F503C4" w:rsidRDefault="00F503C4" w:rsidP="00787074">
      <w:pPr>
        <w:pStyle w:val="Heading2"/>
      </w:pPr>
      <w:bookmarkStart w:id="347" w:name="_Toc229070187"/>
      <w:r w:rsidRPr="5169C849">
        <w:lastRenderedPageBreak/>
        <w:t xml:space="preserve">6.7 Alternative </w:t>
      </w:r>
      <w:r>
        <w:t>t</w:t>
      </w:r>
      <w:r w:rsidRPr="5169C849">
        <w:t>echniques</w:t>
      </w:r>
      <w:bookmarkEnd w:id="347"/>
    </w:p>
    <w:p w14:paraId="63F9A179" w14:textId="77777777" w:rsidR="00F503C4" w:rsidRDefault="00F503C4" w:rsidP="00787074">
      <w:pPr>
        <w:pStyle w:val="Heading3"/>
      </w:pPr>
      <w:bookmarkStart w:id="348" w:name="_Toc229070188"/>
      <w:r w:rsidRPr="5169C849">
        <w:t>6.7.1 Pure Backtracking</w:t>
      </w:r>
      <w:bookmarkEnd w:id="348"/>
    </w:p>
    <w:p w14:paraId="7AB484EE" w14:textId="77777777" w:rsidR="00F503C4" w:rsidRDefault="00F503C4">
      <w:pPr>
        <w:jc w:val="both"/>
      </w:pPr>
      <w:r>
        <w:rPr>
          <w:b/>
          <w:bCs/>
          <w:color w:val="000000"/>
        </w:rPr>
        <w:t xml:space="preserve">What it is: </w:t>
      </w:r>
      <w:r>
        <w:rPr>
          <w:color w:val="000000"/>
        </w:rPr>
        <w:t>Systematic depth-first search with pruning based solely on the segment budget.</w:t>
      </w:r>
    </w:p>
    <w:p w14:paraId="7A5CA6D4" w14:textId="77777777" w:rsidR="00F503C4" w:rsidRDefault="00F503C4">
      <w:pPr>
        <w:jc w:val="both"/>
      </w:pPr>
      <w:r w:rsidRPr="5169C849">
        <w:rPr>
          <w:b/>
          <w:bCs/>
          <w:color w:val="000000"/>
        </w:rPr>
        <w:t xml:space="preserve">How it works: </w:t>
      </w:r>
      <w:r w:rsidRPr="5169C849">
        <w:rPr>
          <w:color w:val="000000"/>
        </w:rPr>
        <w:t>At each step, extend the path to a new candidate endpoint, recurse, and undo if the subproblem fails.</w:t>
      </w:r>
    </w:p>
    <w:p w14:paraId="4F790355" w14:textId="77777777" w:rsidR="00F503C4" w:rsidRDefault="00F503C4">
      <w:pPr>
        <w:jc w:val="both"/>
      </w:pPr>
      <w:r>
        <w:rPr>
          <w:b/>
          <w:bCs/>
          <w:color w:val="000000"/>
        </w:rPr>
        <w:t xml:space="preserve">Advantages: </w:t>
      </w:r>
      <w:r>
        <w:rPr>
          <w:color w:val="000000"/>
        </w:rPr>
        <w:t>Conceptually simple; low memory footprint (O(n) for the path stack).</w:t>
      </w:r>
    </w:p>
    <w:p w14:paraId="7081B881" w14:textId="77777777" w:rsidR="00F503C4" w:rsidRDefault="00F503C4">
      <w:pPr>
        <w:jc w:val="both"/>
      </w:pPr>
      <w:r w:rsidRPr="5169C849">
        <w:rPr>
          <w:b/>
          <w:bCs/>
          <w:color w:val="000000"/>
        </w:rPr>
        <w:t xml:space="preserve">Disadvantages: </w:t>
      </w:r>
      <w:r w:rsidRPr="5169C849">
        <w:rPr>
          <w:color w:val="000000"/>
        </w:rPr>
        <w:t>Re-explores the same (position, coverage, lines_left) state multiple times, leading to exponential redundant work. Infeasible for n = 4 without memoisation (36⁶ ≈ 2.2 billion nodes).</w:t>
      </w:r>
    </w:p>
    <w:p w14:paraId="3B902AE5" w14:textId="77777777" w:rsidR="00F503C4" w:rsidRDefault="00F503C4">
      <w:pPr>
        <w:jc w:val="both"/>
      </w:pPr>
      <w:r w:rsidRPr="5169C849">
        <w:rPr>
          <w:b/>
          <w:bCs/>
          <w:color w:val="000000"/>
        </w:rPr>
        <w:t xml:space="preserve">Failure cases: </w:t>
      </w:r>
      <w:r w:rsidRPr="5169C849">
        <w:rPr>
          <w:color w:val="000000"/>
        </w:rPr>
        <w:t>Fails to be practical for n ≥ 4 due to exponential blowup.</w:t>
      </w:r>
    </w:p>
    <w:p w14:paraId="24CA5AC0" w14:textId="77777777" w:rsidR="00F503C4" w:rsidRDefault="00F503C4" w:rsidP="008F6D1A">
      <w:pPr>
        <w:pStyle w:val="Heading3"/>
      </w:pPr>
      <w:bookmarkStart w:id="349" w:name="_Toc229070189"/>
      <w:r w:rsidRPr="5169C849">
        <w:t xml:space="preserve">6.7.2 Greedy </w:t>
      </w:r>
      <w:r>
        <w:t>a</w:t>
      </w:r>
      <w:r w:rsidRPr="5169C849">
        <w:t>lgorithm</w:t>
      </w:r>
      <w:bookmarkEnd w:id="349"/>
    </w:p>
    <w:p w14:paraId="02083D23" w14:textId="77777777" w:rsidR="00F503C4" w:rsidRDefault="00F503C4">
      <w:pPr>
        <w:jc w:val="both"/>
      </w:pPr>
      <w:r>
        <w:rPr>
          <w:b/>
          <w:bCs/>
          <w:color w:val="000000"/>
        </w:rPr>
        <w:t xml:space="preserve">What it is: </w:t>
      </w:r>
      <w:r>
        <w:rPr>
          <w:color w:val="000000"/>
        </w:rPr>
        <w:t>At each step, greedily choose the next endpoint that covers the maximum number of uncovered lattice points.</w:t>
      </w:r>
    </w:p>
    <w:p w14:paraId="111E22D6" w14:textId="77777777" w:rsidR="00F503C4" w:rsidRDefault="00F503C4">
      <w:pPr>
        <w:jc w:val="both"/>
      </w:pPr>
      <w:r w:rsidRPr="5169C849">
        <w:rPr>
          <w:b/>
          <w:bCs/>
          <w:color w:val="000000"/>
        </w:rPr>
        <w:t xml:space="preserve">How it works: </w:t>
      </w:r>
      <w:r w:rsidRPr="5169C849">
        <w:rPr>
          <w:color w:val="000000"/>
        </w:rPr>
        <w:t>Evaluate all candidate endpoints, compute the count of new points each would cover, and select the maximum. Repeat until all points are covered or the budget is exhausted.</w:t>
      </w:r>
    </w:p>
    <w:p w14:paraId="4C2B2B49" w14:textId="77777777" w:rsidR="00F503C4" w:rsidRDefault="00F503C4">
      <w:pPr>
        <w:jc w:val="both"/>
      </w:pPr>
      <w:r w:rsidRPr="5169C849">
        <w:rPr>
          <w:b/>
          <w:bCs/>
          <w:color w:val="000000"/>
        </w:rPr>
        <w:t xml:space="preserve">Advantages: </w:t>
      </w:r>
      <w:r w:rsidRPr="5169C849">
        <w:rPr>
          <w:color w:val="000000"/>
        </w:rPr>
        <w:t>Very fast — O(n³) total. Simple to implement.</w:t>
      </w:r>
    </w:p>
    <w:p w14:paraId="2F285B33" w14:textId="77777777" w:rsidR="00F503C4" w:rsidRDefault="00F503C4">
      <w:pPr>
        <w:jc w:val="both"/>
      </w:pPr>
      <w:r w:rsidRPr="5169C849">
        <w:rPr>
          <w:b/>
          <w:bCs/>
          <w:color w:val="000000"/>
        </w:rPr>
        <w:t xml:space="preserve">Disadvantages: </w:t>
      </w:r>
      <w:r w:rsidRPr="5169C849">
        <w:rPr>
          <w:color w:val="000000"/>
        </w:rPr>
        <w:t>Not guaranteed to succeed. The greedy choice at step k may block coverage of some points at step k+2, and there is no backtracking to recover. Additionally, greedy does not ensure connectivity.</w:t>
      </w:r>
    </w:p>
    <w:p w14:paraId="3A3F7889" w14:textId="77777777" w:rsidR="00F503C4" w:rsidRDefault="00F503C4">
      <w:pPr>
        <w:jc w:val="both"/>
      </w:pPr>
      <w:r w:rsidRPr="5169C849">
        <w:rPr>
          <w:b/>
          <w:bCs/>
          <w:color w:val="000000"/>
        </w:rPr>
        <w:t xml:space="preserve">Failure cases: </w:t>
      </w:r>
      <w:r w:rsidRPr="5169C849">
        <w:rPr>
          <w:color w:val="000000"/>
        </w:rPr>
        <w:t>Greedy fails on specific configurations for n = 3 and n = 4 where the locally optimal choice leads to a globally infeasible path.</w:t>
      </w:r>
    </w:p>
    <w:p w14:paraId="300004C6" w14:textId="77777777" w:rsidR="00F503C4" w:rsidRDefault="00F503C4">
      <w:pPr>
        <w:jc w:val="both"/>
      </w:pPr>
      <w:r w:rsidRPr="5169C849">
        <w:rPr>
          <w:b/>
          <w:bCs/>
          <w:color w:val="000000"/>
        </w:rPr>
        <w:lastRenderedPageBreak/>
        <w:t xml:space="preserve">Enhancement: </w:t>
      </w:r>
      <w:r w:rsidRPr="5169C849">
        <w:rPr>
          <w:color w:val="000000"/>
        </w:rPr>
        <w:t>Use greedy ordering as a heuristic within DP backtracking, try the highest-coverage endpoint first. This reduces average search time without affecting correctness.</w:t>
      </w:r>
    </w:p>
    <w:p w14:paraId="0BC3F414" w14:textId="77777777" w:rsidR="00F503C4" w:rsidRDefault="00F503C4" w:rsidP="008F6D1A">
      <w:pPr>
        <w:pStyle w:val="Heading3"/>
      </w:pPr>
      <w:bookmarkStart w:id="350" w:name="_Toc229070190"/>
      <w:r w:rsidRPr="5169C849">
        <w:t>6.7.3 Breadth-First Search (BFS)</w:t>
      </w:r>
      <w:bookmarkEnd w:id="350"/>
    </w:p>
    <w:p w14:paraId="77775610" w14:textId="77777777" w:rsidR="00F503C4" w:rsidRDefault="00F503C4">
      <w:pPr>
        <w:jc w:val="both"/>
      </w:pPr>
      <w:r w:rsidRPr="5169C849">
        <w:rPr>
          <w:b/>
          <w:bCs/>
          <w:color w:val="000000"/>
        </w:rPr>
        <w:t xml:space="preserve">What it is: </w:t>
      </w:r>
      <w:r w:rsidRPr="5169C849">
        <w:rPr>
          <w:color w:val="000000"/>
        </w:rPr>
        <w:t>BFS explores all states reachable in exactly d segments before proceeding to d+1, guaranteeing that the first solution found has the minimum number of segments.</w:t>
      </w:r>
    </w:p>
    <w:p w14:paraId="382DA9DC" w14:textId="77777777" w:rsidR="00F503C4" w:rsidRDefault="00F503C4">
      <w:pPr>
        <w:jc w:val="both"/>
      </w:pPr>
      <w:r>
        <w:rPr>
          <w:b/>
          <w:bCs/>
          <w:color w:val="000000"/>
        </w:rPr>
        <w:t xml:space="preserve">Advantages: </w:t>
      </w:r>
      <w:r>
        <w:rPr>
          <w:color w:val="000000"/>
        </w:rPr>
        <w:t>Optimal (finds the minimum-segment solution); complete.</w:t>
      </w:r>
    </w:p>
    <w:p w14:paraId="4ADA351D" w14:textId="77777777" w:rsidR="00F503C4" w:rsidRDefault="00F503C4">
      <w:pPr>
        <w:jc w:val="both"/>
      </w:pPr>
      <w:r w:rsidRPr="5169C849">
        <w:rPr>
          <w:b/>
          <w:bCs/>
          <w:color w:val="000000"/>
        </w:rPr>
        <w:t xml:space="preserve">Disadvantages: </w:t>
      </w:r>
      <w:r w:rsidRPr="5169C849">
        <w:rPr>
          <w:color w:val="000000"/>
        </w:rPr>
        <w:t>Requires O(B^d) memory to store all states at the current frontier level. For n = 4 this can exceed available RAM.</w:t>
      </w:r>
    </w:p>
    <w:p w14:paraId="30346B5C" w14:textId="77777777" w:rsidR="00F503C4" w:rsidRDefault="00F503C4">
      <w:pPr>
        <w:jc w:val="both"/>
      </w:pPr>
      <w:r w:rsidRPr="5169C849">
        <w:rPr>
          <w:b/>
          <w:bCs/>
          <w:color w:val="000000"/>
        </w:rPr>
        <w:t xml:space="preserve">Failure cases: </w:t>
      </w:r>
      <w:r w:rsidRPr="5169C849">
        <w:rPr>
          <w:color w:val="000000"/>
        </w:rPr>
        <w:t>Practical only for n = 3. For n ≥ 4, memory requirements make it infeasible.</w:t>
      </w:r>
    </w:p>
    <w:p w14:paraId="66076962" w14:textId="77777777" w:rsidR="00F503C4" w:rsidRDefault="00F503C4">
      <w:pPr>
        <w:jc w:val="both"/>
      </w:pPr>
      <w:r w:rsidRPr="5169C849">
        <w:rPr>
          <w:b/>
          <w:bCs/>
          <w:color w:val="000000"/>
        </w:rPr>
        <w:t xml:space="preserve">Enhancement: </w:t>
      </w:r>
      <w:r w:rsidRPr="5169C849">
        <w:rPr>
          <w:color w:val="000000"/>
        </w:rPr>
        <w:t>Bidirectional BFS (searching simultaneously from the start and from goal states) reduces the depth by half, exponentially decreasing memory and time.</w:t>
      </w:r>
    </w:p>
    <w:p w14:paraId="4562C0F3" w14:textId="77777777" w:rsidR="00F503C4" w:rsidRDefault="00F503C4" w:rsidP="008F6D1A">
      <w:pPr>
        <w:pStyle w:val="Heading3"/>
      </w:pPr>
      <w:bookmarkStart w:id="351" w:name="_Toc229070191"/>
      <w:r w:rsidRPr="5169C849">
        <w:t>6.7.4 Recursive Frame Decomposition</w:t>
      </w:r>
      <w:bookmarkEnd w:id="351"/>
    </w:p>
    <w:p w14:paraId="7890F6C7" w14:textId="77777777" w:rsidR="00F503C4" w:rsidRDefault="00F503C4">
      <w:pPr>
        <w:jc w:val="both"/>
      </w:pPr>
      <w:r w:rsidRPr="5169C849">
        <w:rPr>
          <w:b/>
          <w:bCs/>
          <w:color w:val="000000"/>
        </w:rPr>
        <w:t xml:space="preserve">What it is: </w:t>
      </w:r>
      <w:r w:rsidRPr="5169C849">
        <w:rPr>
          <w:color w:val="000000"/>
        </w:rPr>
        <w:t>Decompose the n×n grid into an outer rectangular frame (border) and an inner (n−2)×(n−2) sub-grid. Solve the inner grid recursively.</w:t>
      </w:r>
    </w:p>
    <w:p w14:paraId="6C581B97" w14:textId="77777777" w:rsidR="00F503C4" w:rsidRDefault="00F503C4">
      <w:pPr>
        <w:jc w:val="both"/>
      </w:pPr>
      <w:r w:rsidRPr="5169C849">
        <w:rPr>
          <w:b/>
          <w:bCs/>
          <w:color w:val="000000"/>
        </w:rPr>
        <w:t xml:space="preserve">How it works: </w:t>
      </w:r>
      <w:r w:rsidRPr="5169C849">
        <w:rPr>
          <w:color w:val="000000"/>
        </w:rPr>
        <w:t>Base cases: n=3 (4 segments), n=4 (6 segments). Recursive case: draw 4 segments to cover the outer border, then recurse on the inner sub-grid. The recurrence T(n) = 4 + T(n−2) with T(3)=4 gives T(n)=2n−2 for all n.</w:t>
      </w:r>
    </w:p>
    <w:p w14:paraId="0B274DE5" w14:textId="77777777" w:rsidR="00F503C4" w:rsidRDefault="00F503C4">
      <w:pPr>
        <w:jc w:val="both"/>
      </w:pPr>
      <w:r>
        <w:rPr>
          <w:b/>
          <w:bCs/>
          <w:color w:val="000000"/>
        </w:rPr>
        <w:t xml:space="preserve">Advantages: </w:t>
      </w:r>
      <w:r>
        <w:rPr>
          <w:color w:val="000000"/>
        </w:rPr>
        <w:t>O(n) time and space; correct for all n &gt; 2; elegant inductive correctness proof.</w:t>
      </w:r>
    </w:p>
    <w:p w14:paraId="7DE3FC2A" w14:textId="77777777" w:rsidR="00F503C4" w:rsidRDefault="00F503C4">
      <w:pPr>
        <w:jc w:val="both"/>
      </w:pPr>
      <w:r w:rsidRPr="5169C849">
        <w:rPr>
          <w:b/>
          <w:bCs/>
          <w:color w:val="000000"/>
        </w:rPr>
        <w:t xml:space="preserve">Disadvantages: </w:t>
      </w:r>
      <w:r w:rsidRPr="5169C849">
        <w:rPr>
          <w:color w:val="000000"/>
        </w:rPr>
        <w:t>Requires care in ensuring connectivity between frames (the 4th outer segment must end at the starting point of the inner sub-grid's solution).</w:t>
      </w:r>
    </w:p>
    <w:p w14:paraId="2E4DDD62" w14:textId="77777777" w:rsidR="00F503C4" w:rsidRDefault="00F503C4">
      <w:r>
        <w:br w:type="page"/>
      </w:r>
    </w:p>
    <w:p w14:paraId="7C32B178" w14:textId="77777777" w:rsidR="00F503C4" w:rsidRDefault="00F503C4" w:rsidP="008F6D1A">
      <w:pPr>
        <w:pStyle w:val="Heading2"/>
      </w:pPr>
      <w:bookmarkStart w:id="352" w:name="_Toc229070192"/>
      <w:r w:rsidRPr="5169C849">
        <w:lastRenderedPageBreak/>
        <w:t>6.8 Comparative Evaluation of Techniques</w:t>
      </w:r>
      <w:bookmarkEnd w:id="352"/>
    </w:p>
    <w:p w14:paraId="0D6234DC" w14:textId="77777777" w:rsidR="00F503C4" w:rsidRDefault="00F503C4">
      <w:pPr>
        <w:spacing w:before="200" w:after="80"/>
        <w:jc w:val="center"/>
      </w:pPr>
      <w:r>
        <w:rPr>
          <w:b/>
          <w:bCs/>
          <w:color w:val="000000"/>
          <w:sz w:val="20"/>
          <w:szCs w:val="20"/>
        </w:rPr>
        <w:t>Table 8. Comparative Analysis of Algorithmic Techniques</w:t>
      </w:r>
    </w:p>
    <w:p w14:paraId="2BAC88AB" w14:textId="2D8F82F3" w:rsidR="00923215" w:rsidRDefault="00923215" w:rsidP="00923215">
      <w:pPr>
        <w:pStyle w:val="Caption"/>
        <w:keepNext/>
      </w:pPr>
      <w:bookmarkStart w:id="353" w:name="_Toc229058130"/>
      <w:r>
        <w:t xml:space="preserve">Table </w:t>
      </w:r>
      <w:fldSimple w:instr=" SEQ Table \* ARABIC ">
        <w:r w:rsidR="00302A3E">
          <w:rPr>
            <w:noProof/>
          </w:rPr>
          <w:t>31</w:t>
        </w:r>
        <w:bookmarkEnd w:id="353"/>
      </w:fldSimple>
    </w:p>
    <w:tbl>
      <w:tblPr>
        <w:tblW w:w="8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108"/>
        <w:gridCol w:w="1357"/>
        <w:gridCol w:w="1254"/>
        <w:gridCol w:w="1333"/>
        <w:gridCol w:w="1274"/>
        <w:gridCol w:w="1157"/>
      </w:tblGrid>
      <w:tr w:rsidR="00F503C4" w14:paraId="0760692D" w14:textId="77777777" w:rsidTr="5169C849">
        <w:trPr>
          <w:tblHeader/>
        </w:trPr>
        <w:tc>
          <w:tcPr>
            <w:tcW w:w="133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B928656" w14:textId="77777777" w:rsidR="00F503C4" w:rsidRDefault="00F503C4">
            <w:pPr>
              <w:spacing w:before="60" w:after="60"/>
              <w:jc w:val="center"/>
            </w:pPr>
            <w:r>
              <w:rPr>
                <w:b/>
                <w:bCs/>
                <w:color w:val="FFFFFF"/>
                <w:sz w:val="22"/>
                <w:szCs w:val="22"/>
              </w:rPr>
              <w:t>Technique</w:t>
            </w:r>
          </w:p>
        </w:tc>
        <w:tc>
          <w:tcPr>
            <w:tcW w:w="110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F383D61" w14:textId="77777777" w:rsidR="00F503C4" w:rsidRDefault="00F503C4">
            <w:pPr>
              <w:spacing w:before="60" w:after="60"/>
              <w:jc w:val="center"/>
            </w:pPr>
            <w:r>
              <w:rPr>
                <w:b/>
                <w:bCs/>
                <w:color w:val="FFFFFF"/>
                <w:sz w:val="22"/>
                <w:szCs w:val="22"/>
              </w:rPr>
              <w:t>Optimal?</w:t>
            </w:r>
          </w:p>
        </w:tc>
        <w:tc>
          <w:tcPr>
            <w:tcW w:w="135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B976530" w14:textId="77777777" w:rsidR="00F503C4" w:rsidRDefault="00F503C4">
            <w:pPr>
              <w:spacing w:before="60" w:after="60"/>
              <w:jc w:val="center"/>
            </w:pPr>
            <w:r>
              <w:rPr>
                <w:b/>
                <w:bCs/>
                <w:color w:val="FFFFFF"/>
                <w:sz w:val="22"/>
                <w:szCs w:val="22"/>
              </w:rPr>
              <w:t>Connected?</w:t>
            </w:r>
          </w:p>
        </w:tc>
        <w:tc>
          <w:tcPr>
            <w:tcW w:w="125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A11D00E" w14:textId="77777777" w:rsidR="00F503C4" w:rsidRDefault="00F503C4">
            <w:pPr>
              <w:spacing w:before="60" w:after="60"/>
              <w:jc w:val="center"/>
            </w:pPr>
            <w:r>
              <w:rPr>
                <w:b/>
                <w:bCs/>
                <w:color w:val="FFFFFF"/>
                <w:sz w:val="22"/>
                <w:szCs w:val="22"/>
              </w:rPr>
              <w:t>All n?</w:t>
            </w:r>
          </w:p>
        </w:tc>
        <w:tc>
          <w:tcPr>
            <w:tcW w:w="133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8679F67" w14:textId="77777777" w:rsidR="00F503C4" w:rsidRDefault="00F503C4">
            <w:pPr>
              <w:spacing w:before="60" w:after="60"/>
              <w:jc w:val="center"/>
            </w:pPr>
            <w:r>
              <w:rPr>
                <w:b/>
                <w:bCs/>
                <w:color w:val="FFFFFF"/>
                <w:sz w:val="22"/>
                <w:szCs w:val="22"/>
              </w:rPr>
              <w:t>Time</w:t>
            </w:r>
          </w:p>
        </w:tc>
        <w:tc>
          <w:tcPr>
            <w:tcW w:w="127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A5ADEB3" w14:textId="77777777" w:rsidR="00F503C4" w:rsidRDefault="00F503C4">
            <w:pPr>
              <w:spacing w:before="60" w:after="60"/>
              <w:jc w:val="center"/>
            </w:pPr>
            <w:r>
              <w:rPr>
                <w:b/>
                <w:bCs/>
                <w:color w:val="FFFFFF"/>
                <w:sz w:val="22"/>
                <w:szCs w:val="22"/>
              </w:rPr>
              <w:t>Space</w:t>
            </w:r>
          </w:p>
        </w:tc>
        <w:tc>
          <w:tcPr>
            <w:tcW w:w="115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B1E6047" w14:textId="77777777" w:rsidR="00F503C4" w:rsidRDefault="00F503C4">
            <w:pPr>
              <w:spacing w:before="60" w:after="60"/>
              <w:jc w:val="center"/>
            </w:pPr>
            <w:r>
              <w:rPr>
                <w:b/>
                <w:bCs/>
                <w:color w:val="FFFFFF"/>
                <w:sz w:val="22"/>
                <w:szCs w:val="22"/>
              </w:rPr>
              <w:t>Scalable?</w:t>
            </w:r>
          </w:p>
        </w:tc>
      </w:tr>
      <w:tr w:rsidR="00F503C4" w14:paraId="0582E181"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AF8DAF" w14:textId="77777777" w:rsidR="00F503C4" w:rsidRDefault="00F503C4">
            <w:pPr>
              <w:spacing w:before="60" w:after="60"/>
            </w:pPr>
            <w:r>
              <w:rPr>
                <w:color w:val="000000"/>
                <w:sz w:val="20"/>
                <w:szCs w:val="20"/>
              </w:rPr>
              <w:t>DP + Backtracking</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B3E1B"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A48E1"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FACCFC" w14:textId="77777777" w:rsidR="00F503C4" w:rsidRDefault="00F503C4">
            <w:pPr>
              <w:spacing w:before="60" w:after="60"/>
            </w:pPr>
            <w:r>
              <w:rPr>
                <w:color w:val="000000"/>
                <w:sz w:val="20"/>
                <w:szCs w:val="20"/>
              </w:rPr>
              <w:t>n≤4</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6B317" w14:textId="77777777" w:rsidR="00F503C4" w:rsidRDefault="00F503C4">
            <w:pPr>
              <w:spacing w:before="60" w:after="60"/>
            </w:pPr>
            <w:r>
              <w:rPr>
                <w:color w:val="000000"/>
                <w:sz w:val="20"/>
                <w:szCs w:val="20"/>
              </w:rPr>
              <w:t>O(n⁴·2^n²)</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616780" w14:textId="77777777" w:rsidR="00F503C4" w:rsidRDefault="00F503C4">
            <w:pPr>
              <w:spacing w:before="60" w:after="60"/>
            </w:pPr>
            <w:r>
              <w:rPr>
                <w:color w:val="000000"/>
                <w:sz w:val="20"/>
                <w:szCs w:val="20"/>
              </w:rPr>
              <w:t>O(n²·2^n²)</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CC73C9" w14:textId="77777777" w:rsidR="00F503C4" w:rsidRDefault="00F503C4">
            <w:pPr>
              <w:spacing w:before="60" w:after="60"/>
            </w:pPr>
            <w:r>
              <w:rPr>
                <w:color w:val="000000"/>
                <w:sz w:val="20"/>
                <w:szCs w:val="20"/>
              </w:rPr>
              <w:t>No</w:t>
            </w:r>
          </w:p>
        </w:tc>
      </w:tr>
      <w:tr w:rsidR="00F503C4" w14:paraId="49921902"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D288" w14:textId="77777777" w:rsidR="00F503C4" w:rsidRDefault="00F503C4">
            <w:pPr>
              <w:spacing w:before="60" w:after="60"/>
            </w:pPr>
            <w:r>
              <w:rPr>
                <w:color w:val="000000"/>
                <w:sz w:val="20"/>
                <w:szCs w:val="20"/>
              </w:rPr>
              <w:t>Pure Backtracking</w:t>
            </w:r>
          </w:p>
        </w:tc>
        <w:tc>
          <w:tcPr>
            <w:tcW w:w="11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65585"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B85F0"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E31FC" w14:textId="77777777" w:rsidR="00F503C4" w:rsidRDefault="00F503C4">
            <w:pPr>
              <w:spacing w:before="60" w:after="60"/>
            </w:pPr>
            <w:r>
              <w:rPr>
                <w:color w:val="000000"/>
                <w:sz w:val="20"/>
                <w:szCs w:val="20"/>
              </w:rPr>
              <w:t>n≤3</w:t>
            </w:r>
          </w:p>
        </w:tc>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07CAB" w14:textId="77777777" w:rsidR="00F503C4" w:rsidRDefault="00F503C4">
            <w:pPr>
              <w:spacing w:before="60" w:after="60"/>
            </w:pPr>
            <w:r>
              <w:rPr>
                <w:color w:val="000000"/>
                <w:sz w:val="20"/>
                <w:szCs w:val="20"/>
              </w:rPr>
              <w:t>O(B^(2n−2))</w:t>
            </w:r>
          </w:p>
        </w:tc>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B8A15"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D18EC" w14:textId="77777777" w:rsidR="00F503C4" w:rsidRDefault="00F503C4">
            <w:pPr>
              <w:spacing w:before="60" w:after="60"/>
            </w:pPr>
            <w:r>
              <w:rPr>
                <w:color w:val="000000"/>
                <w:sz w:val="20"/>
                <w:szCs w:val="20"/>
              </w:rPr>
              <w:t>No</w:t>
            </w:r>
          </w:p>
        </w:tc>
      </w:tr>
      <w:tr w:rsidR="00F503C4" w14:paraId="0CBDDE14"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64490" w14:textId="77777777" w:rsidR="00F503C4" w:rsidRDefault="00F503C4">
            <w:pPr>
              <w:spacing w:before="60" w:after="60"/>
            </w:pPr>
            <w:r>
              <w:rPr>
                <w:color w:val="000000"/>
                <w:sz w:val="20"/>
                <w:szCs w:val="20"/>
              </w:rPr>
              <w:t>Geometric Spiral</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0EBD5"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4019A"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2E45C4" w14:textId="77777777" w:rsidR="00F503C4" w:rsidRDefault="00F503C4">
            <w:pPr>
              <w:spacing w:before="60" w:after="60"/>
            </w:pPr>
            <w:r>
              <w:rPr>
                <w:color w:val="000000"/>
                <w:sz w:val="20"/>
                <w:szCs w:val="20"/>
              </w:rPr>
              <w:t>Yes</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373B5B" w14:textId="77777777" w:rsidR="00F503C4" w:rsidRDefault="00F503C4">
            <w:pPr>
              <w:spacing w:before="60" w:after="60"/>
            </w:pPr>
            <w:r>
              <w:rPr>
                <w:color w:val="000000"/>
                <w:sz w:val="20"/>
                <w:szCs w:val="20"/>
              </w:rPr>
              <w:t>O(n)</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CF303"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33BBF0" w14:textId="77777777" w:rsidR="00F503C4" w:rsidRDefault="00F503C4">
            <w:pPr>
              <w:spacing w:before="60" w:after="60"/>
            </w:pPr>
            <w:r>
              <w:rPr>
                <w:color w:val="000000"/>
                <w:sz w:val="20"/>
                <w:szCs w:val="20"/>
              </w:rPr>
              <w:t>Yes</w:t>
            </w:r>
          </w:p>
        </w:tc>
      </w:tr>
      <w:tr w:rsidR="00F503C4" w14:paraId="4F6C5575"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D4A5A" w14:textId="77777777" w:rsidR="00F503C4" w:rsidRDefault="00F503C4">
            <w:pPr>
              <w:spacing w:before="60" w:after="60"/>
            </w:pPr>
            <w:r>
              <w:rPr>
                <w:color w:val="000000"/>
                <w:sz w:val="20"/>
                <w:szCs w:val="20"/>
              </w:rPr>
              <w:t>Greedy</w:t>
            </w:r>
          </w:p>
        </w:tc>
        <w:tc>
          <w:tcPr>
            <w:tcW w:w="11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A5B87" w14:textId="77777777" w:rsidR="00F503C4" w:rsidRDefault="00F503C4">
            <w:pPr>
              <w:spacing w:before="60" w:after="60"/>
            </w:pPr>
            <w:r>
              <w:rPr>
                <w:color w:val="000000"/>
                <w:sz w:val="20"/>
                <w:szCs w:val="20"/>
              </w:rPr>
              <w:t>No</w:t>
            </w:r>
          </w:p>
        </w:tc>
        <w:tc>
          <w:tcPr>
            <w:tcW w:w="13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61533" w14:textId="77777777" w:rsidR="00F503C4" w:rsidRDefault="00F503C4">
            <w:pPr>
              <w:spacing w:before="60" w:after="60"/>
            </w:pPr>
            <w:r>
              <w:rPr>
                <w:color w:val="000000"/>
                <w:sz w:val="20"/>
                <w:szCs w:val="20"/>
              </w:rPr>
              <w:t>Sometimes</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8001E" w14:textId="77777777" w:rsidR="00F503C4" w:rsidRDefault="00F503C4">
            <w:pPr>
              <w:spacing w:before="60" w:after="60"/>
            </w:pPr>
            <w:r>
              <w:rPr>
                <w:color w:val="000000"/>
                <w:sz w:val="20"/>
                <w:szCs w:val="20"/>
              </w:rPr>
              <w:t>No</w:t>
            </w:r>
          </w:p>
        </w:tc>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980C1" w14:textId="77777777" w:rsidR="00F503C4" w:rsidRDefault="00F503C4">
            <w:pPr>
              <w:spacing w:before="60" w:after="60"/>
            </w:pPr>
            <w:r>
              <w:rPr>
                <w:color w:val="000000"/>
                <w:sz w:val="20"/>
                <w:szCs w:val="20"/>
              </w:rPr>
              <w:t>O(n³)</w:t>
            </w:r>
          </w:p>
        </w:tc>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D1759"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583C1" w14:textId="77777777" w:rsidR="00F503C4" w:rsidRDefault="00F503C4">
            <w:pPr>
              <w:spacing w:before="60" w:after="60"/>
            </w:pPr>
            <w:r>
              <w:rPr>
                <w:color w:val="000000"/>
                <w:sz w:val="20"/>
                <w:szCs w:val="20"/>
              </w:rPr>
              <w:t>Yes</w:t>
            </w:r>
          </w:p>
        </w:tc>
      </w:tr>
      <w:tr w:rsidR="00F503C4" w14:paraId="04B629E1"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75B40" w14:textId="77777777" w:rsidR="00F503C4" w:rsidRDefault="00F503C4">
            <w:pPr>
              <w:spacing w:before="60" w:after="60"/>
            </w:pPr>
            <w:r>
              <w:rPr>
                <w:color w:val="000000"/>
                <w:sz w:val="20"/>
                <w:szCs w:val="20"/>
              </w:rPr>
              <w:t>BFS</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144F63"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365817"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DE3D00" w14:textId="77777777" w:rsidR="00F503C4" w:rsidRDefault="00F503C4">
            <w:pPr>
              <w:spacing w:before="60" w:after="60"/>
            </w:pPr>
            <w:r>
              <w:rPr>
                <w:color w:val="000000"/>
                <w:sz w:val="20"/>
                <w:szCs w:val="20"/>
              </w:rPr>
              <w:t>n≤3</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71040" w14:textId="77777777" w:rsidR="00F503C4" w:rsidRDefault="00F503C4">
            <w:pPr>
              <w:spacing w:before="60" w:after="60"/>
            </w:pPr>
            <w:r>
              <w:rPr>
                <w:color w:val="000000"/>
                <w:sz w:val="20"/>
                <w:szCs w:val="20"/>
              </w:rPr>
              <w:t>O(B^(2n−2))</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974CC8" w14:textId="77777777" w:rsidR="00F503C4" w:rsidRDefault="00F503C4">
            <w:pPr>
              <w:spacing w:before="60" w:after="60"/>
            </w:pPr>
            <w:r>
              <w:rPr>
                <w:color w:val="000000"/>
                <w:sz w:val="20"/>
                <w:szCs w:val="20"/>
              </w:rPr>
              <w:t>O(B^(2n−2))</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694CDB" w14:textId="77777777" w:rsidR="00F503C4" w:rsidRDefault="00F503C4">
            <w:pPr>
              <w:spacing w:before="60" w:after="60"/>
            </w:pPr>
            <w:r>
              <w:rPr>
                <w:color w:val="000000"/>
                <w:sz w:val="20"/>
                <w:szCs w:val="20"/>
              </w:rPr>
              <w:t>No</w:t>
            </w:r>
          </w:p>
        </w:tc>
      </w:tr>
      <w:tr w:rsidR="00F503C4" w14:paraId="5E680F3A"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7158AE" w14:textId="77777777" w:rsidR="00F503C4" w:rsidRDefault="00F503C4">
            <w:pPr>
              <w:spacing w:before="60" w:after="60"/>
            </w:pPr>
            <w:r>
              <w:rPr>
                <w:color w:val="000000"/>
                <w:sz w:val="20"/>
                <w:szCs w:val="20"/>
              </w:rPr>
              <w:t>Recursive Frame</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63F10A"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2E0B3"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32B96" w14:textId="77777777" w:rsidR="00F503C4" w:rsidRDefault="00F503C4">
            <w:pPr>
              <w:spacing w:before="60" w:after="60"/>
            </w:pPr>
            <w:r>
              <w:rPr>
                <w:color w:val="000000"/>
                <w:sz w:val="20"/>
                <w:szCs w:val="20"/>
              </w:rPr>
              <w:t>Yes</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BFD4D" w14:textId="77777777" w:rsidR="00F503C4" w:rsidRDefault="00F503C4">
            <w:pPr>
              <w:spacing w:before="60" w:after="60"/>
            </w:pPr>
            <w:r>
              <w:rPr>
                <w:color w:val="000000"/>
                <w:sz w:val="20"/>
                <w:szCs w:val="20"/>
              </w:rPr>
              <w:t>O(n)</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1245A"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C5F11" w14:textId="77777777" w:rsidR="00F503C4" w:rsidRDefault="00F503C4">
            <w:pPr>
              <w:spacing w:before="60" w:after="60"/>
            </w:pPr>
            <w:r>
              <w:rPr>
                <w:color w:val="000000"/>
                <w:sz w:val="20"/>
                <w:szCs w:val="20"/>
              </w:rPr>
              <w:t>Yes</w:t>
            </w:r>
          </w:p>
        </w:tc>
      </w:tr>
    </w:tbl>
    <w:p w14:paraId="4AB8491F" w14:textId="77777777" w:rsidR="00F503C4" w:rsidRDefault="00F503C4">
      <w:pPr>
        <w:jc w:val="both"/>
      </w:pPr>
      <w:r>
        <w:rPr>
          <w:color w:val="000000"/>
        </w:rPr>
        <w:t>Key observations from the comparison:</w:t>
      </w:r>
    </w:p>
    <w:p w14:paraId="1ADA19FB"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Exact search methods </w:t>
      </w:r>
      <w:r w:rsidRPr="5169C849">
        <w:rPr>
          <w:color w:val="000000"/>
        </w:rPr>
        <w:t>(DP+BT, Pure BT, BFS) are complete and optimal but do not scale beyond n = 3–4 due to exponential state space growth.</w:t>
      </w:r>
    </w:p>
    <w:p w14:paraId="3C23855B"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Geometric methods </w:t>
      </w:r>
      <w:r w:rsidRPr="5169C849">
        <w:rPr>
          <w:color w:val="000000"/>
        </w:rPr>
        <w:t>(Spiral, Recursive Frame) are O(n), optimal in segment count, and scale to arbitrarily large n. They are the preferred production solutions.</w:t>
      </w:r>
    </w:p>
    <w:p w14:paraId="39BFBF5D"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Greedy </w:t>
      </w:r>
      <w:r w:rsidRPr="5169C849">
        <w:rPr>
          <w:color w:val="000000"/>
        </w:rPr>
        <w:t>is polynomial but not guaranteed correct or connected. It is suitable only as a heuristic.</w:t>
      </w:r>
    </w:p>
    <w:p w14:paraId="0C1D1B52" w14:textId="77777777" w:rsidR="00F503C4" w:rsidRDefault="00F503C4" w:rsidP="00885D64">
      <w:pPr>
        <w:pStyle w:val="ListParagraph"/>
        <w:numPr>
          <w:ilvl w:val="0"/>
          <w:numId w:val="90"/>
        </w:numPr>
        <w:spacing w:before="60" w:after="60" w:line="360" w:lineRule="auto"/>
        <w:contextualSpacing w:val="0"/>
        <w:jc w:val="both"/>
      </w:pPr>
      <w:r w:rsidRPr="5169C849">
        <w:rPr>
          <w:b/>
          <w:bCs/>
          <w:color w:val="000000"/>
        </w:rPr>
        <w:t xml:space="preserve">The DP + Backtracking approach </w:t>
      </w:r>
      <w:r w:rsidRPr="5169C849">
        <w:rPr>
          <w:color w:val="000000"/>
        </w:rPr>
        <w:t>is the most theoretically rigorous for small n: it proves that no solution with fewer than 2n−2 segments exists by exhausting all states, whereas the geometric construction only demonstrates sufficiency.</w:t>
      </w:r>
    </w:p>
    <w:p w14:paraId="4C8529C1" w14:textId="77777777" w:rsidR="00F503C4" w:rsidRDefault="00F503C4" w:rsidP="004D610E">
      <w:pPr>
        <w:pStyle w:val="Heading2"/>
      </w:pPr>
      <w:bookmarkStart w:id="354" w:name="_Toc229070193"/>
      <w:r w:rsidRPr="5169C849">
        <w:lastRenderedPageBreak/>
        <w:t>6.9</w:t>
      </w:r>
      <w:r>
        <w:t xml:space="preserve"> </w:t>
      </w:r>
      <w:r w:rsidRPr="5169C849">
        <w:t xml:space="preserve">Sample </w:t>
      </w:r>
      <w:r>
        <w:t>o</w:t>
      </w:r>
      <w:r w:rsidRPr="5169C849">
        <w:t>utput</w:t>
      </w:r>
      <w:r>
        <w:t xml:space="preserve"> </w:t>
      </w:r>
      <w:r w:rsidRPr="5169C849">
        <w:t xml:space="preserve">and </w:t>
      </w:r>
      <w:r>
        <w:t>e</w:t>
      </w:r>
      <w:r w:rsidRPr="5169C849">
        <w:t>xplanations</w:t>
      </w:r>
      <w:bookmarkEnd w:id="354"/>
    </w:p>
    <w:p w14:paraId="2B9FBBE3" w14:textId="77777777" w:rsidR="00F503C4" w:rsidRDefault="00F503C4" w:rsidP="003E5F7C">
      <w:pPr>
        <w:pStyle w:val="Heading3"/>
      </w:pPr>
      <w:bookmarkStart w:id="355" w:name="_Toc229070194"/>
      <w:r w:rsidRPr="5169C849">
        <w:t>6.9.1 DP Solution for n = 3</w:t>
      </w:r>
      <w:bookmarkEnd w:id="355"/>
    </w:p>
    <w:p w14:paraId="29F7C716" w14:textId="77777777" w:rsidR="00F503C4" w:rsidRDefault="00F503C4" w:rsidP="003E5F7C">
      <w:pPr>
        <w:ind w:firstLine="720"/>
        <w:jc w:val="both"/>
      </w:pPr>
      <w:r>
        <w:rPr>
          <w:color w:val="000000"/>
        </w:rPr>
        <w:t>For n = 3, the DP solver exhausts 25 candidate starting points and finds the following 4-segment solution in under 0.01 seconds.</w:t>
      </w:r>
    </w:p>
    <w:p w14:paraId="219D65BE" w14:textId="77777777" w:rsidR="00F503C4" w:rsidRDefault="00F503C4">
      <w:pPr>
        <w:spacing w:before="200" w:after="80"/>
        <w:jc w:val="center"/>
      </w:pPr>
      <w:r>
        <w:rPr>
          <w:b/>
          <w:bCs/>
          <w:color w:val="000000"/>
          <w:sz w:val="20"/>
          <w:szCs w:val="20"/>
        </w:rPr>
        <w:t>Table 4. Sample DP Output — n = 3</w:t>
      </w:r>
    </w:p>
    <w:p w14:paraId="163EB21D" w14:textId="38B83C9F" w:rsidR="00923215" w:rsidRDefault="00923215" w:rsidP="00923215">
      <w:pPr>
        <w:pStyle w:val="Caption"/>
        <w:keepNext/>
      </w:pPr>
      <w:bookmarkStart w:id="356" w:name="_Toc229058131"/>
      <w:r>
        <w:t xml:space="preserve">Table </w:t>
      </w:r>
      <w:fldSimple w:instr=" SEQ Table \* ARABIC ">
        <w:r w:rsidR="00302A3E">
          <w:rPr>
            <w:noProof/>
          </w:rPr>
          <w:t>32</w:t>
        </w:r>
        <w:bookmarkEnd w:id="356"/>
      </w:fldSimple>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1440"/>
        <w:gridCol w:w="2610"/>
        <w:gridCol w:w="2250"/>
      </w:tblGrid>
      <w:tr w:rsidR="00F503C4" w14:paraId="128A0631" w14:textId="77777777" w:rsidTr="0074579F">
        <w:trPr>
          <w:tblHeader/>
        </w:trPr>
        <w:tc>
          <w:tcPr>
            <w:tcW w:w="116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E550031" w14:textId="77777777" w:rsidR="00F503C4" w:rsidRDefault="00F503C4" w:rsidP="0074579F">
            <w:pPr>
              <w:spacing w:before="60" w:after="60"/>
            </w:pPr>
            <w:r>
              <w:rPr>
                <w:b/>
                <w:bCs/>
                <w:color w:val="FFFFFF"/>
                <w:sz w:val="22"/>
                <w:szCs w:val="22"/>
              </w:rPr>
              <w:t>Segment</w:t>
            </w:r>
          </w:p>
        </w:tc>
        <w:tc>
          <w:tcPr>
            <w:tcW w:w="11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DF52D4C" w14:textId="77777777" w:rsidR="00F503C4" w:rsidRDefault="00F503C4" w:rsidP="0074579F">
            <w:pPr>
              <w:spacing w:before="60" w:after="60"/>
            </w:pPr>
            <w:r>
              <w:rPr>
                <w:b/>
                <w:bCs/>
                <w:color w:val="FFFFFF"/>
                <w:sz w:val="22"/>
                <w:szCs w:val="22"/>
              </w:rPr>
              <w:t>Start</w:t>
            </w:r>
          </w:p>
        </w:tc>
        <w:tc>
          <w:tcPr>
            <w:tcW w:w="144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1D779C1" w14:textId="77777777" w:rsidR="00F503C4" w:rsidRDefault="00F503C4" w:rsidP="0074579F">
            <w:pPr>
              <w:spacing w:before="60" w:after="60"/>
            </w:pPr>
            <w:r>
              <w:rPr>
                <w:b/>
                <w:bCs/>
                <w:color w:val="FFFFFF"/>
                <w:sz w:val="22"/>
                <w:szCs w:val="22"/>
              </w:rPr>
              <w:t>End</w:t>
            </w:r>
          </w:p>
        </w:tc>
        <w:tc>
          <w:tcPr>
            <w:tcW w:w="26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2669CFC" w14:textId="77777777" w:rsidR="00F503C4" w:rsidRDefault="00F503C4" w:rsidP="0074579F">
            <w:pPr>
              <w:spacing w:before="60" w:after="60"/>
            </w:pPr>
            <w:r>
              <w:rPr>
                <w:b/>
                <w:bCs/>
                <w:color w:val="FFFFFF"/>
                <w:sz w:val="22"/>
                <w:szCs w:val="22"/>
              </w:rPr>
              <w:t>Lattice Points Covered</w:t>
            </w:r>
          </w:p>
        </w:tc>
        <w:tc>
          <w:tcPr>
            <w:tcW w:w="22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5A1280C" w14:textId="77777777" w:rsidR="00F503C4" w:rsidRDefault="00F503C4" w:rsidP="0074579F">
            <w:pPr>
              <w:spacing w:before="60" w:after="60"/>
            </w:pPr>
            <w:r>
              <w:rPr>
                <w:b/>
                <w:bCs/>
                <w:color w:val="FFFFFF"/>
                <w:sz w:val="22"/>
                <w:szCs w:val="22"/>
              </w:rPr>
              <w:t>Equation</w:t>
            </w:r>
          </w:p>
        </w:tc>
      </w:tr>
      <w:tr w:rsidR="00F503C4" w14:paraId="281128BF"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C3142" w14:textId="77777777" w:rsidR="00F503C4" w:rsidRDefault="00F503C4">
            <w:pPr>
              <w:spacing w:before="60" w:after="60"/>
            </w:pPr>
            <w:r>
              <w:rPr>
                <w:color w:val="000000"/>
                <w:sz w:val="20"/>
                <w:szCs w:val="20"/>
              </w:rPr>
              <w:t>1</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9A984D" w14:textId="77777777" w:rsidR="00F503C4" w:rsidRDefault="00F503C4">
            <w:pPr>
              <w:spacing w:before="60" w:after="60"/>
            </w:pPr>
            <w:r>
              <w:rPr>
                <w:color w:val="000000"/>
                <w:sz w:val="20"/>
                <w:szCs w:val="20"/>
              </w:rPr>
              <w:t>(−1, −1)</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D1AE52" w14:textId="77777777" w:rsidR="00F503C4" w:rsidRDefault="00F503C4">
            <w:pPr>
              <w:spacing w:before="60" w:after="60"/>
            </w:pPr>
            <w:r>
              <w:rPr>
                <w:color w:val="000000"/>
                <w:sz w:val="20"/>
                <w:szCs w:val="20"/>
              </w:rPr>
              <w:t>(2, 2)</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94C4B" w14:textId="77777777" w:rsidR="00F503C4" w:rsidRDefault="00F503C4">
            <w:pPr>
              <w:spacing w:before="60" w:after="60"/>
            </w:pPr>
            <w:r>
              <w:rPr>
                <w:color w:val="000000"/>
                <w:sz w:val="20"/>
                <w:szCs w:val="20"/>
              </w:rPr>
              <w:t>(0,0), (1,1), (2,2)</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09E2E" w14:textId="77777777" w:rsidR="00F503C4" w:rsidRDefault="00F503C4">
            <w:pPr>
              <w:spacing w:before="60" w:after="60"/>
            </w:pPr>
            <w:r>
              <w:rPr>
                <w:color w:val="000000"/>
                <w:sz w:val="20"/>
                <w:szCs w:val="20"/>
              </w:rPr>
              <w:t>y = x</w:t>
            </w:r>
          </w:p>
        </w:tc>
      </w:tr>
      <w:tr w:rsidR="00F503C4" w14:paraId="49001289"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4FFA7" w14:textId="77777777" w:rsidR="00F503C4" w:rsidRDefault="00F503C4">
            <w:pPr>
              <w:spacing w:before="60" w:after="60"/>
            </w:pPr>
            <w:r>
              <w:rPr>
                <w:color w:val="000000"/>
                <w:sz w:val="20"/>
                <w:szCs w:val="20"/>
              </w:rPr>
              <w:t>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08276" w14:textId="77777777" w:rsidR="00F503C4" w:rsidRDefault="00F503C4">
            <w:pPr>
              <w:spacing w:before="60" w:after="60"/>
            </w:pPr>
            <w:r>
              <w:rPr>
                <w:color w:val="000000"/>
                <w:sz w:val="20"/>
                <w:szCs w:val="20"/>
              </w:rPr>
              <w:t>(2, 2)</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9A5B5" w14:textId="77777777" w:rsidR="00F503C4" w:rsidRDefault="00F503C4">
            <w:pPr>
              <w:spacing w:before="60" w:after="60"/>
            </w:pPr>
            <w:r>
              <w:rPr>
                <w:color w:val="000000"/>
                <w:sz w:val="20"/>
                <w:szCs w:val="20"/>
              </w:rPr>
              <w:t>(−1, 2)</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6FD7A" w14:textId="77777777" w:rsidR="00F503C4" w:rsidRDefault="00F503C4">
            <w:pPr>
              <w:spacing w:before="60" w:after="60"/>
            </w:pPr>
            <w:r w:rsidRPr="5169C849">
              <w:rPr>
                <w:color w:val="000000"/>
                <w:sz w:val="20"/>
                <w:szCs w:val="20"/>
              </w:rPr>
              <w:t>(0,2), (1,2), (2,2)*</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6FA61" w14:textId="77777777" w:rsidR="00F503C4" w:rsidRDefault="00F503C4">
            <w:pPr>
              <w:spacing w:before="60" w:after="60"/>
            </w:pPr>
            <w:r>
              <w:rPr>
                <w:color w:val="000000"/>
                <w:sz w:val="20"/>
                <w:szCs w:val="20"/>
              </w:rPr>
              <w:t>y = 2</w:t>
            </w:r>
          </w:p>
        </w:tc>
      </w:tr>
      <w:tr w:rsidR="00F503C4" w14:paraId="56FE7011"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3ED8F" w14:textId="77777777" w:rsidR="00F503C4" w:rsidRDefault="00F503C4">
            <w:pPr>
              <w:spacing w:before="60" w:after="60"/>
            </w:pPr>
            <w:r>
              <w:rPr>
                <w:color w:val="000000"/>
                <w:sz w:val="20"/>
                <w:szCs w:val="20"/>
              </w:rPr>
              <w:t>3</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4D4DFB" w14:textId="77777777" w:rsidR="00F503C4" w:rsidRDefault="00F503C4">
            <w:pPr>
              <w:spacing w:before="60" w:after="60"/>
            </w:pPr>
            <w:r>
              <w:rPr>
                <w:color w:val="000000"/>
                <w:sz w:val="20"/>
                <w:szCs w:val="20"/>
              </w:rPr>
              <w:t>(−1, 2)</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B57784" w14:textId="77777777" w:rsidR="00F503C4" w:rsidRDefault="00F503C4">
            <w:pPr>
              <w:spacing w:before="60" w:after="60"/>
            </w:pPr>
            <w:r>
              <w:rPr>
                <w:color w:val="000000"/>
                <w:sz w:val="20"/>
                <w:szCs w:val="20"/>
              </w:rPr>
              <w:t>(2, −1)</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6DAEB" w14:textId="77777777" w:rsidR="00F503C4" w:rsidRDefault="00F503C4">
            <w:pPr>
              <w:spacing w:before="60" w:after="60"/>
            </w:pPr>
            <w:r>
              <w:rPr>
                <w:color w:val="000000"/>
                <w:sz w:val="20"/>
                <w:szCs w:val="20"/>
              </w:rPr>
              <w:t>(0,1), (1,0)</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94CA6" w14:textId="77777777" w:rsidR="00F503C4" w:rsidRDefault="00F503C4">
            <w:pPr>
              <w:spacing w:before="60" w:after="60"/>
            </w:pPr>
            <w:r>
              <w:rPr>
                <w:color w:val="000000"/>
                <w:sz w:val="20"/>
                <w:szCs w:val="20"/>
              </w:rPr>
              <w:t>y = −x + 1</w:t>
            </w:r>
          </w:p>
        </w:tc>
      </w:tr>
      <w:tr w:rsidR="00F503C4" w14:paraId="5981D144"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E2E5D" w14:textId="77777777" w:rsidR="00F503C4" w:rsidRDefault="00F503C4">
            <w:pPr>
              <w:spacing w:before="60" w:after="60"/>
            </w:pPr>
            <w:r>
              <w:rPr>
                <w:color w:val="000000"/>
                <w:sz w:val="20"/>
                <w:szCs w:val="20"/>
              </w:rPr>
              <w:t>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59F17" w14:textId="77777777" w:rsidR="00F503C4" w:rsidRDefault="00F503C4">
            <w:pPr>
              <w:spacing w:before="60" w:after="60"/>
            </w:pPr>
            <w:r>
              <w:rPr>
                <w:color w:val="000000"/>
                <w:sz w:val="20"/>
                <w:szCs w:val="20"/>
              </w:rPr>
              <w:t>(2, −1)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5388D" w14:textId="77777777" w:rsidR="00F503C4" w:rsidRDefault="00F503C4">
            <w:pPr>
              <w:spacing w:before="60" w:after="60"/>
            </w:pPr>
            <w:r>
              <w:rPr>
                <w:color w:val="000000"/>
                <w:sz w:val="20"/>
                <w:szCs w:val="20"/>
              </w:rPr>
              <w:t>(2, 1)</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77B86" w14:textId="77777777" w:rsidR="00F503C4" w:rsidRDefault="00F503C4">
            <w:pPr>
              <w:spacing w:before="60" w:after="60"/>
            </w:pPr>
            <w:r>
              <w:rPr>
                <w:color w:val="000000"/>
                <w:sz w:val="20"/>
                <w:szCs w:val="20"/>
              </w:rPr>
              <w:t>(2,0), (2,1)</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A98B9" w14:textId="77777777" w:rsidR="00F503C4" w:rsidRDefault="00F503C4">
            <w:pPr>
              <w:spacing w:before="60" w:after="60"/>
            </w:pPr>
            <w:r>
              <w:rPr>
                <w:color w:val="000000"/>
                <w:sz w:val="20"/>
                <w:szCs w:val="20"/>
              </w:rPr>
              <w:t>x = 2</w:t>
            </w:r>
          </w:p>
        </w:tc>
      </w:tr>
    </w:tbl>
    <w:p w14:paraId="6445F24C" w14:textId="77777777" w:rsidR="00F503C4" w:rsidRDefault="00F503C4" w:rsidP="005256A0">
      <w:pPr>
        <w:spacing w:before="80" w:after="200"/>
        <w:jc w:val="center"/>
      </w:pPr>
      <w:r w:rsidRPr="5169C849">
        <w:rPr>
          <w:i/>
          <w:iCs/>
          <w:color w:val="595959"/>
          <w:sz w:val="20"/>
          <w:szCs w:val="20"/>
        </w:rPr>
        <w:t xml:space="preserve">* Point (2,2) is covered twice, which is explicitly permitted. All 9 points covered. Lines: 4 = 2(3)−2. </w:t>
      </w:r>
    </w:p>
    <w:p w14:paraId="6A6D2A38" w14:textId="77777777" w:rsidR="00F503C4" w:rsidRDefault="00F503C4" w:rsidP="009B3750">
      <w:pPr>
        <w:jc w:val="both"/>
      </w:pPr>
      <w:r w:rsidRPr="5169C849">
        <w:rPr>
          <w:color w:val="000000"/>
        </w:rPr>
        <w:t>Coverage grid (numbers indicate how many times each point is crossed):</w:t>
      </w:r>
    </w:p>
    <w:p w14:paraId="78F993A9"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  y=2: [1]  [1]  [2]</w:t>
      </w:r>
    </w:p>
    <w:p w14:paraId="19A2BB20"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  y=1: [1]  [1]  [1]</w:t>
      </w:r>
    </w:p>
    <w:p w14:paraId="12F17080"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  y=0: [1]  [1]  [1]</w:t>
      </w:r>
    </w:p>
    <w:p w14:paraId="5375A8FA" w14:textId="77777777" w:rsidR="00F503C4" w:rsidRDefault="00F503C4" w:rsidP="009B3750">
      <w:pPr>
        <w:shd w:val="clear" w:color="auto" w:fill="F4F4F4"/>
        <w:spacing w:line="280" w:lineRule="auto"/>
        <w:ind w:left="720"/>
      </w:pPr>
      <w:r w:rsidRPr="5169C849">
        <w:rPr>
          <w:rFonts w:ascii="Courier New" w:eastAsia="Courier New" w:hAnsi="Courier New" w:cs="Courier New"/>
          <w:color w:val="1A1A1A"/>
          <w:sz w:val="20"/>
          <w:szCs w:val="20"/>
        </w:rPr>
        <w:t xml:space="preserve">       x=0  x=1  x=2</w:t>
      </w:r>
    </w:p>
    <w:p w14:paraId="63E06DCA" w14:textId="77777777" w:rsidR="00F503C4" w:rsidRDefault="00F503C4" w:rsidP="003E5F7C">
      <w:pPr>
        <w:pStyle w:val="Heading3"/>
      </w:pPr>
      <w:bookmarkStart w:id="357" w:name="_Toc229070195"/>
      <w:r w:rsidRPr="5169C849">
        <w:t>6.9.2 DP Solution for n = 4</w:t>
      </w:r>
      <w:bookmarkEnd w:id="357"/>
    </w:p>
    <w:p w14:paraId="33E0B899" w14:textId="77777777" w:rsidR="00F503C4" w:rsidRDefault="00F503C4" w:rsidP="003E5F7C">
      <w:pPr>
        <w:ind w:firstLine="720"/>
        <w:jc w:val="both"/>
      </w:pPr>
      <w:r w:rsidRPr="5169C849">
        <w:rPr>
          <w:color w:val="000000"/>
        </w:rPr>
        <w:t>For n = 4, the DP solver runs for approximately 2.1 seconds and finds a provably optimal 6-segment solution.</w:t>
      </w:r>
    </w:p>
    <w:p w14:paraId="4F1693BB" w14:textId="77777777" w:rsidR="00F503C4" w:rsidRDefault="00F503C4">
      <w:pPr>
        <w:spacing w:before="200" w:after="80"/>
        <w:jc w:val="center"/>
      </w:pPr>
      <w:r>
        <w:rPr>
          <w:b/>
          <w:bCs/>
          <w:color w:val="000000"/>
          <w:sz w:val="20"/>
          <w:szCs w:val="20"/>
        </w:rPr>
        <w:t>Table 5. Sample DP Output — n = 4</w:t>
      </w:r>
    </w:p>
    <w:p w14:paraId="08B42846" w14:textId="2B14F2DA" w:rsidR="00923215" w:rsidRDefault="00923215" w:rsidP="00923215">
      <w:pPr>
        <w:pStyle w:val="Caption"/>
        <w:keepNext/>
      </w:pPr>
      <w:bookmarkStart w:id="358" w:name="_Toc229058132"/>
      <w:r>
        <w:lastRenderedPageBreak/>
        <w:t xml:space="preserve">Table </w:t>
      </w:r>
      <w:fldSimple w:instr=" SEQ Table \* ARABIC ">
        <w:r w:rsidR="00302A3E">
          <w:rPr>
            <w:noProof/>
          </w:rPr>
          <w:t>33</w:t>
        </w:r>
        <w:bookmarkEnd w:id="358"/>
      </w:fldSimple>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1440"/>
        <w:gridCol w:w="2610"/>
        <w:gridCol w:w="2340"/>
      </w:tblGrid>
      <w:tr w:rsidR="00F503C4" w14:paraId="290758B1" w14:textId="77777777" w:rsidTr="009B3750">
        <w:trPr>
          <w:tblHeader/>
        </w:trPr>
        <w:tc>
          <w:tcPr>
            <w:tcW w:w="116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302E5815" w14:textId="77777777" w:rsidR="00F503C4" w:rsidRDefault="00F503C4" w:rsidP="009B3750">
            <w:pPr>
              <w:spacing w:before="60" w:after="60"/>
            </w:pPr>
            <w:r>
              <w:rPr>
                <w:b/>
                <w:bCs/>
                <w:color w:val="FFFFFF"/>
                <w:sz w:val="22"/>
                <w:szCs w:val="22"/>
              </w:rPr>
              <w:t>Segment</w:t>
            </w:r>
          </w:p>
        </w:tc>
        <w:tc>
          <w:tcPr>
            <w:tcW w:w="11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CF5EDB9" w14:textId="77777777" w:rsidR="00F503C4" w:rsidRDefault="00F503C4" w:rsidP="009B3750">
            <w:pPr>
              <w:spacing w:before="60" w:after="60"/>
            </w:pPr>
            <w:r>
              <w:rPr>
                <w:b/>
                <w:bCs/>
                <w:color w:val="FFFFFF"/>
                <w:sz w:val="22"/>
                <w:szCs w:val="22"/>
              </w:rPr>
              <w:t>Start</w:t>
            </w:r>
          </w:p>
        </w:tc>
        <w:tc>
          <w:tcPr>
            <w:tcW w:w="144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1ADD915" w14:textId="77777777" w:rsidR="00F503C4" w:rsidRDefault="00F503C4" w:rsidP="009B3750">
            <w:pPr>
              <w:spacing w:before="60" w:after="60"/>
            </w:pPr>
            <w:r>
              <w:rPr>
                <w:b/>
                <w:bCs/>
                <w:color w:val="FFFFFF"/>
                <w:sz w:val="22"/>
                <w:szCs w:val="22"/>
              </w:rPr>
              <w:t>End</w:t>
            </w:r>
          </w:p>
        </w:tc>
        <w:tc>
          <w:tcPr>
            <w:tcW w:w="26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56DAC4F" w14:textId="77777777" w:rsidR="00F503C4" w:rsidRDefault="00F503C4" w:rsidP="009B3750">
            <w:pPr>
              <w:spacing w:before="60" w:after="60"/>
            </w:pPr>
            <w:r>
              <w:rPr>
                <w:b/>
                <w:bCs/>
                <w:color w:val="FFFFFF"/>
                <w:sz w:val="22"/>
                <w:szCs w:val="22"/>
              </w:rPr>
              <w:t>Grid Points Covered</w:t>
            </w:r>
          </w:p>
        </w:tc>
        <w:tc>
          <w:tcPr>
            <w:tcW w:w="234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B781696" w14:textId="77777777" w:rsidR="00F503C4" w:rsidRDefault="00F503C4" w:rsidP="009B3750">
            <w:pPr>
              <w:spacing w:before="60" w:after="60"/>
            </w:pPr>
            <w:r>
              <w:rPr>
                <w:b/>
                <w:bCs/>
                <w:color w:val="FFFFFF"/>
                <w:sz w:val="22"/>
                <w:szCs w:val="22"/>
              </w:rPr>
              <w:t>Description</w:t>
            </w:r>
          </w:p>
        </w:tc>
      </w:tr>
      <w:tr w:rsidR="00F503C4" w14:paraId="35F2FE91"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2518C" w14:textId="77777777" w:rsidR="00F503C4" w:rsidRDefault="00F503C4">
            <w:pPr>
              <w:spacing w:before="60" w:after="60"/>
            </w:pPr>
            <w:r>
              <w:rPr>
                <w:color w:val="000000"/>
                <w:sz w:val="20"/>
                <w:szCs w:val="20"/>
              </w:rPr>
              <w:t>1</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5F3A22" w14:textId="77777777" w:rsidR="00F503C4" w:rsidRDefault="00F503C4">
            <w:pPr>
              <w:spacing w:before="60" w:after="60"/>
            </w:pPr>
            <w:r>
              <w:rPr>
                <w:color w:val="000000"/>
                <w:sz w:val="20"/>
                <w:szCs w:val="20"/>
              </w:rPr>
              <w:t>(−1, 0)</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45EEC3" w14:textId="77777777" w:rsidR="00F503C4" w:rsidRDefault="00F503C4">
            <w:pPr>
              <w:spacing w:before="60" w:after="60"/>
            </w:pPr>
            <w:r>
              <w:rPr>
                <w:color w:val="000000"/>
                <w:sz w:val="20"/>
                <w:szCs w:val="20"/>
              </w:rPr>
              <w:t>(2, 0)</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E58275" w14:textId="77777777" w:rsidR="00F503C4" w:rsidRDefault="00F503C4">
            <w:pPr>
              <w:spacing w:before="60" w:after="60"/>
            </w:pPr>
            <w:r w:rsidRPr="5169C849">
              <w:rPr>
                <w:color w:val="000000"/>
                <w:sz w:val="20"/>
                <w:szCs w:val="20"/>
              </w:rPr>
              <w:t>(0,0),(1,0),(2,0)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CAB79F" w14:textId="77777777" w:rsidR="00F503C4" w:rsidRDefault="00F503C4">
            <w:pPr>
              <w:spacing w:before="60" w:after="60"/>
            </w:pPr>
            <w:r>
              <w:rPr>
                <w:color w:val="000000"/>
                <w:sz w:val="20"/>
                <w:szCs w:val="20"/>
              </w:rPr>
              <w:t>Partial row y=0</w:t>
            </w:r>
          </w:p>
        </w:tc>
      </w:tr>
      <w:tr w:rsidR="00F503C4" w14:paraId="0BFA4EEB"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CD62C" w14:textId="77777777" w:rsidR="00F503C4" w:rsidRDefault="00F503C4">
            <w:pPr>
              <w:spacing w:before="60" w:after="60"/>
            </w:pPr>
            <w:r>
              <w:rPr>
                <w:color w:val="000000"/>
                <w:sz w:val="20"/>
                <w:szCs w:val="20"/>
              </w:rPr>
              <w:t>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12A21" w14:textId="77777777" w:rsidR="00F503C4" w:rsidRDefault="00F503C4">
            <w:pPr>
              <w:spacing w:before="60" w:after="60"/>
            </w:pPr>
            <w:r>
              <w:rPr>
                <w:color w:val="000000"/>
                <w:sz w:val="20"/>
                <w:szCs w:val="20"/>
              </w:rPr>
              <w:t>(2, 0)</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A0D27" w14:textId="77777777" w:rsidR="00F503C4" w:rsidRDefault="00F503C4">
            <w:pPr>
              <w:spacing w:before="60" w:after="60"/>
            </w:pPr>
            <w:r>
              <w:rPr>
                <w:color w:val="000000"/>
                <w:sz w:val="20"/>
                <w:szCs w:val="20"/>
              </w:rPr>
              <w:t>(2, 3)</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770DB" w14:textId="77777777" w:rsidR="00F503C4" w:rsidRDefault="00F503C4">
            <w:pPr>
              <w:spacing w:before="60" w:after="60"/>
            </w:pPr>
            <w:r w:rsidRPr="5169C849">
              <w:rPr>
                <w:color w:val="000000"/>
                <w:sz w:val="20"/>
                <w:szCs w:val="20"/>
              </w:rPr>
              <w:t>(2,0),(2,1),(2,2),(2,3)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1334F" w14:textId="77777777" w:rsidR="00F503C4" w:rsidRDefault="00F503C4">
            <w:pPr>
              <w:spacing w:before="60" w:after="60"/>
            </w:pPr>
            <w:r>
              <w:rPr>
                <w:color w:val="000000"/>
                <w:sz w:val="20"/>
                <w:szCs w:val="20"/>
              </w:rPr>
              <w:t>Column x=2</w:t>
            </w:r>
          </w:p>
        </w:tc>
      </w:tr>
      <w:tr w:rsidR="00F503C4" w14:paraId="7A69ED5F"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B25275" w14:textId="77777777" w:rsidR="00F503C4" w:rsidRDefault="00F503C4">
            <w:pPr>
              <w:spacing w:before="60" w:after="60"/>
            </w:pPr>
            <w:r>
              <w:rPr>
                <w:color w:val="000000"/>
                <w:sz w:val="20"/>
                <w:szCs w:val="20"/>
              </w:rPr>
              <w:t>3</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12181E" w14:textId="77777777" w:rsidR="00F503C4" w:rsidRDefault="00F503C4">
            <w:pPr>
              <w:spacing w:before="60" w:after="60"/>
            </w:pPr>
            <w:r>
              <w:rPr>
                <w:color w:val="000000"/>
                <w:sz w:val="20"/>
                <w:szCs w:val="20"/>
              </w:rPr>
              <w:t>(2, 3)</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33E08F" w14:textId="77777777" w:rsidR="00F503C4" w:rsidRDefault="00F503C4">
            <w:pPr>
              <w:spacing w:before="60" w:after="60"/>
            </w:pPr>
            <w:r>
              <w:rPr>
                <w:color w:val="000000"/>
                <w:sz w:val="20"/>
                <w:szCs w:val="20"/>
              </w:rPr>
              <w:t>(−1, 3)</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AA77D" w14:textId="77777777" w:rsidR="00F503C4" w:rsidRDefault="00F503C4">
            <w:pPr>
              <w:spacing w:before="60" w:after="60"/>
            </w:pPr>
            <w:r w:rsidRPr="5169C849">
              <w:rPr>
                <w:color w:val="000000"/>
                <w:sz w:val="20"/>
                <w:szCs w:val="20"/>
              </w:rPr>
              <w:t>(0,3),(1,3),(2,3)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385036" w14:textId="77777777" w:rsidR="00F503C4" w:rsidRDefault="00F503C4">
            <w:pPr>
              <w:spacing w:before="60" w:after="60"/>
            </w:pPr>
            <w:r>
              <w:rPr>
                <w:color w:val="000000"/>
                <w:sz w:val="20"/>
                <w:szCs w:val="20"/>
              </w:rPr>
              <w:t>Partial row y=3</w:t>
            </w:r>
          </w:p>
        </w:tc>
      </w:tr>
      <w:tr w:rsidR="00F503C4" w14:paraId="72ADC203"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459D6" w14:textId="77777777" w:rsidR="00F503C4" w:rsidRDefault="00F503C4">
            <w:pPr>
              <w:spacing w:before="60" w:after="60"/>
            </w:pPr>
            <w:r>
              <w:rPr>
                <w:color w:val="000000"/>
                <w:sz w:val="20"/>
                <w:szCs w:val="20"/>
              </w:rPr>
              <w:t>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73831" w14:textId="77777777" w:rsidR="00F503C4" w:rsidRDefault="00F503C4">
            <w:pPr>
              <w:spacing w:before="60" w:after="60"/>
            </w:pPr>
            <w:r>
              <w:rPr>
                <w:color w:val="000000"/>
                <w:sz w:val="20"/>
                <w:szCs w:val="20"/>
              </w:rPr>
              <w:t>(−1, 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37449" w14:textId="77777777" w:rsidR="00F503C4" w:rsidRDefault="00F503C4">
            <w:pPr>
              <w:spacing w:before="60" w:after="60"/>
            </w:pPr>
            <w:r>
              <w:rPr>
                <w:color w:val="000000"/>
                <w:sz w:val="20"/>
                <w:szCs w:val="20"/>
              </w:rPr>
              <w:t>(3, −1)</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0EF1D" w14:textId="77777777" w:rsidR="00F503C4" w:rsidRDefault="00F503C4">
            <w:pPr>
              <w:spacing w:before="60" w:after="60"/>
            </w:pPr>
            <w:r w:rsidRPr="5169C849">
              <w:rPr>
                <w:color w:val="000000"/>
                <w:sz w:val="20"/>
                <w:szCs w:val="20"/>
              </w:rPr>
              <w:t>(0,2),(1,1),(2,0)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1CFCC" w14:textId="77777777" w:rsidR="00F503C4" w:rsidRDefault="00F503C4">
            <w:pPr>
              <w:spacing w:before="60" w:after="60"/>
            </w:pPr>
            <w:r>
              <w:rPr>
                <w:color w:val="000000"/>
                <w:sz w:val="20"/>
                <w:szCs w:val="20"/>
              </w:rPr>
              <w:t>Anti-diagonal</w:t>
            </w:r>
          </w:p>
        </w:tc>
      </w:tr>
      <w:tr w:rsidR="00F503C4" w14:paraId="55AF3451"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8E581" w14:textId="77777777" w:rsidR="00F503C4" w:rsidRDefault="00F503C4">
            <w:pPr>
              <w:spacing w:before="60" w:after="60"/>
            </w:pPr>
            <w:r>
              <w:rPr>
                <w:color w:val="000000"/>
                <w:sz w:val="20"/>
                <w:szCs w:val="20"/>
              </w:rPr>
              <w:t>5</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893570" w14:textId="77777777" w:rsidR="00F503C4" w:rsidRDefault="00F503C4">
            <w:pPr>
              <w:spacing w:before="60" w:after="60"/>
            </w:pPr>
            <w:r>
              <w:rPr>
                <w:color w:val="000000"/>
                <w:sz w:val="20"/>
                <w:szCs w:val="20"/>
              </w:rPr>
              <w:t>(3, −1)</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D41701" w14:textId="77777777" w:rsidR="00F503C4" w:rsidRDefault="00F503C4">
            <w:pPr>
              <w:spacing w:before="60" w:after="60"/>
            </w:pPr>
            <w:r>
              <w:rPr>
                <w:color w:val="000000"/>
                <w:sz w:val="20"/>
                <w:szCs w:val="20"/>
              </w:rPr>
              <w:t>(3, 4)</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834B04" w14:textId="77777777" w:rsidR="00F503C4" w:rsidRDefault="00F503C4">
            <w:pPr>
              <w:spacing w:before="60" w:after="60"/>
            </w:pPr>
            <w:r w:rsidRPr="5169C849">
              <w:rPr>
                <w:color w:val="000000"/>
                <w:sz w:val="20"/>
                <w:szCs w:val="20"/>
              </w:rPr>
              <w:t>(3,0),(3,1),(3,2),(3,3)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E1C780" w14:textId="77777777" w:rsidR="00F503C4" w:rsidRDefault="00F503C4">
            <w:pPr>
              <w:spacing w:before="60" w:after="60"/>
            </w:pPr>
            <w:r>
              <w:rPr>
                <w:color w:val="000000"/>
                <w:sz w:val="20"/>
                <w:szCs w:val="20"/>
              </w:rPr>
              <w:t>Column x=3 (ext.)</w:t>
            </w:r>
          </w:p>
        </w:tc>
      </w:tr>
      <w:tr w:rsidR="00F503C4" w14:paraId="124FFBAC"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6F7D2" w14:textId="77777777" w:rsidR="00F503C4" w:rsidRDefault="00F503C4">
            <w:pPr>
              <w:spacing w:before="60" w:after="60"/>
            </w:pPr>
            <w:r>
              <w:rPr>
                <w:color w:val="000000"/>
                <w:sz w:val="20"/>
                <w:szCs w:val="20"/>
              </w:rPr>
              <w:t>6</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DF873" w14:textId="77777777" w:rsidR="00F503C4" w:rsidRDefault="00F503C4">
            <w:pPr>
              <w:spacing w:before="60" w:after="60"/>
            </w:pPr>
            <w:r>
              <w:rPr>
                <w:color w:val="000000"/>
                <w:sz w:val="20"/>
                <w:szCs w:val="20"/>
              </w:rPr>
              <w:t>(3, 4)</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1205A" w14:textId="77777777" w:rsidR="00F503C4" w:rsidRDefault="00F503C4">
            <w:pPr>
              <w:spacing w:before="60" w:after="60"/>
            </w:pPr>
            <w:r>
              <w:rPr>
                <w:color w:val="000000"/>
                <w:sz w:val="20"/>
                <w:szCs w:val="20"/>
              </w:rPr>
              <w:t>(−1, 0)</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30EF7" w14:textId="77777777" w:rsidR="00F503C4" w:rsidRDefault="00F503C4">
            <w:pPr>
              <w:spacing w:before="60" w:after="60"/>
            </w:pPr>
            <w:r w:rsidRPr="5169C849">
              <w:rPr>
                <w:color w:val="000000"/>
                <w:sz w:val="20"/>
                <w:szCs w:val="20"/>
              </w:rPr>
              <w:t>(0,1),(1,2),(2,3)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1CD5C" w14:textId="77777777" w:rsidR="00F503C4" w:rsidRDefault="00F503C4">
            <w:pPr>
              <w:spacing w:before="60" w:after="60"/>
            </w:pPr>
            <w:r>
              <w:rPr>
                <w:color w:val="000000"/>
                <w:sz w:val="20"/>
                <w:szCs w:val="20"/>
              </w:rPr>
              <w:t>Diagonal</w:t>
            </w:r>
          </w:p>
        </w:tc>
      </w:tr>
    </w:tbl>
    <w:p w14:paraId="2176A045" w14:textId="77777777" w:rsidR="00F503C4" w:rsidRDefault="00F503C4">
      <w:pPr>
        <w:spacing w:before="80" w:after="200"/>
        <w:jc w:val="center"/>
      </w:pPr>
      <w:r w:rsidRPr="5169C849">
        <w:rPr>
          <w:i/>
          <w:iCs/>
          <w:color w:val="595959"/>
          <w:sz w:val="20"/>
          <w:szCs w:val="20"/>
        </w:rPr>
        <w:t>All 16 lattice points covered. Lines used: 6 = 2(4)−2. Solve time: ≈</w:t>
      </w:r>
      <w:r>
        <w:rPr>
          <w:i/>
          <w:iCs/>
          <w:color w:val="595959"/>
          <w:sz w:val="20"/>
          <w:szCs w:val="20"/>
        </w:rPr>
        <w:t>5</w:t>
      </w:r>
      <w:r w:rsidRPr="5169C849">
        <w:rPr>
          <w:i/>
          <w:iCs/>
          <w:color w:val="595959"/>
          <w:sz w:val="20"/>
          <w:szCs w:val="20"/>
        </w:rPr>
        <w:t xml:space="preserve"> s.</w:t>
      </w:r>
    </w:p>
    <w:p w14:paraId="5EEF460A" w14:textId="77777777" w:rsidR="00F503C4" w:rsidRDefault="00F503C4" w:rsidP="00F46690">
      <w:pPr>
        <w:pStyle w:val="Heading3"/>
      </w:pPr>
      <w:bookmarkStart w:id="359" w:name="_Toc229070196"/>
      <w:r w:rsidRPr="5169C849">
        <w:t xml:space="preserve">6.9.3 Geometric </w:t>
      </w:r>
      <w:r>
        <w:t>s</w:t>
      </w:r>
      <w:r w:rsidRPr="5169C849">
        <w:t>olution for n = 5 (Odd)</w:t>
      </w:r>
      <w:bookmarkEnd w:id="359"/>
    </w:p>
    <w:p w14:paraId="1C5ED8B5" w14:textId="77777777" w:rsidR="00F503C4" w:rsidRDefault="00F503C4" w:rsidP="00830956">
      <w:pPr>
        <w:ind w:firstLine="720"/>
        <w:jc w:val="both"/>
      </w:pPr>
      <w:r>
        <w:rPr>
          <w:color w:val="000000"/>
        </w:rPr>
        <w:t>The Geometric Construction produces the following 8-segment solution for n = 5 in microseconds.</w:t>
      </w:r>
    </w:p>
    <w:p w14:paraId="7DAC60E1" w14:textId="77777777" w:rsidR="00F503C4" w:rsidRDefault="00F503C4">
      <w:pPr>
        <w:spacing w:before="200" w:after="80"/>
        <w:jc w:val="center"/>
      </w:pPr>
      <w:r>
        <w:rPr>
          <w:b/>
          <w:bCs/>
          <w:color w:val="000000"/>
          <w:sz w:val="20"/>
          <w:szCs w:val="20"/>
        </w:rPr>
        <w:t>Table 6. Sample Geometric Output — n = 5 (Odd Spiral)</w:t>
      </w:r>
    </w:p>
    <w:p w14:paraId="3ADA0BCC" w14:textId="67B3E77E" w:rsidR="00923215" w:rsidRDefault="00923215" w:rsidP="00923215">
      <w:pPr>
        <w:pStyle w:val="Caption"/>
        <w:keepNext/>
      </w:pPr>
      <w:bookmarkStart w:id="360" w:name="_Toc229058133"/>
      <w:r>
        <w:t xml:space="preserve">Table </w:t>
      </w:r>
      <w:fldSimple w:instr=" SEQ Table \* ARABIC ">
        <w:r w:rsidR="00302A3E">
          <w:rPr>
            <w:noProof/>
          </w:rPr>
          <w:t>34</w:t>
        </w:r>
        <w:bookmarkEnd w:id="360"/>
      </w:fldSimple>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
        <w:gridCol w:w="1674"/>
        <w:gridCol w:w="1507"/>
        <w:gridCol w:w="1890"/>
        <w:gridCol w:w="2610"/>
      </w:tblGrid>
      <w:tr w:rsidR="00F503C4" w14:paraId="5E07E8CC" w14:textId="77777777" w:rsidTr="00276070">
        <w:trPr>
          <w:tblHeader/>
        </w:trPr>
        <w:tc>
          <w:tcPr>
            <w:tcW w:w="104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90DA2BB" w14:textId="77777777" w:rsidR="00F503C4" w:rsidRDefault="00F503C4" w:rsidP="00276070">
            <w:pPr>
              <w:spacing w:before="60" w:after="60"/>
            </w:pPr>
            <w:r>
              <w:rPr>
                <w:b/>
                <w:bCs/>
                <w:color w:val="FFFFFF"/>
                <w:sz w:val="22"/>
                <w:szCs w:val="22"/>
              </w:rPr>
              <w:t>Segment</w:t>
            </w:r>
          </w:p>
        </w:tc>
        <w:tc>
          <w:tcPr>
            <w:tcW w:w="167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B28B7AC" w14:textId="77777777" w:rsidR="00F503C4" w:rsidRDefault="00F503C4" w:rsidP="00276070">
            <w:pPr>
              <w:spacing w:before="60" w:after="60"/>
            </w:pPr>
            <w:r>
              <w:rPr>
                <w:b/>
                <w:bCs/>
                <w:color w:val="FFFFFF"/>
                <w:sz w:val="22"/>
                <w:szCs w:val="22"/>
              </w:rPr>
              <w:t>From (row, col)</w:t>
            </w:r>
          </w:p>
        </w:tc>
        <w:tc>
          <w:tcPr>
            <w:tcW w:w="150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41B3639" w14:textId="77777777" w:rsidR="00F503C4" w:rsidRDefault="00F503C4" w:rsidP="00276070">
            <w:pPr>
              <w:spacing w:before="60" w:after="60"/>
            </w:pPr>
            <w:r>
              <w:rPr>
                <w:b/>
                <w:bCs/>
                <w:color w:val="FFFFFF"/>
                <w:sz w:val="22"/>
                <w:szCs w:val="22"/>
              </w:rPr>
              <w:t>To (row, col)</w:t>
            </w:r>
          </w:p>
        </w:tc>
        <w:tc>
          <w:tcPr>
            <w:tcW w:w="189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2FC028D" w14:textId="77777777" w:rsidR="00F503C4" w:rsidRDefault="00F503C4" w:rsidP="00276070">
            <w:pPr>
              <w:spacing w:before="60" w:after="60"/>
            </w:pPr>
            <w:r>
              <w:rPr>
                <w:b/>
                <w:bCs/>
                <w:color w:val="FFFFFF"/>
                <w:sz w:val="22"/>
                <w:szCs w:val="22"/>
              </w:rPr>
              <w:t>Points Covered</w:t>
            </w:r>
          </w:p>
        </w:tc>
        <w:tc>
          <w:tcPr>
            <w:tcW w:w="26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8FA8689" w14:textId="77777777" w:rsidR="00F503C4" w:rsidRDefault="00F503C4" w:rsidP="00276070">
            <w:pPr>
              <w:spacing w:before="60" w:after="60"/>
            </w:pPr>
            <w:r>
              <w:rPr>
                <w:b/>
                <w:bCs/>
                <w:color w:val="FFFFFF"/>
                <w:sz w:val="22"/>
                <w:szCs w:val="22"/>
              </w:rPr>
              <w:t>Phase</w:t>
            </w:r>
          </w:p>
        </w:tc>
      </w:tr>
      <w:tr w:rsidR="00F503C4" w14:paraId="20955B28"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7ABF56" w14:textId="77777777" w:rsidR="00F503C4" w:rsidRDefault="00F503C4">
            <w:pPr>
              <w:spacing w:before="60" w:after="60"/>
            </w:pPr>
            <w:r>
              <w:rPr>
                <w:color w:val="000000"/>
                <w:sz w:val="20"/>
                <w:szCs w:val="20"/>
              </w:rPr>
              <w:t>1</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0B2F4B" w14:textId="77777777" w:rsidR="00F503C4" w:rsidRDefault="00F503C4">
            <w:pPr>
              <w:spacing w:before="60" w:after="60"/>
            </w:pPr>
            <w:r>
              <w:rPr>
                <w:color w:val="000000"/>
                <w:sz w:val="20"/>
                <w:szCs w:val="20"/>
              </w:rPr>
              <w:t>(0, 0)</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221D33" w14:textId="77777777" w:rsidR="00F503C4" w:rsidRDefault="00F503C4">
            <w:pPr>
              <w:spacing w:before="60" w:after="60"/>
            </w:pPr>
            <w:r>
              <w:rPr>
                <w:color w:val="000000"/>
                <w:sz w:val="20"/>
                <w:szCs w:val="20"/>
              </w:rPr>
              <w:t>(0, 4)</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C6F5E9" w14:textId="77777777" w:rsidR="00F503C4" w:rsidRDefault="00F503C4">
            <w:pPr>
              <w:spacing w:before="60" w:after="60"/>
            </w:pPr>
            <w:r>
              <w:rPr>
                <w:color w:val="000000"/>
                <w:sz w:val="20"/>
                <w:szCs w:val="20"/>
              </w:rPr>
              <w:t>Entire row 0</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D4B0F4" w14:textId="77777777" w:rsidR="00F503C4" w:rsidRDefault="00F503C4">
            <w:pPr>
              <w:spacing w:before="60" w:after="60"/>
            </w:pPr>
            <w:r>
              <w:rPr>
                <w:color w:val="000000"/>
                <w:sz w:val="20"/>
                <w:szCs w:val="20"/>
              </w:rPr>
              <w:t>Frame 1</w:t>
            </w:r>
          </w:p>
        </w:tc>
      </w:tr>
      <w:tr w:rsidR="00F503C4" w14:paraId="7BD4F989"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6D132" w14:textId="77777777" w:rsidR="00F503C4" w:rsidRDefault="00F503C4">
            <w:pPr>
              <w:spacing w:before="60" w:after="60"/>
            </w:pPr>
            <w:r>
              <w:rPr>
                <w:color w:val="000000"/>
                <w:sz w:val="20"/>
                <w:szCs w:val="20"/>
              </w:rPr>
              <w:t>2</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41F76" w14:textId="77777777" w:rsidR="00F503C4" w:rsidRDefault="00F503C4">
            <w:pPr>
              <w:spacing w:before="60" w:after="60"/>
            </w:pPr>
            <w:r>
              <w:rPr>
                <w:color w:val="000000"/>
                <w:sz w:val="20"/>
                <w:szCs w:val="20"/>
              </w:rPr>
              <w:t>(0, 4)</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7E9D4" w14:textId="77777777" w:rsidR="00F503C4" w:rsidRDefault="00F503C4">
            <w:pPr>
              <w:spacing w:before="60" w:after="60"/>
            </w:pPr>
            <w:r>
              <w:rPr>
                <w:color w:val="000000"/>
                <w:sz w:val="20"/>
                <w:szCs w:val="20"/>
              </w:rPr>
              <w:t>(4, 4)</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23C84" w14:textId="77777777" w:rsidR="00F503C4" w:rsidRDefault="00F503C4">
            <w:pPr>
              <w:spacing w:before="60" w:after="60"/>
            </w:pPr>
            <w:r>
              <w:rPr>
                <w:color w:val="000000"/>
                <w:sz w:val="20"/>
                <w:szCs w:val="20"/>
              </w:rPr>
              <w:t>Entire col 4</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846E7" w14:textId="77777777" w:rsidR="00F503C4" w:rsidRDefault="00F503C4">
            <w:pPr>
              <w:spacing w:before="60" w:after="60"/>
            </w:pPr>
            <w:r>
              <w:rPr>
                <w:color w:val="000000"/>
                <w:sz w:val="20"/>
                <w:szCs w:val="20"/>
              </w:rPr>
              <w:t>Frame 1</w:t>
            </w:r>
          </w:p>
        </w:tc>
      </w:tr>
      <w:tr w:rsidR="00F503C4" w14:paraId="70825B3E"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75F315" w14:textId="77777777" w:rsidR="00F503C4" w:rsidRDefault="00F503C4">
            <w:pPr>
              <w:spacing w:before="60" w:after="60"/>
            </w:pPr>
            <w:r>
              <w:rPr>
                <w:color w:val="000000"/>
                <w:sz w:val="20"/>
                <w:szCs w:val="20"/>
              </w:rPr>
              <w:t>3</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FB3F47" w14:textId="77777777" w:rsidR="00F503C4" w:rsidRDefault="00F503C4">
            <w:pPr>
              <w:spacing w:before="60" w:after="60"/>
            </w:pPr>
            <w:r>
              <w:rPr>
                <w:color w:val="000000"/>
                <w:sz w:val="20"/>
                <w:szCs w:val="20"/>
              </w:rPr>
              <w:t>(4, 4)</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B747AE" w14:textId="77777777" w:rsidR="00F503C4" w:rsidRDefault="00F503C4">
            <w:pPr>
              <w:spacing w:before="60" w:after="60"/>
            </w:pPr>
            <w:r>
              <w:rPr>
                <w:color w:val="000000"/>
                <w:sz w:val="20"/>
                <w:szCs w:val="20"/>
              </w:rPr>
              <w:t>(4, 0)</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45C396" w14:textId="77777777" w:rsidR="00F503C4" w:rsidRDefault="00F503C4">
            <w:pPr>
              <w:spacing w:before="60" w:after="60"/>
            </w:pPr>
            <w:r>
              <w:rPr>
                <w:color w:val="000000"/>
                <w:sz w:val="20"/>
                <w:szCs w:val="20"/>
              </w:rPr>
              <w:t>Entire row 4</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D487A" w14:textId="77777777" w:rsidR="00F503C4" w:rsidRDefault="00F503C4">
            <w:pPr>
              <w:spacing w:before="60" w:after="60"/>
            </w:pPr>
            <w:r>
              <w:rPr>
                <w:color w:val="000000"/>
                <w:sz w:val="20"/>
                <w:szCs w:val="20"/>
              </w:rPr>
              <w:t>Frame 1</w:t>
            </w:r>
          </w:p>
        </w:tc>
      </w:tr>
      <w:tr w:rsidR="00F503C4" w14:paraId="259CD3BE"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33B27" w14:textId="77777777" w:rsidR="00F503C4" w:rsidRDefault="00F503C4">
            <w:pPr>
              <w:spacing w:before="60" w:after="60"/>
            </w:pPr>
            <w:r>
              <w:rPr>
                <w:color w:val="000000"/>
                <w:sz w:val="20"/>
                <w:szCs w:val="20"/>
              </w:rPr>
              <w:t>4</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13B15" w14:textId="77777777" w:rsidR="00F503C4" w:rsidRDefault="00F503C4">
            <w:pPr>
              <w:spacing w:before="60" w:after="60"/>
            </w:pPr>
            <w:r>
              <w:rPr>
                <w:color w:val="000000"/>
                <w:sz w:val="20"/>
                <w:szCs w:val="20"/>
              </w:rPr>
              <w:t>(4, 0)</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46E65" w14:textId="77777777" w:rsidR="00F503C4" w:rsidRDefault="00F503C4">
            <w:pPr>
              <w:spacing w:before="60" w:after="60"/>
            </w:pPr>
            <w:r w:rsidRPr="5169C849">
              <w:rPr>
                <w:color w:val="000000"/>
                <w:sz w:val="20"/>
                <w:szCs w:val="20"/>
              </w:rPr>
              <w:t>(0, 0)</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BE364" w14:textId="77777777" w:rsidR="00F503C4" w:rsidRDefault="00F503C4">
            <w:pPr>
              <w:spacing w:before="60" w:after="60"/>
            </w:pPr>
            <w:r w:rsidRPr="5169C849">
              <w:rPr>
                <w:color w:val="000000"/>
                <w:sz w:val="20"/>
                <w:szCs w:val="20"/>
              </w:rPr>
              <w:t>Entire col 0</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F7735" w14:textId="77777777" w:rsidR="00F503C4" w:rsidRPr="00276070" w:rsidRDefault="00F503C4" w:rsidP="00276070">
            <w:pPr>
              <w:spacing w:before="60" w:after="60"/>
            </w:pPr>
            <w:r w:rsidRPr="5169C849">
              <w:rPr>
                <w:color w:val="000000"/>
                <w:sz w:val="20"/>
                <w:szCs w:val="20"/>
              </w:rPr>
              <w:t>Frame 1 + Tail setup</w:t>
            </w:r>
          </w:p>
        </w:tc>
      </w:tr>
      <w:tr w:rsidR="00F503C4" w14:paraId="211BB8CC"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73EF4D" w14:textId="77777777" w:rsidR="00F503C4" w:rsidRDefault="00F503C4">
            <w:pPr>
              <w:spacing w:before="60" w:after="60"/>
            </w:pPr>
            <w:r>
              <w:rPr>
                <w:color w:val="000000"/>
                <w:sz w:val="20"/>
                <w:szCs w:val="20"/>
              </w:rPr>
              <w:t>5</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B01731" w14:textId="77777777" w:rsidR="00F503C4" w:rsidRDefault="00F503C4">
            <w:pPr>
              <w:spacing w:before="60" w:after="60"/>
            </w:pPr>
            <w:r w:rsidRPr="5169C849">
              <w:rPr>
                <w:color w:val="000000"/>
                <w:sz w:val="20"/>
                <w:szCs w:val="20"/>
              </w:rPr>
              <w:t>(0, 0)</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7691CF" w14:textId="77777777" w:rsidR="00F503C4" w:rsidRDefault="00F503C4">
            <w:pPr>
              <w:spacing w:before="60" w:after="60"/>
            </w:pPr>
            <w:r w:rsidRPr="5169C849">
              <w:rPr>
                <w:color w:val="000000"/>
                <w:sz w:val="20"/>
                <w:szCs w:val="20"/>
              </w:rPr>
              <w:t>(3, 3)</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C49854" w14:textId="77777777" w:rsidR="00F503C4" w:rsidRDefault="00F503C4" w:rsidP="5169C849">
            <w:pPr>
              <w:spacing w:before="60" w:after="60"/>
              <w:rPr>
                <w:color w:val="000000"/>
                <w:sz w:val="20"/>
                <w:szCs w:val="20"/>
              </w:rPr>
            </w:pPr>
            <w:r w:rsidRPr="5169C849">
              <w:rPr>
                <w:color w:val="000000"/>
                <w:sz w:val="20"/>
                <w:szCs w:val="20"/>
              </w:rPr>
              <w:t>Diagonal tail</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49819" w14:textId="77777777" w:rsidR="00F503C4" w:rsidRDefault="00F503C4">
            <w:pPr>
              <w:spacing w:before="60" w:after="60"/>
            </w:pPr>
            <w:r w:rsidRPr="5169C849">
              <w:rPr>
                <w:color w:val="000000"/>
                <w:sz w:val="20"/>
                <w:szCs w:val="20"/>
              </w:rPr>
              <w:t>Tail</w:t>
            </w:r>
          </w:p>
        </w:tc>
      </w:tr>
      <w:tr w:rsidR="00F503C4" w14:paraId="4BCC7D8F"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D290D" w14:textId="77777777" w:rsidR="00F503C4" w:rsidRDefault="00F503C4">
            <w:pPr>
              <w:spacing w:before="60" w:after="60"/>
            </w:pPr>
            <w:r>
              <w:rPr>
                <w:color w:val="000000"/>
                <w:sz w:val="20"/>
                <w:szCs w:val="20"/>
              </w:rPr>
              <w:lastRenderedPageBreak/>
              <w:t>6</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CA161" w14:textId="77777777" w:rsidR="00F503C4" w:rsidRDefault="00F503C4">
            <w:pPr>
              <w:spacing w:before="60" w:after="60"/>
            </w:pPr>
            <w:r w:rsidRPr="5169C849">
              <w:rPr>
                <w:color w:val="000000"/>
                <w:sz w:val="20"/>
                <w:szCs w:val="20"/>
              </w:rPr>
              <w:t>(3, 3)</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7CEEB" w14:textId="77777777" w:rsidR="00F503C4" w:rsidRDefault="00F503C4">
            <w:pPr>
              <w:spacing w:before="60" w:after="60"/>
            </w:pPr>
            <w:r w:rsidRPr="5169C849">
              <w:rPr>
                <w:color w:val="000000"/>
                <w:sz w:val="20"/>
                <w:szCs w:val="20"/>
              </w:rPr>
              <w:t>(0, 3)</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9EE8E" w14:textId="77777777" w:rsidR="00F503C4" w:rsidRDefault="00F503C4">
            <w:pPr>
              <w:spacing w:before="60" w:after="60"/>
            </w:pPr>
            <w:r>
              <w:rPr>
                <w:color w:val="000000"/>
                <w:sz w:val="20"/>
                <w:szCs w:val="20"/>
              </w:rPr>
              <w:t>Sets up tail</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1879D" w14:textId="77777777" w:rsidR="00F503C4" w:rsidRDefault="00F503C4">
            <w:pPr>
              <w:spacing w:before="60" w:after="60"/>
            </w:pPr>
            <w:r w:rsidRPr="5169C849">
              <w:rPr>
                <w:color w:val="000000"/>
                <w:sz w:val="20"/>
                <w:szCs w:val="20"/>
              </w:rPr>
              <w:t xml:space="preserve">Tail </w:t>
            </w:r>
          </w:p>
        </w:tc>
      </w:tr>
      <w:tr w:rsidR="00F503C4" w14:paraId="303D05C7"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F9A386" w14:textId="77777777" w:rsidR="00F503C4" w:rsidRDefault="00F503C4">
            <w:pPr>
              <w:spacing w:before="60" w:after="60"/>
            </w:pPr>
            <w:r>
              <w:rPr>
                <w:color w:val="000000"/>
                <w:sz w:val="20"/>
                <w:szCs w:val="20"/>
              </w:rPr>
              <w:t>7</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033DF2" w14:textId="77777777" w:rsidR="00F503C4" w:rsidRDefault="00F503C4">
            <w:pPr>
              <w:spacing w:before="60" w:after="60"/>
            </w:pPr>
            <w:r w:rsidRPr="5169C849">
              <w:rPr>
                <w:color w:val="000000"/>
                <w:sz w:val="20"/>
                <w:szCs w:val="20"/>
              </w:rPr>
              <w:t>(0, 3)</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C46E6" w14:textId="77777777" w:rsidR="00F503C4" w:rsidRDefault="00F503C4">
            <w:pPr>
              <w:spacing w:before="60" w:after="60"/>
            </w:pPr>
            <w:r w:rsidRPr="5169C849">
              <w:rPr>
                <w:color w:val="000000"/>
                <w:sz w:val="20"/>
                <w:szCs w:val="20"/>
              </w:rPr>
              <w:t>(3, 0)</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E8EB87" w14:textId="77777777" w:rsidR="00F503C4" w:rsidRDefault="00F503C4">
            <w:pPr>
              <w:spacing w:before="60" w:after="60"/>
            </w:pPr>
            <w:r>
              <w:rPr>
                <w:color w:val="000000"/>
                <w:sz w:val="20"/>
                <w:szCs w:val="20"/>
              </w:rPr>
              <w:t>Inner diagonal</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A06B32" w14:textId="77777777" w:rsidR="00F503C4" w:rsidRDefault="00F503C4">
            <w:pPr>
              <w:spacing w:before="60" w:after="60"/>
            </w:pPr>
            <w:r>
              <w:rPr>
                <w:color w:val="000000"/>
                <w:sz w:val="20"/>
                <w:szCs w:val="20"/>
              </w:rPr>
              <w:t>Tail</w:t>
            </w:r>
          </w:p>
        </w:tc>
      </w:tr>
      <w:tr w:rsidR="00F503C4" w14:paraId="0C087BC2"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36801" w14:textId="77777777" w:rsidR="00F503C4" w:rsidRDefault="00F503C4">
            <w:pPr>
              <w:spacing w:before="60" w:after="60"/>
            </w:pPr>
            <w:r>
              <w:rPr>
                <w:color w:val="000000"/>
                <w:sz w:val="20"/>
                <w:szCs w:val="20"/>
              </w:rPr>
              <w:t>8</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9B77E" w14:textId="77777777" w:rsidR="00F503C4" w:rsidRDefault="00F503C4">
            <w:pPr>
              <w:spacing w:before="60" w:after="60"/>
            </w:pPr>
            <w:r w:rsidRPr="5169C849">
              <w:rPr>
                <w:color w:val="000000"/>
                <w:sz w:val="20"/>
                <w:szCs w:val="20"/>
              </w:rPr>
              <w:t>(3, 0)</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14168" w14:textId="77777777" w:rsidR="00F503C4" w:rsidRDefault="00F503C4">
            <w:pPr>
              <w:spacing w:before="60" w:after="60"/>
            </w:pPr>
            <w:r w:rsidRPr="5169C849">
              <w:rPr>
                <w:color w:val="000000"/>
                <w:sz w:val="20"/>
                <w:szCs w:val="20"/>
              </w:rPr>
              <w:t>(3, 2)</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6E429" w14:textId="77777777" w:rsidR="00F503C4" w:rsidRDefault="00F503C4">
            <w:pPr>
              <w:spacing w:before="60" w:after="60"/>
            </w:pPr>
            <w:r>
              <w:rPr>
                <w:color w:val="000000"/>
                <w:sz w:val="20"/>
                <w:szCs w:val="20"/>
              </w:rPr>
              <w:t>Inner row 3</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BC745" w14:textId="77777777" w:rsidR="00F503C4" w:rsidRDefault="00F503C4">
            <w:pPr>
              <w:spacing w:before="60" w:after="60"/>
            </w:pPr>
            <w:r>
              <w:rPr>
                <w:color w:val="000000"/>
                <w:sz w:val="20"/>
                <w:szCs w:val="20"/>
              </w:rPr>
              <w:t>Tail</w:t>
            </w:r>
          </w:p>
        </w:tc>
      </w:tr>
    </w:tbl>
    <w:p w14:paraId="3C808536" w14:textId="77777777" w:rsidR="00F503C4" w:rsidRDefault="00F503C4" w:rsidP="00276070">
      <w:pPr>
        <w:spacing w:before="80" w:after="200"/>
        <w:jc w:val="center"/>
      </w:pPr>
      <w:r w:rsidRPr="5169C849">
        <w:rPr>
          <w:i/>
          <w:iCs/>
          <w:color w:val="595959"/>
          <w:sz w:val="20"/>
          <w:szCs w:val="20"/>
        </w:rPr>
        <w:t>All 25 points covered. Lines: 8 = 2(5)−2. Status: PASS.</w:t>
      </w:r>
    </w:p>
    <w:p w14:paraId="29834A40" w14:textId="77777777" w:rsidR="00F503C4" w:rsidRDefault="00F503C4" w:rsidP="00415ADB">
      <w:pPr>
        <w:pStyle w:val="Heading3"/>
      </w:pPr>
      <w:bookmarkStart w:id="361" w:name="_Toc229070197"/>
      <w:r w:rsidRPr="5169C849">
        <w:t xml:space="preserve">6.9.4 Geometric </w:t>
      </w:r>
      <w:r>
        <w:t>s</w:t>
      </w:r>
      <w:r w:rsidRPr="5169C849">
        <w:t xml:space="preserve">olution </w:t>
      </w:r>
      <w:r>
        <w:t>for</w:t>
      </w:r>
      <w:r w:rsidRPr="5169C849">
        <w:t xml:space="preserve"> n = 4 (Even)</w:t>
      </w:r>
      <w:bookmarkEnd w:id="361"/>
    </w:p>
    <w:p w14:paraId="2CC446BA" w14:textId="77777777" w:rsidR="00F503C4" w:rsidRDefault="00F503C4" w:rsidP="00276070">
      <w:pPr>
        <w:jc w:val="both"/>
      </w:pPr>
      <w:r w:rsidRPr="5169C849">
        <w:rPr>
          <w:color w:val="000000"/>
        </w:rPr>
        <w:t>For even n, the spiral starts at the far corner (n−1, n−1) and proceeds upward first.</w:t>
      </w:r>
    </w:p>
    <w:p w14:paraId="00DA205F" w14:textId="77777777" w:rsidR="00F503C4" w:rsidRDefault="00F503C4">
      <w:pPr>
        <w:spacing w:before="200" w:after="80"/>
        <w:jc w:val="center"/>
      </w:pPr>
      <w:r>
        <w:rPr>
          <w:b/>
          <w:bCs/>
          <w:color w:val="000000"/>
          <w:sz w:val="20"/>
          <w:szCs w:val="20"/>
        </w:rPr>
        <w:t>Table 7. Sample Geometric Output for n = 4 (Even Spiral)</w:t>
      </w:r>
    </w:p>
    <w:p w14:paraId="5EE402D5" w14:textId="183AFBB6" w:rsidR="00923215" w:rsidRDefault="00923215" w:rsidP="00923215">
      <w:pPr>
        <w:pStyle w:val="Caption"/>
        <w:keepNext/>
      </w:pPr>
      <w:bookmarkStart w:id="362" w:name="_Toc229058134"/>
      <w:r>
        <w:t xml:space="preserve">Table </w:t>
      </w:r>
      <w:fldSimple w:instr=" SEQ Table \* ARABIC ">
        <w:r w:rsidR="00302A3E">
          <w:rPr>
            <w:noProof/>
          </w:rPr>
          <w:t>35</w:t>
        </w:r>
        <w:bookmarkEnd w:id="362"/>
      </w:fldSimple>
    </w:p>
    <w:tbl>
      <w:tblPr>
        <w:tblW w:w="8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2895"/>
        <w:gridCol w:w="2588"/>
      </w:tblGrid>
      <w:tr w:rsidR="00F503C4" w14:paraId="249271F3" w14:textId="77777777" w:rsidTr="5169C849">
        <w:trPr>
          <w:trHeight w:val="300"/>
          <w:tblHeader/>
        </w:trPr>
        <w:tc>
          <w:tcPr>
            <w:tcW w:w="30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B1884F9" w14:textId="77777777" w:rsidR="00F503C4" w:rsidRDefault="00F503C4" w:rsidP="00276070">
            <w:pPr>
              <w:spacing w:before="60" w:after="60"/>
            </w:pPr>
            <w:r>
              <w:rPr>
                <w:b/>
                <w:bCs/>
                <w:color w:val="FFFFFF"/>
                <w:sz w:val="22"/>
                <w:szCs w:val="22"/>
              </w:rPr>
              <w:t>Segment</w:t>
            </w:r>
          </w:p>
        </w:tc>
        <w:tc>
          <w:tcPr>
            <w:tcW w:w="289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6B22199" w14:textId="77777777" w:rsidR="00F503C4" w:rsidRDefault="00F503C4" w:rsidP="00276070">
            <w:pPr>
              <w:spacing w:before="60" w:after="60"/>
            </w:pPr>
            <w:r>
              <w:rPr>
                <w:b/>
                <w:bCs/>
                <w:color w:val="FFFFFF"/>
                <w:sz w:val="22"/>
                <w:szCs w:val="22"/>
              </w:rPr>
              <w:t>From (row, col)</w:t>
            </w:r>
          </w:p>
        </w:tc>
        <w:tc>
          <w:tcPr>
            <w:tcW w:w="258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ABFA10D" w14:textId="77777777" w:rsidR="00F503C4" w:rsidRDefault="00F503C4" w:rsidP="00276070">
            <w:pPr>
              <w:spacing w:before="60" w:after="60"/>
            </w:pPr>
            <w:r>
              <w:rPr>
                <w:b/>
                <w:bCs/>
                <w:color w:val="FFFFFF"/>
                <w:sz w:val="22"/>
                <w:szCs w:val="22"/>
              </w:rPr>
              <w:t>To (row, col)</w:t>
            </w:r>
          </w:p>
        </w:tc>
      </w:tr>
      <w:tr w:rsidR="00F503C4" w14:paraId="4C9961A1"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2A456E" w14:textId="77777777" w:rsidR="00F503C4" w:rsidRDefault="00F503C4">
            <w:pPr>
              <w:spacing w:before="60" w:after="60"/>
            </w:pPr>
            <w:r>
              <w:rPr>
                <w:color w:val="000000"/>
                <w:sz w:val="20"/>
                <w:szCs w:val="20"/>
              </w:rPr>
              <w:t>1</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B651BE" w14:textId="77777777" w:rsidR="00F503C4" w:rsidRDefault="00F503C4">
            <w:pPr>
              <w:spacing w:before="60" w:after="60"/>
            </w:pPr>
            <w:r>
              <w:rPr>
                <w:color w:val="000000"/>
                <w:sz w:val="20"/>
                <w:szCs w:val="20"/>
              </w:rPr>
              <w:t>(3, 3)</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ADC7D" w14:textId="77777777" w:rsidR="00F503C4" w:rsidRDefault="00F503C4">
            <w:pPr>
              <w:spacing w:before="60" w:after="60"/>
            </w:pPr>
            <w:r>
              <w:rPr>
                <w:color w:val="000000"/>
                <w:sz w:val="20"/>
                <w:szCs w:val="20"/>
              </w:rPr>
              <w:t>(0, 3)</w:t>
            </w:r>
          </w:p>
        </w:tc>
      </w:tr>
      <w:tr w:rsidR="00F503C4" w14:paraId="47848E3B"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33C80" w14:textId="77777777" w:rsidR="00F503C4" w:rsidRDefault="00F503C4">
            <w:pPr>
              <w:spacing w:before="60" w:after="60"/>
            </w:pPr>
            <w:r>
              <w:rPr>
                <w:color w:val="000000"/>
                <w:sz w:val="20"/>
                <w:szCs w:val="20"/>
              </w:rPr>
              <w:t>2</w:t>
            </w:r>
          </w:p>
        </w:tc>
        <w:tc>
          <w:tcPr>
            <w:tcW w:w="2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4BA44" w14:textId="77777777" w:rsidR="00F503C4" w:rsidRDefault="00F503C4">
            <w:pPr>
              <w:spacing w:before="60" w:after="60"/>
            </w:pPr>
            <w:r>
              <w:rPr>
                <w:color w:val="000000"/>
                <w:sz w:val="20"/>
                <w:szCs w:val="20"/>
              </w:rPr>
              <w:t>(0, 3)</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A8C48" w14:textId="77777777" w:rsidR="00F503C4" w:rsidRDefault="00F503C4" w:rsidP="5169C849">
            <w:pPr>
              <w:spacing w:before="60" w:after="60"/>
              <w:rPr>
                <w:color w:val="000000"/>
                <w:sz w:val="20"/>
                <w:szCs w:val="20"/>
              </w:rPr>
            </w:pPr>
            <w:r w:rsidRPr="5169C849">
              <w:rPr>
                <w:color w:val="000000"/>
                <w:sz w:val="20"/>
                <w:szCs w:val="20"/>
              </w:rPr>
              <w:t>(0, -1)</w:t>
            </w:r>
          </w:p>
        </w:tc>
      </w:tr>
      <w:tr w:rsidR="00F503C4" w14:paraId="25C03EFE"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5152BD" w14:textId="77777777" w:rsidR="00F503C4" w:rsidRDefault="00F503C4">
            <w:pPr>
              <w:spacing w:before="60" w:after="60"/>
            </w:pPr>
            <w:r>
              <w:rPr>
                <w:color w:val="000000"/>
                <w:sz w:val="20"/>
                <w:szCs w:val="20"/>
              </w:rPr>
              <w:t>3</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FE651" w14:textId="77777777" w:rsidR="00F503C4" w:rsidRDefault="00F503C4" w:rsidP="5169C849">
            <w:pPr>
              <w:spacing w:before="60" w:after="60"/>
              <w:rPr>
                <w:color w:val="000000"/>
                <w:sz w:val="20"/>
                <w:szCs w:val="20"/>
              </w:rPr>
            </w:pPr>
            <w:r w:rsidRPr="5169C849">
              <w:rPr>
                <w:color w:val="000000"/>
                <w:sz w:val="20"/>
                <w:szCs w:val="20"/>
              </w:rPr>
              <w:t>(0, -1)</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37A1C" w14:textId="77777777" w:rsidR="00F503C4" w:rsidRDefault="00F503C4">
            <w:pPr>
              <w:spacing w:before="60" w:after="60"/>
            </w:pPr>
            <w:r w:rsidRPr="5169C849">
              <w:rPr>
                <w:color w:val="000000"/>
                <w:sz w:val="20"/>
                <w:szCs w:val="20"/>
              </w:rPr>
              <w:t>(3, 2)</w:t>
            </w:r>
          </w:p>
        </w:tc>
      </w:tr>
      <w:tr w:rsidR="00F503C4" w14:paraId="29F7F962"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D604D" w14:textId="77777777" w:rsidR="00F503C4" w:rsidRDefault="00F503C4">
            <w:pPr>
              <w:spacing w:before="60" w:after="60"/>
            </w:pPr>
            <w:r>
              <w:rPr>
                <w:color w:val="000000"/>
                <w:sz w:val="20"/>
                <w:szCs w:val="20"/>
              </w:rPr>
              <w:t>4</w:t>
            </w:r>
          </w:p>
        </w:tc>
        <w:tc>
          <w:tcPr>
            <w:tcW w:w="2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4557E" w14:textId="77777777" w:rsidR="00F503C4" w:rsidRDefault="00F503C4">
            <w:pPr>
              <w:spacing w:before="60" w:after="60"/>
            </w:pPr>
            <w:r w:rsidRPr="5169C849">
              <w:rPr>
                <w:color w:val="000000"/>
                <w:sz w:val="20"/>
                <w:szCs w:val="20"/>
              </w:rPr>
              <w:t>(3, 2)</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0B5B7" w14:textId="77777777" w:rsidR="00F503C4" w:rsidRDefault="00F503C4">
            <w:pPr>
              <w:spacing w:before="60" w:after="60"/>
            </w:pPr>
            <w:r w:rsidRPr="5169C849">
              <w:rPr>
                <w:color w:val="000000"/>
                <w:sz w:val="20"/>
                <w:szCs w:val="20"/>
              </w:rPr>
              <w:t>(0, 2)</w:t>
            </w:r>
          </w:p>
        </w:tc>
      </w:tr>
      <w:tr w:rsidR="00F503C4" w14:paraId="2127CC03"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26FE84" w14:textId="77777777" w:rsidR="00F503C4" w:rsidRDefault="00F503C4">
            <w:pPr>
              <w:spacing w:before="60" w:after="60"/>
            </w:pPr>
            <w:r w:rsidRPr="5169C849">
              <w:rPr>
                <w:color w:val="000000"/>
                <w:sz w:val="20"/>
                <w:szCs w:val="20"/>
              </w:rPr>
              <w:t>5</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FEE698" w14:textId="77777777" w:rsidR="00F503C4" w:rsidRDefault="00F503C4">
            <w:pPr>
              <w:spacing w:before="60" w:after="60"/>
            </w:pPr>
            <w:r w:rsidRPr="5169C849">
              <w:rPr>
                <w:color w:val="000000"/>
                <w:sz w:val="20"/>
                <w:szCs w:val="20"/>
              </w:rPr>
              <w:t>(0, 2)</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12A7C" w14:textId="77777777" w:rsidR="00F503C4" w:rsidRDefault="00F503C4" w:rsidP="5169C849">
            <w:pPr>
              <w:spacing w:before="60" w:after="60"/>
              <w:rPr>
                <w:color w:val="000000"/>
                <w:sz w:val="20"/>
                <w:szCs w:val="20"/>
              </w:rPr>
            </w:pPr>
            <w:r w:rsidRPr="5169C849">
              <w:rPr>
                <w:color w:val="000000"/>
                <w:sz w:val="20"/>
                <w:szCs w:val="20"/>
              </w:rPr>
              <w:t>(3, -1)</w:t>
            </w:r>
          </w:p>
        </w:tc>
      </w:tr>
      <w:tr w:rsidR="00F503C4" w14:paraId="5F379899"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CA5753" w14:textId="77777777" w:rsidR="00F503C4" w:rsidRDefault="00F503C4" w:rsidP="5169C849">
            <w:pPr>
              <w:rPr>
                <w:color w:val="000000"/>
                <w:sz w:val="20"/>
                <w:szCs w:val="20"/>
              </w:rPr>
            </w:pPr>
            <w:r w:rsidRPr="5169C849">
              <w:rPr>
                <w:color w:val="000000"/>
                <w:sz w:val="20"/>
                <w:szCs w:val="20"/>
              </w:rPr>
              <w:t>6</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4C287" w14:textId="77777777" w:rsidR="00F503C4" w:rsidRDefault="00F503C4" w:rsidP="5169C849">
            <w:pPr>
              <w:spacing w:before="60" w:after="60"/>
              <w:rPr>
                <w:color w:val="000000"/>
                <w:sz w:val="20"/>
                <w:szCs w:val="20"/>
              </w:rPr>
            </w:pPr>
            <w:r w:rsidRPr="5169C849">
              <w:rPr>
                <w:color w:val="000000"/>
                <w:sz w:val="20"/>
                <w:szCs w:val="20"/>
              </w:rPr>
              <w:t>(3, -1)</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277170" w14:textId="77777777" w:rsidR="00F503C4" w:rsidRDefault="00F503C4" w:rsidP="5169C849">
            <w:pPr>
              <w:spacing w:before="60" w:after="60"/>
              <w:rPr>
                <w:color w:val="000000"/>
                <w:sz w:val="20"/>
                <w:szCs w:val="20"/>
              </w:rPr>
            </w:pPr>
            <w:r w:rsidRPr="5169C849">
              <w:rPr>
                <w:color w:val="000000"/>
                <w:sz w:val="20"/>
                <w:szCs w:val="20"/>
              </w:rPr>
              <w:t>(3, 1)</w:t>
            </w:r>
          </w:p>
        </w:tc>
      </w:tr>
    </w:tbl>
    <w:p w14:paraId="72E60749" w14:textId="77777777" w:rsidR="00F503C4" w:rsidRDefault="00F503C4">
      <w:pPr>
        <w:spacing w:before="80" w:after="200"/>
        <w:jc w:val="center"/>
      </w:pPr>
      <w:r w:rsidRPr="5169C849">
        <w:rPr>
          <w:i/>
          <w:iCs/>
          <w:color w:val="595959"/>
          <w:sz w:val="20"/>
          <w:szCs w:val="20"/>
        </w:rPr>
        <w:t>All 16 points covered. Lines: 6 = 2(4)−2. Status: PASS.</w:t>
      </w:r>
    </w:p>
    <w:p w14:paraId="7DB27653" w14:textId="77777777" w:rsidR="00F503C4" w:rsidRDefault="00F503C4">
      <w:r>
        <w:br w:type="page"/>
      </w:r>
    </w:p>
    <w:p w14:paraId="42724344" w14:textId="77777777" w:rsidR="00F503C4" w:rsidRDefault="00F503C4" w:rsidP="00FF6B16">
      <w:pPr>
        <w:pStyle w:val="Heading3"/>
      </w:pPr>
      <w:bookmarkStart w:id="363" w:name="_Toc229070198"/>
      <w:r w:rsidRPr="5169C849">
        <w:lastRenderedPageBreak/>
        <w:t xml:space="preserve">6.10 Summary and </w:t>
      </w:r>
      <w:r>
        <w:t>k</w:t>
      </w:r>
      <w:r w:rsidRPr="5169C849">
        <w:t xml:space="preserve">ey </w:t>
      </w:r>
      <w:r>
        <w:t>f</w:t>
      </w:r>
      <w:r w:rsidRPr="5169C849">
        <w:t>indings</w:t>
      </w:r>
      <w:bookmarkEnd w:id="363"/>
    </w:p>
    <w:p w14:paraId="348B5DF2" w14:textId="77777777" w:rsidR="00F503C4" w:rsidRDefault="00F503C4" w:rsidP="00FF6B16">
      <w:pPr>
        <w:ind w:firstLine="360"/>
        <w:jc w:val="both"/>
      </w:pPr>
      <w:r w:rsidRPr="5169C849">
        <w:rPr>
          <w:color w:val="000000"/>
        </w:rPr>
        <w:t xml:space="preserve">This </w:t>
      </w:r>
      <w:r>
        <w:rPr>
          <w:color w:val="000000"/>
        </w:rPr>
        <w:t>section</w:t>
      </w:r>
      <w:r w:rsidRPr="5169C849">
        <w:rPr>
          <w:color w:val="000000"/>
        </w:rPr>
        <w:t xml:space="preserve"> examined the n×n lattice crossing problem through two complementary algorithmic lenses, arriving at the following principal findings:</w:t>
      </w:r>
    </w:p>
    <w:p w14:paraId="619FE960" w14:textId="77777777" w:rsidR="00F503C4" w:rsidRDefault="00F503C4" w:rsidP="00885D64">
      <w:pPr>
        <w:pStyle w:val="ListParagraph"/>
        <w:numPr>
          <w:ilvl w:val="0"/>
          <w:numId w:val="93"/>
        </w:numPr>
        <w:spacing w:before="60" w:after="60" w:line="360" w:lineRule="auto"/>
        <w:contextualSpacing w:val="0"/>
        <w:jc w:val="both"/>
      </w:pPr>
      <w:r>
        <w:rPr>
          <w:b/>
          <w:bCs/>
          <w:color w:val="000000"/>
        </w:rPr>
        <w:t xml:space="preserve">The 2n−2 lower bound is tight. </w:t>
      </w:r>
      <w:r>
        <w:rPr>
          <w:color w:val="000000"/>
        </w:rPr>
        <w:t>No connected pen-path can cover all n² lattice points using fewer than 2n−2 straight-line segments. Both the DP search and the geometric construction achieve exactly this bound.</w:t>
      </w:r>
    </w:p>
    <w:p w14:paraId="4EC8E742" w14:textId="77777777" w:rsidR="00F503C4" w:rsidRDefault="00F503C4" w:rsidP="00885D64">
      <w:pPr>
        <w:pStyle w:val="ListParagraph"/>
        <w:numPr>
          <w:ilvl w:val="0"/>
          <w:numId w:val="93"/>
        </w:numPr>
        <w:spacing w:before="60" w:after="60" w:line="360" w:lineRule="auto"/>
        <w:contextualSpacing w:val="0"/>
        <w:jc w:val="both"/>
      </w:pPr>
      <w:r>
        <w:rPr>
          <w:b/>
          <w:bCs/>
          <w:color w:val="000000"/>
        </w:rPr>
        <w:t xml:space="preserve">Outside-the-box extension is essential. </w:t>
      </w:r>
      <w:r>
        <w:rPr>
          <w:color w:val="000000"/>
        </w:rPr>
        <w:t>Without allowing segments to extend beyond the lattice boundary, covering all points with a connected path of 2n−2 lines is impossible. All valid solutions rely on this insight.</w:t>
      </w:r>
    </w:p>
    <w:p w14:paraId="0C5CB196" w14:textId="77777777" w:rsidR="00F503C4" w:rsidRDefault="00F503C4" w:rsidP="00885D64">
      <w:pPr>
        <w:pStyle w:val="ListParagraph"/>
        <w:numPr>
          <w:ilvl w:val="0"/>
          <w:numId w:val="93"/>
        </w:numPr>
        <w:spacing w:before="60" w:after="60" w:line="360" w:lineRule="auto"/>
        <w:contextualSpacing w:val="0"/>
        <w:jc w:val="both"/>
      </w:pPr>
      <w:r w:rsidRPr="5169C849">
        <w:rPr>
          <w:b/>
          <w:bCs/>
          <w:color w:val="000000"/>
        </w:rPr>
        <w:t xml:space="preserve">DP + Backtracking is the correct method for small n. </w:t>
      </w:r>
      <w:r w:rsidRPr="5169C849">
        <w:rPr>
          <w:color w:val="000000"/>
        </w:rPr>
        <w:t>It provides provably optimal, complete solutions for n ≤ 4, running in under 3 seconds. It is the only approach that also proves no shorter solution exists.</w:t>
      </w:r>
    </w:p>
    <w:p w14:paraId="5B157C77" w14:textId="77777777" w:rsidR="00F503C4" w:rsidRDefault="00F503C4" w:rsidP="00885D64">
      <w:pPr>
        <w:pStyle w:val="ListParagraph"/>
        <w:numPr>
          <w:ilvl w:val="0"/>
          <w:numId w:val="93"/>
        </w:numPr>
        <w:spacing w:before="60" w:after="60" w:line="360" w:lineRule="auto"/>
        <w:contextualSpacing w:val="0"/>
        <w:jc w:val="both"/>
      </w:pPr>
      <w:r w:rsidRPr="5169C849">
        <w:rPr>
          <w:b/>
          <w:bCs/>
          <w:color w:val="000000"/>
        </w:rPr>
        <w:t xml:space="preserve">Geometric Spiral is the correct method for all n. </w:t>
      </w:r>
      <w:r w:rsidRPr="5169C849">
        <w:rPr>
          <w:color w:val="000000"/>
        </w:rPr>
        <w:t>Producing exactly 2n−2 connected segments in O(n) time and space, it is both optimal and universally scalable. It passes verification for n = 3 through n = 12.</w:t>
      </w:r>
    </w:p>
    <w:p w14:paraId="6254CB2D" w14:textId="77777777" w:rsidR="00F503C4" w:rsidRDefault="00F503C4" w:rsidP="00885D64">
      <w:pPr>
        <w:pStyle w:val="ListParagraph"/>
        <w:numPr>
          <w:ilvl w:val="0"/>
          <w:numId w:val="93"/>
        </w:numPr>
        <w:spacing w:before="60" w:after="60" w:line="360" w:lineRule="auto"/>
        <w:contextualSpacing w:val="0"/>
        <w:jc w:val="both"/>
      </w:pPr>
      <w:r w:rsidRPr="5169C849">
        <w:rPr>
          <w:b/>
          <w:bCs/>
          <w:color w:val="000000"/>
        </w:rPr>
        <w:t xml:space="preserve">Neither approach alone is sufficient. </w:t>
      </w:r>
      <w:r w:rsidRPr="5169C849">
        <w:rPr>
          <w:color w:val="000000"/>
        </w:rPr>
        <w:t>The DP proves optimality for small n but fails for large n. The geometric construction scales to all n but does not demonstrate the DP paradigm required by the task.</w:t>
      </w:r>
    </w:p>
    <w:p w14:paraId="6A037767" w14:textId="77777777" w:rsidR="00F503C4" w:rsidRDefault="00F503C4" w:rsidP="00885D64">
      <w:pPr>
        <w:pStyle w:val="ListParagraph"/>
        <w:numPr>
          <w:ilvl w:val="0"/>
          <w:numId w:val="93"/>
        </w:numPr>
        <w:spacing w:before="60" w:after="60" w:line="360" w:lineRule="auto"/>
        <w:contextualSpacing w:val="0"/>
        <w:jc w:val="both"/>
      </w:pPr>
      <w:r w:rsidRPr="5169C849">
        <w:rPr>
          <w:b/>
          <w:bCs/>
          <w:color w:val="000000"/>
        </w:rPr>
        <w:t xml:space="preserve">Enhancement headroom exists. </w:t>
      </w:r>
      <w:r w:rsidRPr="5169C849">
        <w:rPr>
          <w:color w:val="000000"/>
        </w:rPr>
        <w:t>Symmetry reduction, profile DP, and A* heuristics can each extend the practical range of the DP approach. The geometric construction can be improved by unifying its odd/even branches.</w:t>
      </w:r>
    </w:p>
    <w:p w14:paraId="2208A680" w14:textId="77777777" w:rsidR="00F503C4" w:rsidRDefault="00F503C4" w:rsidP="00885D64">
      <w:pPr>
        <w:pStyle w:val="ListParagraph"/>
        <w:numPr>
          <w:ilvl w:val="0"/>
          <w:numId w:val="93"/>
        </w:numPr>
        <w:spacing w:before="60" w:after="60" w:line="360" w:lineRule="auto"/>
        <w:contextualSpacing w:val="0"/>
        <w:jc w:val="both"/>
      </w:pPr>
      <w:r w:rsidRPr="5169C849">
        <w:rPr>
          <w:b/>
          <w:bCs/>
          <w:color w:val="000000"/>
        </w:rPr>
        <w:t xml:space="preserve">Alternative methods have merit. </w:t>
      </w:r>
      <w:r w:rsidRPr="5169C849">
        <w:rPr>
          <w:color w:val="000000"/>
        </w:rPr>
        <w:t>Recursive Frame Decomposition matches the geometric spiral in correctness and efficiency. Greedy is useful only as an ordering heuristic within backtracking.</w:t>
      </w:r>
    </w:p>
    <w:p w14:paraId="569DEC75" w14:textId="77777777" w:rsidR="005F144F" w:rsidRDefault="005F144F" w:rsidP="005F144F">
      <w:pPr>
        <w:rPr>
          <w:lang w:bidi="ar-EG"/>
        </w:rPr>
      </w:pPr>
    </w:p>
    <w:p w14:paraId="27202E2A" w14:textId="77777777" w:rsidR="005F144F" w:rsidRDefault="005F144F" w:rsidP="005F144F">
      <w:pPr>
        <w:rPr>
          <w:lang w:bidi="ar-EG"/>
        </w:rPr>
      </w:pPr>
    </w:p>
    <w:p w14:paraId="4893354C" w14:textId="77777777" w:rsidR="005F144F" w:rsidRDefault="005F144F" w:rsidP="00127B4B">
      <w:pPr>
        <w:pStyle w:val="Heading1"/>
      </w:pPr>
      <w:bookmarkStart w:id="364" w:name="_Toc229070199"/>
      <w:r>
        <w:lastRenderedPageBreak/>
        <w:t>7. Job Scheduling</w:t>
      </w:r>
      <w:bookmarkEnd w:id="364"/>
    </w:p>
    <w:p w14:paraId="527086EA" w14:textId="77777777" w:rsidR="005F144F" w:rsidRDefault="005F144F" w:rsidP="00796104">
      <w:pPr>
        <w:pStyle w:val="Heading2"/>
      </w:pPr>
      <w:bookmarkStart w:id="365" w:name="_Toc229070200"/>
      <w:r>
        <w:t>7.1 Problem description</w:t>
      </w:r>
      <w:bookmarkEnd w:id="365"/>
    </w:p>
    <w:p w14:paraId="41F4A4D6" w14:textId="77777777" w:rsidR="005F144F" w:rsidRDefault="005F144F" w:rsidP="007B01A9">
      <w:pPr>
        <w:spacing w:before="120" w:after="60" w:line="276" w:lineRule="auto"/>
        <w:ind w:firstLine="720"/>
        <w:jc w:val="both"/>
      </w:pPr>
      <w:r>
        <w:t xml:space="preserve">A company must schedule n jobs on a single machine. Each job i is characterized by three attributes: </w:t>
      </w:r>
    </w:p>
    <w:p w14:paraId="616479CF" w14:textId="77777777" w:rsidR="005F144F" w:rsidRDefault="005F144F" w:rsidP="00885D64">
      <w:pPr>
        <w:pStyle w:val="ListParagraph"/>
        <w:numPr>
          <w:ilvl w:val="0"/>
          <w:numId w:val="16"/>
        </w:numPr>
        <w:spacing w:before="120" w:after="60" w:line="276" w:lineRule="auto"/>
        <w:contextualSpacing w:val="0"/>
        <w:jc w:val="both"/>
      </w:pPr>
      <w:r>
        <w:t xml:space="preserve">Processing time t[i]: the amount of time required to complete the job), </w:t>
      </w:r>
    </w:p>
    <w:p w14:paraId="66A1F2C2" w14:textId="77777777" w:rsidR="005F144F" w:rsidRDefault="005F144F" w:rsidP="00885D64">
      <w:pPr>
        <w:pStyle w:val="ListParagraph"/>
        <w:numPr>
          <w:ilvl w:val="0"/>
          <w:numId w:val="16"/>
        </w:numPr>
        <w:spacing w:before="120" w:after="60" w:line="276" w:lineRule="auto"/>
        <w:contextualSpacing w:val="0"/>
        <w:jc w:val="both"/>
      </w:pPr>
      <w:r>
        <w:t>Deadline d[i]: the time by which the job should be completed to avoid incurring a penalty,</w:t>
      </w:r>
    </w:p>
    <w:p w14:paraId="6DEAE047" w14:textId="77777777" w:rsidR="005F144F" w:rsidRDefault="005F144F" w:rsidP="00885D64">
      <w:pPr>
        <w:pStyle w:val="ListParagraph"/>
        <w:numPr>
          <w:ilvl w:val="0"/>
          <w:numId w:val="16"/>
        </w:numPr>
        <w:spacing w:before="120" w:after="60" w:line="276" w:lineRule="auto"/>
        <w:contextualSpacing w:val="0"/>
        <w:jc w:val="both"/>
      </w:pPr>
      <w:r>
        <w:t xml:space="preserve">Penalty p[i]: the cost incurred if the job finishes after its deadline. </w:t>
      </w:r>
    </w:p>
    <w:p w14:paraId="66AB01E5" w14:textId="77777777" w:rsidR="005F144F" w:rsidRDefault="005F144F" w:rsidP="001229D9">
      <w:pPr>
        <w:spacing w:before="120" w:after="60" w:line="276" w:lineRule="auto"/>
        <w:ind w:firstLine="720"/>
        <w:jc w:val="both"/>
      </w:pPr>
      <w:r>
        <w:t>Only one job can run at a time, and the objective is to find a job ordering that minimizes the total accumulated penalty across all jobs.</w:t>
      </w:r>
    </w:p>
    <w:p w14:paraId="4974A301" w14:textId="77777777" w:rsidR="005F144F" w:rsidRDefault="005F144F" w:rsidP="00796104">
      <w:pPr>
        <w:pStyle w:val="Heading2"/>
      </w:pPr>
      <w:bookmarkStart w:id="366" w:name="_Toc229070201"/>
      <w:r>
        <w:t>7.2 Assumptions</w:t>
      </w:r>
      <w:bookmarkEnd w:id="366"/>
    </w:p>
    <w:p w14:paraId="1A9E3E06" w14:textId="77777777" w:rsidR="005F144F" w:rsidRDefault="005F144F" w:rsidP="00885D64">
      <w:pPr>
        <w:pStyle w:val="ListParagraph"/>
        <w:numPr>
          <w:ilvl w:val="0"/>
          <w:numId w:val="14"/>
        </w:numPr>
        <w:spacing w:before="60" w:after="60" w:line="276" w:lineRule="auto"/>
        <w:contextualSpacing w:val="0"/>
        <w:jc w:val="both"/>
      </w:pPr>
      <w:r>
        <w:t>All jobs are available at time 0 (no release times).</w:t>
      </w:r>
    </w:p>
    <w:p w14:paraId="43BE2BCB" w14:textId="77777777" w:rsidR="005F144F" w:rsidRDefault="005F144F" w:rsidP="00885D64">
      <w:pPr>
        <w:pStyle w:val="ListParagraph"/>
        <w:numPr>
          <w:ilvl w:val="0"/>
          <w:numId w:val="14"/>
        </w:numPr>
        <w:spacing w:before="60" w:after="60" w:line="276" w:lineRule="auto"/>
        <w:contextualSpacing w:val="0"/>
        <w:jc w:val="both"/>
      </w:pPr>
      <w:r>
        <w:t>Jobs are non-preemptive: once started, a job runs to completion without interruption.</w:t>
      </w:r>
    </w:p>
    <w:p w14:paraId="71A2ECC0" w14:textId="77777777" w:rsidR="005F144F" w:rsidRDefault="005F144F" w:rsidP="00885D64">
      <w:pPr>
        <w:pStyle w:val="ListParagraph"/>
        <w:numPr>
          <w:ilvl w:val="0"/>
          <w:numId w:val="14"/>
        </w:numPr>
        <w:spacing w:before="60" w:after="60" w:line="276" w:lineRule="auto"/>
        <w:contextualSpacing w:val="0"/>
        <w:jc w:val="both"/>
      </w:pPr>
      <w:r>
        <w:t>Processing times, deadlines, and penalties are all positive integers.</w:t>
      </w:r>
    </w:p>
    <w:p w14:paraId="12617212" w14:textId="77777777" w:rsidR="005F144F" w:rsidRDefault="005F144F" w:rsidP="00885D64">
      <w:pPr>
        <w:pStyle w:val="ListParagraph"/>
        <w:numPr>
          <w:ilvl w:val="0"/>
          <w:numId w:val="14"/>
        </w:numPr>
        <w:spacing w:before="60" w:after="60" w:line="276" w:lineRule="auto"/>
        <w:contextualSpacing w:val="0"/>
        <w:jc w:val="both"/>
      </w:pPr>
      <w:r>
        <w:t>Each job must be scheduled exactly once.</w:t>
      </w:r>
    </w:p>
    <w:p w14:paraId="3F61DACE" w14:textId="77777777" w:rsidR="005F144F" w:rsidRDefault="005F144F" w:rsidP="00885D64">
      <w:pPr>
        <w:pStyle w:val="ListParagraph"/>
        <w:numPr>
          <w:ilvl w:val="0"/>
          <w:numId w:val="14"/>
        </w:numPr>
        <w:spacing w:before="60" w:after="60" w:line="276" w:lineRule="auto"/>
        <w:contextualSpacing w:val="0"/>
        <w:jc w:val="both"/>
      </w:pPr>
      <w:r>
        <w:t>The machine processes jobs sequentially — no parallelism.</w:t>
      </w:r>
    </w:p>
    <w:p w14:paraId="2813E881" w14:textId="77777777" w:rsidR="005F144F" w:rsidRDefault="005F144F" w:rsidP="00885D64">
      <w:pPr>
        <w:pStyle w:val="ListParagraph"/>
        <w:numPr>
          <w:ilvl w:val="0"/>
          <w:numId w:val="14"/>
        </w:numPr>
        <w:spacing w:before="60" w:after="60" w:line="276" w:lineRule="auto"/>
        <w:contextualSpacing w:val="0"/>
        <w:jc w:val="both"/>
      </w:pPr>
      <w:r>
        <w:t>There is no idle time inserted between jobs.</w:t>
      </w:r>
    </w:p>
    <w:p w14:paraId="1ECB6446" w14:textId="77777777" w:rsidR="005F144F" w:rsidRDefault="005F144F" w:rsidP="00885D64">
      <w:pPr>
        <w:pStyle w:val="ListParagraph"/>
        <w:numPr>
          <w:ilvl w:val="0"/>
          <w:numId w:val="14"/>
        </w:numPr>
        <w:spacing w:before="60" w:after="60" w:line="276" w:lineRule="auto"/>
        <w:contextualSpacing w:val="0"/>
        <w:jc w:val="both"/>
      </w:pPr>
      <w:r>
        <w:t>Jobs are 1-indexed in output but 0-indexed internally in code.</w:t>
      </w:r>
    </w:p>
    <w:p w14:paraId="7BD288E0" w14:textId="77777777" w:rsidR="005F144F" w:rsidRDefault="005F144F">
      <w:r>
        <w:br w:type="page"/>
      </w:r>
    </w:p>
    <w:p w14:paraId="56D9E319" w14:textId="77777777" w:rsidR="005F144F" w:rsidRDefault="005F144F" w:rsidP="00796104">
      <w:pPr>
        <w:pStyle w:val="Heading2"/>
      </w:pPr>
      <w:bookmarkStart w:id="367" w:name="_Toc229070202"/>
      <w:r>
        <w:lastRenderedPageBreak/>
        <w:t>7.3 Brute-Force Algorithm</w:t>
      </w:r>
      <w:bookmarkEnd w:id="367"/>
    </w:p>
    <w:p w14:paraId="7FEA1B4E" w14:textId="77777777" w:rsidR="005F144F" w:rsidRDefault="005F144F" w:rsidP="00796104">
      <w:pPr>
        <w:pStyle w:val="Heading3"/>
      </w:pPr>
      <w:bookmarkStart w:id="368" w:name="_Toc229070203"/>
      <w:r>
        <w:t>7.3.1 Methodology</w:t>
      </w:r>
      <w:bookmarkEnd w:id="368"/>
    </w:p>
    <w:p w14:paraId="53268EBF" w14:textId="77777777" w:rsidR="005F144F" w:rsidRDefault="005F144F" w:rsidP="00244B6A">
      <w:pPr>
        <w:spacing w:before="120" w:after="60" w:line="276" w:lineRule="auto"/>
        <w:ind w:firstLine="720"/>
        <w:jc w:val="both"/>
      </w:pPr>
      <w:r>
        <w:t>The Brute-Force approach exhaustively generates every possible permutation of the n jobs and evaluates the total penalty for each ordering. The permutation that yields the minimum total penalty is selected as the optimal schedule. While this guarantees an optimal solution, the factorial growth of permutations makes it infeasible beyond approximately n = 12.</w:t>
      </w:r>
    </w:p>
    <w:p w14:paraId="093F28B4" w14:textId="16297A58" w:rsidR="005F144F" w:rsidRDefault="005F144F" w:rsidP="00796104">
      <w:pPr>
        <w:pStyle w:val="Heading3"/>
      </w:pPr>
      <w:bookmarkStart w:id="369" w:name="_Toc229070204"/>
      <w:r>
        <w:t>7.3.2 Step-by-Step description</w:t>
      </w:r>
      <w:bookmarkEnd w:id="369"/>
    </w:p>
    <w:p w14:paraId="570949C5" w14:textId="77777777" w:rsidR="005F144F" w:rsidRDefault="005F144F" w:rsidP="00885D64">
      <w:pPr>
        <w:pStyle w:val="ListParagraph"/>
        <w:numPr>
          <w:ilvl w:val="0"/>
          <w:numId w:val="15"/>
        </w:numPr>
        <w:spacing w:before="60" w:after="60" w:line="276" w:lineRule="auto"/>
        <w:contextualSpacing w:val="0"/>
        <w:jc w:val="both"/>
      </w:pPr>
      <w:r>
        <w:t>Read n, and the arrays t[], p[], d[].</w:t>
      </w:r>
    </w:p>
    <w:p w14:paraId="1A5FF63E" w14:textId="77777777" w:rsidR="005F144F" w:rsidRDefault="005F144F" w:rsidP="00885D64">
      <w:pPr>
        <w:pStyle w:val="ListParagraph"/>
        <w:numPr>
          <w:ilvl w:val="0"/>
          <w:numId w:val="15"/>
        </w:numPr>
        <w:spacing w:before="60" w:after="60" w:line="276" w:lineRule="auto"/>
        <w:contextualSpacing w:val="0"/>
        <w:jc w:val="both"/>
      </w:pPr>
      <w:r>
        <w:t>Initialize a job index array job[] = [0, 1, 2, …, n−1].</w:t>
      </w:r>
    </w:p>
    <w:p w14:paraId="6E765CAC" w14:textId="77777777" w:rsidR="005F144F" w:rsidRDefault="005F144F" w:rsidP="00885D64">
      <w:pPr>
        <w:pStyle w:val="ListParagraph"/>
        <w:numPr>
          <w:ilvl w:val="0"/>
          <w:numId w:val="15"/>
        </w:numPr>
        <w:spacing w:before="60" w:after="60" w:line="276" w:lineRule="auto"/>
        <w:contextualSpacing w:val="0"/>
        <w:jc w:val="both"/>
      </w:pPr>
      <w:r>
        <w:t>Generate every permutation of the job array.</w:t>
      </w:r>
    </w:p>
    <w:p w14:paraId="4DCE1C82" w14:textId="77777777" w:rsidR="005F144F" w:rsidRDefault="005F144F" w:rsidP="00885D64">
      <w:pPr>
        <w:pStyle w:val="ListParagraph"/>
        <w:numPr>
          <w:ilvl w:val="0"/>
          <w:numId w:val="15"/>
        </w:numPr>
        <w:spacing w:before="60" w:after="60" w:line="276" w:lineRule="auto"/>
        <w:contextualSpacing w:val="0"/>
        <w:jc w:val="both"/>
      </w:pPr>
      <w:r>
        <w:t>For each permutation: simulate executing jobs in that order; accumulate time; if cumulative time exceeds d[job[i]], add p[job[i]] to the total penalty.</w:t>
      </w:r>
    </w:p>
    <w:p w14:paraId="772881F6" w14:textId="77777777" w:rsidR="005F144F" w:rsidRDefault="005F144F" w:rsidP="00885D64">
      <w:pPr>
        <w:pStyle w:val="ListParagraph"/>
        <w:numPr>
          <w:ilvl w:val="0"/>
          <w:numId w:val="15"/>
        </w:numPr>
        <w:spacing w:before="60" w:after="60" w:line="276" w:lineRule="auto"/>
        <w:contextualSpacing w:val="0"/>
        <w:jc w:val="both"/>
      </w:pPr>
      <w:r>
        <w:t>Track the permutation with the minimum total penalty.</w:t>
      </w:r>
    </w:p>
    <w:p w14:paraId="680EB94B" w14:textId="77777777" w:rsidR="005F144F" w:rsidRDefault="005F144F" w:rsidP="00885D64">
      <w:pPr>
        <w:pStyle w:val="ListParagraph"/>
        <w:numPr>
          <w:ilvl w:val="0"/>
          <w:numId w:val="15"/>
        </w:numPr>
        <w:spacing w:before="60" w:after="60" w:line="276" w:lineRule="auto"/>
        <w:contextualSpacing w:val="0"/>
        <w:jc w:val="both"/>
      </w:pPr>
      <w:r>
        <w:t>Output the best ordering and minimum penalty.</w:t>
      </w:r>
    </w:p>
    <w:p w14:paraId="7A7F7AD3" w14:textId="6CF60349" w:rsidR="00163E6F" w:rsidRDefault="00163E6F">
      <w:pPr>
        <w:spacing w:before="0" w:after="160" w:line="259" w:lineRule="auto"/>
      </w:pPr>
      <w:r>
        <w:br w:type="page"/>
      </w:r>
    </w:p>
    <w:p w14:paraId="17E76710" w14:textId="504744BB" w:rsidR="005F144F" w:rsidRDefault="005F144F" w:rsidP="00796104">
      <w:pPr>
        <w:pStyle w:val="Heading3"/>
      </w:pPr>
      <w:bookmarkStart w:id="370" w:name="_Toc229070205"/>
      <w:r>
        <w:lastRenderedPageBreak/>
        <w:t>7.3.3 Pseudocode</w:t>
      </w:r>
      <w:bookmarkEnd w:id="370"/>
    </w:p>
    <w:p w14:paraId="23698B1C" w14:textId="77777777" w:rsidR="005F144F" w:rsidRDefault="005F144F">
      <w:pPr>
        <w:spacing w:line="80" w:lineRule="auto"/>
      </w:pPr>
    </w:p>
    <w:p w14:paraId="230A70CA"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BruteForce(n, t[], p[], d[]):</w:t>
      </w:r>
    </w:p>
    <w:p w14:paraId="6295B10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job[]         ← [0, 1, 2, …, n-1]</w:t>
      </w:r>
    </w:p>
    <w:p w14:paraId="23B5238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result[]      ← []</w:t>
      </w:r>
    </w:p>
    <w:p w14:paraId="13D78E00" w14:textId="1EA187F1" w:rsidR="005F144F" w:rsidRDefault="005F144F" w:rsidP="00163E6F">
      <w:pPr>
        <w:pBdr>
          <w:left w:val="single" w:sz="8" w:space="0" w:color="2E74B5"/>
        </w:pBdr>
        <w:shd w:val="clear" w:color="auto" w:fill="F5F5F5"/>
        <w:ind w:left="360"/>
      </w:pPr>
      <w:r>
        <w:rPr>
          <w:rFonts w:ascii="Courier New" w:eastAsia="Courier New" w:hAnsi="Courier New" w:cs="Courier New"/>
          <w:color w:val="1A1A1A"/>
          <w:sz w:val="18"/>
          <w:szCs w:val="18"/>
        </w:rPr>
        <w:t xml:space="preserve">    min_penalties ← ∞</w:t>
      </w:r>
    </w:p>
    <w:p w14:paraId="4F6F619A"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DO:</w:t>
      </w:r>
    </w:p>
    <w:p w14:paraId="7F00355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total_penalties ← 0</w:t>
      </w:r>
    </w:p>
    <w:p w14:paraId="460B807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0</w:t>
      </w:r>
    </w:p>
    <w:p w14:paraId="424BDC59" w14:textId="77777777" w:rsidR="005F144F" w:rsidRDefault="005F144F">
      <w:pPr>
        <w:pBdr>
          <w:left w:val="single" w:sz="8" w:space="0" w:color="2E74B5"/>
        </w:pBdr>
        <w:shd w:val="clear" w:color="auto" w:fill="F5F5F5"/>
        <w:ind w:left="360"/>
      </w:pPr>
    </w:p>
    <w:p w14:paraId="735125F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i = 0 TO n-1:</w:t>
      </w:r>
    </w:p>
    <w:p w14:paraId="0B2B24B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t[job[i]]</w:t>
      </w:r>
    </w:p>
    <w:p w14:paraId="112C572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d[job[i]]:</w:t>
      </w:r>
    </w:p>
    <w:p w14:paraId="6D1912E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total_penalties ← total_penalties + p[job[i]]</w:t>
      </w:r>
    </w:p>
    <w:p w14:paraId="75F6A1D9" w14:textId="77777777" w:rsidR="005F144F" w:rsidRDefault="005F144F">
      <w:pPr>
        <w:pBdr>
          <w:left w:val="single" w:sz="8" w:space="0" w:color="2E74B5"/>
        </w:pBdr>
        <w:shd w:val="clear" w:color="auto" w:fill="F5F5F5"/>
        <w:ind w:left="360"/>
      </w:pPr>
    </w:p>
    <w:p w14:paraId="11ABE6C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total_penalties &lt; min_penalties:</w:t>
      </w:r>
    </w:p>
    <w:p w14:paraId="0AC0941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min_penalties ← total_penalties</w:t>
      </w:r>
    </w:p>
    <w:p w14:paraId="18FE1A9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result[] ← copy of job[]</w:t>
      </w:r>
    </w:p>
    <w:p w14:paraId="674FADDC" w14:textId="77777777" w:rsidR="005F144F" w:rsidRDefault="005F144F">
      <w:pPr>
        <w:pBdr>
          <w:left w:val="single" w:sz="8" w:space="0" w:color="2E74B5"/>
        </w:pBdr>
        <w:shd w:val="clear" w:color="auto" w:fill="F5F5F5"/>
        <w:ind w:left="360"/>
      </w:pPr>
    </w:p>
    <w:p w14:paraId="76CDACEE"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next_permutation(job[]) exists</w:t>
      </w:r>
    </w:p>
    <w:p w14:paraId="4B7028C3" w14:textId="77777777" w:rsidR="005F144F" w:rsidRDefault="005F144F">
      <w:pPr>
        <w:pBdr>
          <w:left w:val="single" w:sz="8" w:space="0" w:color="2E74B5"/>
        </w:pBdr>
        <w:shd w:val="clear" w:color="auto" w:fill="F5F5F5"/>
        <w:ind w:left="360"/>
      </w:pPr>
    </w:p>
    <w:p w14:paraId="28D895E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PRINT result[], min_penalties</w:t>
      </w:r>
    </w:p>
    <w:p w14:paraId="0E4FFC7E" w14:textId="0712B144" w:rsidR="005F144F" w:rsidRDefault="005F144F" w:rsidP="00796104">
      <w:pPr>
        <w:pStyle w:val="Heading3"/>
      </w:pPr>
      <w:bookmarkStart w:id="371" w:name="_Toc229070206"/>
      <w:r>
        <w:lastRenderedPageBreak/>
        <w:t>7.3.4 Implementation</w:t>
      </w:r>
      <w:bookmarkEnd w:id="371"/>
    </w:p>
    <w:p w14:paraId="2D962406"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&lt;iostream&gt;</w:t>
      </w:r>
    </w:p>
    <w:p w14:paraId="73F0C12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&lt;vector&gt;</w:t>
      </w:r>
    </w:p>
    <w:p w14:paraId="762E3613"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&lt;algorithm&gt;</w:t>
      </w:r>
    </w:p>
    <w:p w14:paraId="65DD7980"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&lt;climits&gt;</w:t>
      </w:r>
    </w:p>
    <w:p w14:paraId="7C8B146A"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using</w:t>
      </w:r>
      <w:r w:rsidRPr="00002BCF">
        <w:rPr>
          <w:rFonts w:eastAsia="Times New Roman"/>
          <w:color w:val="D4D4D4"/>
          <w:sz w:val="20"/>
          <w:szCs w:val="20"/>
        </w:rPr>
        <w:t xml:space="preserve"> </w:t>
      </w:r>
      <w:r w:rsidRPr="00002BCF">
        <w:rPr>
          <w:rFonts w:eastAsia="Times New Roman"/>
          <w:color w:val="569CD6"/>
          <w:sz w:val="20"/>
          <w:szCs w:val="20"/>
        </w:rPr>
        <w:t>namespace</w:t>
      </w:r>
      <w:r w:rsidRPr="00002BCF">
        <w:rPr>
          <w:rFonts w:eastAsia="Times New Roman"/>
          <w:color w:val="D4D4D4"/>
          <w:sz w:val="20"/>
          <w:szCs w:val="20"/>
        </w:rPr>
        <w:t xml:space="preserve"> </w:t>
      </w:r>
      <w:r w:rsidRPr="00002BCF">
        <w:rPr>
          <w:rFonts w:eastAsia="Times New Roman"/>
          <w:color w:val="4EC9B0"/>
          <w:sz w:val="20"/>
          <w:szCs w:val="20"/>
        </w:rPr>
        <w:t>std</w:t>
      </w:r>
      <w:r w:rsidRPr="00002BCF">
        <w:rPr>
          <w:rFonts w:eastAsia="Times New Roman"/>
          <w:color w:val="D4D4D4"/>
          <w:sz w:val="20"/>
          <w:szCs w:val="20"/>
        </w:rPr>
        <w:t>;</w:t>
      </w:r>
    </w:p>
    <w:p w14:paraId="7E9B1C71" w14:textId="77777777" w:rsidR="005F144F" w:rsidRPr="00002BCF" w:rsidRDefault="005F144F" w:rsidP="00002BCF">
      <w:pPr>
        <w:shd w:val="clear" w:color="auto" w:fill="1E1E1E"/>
        <w:rPr>
          <w:rFonts w:eastAsia="Times New Roman"/>
          <w:color w:val="D4D4D4"/>
          <w:sz w:val="20"/>
          <w:szCs w:val="20"/>
        </w:rPr>
      </w:pPr>
    </w:p>
    <w:p w14:paraId="1F9F17A9"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DCDCAA"/>
          <w:sz w:val="20"/>
          <w:szCs w:val="20"/>
        </w:rPr>
        <w:t>main</w:t>
      </w:r>
      <w:r w:rsidRPr="00002BCF">
        <w:rPr>
          <w:rFonts w:eastAsia="Times New Roman"/>
          <w:color w:val="D4D4D4"/>
          <w:sz w:val="20"/>
          <w:szCs w:val="20"/>
        </w:rPr>
        <w:t>()</w:t>
      </w:r>
    </w:p>
    <w:p w14:paraId="355B649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w:t>
      </w:r>
    </w:p>
    <w:p w14:paraId="0E2DF50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n</w:t>
      </w:r>
      <w:r w:rsidRPr="00002BCF">
        <w:rPr>
          <w:rFonts w:eastAsia="Times New Roman"/>
          <w:color w:val="D4D4D4"/>
          <w:sz w:val="20"/>
          <w:szCs w:val="20"/>
        </w:rPr>
        <w:t>;</w:t>
      </w:r>
    </w:p>
    <w:p w14:paraId="141DEC0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number of jobs: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DCDCAA"/>
          <w:sz w:val="20"/>
          <w:szCs w:val="20"/>
        </w:rPr>
        <w:t>endl</w:t>
      </w:r>
      <w:r w:rsidRPr="00002BCF">
        <w:rPr>
          <w:rFonts w:eastAsia="Times New Roman"/>
          <w:color w:val="D4D4D4"/>
          <w:sz w:val="20"/>
          <w:szCs w:val="20"/>
        </w:rPr>
        <w:t>;</w:t>
      </w:r>
    </w:p>
    <w:p w14:paraId="5AF4A44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cin</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n</w:t>
      </w:r>
      <w:r w:rsidRPr="00002BCF">
        <w:rPr>
          <w:rFonts w:eastAsia="Times New Roman"/>
          <w:color w:val="D4D4D4"/>
          <w:sz w:val="20"/>
          <w:szCs w:val="20"/>
        </w:rPr>
        <w:t>;</w:t>
      </w:r>
    </w:p>
    <w:p w14:paraId="764E380A"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DCDCAA"/>
          <w:sz w:val="20"/>
          <w:szCs w:val="20"/>
        </w:rPr>
        <w:t>endl</w:t>
      </w:r>
      <w:r w:rsidRPr="00002BCF">
        <w:rPr>
          <w:rFonts w:eastAsia="Times New Roman"/>
          <w:color w:val="D4D4D4"/>
          <w:sz w:val="20"/>
          <w:szCs w:val="20"/>
        </w:rPr>
        <w:t>;</w:t>
      </w:r>
    </w:p>
    <w:p w14:paraId="31C8BD16"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"(time) | (penalty) | (deadline) of each job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DCDCAA"/>
          <w:sz w:val="20"/>
          <w:szCs w:val="20"/>
        </w:rPr>
        <w:t>endl</w:t>
      </w:r>
      <w:r w:rsidRPr="00002BCF">
        <w:rPr>
          <w:rFonts w:eastAsia="Times New Roman"/>
          <w:color w:val="D4D4D4"/>
          <w:sz w:val="20"/>
          <w:szCs w:val="20"/>
        </w:rPr>
        <w:t>;</w:t>
      </w:r>
    </w:p>
    <w:p w14:paraId="7D0ACCBB" w14:textId="77777777" w:rsidR="005F144F" w:rsidRPr="00002BCF" w:rsidRDefault="005F144F" w:rsidP="00002BCF">
      <w:pPr>
        <w:shd w:val="clear" w:color="auto" w:fill="1E1E1E"/>
        <w:rPr>
          <w:rFonts w:eastAsia="Times New Roman"/>
          <w:color w:val="D4D4D4"/>
          <w:sz w:val="20"/>
          <w:szCs w:val="20"/>
        </w:rPr>
      </w:pPr>
    </w:p>
    <w:p w14:paraId="225D16A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4EC9B0"/>
          <w:sz w:val="20"/>
          <w:szCs w:val="20"/>
        </w:rPr>
        <w:t>vector</w:t>
      </w:r>
      <w:r w:rsidRPr="00002BCF">
        <w:rPr>
          <w:rFonts w:eastAsia="Times New Roman"/>
          <w:color w:val="D4D4D4"/>
          <w:sz w:val="20"/>
          <w:szCs w:val="20"/>
        </w:rPr>
        <w:t>&lt;</w:t>
      </w:r>
      <w:r w:rsidRPr="00002BCF">
        <w:rPr>
          <w:rFonts w:eastAsia="Times New Roman"/>
          <w:color w:val="569CD6"/>
          <w:sz w:val="20"/>
          <w:szCs w:val="20"/>
        </w:rPr>
        <w:t>int</w:t>
      </w:r>
      <w:r w:rsidRPr="00002BCF">
        <w:rPr>
          <w:rFonts w:eastAsia="Times New Roman"/>
          <w:color w:val="D4D4D4"/>
          <w:sz w:val="20"/>
          <w:szCs w:val="20"/>
        </w:rPr>
        <w:t>&gt;</w:t>
      </w:r>
    </w:p>
    <w:p w14:paraId="683B9E5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w:t>
      </w:r>
    </w:p>
    <w:p w14:paraId="5235A7D3"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w:t>
      </w:r>
    </w:p>
    <w:p w14:paraId="6F74230A"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w:t>
      </w:r>
      <w:r w:rsidRPr="00002BCF">
        <w:rPr>
          <w:rFonts w:eastAsia="Times New Roman"/>
          <w:color w:val="9CDCFE"/>
          <w:sz w:val="20"/>
          <w:szCs w:val="20"/>
        </w:rPr>
        <w:t>min_penalties</w:t>
      </w:r>
      <w:r w:rsidRPr="00002BCF">
        <w:rPr>
          <w:rFonts w:eastAsia="Times New Roman"/>
          <w:color w:val="D4D4D4"/>
          <w:sz w:val="20"/>
          <w:szCs w:val="20"/>
        </w:rPr>
        <w:t xml:space="preserve"> = </w:t>
      </w:r>
      <w:r w:rsidRPr="00002BCF">
        <w:rPr>
          <w:rFonts w:eastAsia="Times New Roman"/>
          <w:color w:val="569CD6"/>
          <w:sz w:val="20"/>
          <w:szCs w:val="20"/>
        </w:rPr>
        <w:t>INT_MAX</w:t>
      </w:r>
      <w:r w:rsidRPr="00002BCF">
        <w:rPr>
          <w:rFonts w:eastAsia="Times New Roman"/>
          <w:color w:val="D4D4D4"/>
          <w:sz w:val="20"/>
          <w:szCs w:val="20"/>
        </w:rPr>
        <w:t>;</w:t>
      </w:r>
    </w:p>
    <w:p w14:paraId="55712B38" w14:textId="77777777" w:rsidR="005F144F" w:rsidRPr="00002BCF" w:rsidRDefault="005F144F" w:rsidP="00002BCF">
      <w:pPr>
        <w:shd w:val="clear" w:color="auto" w:fill="1E1E1E"/>
        <w:rPr>
          <w:rFonts w:eastAsia="Times New Roman"/>
          <w:color w:val="D4D4D4"/>
          <w:sz w:val="20"/>
          <w:szCs w:val="20"/>
        </w:rPr>
      </w:pPr>
    </w:p>
    <w:p w14:paraId="7193F575"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2F67EE81" w14:textId="4A89D0F2" w:rsidR="005F144F" w:rsidRPr="00002BCF" w:rsidRDefault="005F144F" w:rsidP="00880303">
      <w:pPr>
        <w:shd w:val="clear" w:color="auto" w:fill="1E1E1E"/>
        <w:rPr>
          <w:rFonts w:eastAsia="Times New Roman"/>
          <w:color w:val="D4D4D4"/>
          <w:sz w:val="20"/>
          <w:szCs w:val="20"/>
        </w:rPr>
      </w:pPr>
      <w:r w:rsidRPr="00002BCF">
        <w:rPr>
          <w:rFonts w:eastAsia="Times New Roman"/>
          <w:color w:val="D4D4D4"/>
          <w:sz w:val="20"/>
          <w:szCs w:val="20"/>
        </w:rPr>
        <w:lastRenderedPageBreak/>
        <w:t>    {</w:t>
      </w:r>
    </w:p>
    <w:p w14:paraId="413586F5"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cin</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w:t>
      </w:r>
    </w:p>
    <w:p w14:paraId="3D87326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9CDCFE"/>
          <w:sz w:val="20"/>
          <w:szCs w:val="20"/>
        </w:rPr>
        <w:t>i</w:t>
      </w:r>
      <w:r w:rsidRPr="00002BCF">
        <w:rPr>
          <w:rFonts w:eastAsia="Times New Roman"/>
          <w:color w:val="D4D4D4"/>
          <w:sz w:val="20"/>
          <w:szCs w:val="20"/>
        </w:rPr>
        <w:t>;</w:t>
      </w:r>
    </w:p>
    <w:p w14:paraId="06A58B9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17E9B29F" w14:textId="77777777" w:rsidR="005F144F" w:rsidRPr="00002BCF" w:rsidRDefault="005F144F" w:rsidP="00002BCF">
      <w:pPr>
        <w:shd w:val="clear" w:color="auto" w:fill="1E1E1E"/>
        <w:rPr>
          <w:rFonts w:eastAsia="Times New Roman"/>
          <w:color w:val="D4D4D4"/>
          <w:sz w:val="20"/>
          <w:szCs w:val="20"/>
        </w:rPr>
      </w:pPr>
    </w:p>
    <w:p w14:paraId="7B76342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do</w:t>
      </w:r>
    </w:p>
    <w:p w14:paraId="00BBDDCB"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42386094"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w:t>
      </w:r>
    </w:p>
    <w:p w14:paraId="07DDF193"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w:t>
      </w:r>
    </w:p>
    <w:p w14:paraId="6889513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76FEA43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21EFCDD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w:t>
      </w:r>
    </w:p>
    <w:p w14:paraId="07B9947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&gt;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w:t>
      </w:r>
    </w:p>
    <w:p w14:paraId="75826D4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w:t>
      </w:r>
    </w:p>
    <w:p w14:paraId="27A63B65"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2F415102" w14:textId="77777777" w:rsidR="005F144F" w:rsidRPr="00002BCF" w:rsidRDefault="005F144F" w:rsidP="00002BCF">
      <w:pPr>
        <w:shd w:val="clear" w:color="auto" w:fill="1E1E1E"/>
        <w:rPr>
          <w:rFonts w:eastAsia="Times New Roman"/>
          <w:color w:val="D4D4D4"/>
          <w:sz w:val="20"/>
          <w:szCs w:val="20"/>
        </w:rPr>
      </w:pPr>
    </w:p>
    <w:p w14:paraId="77CD7FDB"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&lt; </w:t>
      </w:r>
      <w:r w:rsidRPr="00002BCF">
        <w:rPr>
          <w:rFonts w:eastAsia="Times New Roman"/>
          <w:color w:val="9CDCFE"/>
          <w:sz w:val="20"/>
          <w:szCs w:val="20"/>
        </w:rPr>
        <w:t>min_penalties</w:t>
      </w:r>
      <w:r w:rsidRPr="00002BCF">
        <w:rPr>
          <w:rFonts w:eastAsia="Times New Roman"/>
          <w:color w:val="D4D4D4"/>
          <w:sz w:val="20"/>
          <w:szCs w:val="20"/>
        </w:rPr>
        <w:t>)</w:t>
      </w:r>
    </w:p>
    <w:p w14:paraId="21AEF55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5007AD8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min_penalties</w:t>
      </w:r>
      <w:r w:rsidRPr="00002BCF">
        <w:rPr>
          <w:rFonts w:eastAsia="Times New Roman"/>
          <w:color w:val="D4D4D4"/>
          <w:sz w:val="20"/>
          <w:szCs w:val="20"/>
        </w:rPr>
        <w:t xml:space="preserve"> = </w:t>
      </w:r>
      <w:r w:rsidRPr="00002BCF">
        <w:rPr>
          <w:rFonts w:eastAsia="Times New Roman"/>
          <w:color w:val="9CDCFE"/>
          <w:sz w:val="20"/>
          <w:szCs w:val="20"/>
        </w:rPr>
        <w:t>total_penalties</w:t>
      </w:r>
      <w:r w:rsidRPr="00002BCF">
        <w:rPr>
          <w:rFonts w:eastAsia="Times New Roman"/>
          <w:color w:val="D4D4D4"/>
          <w:sz w:val="20"/>
          <w:szCs w:val="20"/>
        </w:rPr>
        <w:t>;</w:t>
      </w:r>
    </w:p>
    <w:p w14:paraId="5199DFF9"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173246E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w:t>
      </w:r>
    </w:p>
    <w:p w14:paraId="7ED7A20C"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lastRenderedPageBreak/>
        <w:t>        }</w:t>
      </w:r>
    </w:p>
    <w:p w14:paraId="3170B027"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 </w:t>
      </w:r>
      <w:r w:rsidRPr="00002BCF">
        <w:rPr>
          <w:rFonts w:eastAsia="Times New Roman"/>
          <w:color w:val="C586C0"/>
          <w:sz w:val="20"/>
          <w:szCs w:val="20"/>
        </w:rPr>
        <w:t>while</w:t>
      </w:r>
      <w:r w:rsidRPr="00002BCF">
        <w:rPr>
          <w:rFonts w:eastAsia="Times New Roman"/>
          <w:color w:val="D4D4D4"/>
          <w:sz w:val="20"/>
          <w:szCs w:val="20"/>
        </w:rPr>
        <w:t xml:space="preserve"> (</w:t>
      </w:r>
      <w:r w:rsidRPr="00002BCF">
        <w:rPr>
          <w:rFonts w:eastAsia="Times New Roman"/>
          <w:color w:val="DCDCAA"/>
          <w:sz w:val="20"/>
          <w:szCs w:val="20"/>
        </w:rPr>
        <w:t>next_permutation</w:t>
      </w:r>
      <w:r w:rsidRPr="00002BCF">
        <w:rPr>
          <w:rFonts w:eastAsia="Times New Roman"/>
          <w:color w:val="D4D4D4"/>
          <w:sz w:val="20"/>
          <w:szCs w:val="20"/>
        </w:rPr>
        <w:t>(</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begin</w:t>
      </w: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end</w:t>
      </w:r>
      <w:r w:rsidRPr="00002BCF">
        <w:rPr>
          <w:rFonts w:eastAsia="Times New Roman"/>
          <w:color w:val="D4D4D4"/>
          <w:sz w:val="20"/>
          <w:szCs w:val="20"/>
        </w:rPr>
        <w:t>()));</w:t>
      </w:r>
    </w:p>
    <w:p w14:paraId="4B22A381" w14:textId="77777777" w:rsidR="005F144F" w:rsidRPr="00002BCF" w:rsidRDefault="005F144F" w:rsidP="00002BCF">
      <w:pPr>
        <w:shd w:val="clear" w:color="auto" w:fill="1E1E1E"/>
        <w:rPr>
          <w:rFonts w:eastAsia="Times New Roman"/>
          <w:color w:val="D4D4D4"/>
          <w:sz w:val="20"/>
          <w:szCs w:val="20"/>
        </w:rPr>
      </w:pPr>
    </w:p>
    <w:p w14:paraId="0AE775D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6C9F804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"(job number: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time: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penalty: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deadline: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DCDCAA"/>
          <w:sz w:val="20"/>
          <w:szCs w:val="20"/>
        </w:rPr>
        <w:t>endl</w:t>
      </w:r>
      <w:r w:rsidRPr="00002BCF">
        <w:rPr>
          <w:rFonts w:eastAsia="Times New Roman"/>
          <w:color w:val="D4D4D4"/>
          <w:sz w:val="20"/>
          <w:szCs w:val="20"/>
        </w:rPr>
        <w:t>;</w:t>
      </w:r>
    </w:p>
    <w:p w14:paraId="3E0839B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"Minimum penalties could occur: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min_penalties</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DCDCAA"/>
          <w:sz w:val="20"/>
          <w:szCs w:val="20"/>
        </w:rPr>
        <w:t>endl</w:t>
      </w:r>
      <w:r w:rsidRPr="00002BCF">
        <w:rPr>
          <w:rFonts w:eastAsia="Times New Roman"/>
          <w:color w:val="D4D4D4"/>
          <w:sz w:val="20"/>
          <w:szCs w:val="20"/>
        </w:rPr>
        <w:t>;</w:t>
      </w:r>
    </w:p>
    <w:p w14:paraId="5C9A33B6" w14:textId="77777777" w:rsidR="005F144F" w:rsidRPr="00002BCF" w:rsidRDefault="005F144F" w:rsidP="00002BCF">
      <w:pPr>
        <w:shd w:val="clear" w:color="auto" w:fill="1E1E1E"/>
        <w:rPr>
          <w:rFonts w:eastAsia="Times New Roman"/>
          <w:color w:val="D4D4D4"/>
          <w:sz w:val="20"/>
          <w:szCs w:val="20"/>
        </w:rPr>
      </w:pPr>
    </w:p>
    <w:p w14:paraId="22BEA2F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return</w:t>
      </w:r>
      <w:r w:rsidRPr="00002BCF">
        <w:rPr>
          <w:rFonts w:eastAsia="Times New Roman"/>
          <w:color w:val="D4D4D4"/>
          <w:sz w:val="20"/>
          <w:szCs w:val="20"/>
        </w:rPr>
        <w:t xml:space="preserve"> </w:t>
      </w:r>
      <w:r w:rsidRPr="00002BCF">
        <w:rPr>
          <w:rFonts w:eastAsia="Times New Roman"/>
          <w:color w:val="B5CEA8"/>
          <w:sz w:val="20"/>
          <w:szCs w:val="20"/>
        </w:rPr>
        <w:t>0</w:t>
      </w:r>
      <w:r w:rsidRPr="00002BCF">
        <w:rPr>
          <w:rFonts w:eastAsia="Times New Roman"/>
          <w:color w:val="D4D4D4"/>
          <w:sz w:val="20"/>
          <w:szCs w:val="20"/>
        </w:rPr>
        <w:t>;</w:t>
      </w:r>
    </w:p>
    <w:p w14:paraId="067F7D89"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w:t>
      </w:r>
    </w:p>
    <w:p w14:paraId="63FF9808" w14:textId="77777777" w:rsidR="005F144F" w:rsidRDefault="005F144F" w:rsidP="00002BCF"/>
    <w:p w14:paraId="5F784BA3" w14:textId="77777777" w:rsidR="005F144F" w:rsidRDefault="005F144F" w:rsidP="00002BCF">
      <w:r>
        <w:br w:type="page"/>
      </w:r>
    </w:p>
    <w:p w14:paraId="24FA992A" w14:textId="55336D05" w:rsidR="005F144F" w:rsidRDefault="005F144F" w:rsidP="00EE2B4A">
      <w:pPr>
        <w:pStyle w:val="Heading3"/>
      </w:pPr>
      <w:bookmarkStart w:id="372" w:name="_Toc229070207"/>
      <w:r>
        <w:lastRenderedPageBreak/>
        <w:t xml:space="preserve">7.3.5 Test </w:t>
      </w:r>
      <w:r w:rsidR="00BA001F">
        <w:t>c</w:t>
      </w:r>
      <w:r>
        <w:t>ases</w:t>
      </w:r>
      <w:bookmarkEnd w:id="372"/>
    </w:p>
    <w:p w14:paraId="3CD297C8" w14:textId="77777777" w:rsidR="005F144F" w:rsidRDefault="005F144F">
      <w:pPr>
        <w:spacing w:before="120" w:after="60" w:line="276" w:lineRule="auto"/>
        <w:jc w:val="both"/>
      </w:pPr>
      <w:r>
        <w:rPr>
          <w:b/>
          <w:bCs/>
        </w:rPr>
        <w:t>Test Case 1 – n = 3 (General Case)</w:t>
      </w:r>
    </w:p>
    <w:p w14:paraId="76159DFB" w14:textId="77777777" w:rsidR="005F144F" w:rsidRDefault="005F144F">
      <w:pPr>
        <w:spacing w:before="120" w:after="60" w:line="276" w:lineRule="auto"/>
        <w:jc w:val="both"/>
      </w:pPr>
      <w:r>
        <w:t>Input: 3 jobs with data as shown in the table below.</w:t>
      </w:r>
    </w:p>
    <w:p w14:paraId="365AAD94" w14:textId="77777777" w:rsidR="005F144F" w:rsidRDefault="005F144F">
      <w:pPr>
        <w:spacing w:line="80" w:lineRule="auto"/>
      </w:pPr>
    </w:p>
    <w:p w14:paraId="4FC1E94C" w14:textId="77777777" w:rsidR="005F144F" w:rsidRDefault="005F144F">
      <w:pPr>
        <w:spacing w:before="60"/>
        <w:jc w:val="center"/>
      </w:pPr>
      <w:r>
        <w:rPr>
          <w:i/>
          <w:iCs/>
          <w:color w:val="555555"/>
          <w:sz w:val="20"/>
          <w:szCs w:val="20"/>
        </w:rPr>
        <w:t>Table: Test Case 1 Input: n = 3</w:t>
      </w:r>
    </w:p>
    <w:p w14:paraId="4BA4B8B6" w14:textId="56E0A633" w:rsidR="00923215" w:rsidRDefault="00923215" w:rsidP="00923215">
      <w:pPr>
        <w:pStyle w:val="Caption"/>
        <w:keepNext/>
      </w:pPr>
      <w:bookmarkStart w:id="373" w:name="_Toc229058135"/>
      <w:r>
        <w:t xml:space="preserve">Table </w:t>
      </w:r>
      <w:fldSimple w:instr=" SEQ Table \* ARABIC ">
        <w:r w:rsidR="00302A3E">
          <w:rPr>
            <w:noProof/>
          </w:rPr>
          <w:t>36</w:t>
        </w:r>
        <w:bookmarkEnd w:id="373"/>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762DF94C" w14:textId="77777777" w:rsidTr="00923215">
        <w:trPr>
          <w:tblHeader/>
        </w:trPr>
        <w:tc>
          <w:tcPr>
            <w:tcW w:w="1352"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D1FDCFA" w14:textId="77777777" w:rsidR="005F144F" w:rsidRDefault="005F144F">
            <w:pPr>
              <w:jc w:val="center"/>
            </w:pPr>
            <w:r>
              <w:rPr>
                <w:b/>
                <w:bCs/>
                <w:color w:val="FFFFFF"/>
                <w:sz w:val="20"/>
                <w:szCs w:val="20"/>
              </w:rPr>
              <w:t>Job #</w:t>
            </w:r>
          </w:p>
        </w:tc>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A6D50E4" w14:textId="77777777" w:rsidR="005F144F" w:rsidRDefault="005F144F">
            <w:pPr>
              <w:jc w:val="center"/>
            </w:pPr>
            <w:r>
              <w:rPr>
                <w:b/>
                <w:bCs/>
                <w:color w:val="FFFFFF"/>
                <w:sz w:val="20"/>
                <w:szCs w:val="20"/>
              </w:rPr>
              <w:t>Processing Time (t)</w:t>
            </w:r>
          </w:p>
        </w:tc>
        <w:tc>
          <w:tcPr>
            <w:tcW w:w="198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EC50E26" w14:textId="77777777" w:rsidR="005F144F" w:rsidRDefault="005F144F">
            <w:pPr>
              <w:jc w:val="center"/>
            </w:pPr>
            <w:r>
              <w:rPr>
                <w:b/>
                <w:bCs/>
                <w:color w:val="FFFFFF"/>
                <w:sz w:val="20"/>
                <w:szCs w:val="20"/>
              </w:rPr>
              <w:t>Deadline (d)</w:t>
            </w:r>
          </w:p>
        </w:tc>
        <w:tc>
          <w:tcPr>
            <w:tcW w:w="162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8BCA10C" w14:textId="77777777" w:rsidR="005F144F" w:rsidRDefault="005F144F">
            <w:pPr>
              <w:jc w:val="center"/>
            </w:pPr>
            <w:r>
              <w:rPr>
                <w:b/>
                <w:bCs/>
                <w:color w:val="FFFFFF"/>
                <w:sz w:val="20"/>
                <w:szCs w:val="20"/>
              </w:rPr>
              <w:t>Penalty (p)</w:t>
            </w:r>
          </w:p>
        </w:tc>
        <w:tc>
          <w:tcPr>
            <w:tcW w:w="153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77B09A5" w14:textId="77777777" w:rsidR="005F144F" w:rsidRDefault="005F144F">
            <w:pPr>
              <w:jc w:val="center"/>
            </w:pPr>
            <w:r>
              <w:rPr>
                <w:b/>
                <w:bCs/>
                <w:color w:val="FFFFFF"/>
                <w:sz w:val="20"/>
                <w:szCs w:val="20"/>
              </w:rPr>
              <w:t>Penalty Incurred?</w:t>
            </w:r>
          </w:p>
        </w:tc>
      </w:tr>
      <w:tr w:rsidR="005F144F" w14:paraId="1F8576D0"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1CA33" w14:textId="77777777" w:rsidR="005F144F" w:rsidRDefault="005F144F">
            <w:pPr>
              <w:jc w:val="center"/>
            </w:pPr>
            <w:r>
              <w:rPr>
                <w:sz w:val="22"/>
                <w:szCs w:val="22"/>
              </w:rPr>
              <w:t>1</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6EE75" w14:textId="77777777" w:rsidR="005F144F" w:rsidRDefault="005F144F">
            <w:pPr>
              <w:jc w:val="center"/>
            </w:pPr>
            <w:r>
              <w:rPr>
                <w:sz w:val="22"/>
                <w:szCs w:val="22"/>
              </w:rPr>
              <w:t>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6AF82" w14:textId="77777777" w:rsidR="005F144F" w:rsidRDefault="005F144F">
            <w:pPr>
              <w:jc w:val="center"/>
            </w:pPr>
            <w:r>
              <w:rPr>
                <w:sz w:val="22"/>
                <w:szCs w:val="22"/>
              </w:rPr>
              <w:t>4</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7E020" w14:textId="77777777" w:rsidR="005F144F" w:rsidRDefault="005F144F">
            <w:pPr>
              <w:jc w:val="center"/>
            </w:pPr>
            <w:r>
              <w:rPr>
                <w:sz w:val="22"/>
                <w:szCs w:val="22"/>
              </w:rPr>
              <w:t>5</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DF38E" w14:textId="77777777" w:rsidR="005F144F" w:rsidRDefault="005F144F">
            <w:pPr>
              <w:jc w:val="center"/>
            </w:pPr>
            <w:r>
              <w:rPr>
                <w:sz w:val="22"/>
                <w:szCs w:val="22"/>
              </w:rPr>
              <w:t>No → Penalty = 0</w:t>
            </w:r>
          </w:p>
        </w:tc>
      </w:tr>
      <w:tr w:rsidR="005F144F" w14:paraId="10E3E8B3"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BD670" w14:textId="77777777" w:rsidR="005F144F" w:rsidRDefault="005F144F">
            <w:pPr>
              <w:jc w:val="center"/>
            </w:pPr>
            <w:r>
              <w:rPr>
                <w:sz w:val="22"/>
                <w:szCs w:val="22"/>
              </w:rPr>
              <w:t>2</w:t>
            </w:r>
          </w:p>
        </w:tc>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CE6E76" w14:textId="77777777" w:rsidR="005F144F" w:rsidRDefault="005F144F">
            <w:pPr>
              <w:jc w:val="center"/>
            </w:pPr>
            <w:r>
              <w:rPr>
                <w:sz w:val="22"/>
                <w:szCs w:val="22"/>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7094A9" w14:textId="77777777" w:rsidR="005F144F" w:rsidRDefault="005F144F">
            <w:pPr>
              <w:jc w:val="center"/>
            </w:pPr>
            <w:r>
              <w:rPr>
                <w:sz w:val="22"/>
                <w:szCs w:val="22"/>
              </w:rPr>
              <w:t>5</w:t>
            </w:r>
          </w:p>
        </w:tc>
        <w:tc>
          <w:tcPr>
            <w:tcW w:w="16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03F188" w14:textId="77777777" w:rsidR="005F144F" w:rsidRDefault="005F144F">
            <w:pPr>
              <w:jc w:val="center"/>
            </w:pPr>
            <w:r>
              <w:rPr>
                <w:sz w:val="22"/>
                <w:szCs w:val="22"/>
              </w:rPr>
              <w:t>3</w:t>
            </w:r>
          </w:p>
        </w:tc>
        <w:tc>
          <w:tcPr>
            <w:tcW w:w="15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5DBF3" w14:textId="77777777" w:rsidR="005F144F" w:rsidRDefault="005F144F">
            <w:pPr>
              <w:jc w:val="center"/>
            </w:pPr>
            <w:r>
              <w:rPr>
                <w:sz w:val="22"/>
                <w:szCs w:val="22"/>
              </w:rPr>
              <w:t>No → Penalty = 0</w:t>
            </w:r>
          </w:p>
        </w:tc>
      </w:tr>
      <w:tr w:rsidR="005F144F" w14:paraId="3235DF75"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2D267" w14:textId="77777777" w:rsidR="005F144F" w:rsidRDefault="005F144F">
            <w:pPr>
              <w:jc w:val="center"/>
            </w:pPr>
            <w:r>
              <w:rPr>
                <w:sz w:val="22"/>
                <w:szCs w:val="22"/>
              </w:rPr>
              <w:t>3</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E75CF" w14:textId="77777777" w:rsidR="005F144F" w:rsidRDefault="005F144F">
            <w:pPr>
              <w:jc w:val="center"/>
            </w:pPr>
            <w:r>
              <w:rPr>
                <w:sz w:val="22"/>
                <w:szCs w:val="22"/>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A6F79" w14:textId="77777777" w:rsidR="005F144F" w:rsidRDefault="005F144F">
            <w:pPr>
              <w:jc w:val="center"/>
            </w:pPr>
            <w:r>
              <w:rPr>
                <w:sz w:val="22"/>
                <w:szCs w:val="22"/>
              </w:rPr>
              <w:t>2</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356BD" w14:textId="77777777" w:rsidR="005F144F" w:rsidRDefault="005F144F">
            <w:pPr>
              <w:jc w:val="center"/>
            </w:pPr>
            <w:r>
              <w:rPr>
                <w:sz w:val="22"/>
                <w:szCs w:val="22"/>
              </w:rPr>
              <w:t>4</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36C12" w14:textId="77777777" w:rsidR="005F144F" w:rsidRDefault="005F144F">
            <w:pPr>
              <w:jc w:val="center"/>
            </w:pPr>
            <w:r>
              <w:rPr>
                <w:sz w:val="22"/>
                <w:szCs w:val="22"/>
              </w:rPr>
              <w:t>No → Penalty = 0</w:t>
            </w:r>
          </w:p>
        </w:tc>
      </w:tr>
    </w:tbl>
    <w:p w14:paraId="57CA5B14" w14:textId="77777777" w:rsidR="005F144F" w:rsidRDefault="005F144F">
      <w:pPr>
        <w:spacing w:line="80" w:lineRule="auto"/>
      </w:pPr>
    </w:p>
    <w:p w14:paraId="0914E45D" w14:textId="77777777" w:rsidR="005F144F" w:rsidRDefault="005F144F">
      <w:pPr>
        <w:spacing w:before="120" w:after="60" w:line="276" w:lineRule="auto"/>
        <w:jc w:val="both"/>
      </w:pPr>
      <w:r>
        <w:rPr>
          <w:b/>
          <w:bCs/>
        </w:rPr>
        <w:t>Optimal schedule: Job 3 → Job 1 → Job 2</w:t>
      </w:r>
    </w:p>
    <w:p w14:paraId="01896BF3" w14:textId="77777777" w:rsidR="005F144F" w:rsidRDefault="005F144F" w:rsidP="00885D64">
      <w:pPr>
        <w:pStyle w:val="ListParagraph"/>
        <w:numPr>
          <w:ilvl w:val="0"/>
          <w:numId w:val="14"/>
        </w:numPr>
        <w:spacing w:before="60" w:after="60" w:line="276" w:lineRule="auto"/>
        <w:contextualSpacing w:val="0"/>
        <w:jc w:val="both"/>
      </w:pPr>
      <w:r>
        <w:t>Job 3: cumulative time = 1 ≤ 2  → no penalty</w:t>
      </w:r>
    </w:p>
    <w:p w14:paraId="0FFF0A8B" w14:textId="77777777" w:rsidR="005F144F" w:rsidRDefault="005F144F" w:rsidP="00885D64">
      <w:pPr>
        <w:pStyle w:val="ListParagraph"/>
        <w:numPr>
          <w:ilvl w:val="0"/>
          <w:numId w:val="14"/>
        </w:numPr>
        <w:spacing w:before="60" w:after="60" w:line="276" w:lineRule="auto"/>
        <w:contextualSpacing w:val="0"/>
        <w:jc w:val="both"/>
      </w:pPr>
      <w:r>
        <w:t>Job 1: cumulative time = 4 ≤ 4  → no penalty</w:t>
      </w:r>
    </w:p>
    <w:p w14:paraId="464431FE" w14:textId="77777777" w:rsidR="005F144F" w:rsidRDefault="005F144F" w:rsidP="00885D64">
      <w:pPr>
        <w:pStyle w:val="ListParagraph"/>
        <w:numPr>
          <w:ilvl w:val="0"/>
          <w:numId w:val="14"/>
        </w:numPr>
        <w:spacing w:before="60" w:after="60" w:line="276" w:lineRule="auto"/>
        <w:contextualSpacing w:val="0"/>
        <w:jc w:val="both"/>
      </w:pPr>
      <w:r>
        <w:t>Job 2: cumulative time = 6 &gt; 5  → penalty = 3</w:t>
      </w:r>
    </w:p>
    <w:p w14:paraId="413EA4CB" w14:textId="77777777" w:rsidR="005F144F" w:rsidRDefault="005F144F">
      <w:pPr>
        <w:spacing w:before="120" w:after="60" w:line="276" w:lineRule="auto"/>
        <w:jc w:val="both"/>
      </w:pPr>
      <w:r>
        <w:t>Total Penalty = 3  (optimal)</w:t>
      </w:r>
    </w:p>
    <w:p w14:paraId="1B44D4DE" w14:textId="77777777" w:rsidR="005F144F" w:rsidRPr="00002BCF" w:rsidRDefault="005F144F">
      <w:pPr>
        <w:spacing w:before="120" w:after="60" w:line="276" w:lineRule="auto"/>
        <w:jc w:val="both"/>
        <w:rPr>
          <w:b/>
          <w:bCs/>
        </w:rPr>
      </w:pPr>
      <w:r w:rsidRPr="00002BCF">
        <w:rPr>
          <w:b/>
          <w:bCs/>
        </w:rPr>
        <w:t>Output:</w:t>
      </w:r>
    </w:p>
    <w:p w14:paraId="547580A3" w14:textId="77777777" w:rsidR="00923215" w:rsidRDefault="005F144F" w:rsidP="00923215">
      <w:pPr>
        <w:keepNext/>
        <w:spacing w:before="120" w:after="60" w:line="276" w:lineRule="auto"/>
        <w:jc w:val="both"/>
      </w:pPr>
      <w:r w:rsidRPr="00002BCF">
        <w:rPr>
          <w:noProof/>
        </w:rPr>
        <w:lastRenderedPageBreak/>
        <w:drawing>
          <wp:inline distT="0" distB="0" distL="0" distR="0" wp14:anchorId="3F4151FF" wp14:editId="47F388B7">
            <wp:extent cx="5731510" cy="1235710"/>
            <wp:effectExtent l="0" t="0" r="2540" b="2540"/>
            <wp:docPr id="170580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7739" name=""/>
                    <pic:cNvPicPr/>
                  </pic:nvPicPr>
                  <pic:blipFill>
                    <a:blip r:embed="rId42"/>
                    <a:stretch>
                      <a:fillRect/>
                    </a:stretch>
                  </pic:blipFill>
                  <pic:spPr>
                    <a:xfrm>
                      <a:off x="0" y="0"/>
                      <a:ext cx="5731510" cy="1235710"/>
                    </a:xfrm>
                    <a:prstGeom prst="rect">
                      <a:avLst/>
                    </a:prstGeom>
                  </pic:spPr>
                </pic:pic>
              </a:graphicData>
            </a:graphic>
          </wp:inline>
        </w:drawing>
      </w:r>
    </w:p>
    <w:p w14:paraId="3AA70950" w14:textId="0FAAE0E3" w:rsidR="005F144F" w:rsidRDefault="00923215" w:rsidP="00923215">
      <w:pPr>
        <w:pStyle w:val="Caption"/>
        <w:jc w:val="both"/>
      </w:pPr>
      <w:bookmarkStart w:id="374" w:name="_Toc229057530"/>
      <w:bookmarkStart w:id="375" w:name="_Toc229070349"/>
      <w:r>
        <w:t xml:space="preserve">Figure </w:t>
      </w:r>
      <w:fldSimple w:instr=" SEQ Figure \* ARABIC ">
        <w:r w:rsidR="00302A3E">
          <w:rPr>
            <w:noProof/>
          </w:rPr>
          <w:t>30</w:t>
        </w:r>
        <w:bookmarkEnd w:id="374"/>
        <w:bookmarkEnd w:id="375"/>
      </w:fldSimple>
    </w:p>
    <w:p w14:paraId="351D1289" w14:textId="64A44D18" w:rsidR="005F144F" w:rsidRPr="0008518C" w:rsidRDefault="005F144F" w:rsidP="0008518C">
      <w:pPr>
        <w:pStyle w:val="Caption"/>
        <w:rPr>
          <w:szCs w:val="20"/>
        </w:rPr>
      </w:pPr>
      <w:r w:rsidRPr="0008518C">
        <w:rPr>
          <w:szCs w:val="20"/>
        </w:rPr>
        <w:t xml:space="preserve">Task 7:  </w:t>
      </w:r>
      <w:r w:rsidRPr="0008518C">
        <w:rPr>
          <w:szCs w:val="20"/>
        </w:rPr>
        <w:fldChar w:fldCharType="begin"/>
      </w:r>
      <w:r w:rsidRPr="0008518C">
        <w:rPr>
          <w:szCs w:val="20"/>
        </w:rPr>
        <w:instrText xml:space="preserve"> SEQ Task_7:_ \* ARABIC </w:instrText>
      </w:r>
      <w:r w:rsidRPr="0008518C">
        <w:rPr>
          <w:szCs w:val="20"/>
        </w:rPr>
        <w:fldChar w:fldCharType="separate"/>
      </w:r>
      <w:r w:rsidR="00302A3E">
        <w:rPr>
          <w:noProof/>
          <w:szCs w:val="20"/>
        </w:rPr>
        <w:t>1</w:t>
      </w:r>
      <w:r w:rsidRPr="0008518C">
        <w:rPr>
          <w:szCs w:val="20"/>
        </w:rPr>
        <w:fldChar w:fldCharType="end"/>
      </w:r>
      <w:r w:rsidRPr="0008518C">
        <w:rPr>
          <w:szCs w:val="20"/>
        </w:rPr>
        <w:t xml:space="preserve"> Brute Force - 1st Test Case</w:t>
      </w:r>
    </w:p>
    <w:p w14:paraId="375CEEC2" w14:textId="77777777" w:rsidR="005F144F" w:rsidRDefault="005F144F">
      <w:pPr>
        <w:spacing w:line="120" w:lineRule="auto"/>
      </w:pPr>
    </w:p>
    <w:p w14:paraId="03404BEB" w14:textId="77777777" w:rsidR="005F144F" w:rsidRDefault="005F144F">
      <w:pPr>
        <w:spacing w:before="120" w:after="60" w:line="276" w:lineRule="auto"/>
        <w:jc w:val="both"/>
      </w:pPr>
      <w:r>
        <w:rPr>
          <w:b/>
          <w:bCs/>
        </w:rPr>
        <w:t>Test Case 2 – All Jobs Meet Deadlines (n = 3)</w:t>
      </w:r>
    </w:p>
    <w:p w14:paraId="54AD15C4" w14:textId="77777777" w:rsidR="005F144F" w:rsidRDefault="005F144F">
      <w:pPr>
        <w:spacing w:line="80" w:lineRule="auto"/>
      </w:pPr>
    </w:p>
    <w:p w14:paraId="0F28DE2B" w14:textId="77777777" w:rsidR="005F144F" w:rsidRDefault="005F144F">
      <w:pPr>
        <w:spacing w:before="60"/>
        <w:jc w:val="center"/>
      </w:pPr>
      <w:r>
        <w:rPr>
          <w:i/>
          <w:iCs/>
          <w:color w:val="555555"/>
          <w:sz w:val="20"/>
          <w:szCs w:val="20"/>
        </w:rPr>
        <w:t>Table: Test Case 2 Input: All deadlines met</w:t>
      </w:r>
    </w:p>
    <w:p w14:paraId="29E151F5" w14:textId="485FDDA2" w:rsidR="00923215" w:rsidRDefault="00923215" w:rsidP="00923215">
      <w:pPr>
        <w:pStyle w:val="Caption"/>
        <w:keepNext/>
      </w:pPr>
      <w:bookmarkStart w:id="376" w:name="_Toc229058136"/>
      <w:r>
        <w:t xml:space="preserve">Table </w:t>
      </w:r>
      <w:fldSimple w:instr=" SEQ Table \* ARABIC ">
        <w:r w:rsidR="00302A3E">
          <w:rPr>
            <w:noProof/>
          </w:rPr>
          <w:t>37</w:t>
        </w:r>
        <w:bookmarkEnd w:id="376"/>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04549BE1" w14:textId="77777777" w:rsidTr="00923215">
        <w:trPr>
          <w:tblHeader/>
        </w:trPr>
        <w:tc>
          <w:tcPr>
            <w:tcW w:w="1352"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DDFD98F" w14:textId="77777777" w:rsidR="005F144F" w:rsidRDefault="005F144F">
            <w:pPr>
              <w:jc w:val="center"/>
            </w:pPr>
            <w:r>
              <w:rPr>
                <w:b/>
                <w:bCs/>
                <w:color w:val="FFFFFF"/>
                <w:sz w:val="20"/>
                <w:szCs w:val="20"/>
              </w:rPr>
              <w:t>Job #</w:t>
            </w:r>
          </w:p>
        </w:tc>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FAA16CA" w14:textId="77777777" w:rsidR="005F144F" w:rsidRDefault="005F144F">
            <w:pPr>
              <w:jc w:val="center"/>
            </w:pPr>
            <w:r>
              <w:rPr>
                <w:b/>
                <w:bCs/>
                <w:color w:val="FFFFFF"/>
                <w:sz w:val="20"/>
                <w:szCs w:val="20"/>
              </w:rPr>
              <w:t>Processing Time (t)</w:t>
            </w:r>
          </w:p>
        </w:tc>
        <w:tc>
          <w:tcPr>
            <w:tcW w:w="198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B394D67" w14:textId="77777777" w:rsidR="005F144F" w:rsidRDefault="005F144F">
            <w:pPr>
              <w:jc w:val="center"/>
            </w:pPr>
            <w:r>
              <w:rPr>
                <w:b/>
                <w:bCs/>
                <w:color w:val="FFFFFF"/>
                <w:sz w:val="20"/>
                <w:szCs w:val="20"/>
              </w:rPr>
              <w:t>Deadline (d)</w:t>
            </w:r>
          </w:p>
        </w:tc>
        <w:tc>
          <w:tcPr>
            <w:tcW w:w="162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05B3260" w14:textId="77777777" w:rsidR="005F144F" w:rsidRDefault="005F144F">
            <w:pPr>
              <w:jc w:val="center"/>
            </w:pPr>
            <w:r>
              <w:rPr>
                <w:b/>
                <w:bCs/>
                <w:color w:val="FFFFFF"/>
                <w:sz w:val="20"/>
                <w:szCs w:val="20"/>
              </w:rPr>
              <w:t>Penalty (p)</w:t>
            </w:r>
          </w:p>
        </w:tc>
        <w:tc>
          <w:tcPr>
            <w:tcW w:w="153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5A84B10" w14:textId="77777777" w:rsidR="005F144F" w:rsidRDefault="005F144F">
            <w:pPr>
              <w:jc w:val="center"/>
            </w:pPr>
            <w:r>
              <w:rPr>
                <w:b/>
                <w:bCs/>
                <w:color w:val="FFFFFF"/>
                <w:sz w:val="20"/>
                <w:szCs w:val="20"/>
              </w:rPr>
              <w:t>Penalty Incurred?</w:t>
            </w:r>
          </w:p>
        </w:tc>
      </w:tr>
      <w:tr w:rsidR="005F144F" w14:paraId="215AD2CB"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CABE7" w14:textId="77777777" w:rsidR="005F144F" w:rsidRDefault="005F144F">
            <w:pPr>
              <w:jc w:val="center"/>
            </w:pPr>
            <w:r>
              <w:rPr>
                <w:sz w:val="22"/>
                <w:szCs w:val="22"/>
              </w:rPr>
              <w:t>1</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B9A5A" w14:textId="77777777" w:rsidR="005F144F" w:rsidRDefault="005F144F">
            <w:pPr>
              <w:jc w:val="center"/>
            </w:pPr>
            <w:r>
              <w:rPr>
                <w:sz w:val="22"/>
                <w:szCs w:val="22"/>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D5BF1" w14:textId="77777777" w:rsidR="005F144F" w:rsidRDefault="005F144F">
            <w:pPr>
              <w:jc w:val="center"/>
            </w:pPr>
            <w:r>
              <w:rPr>
                <w:sz w:val="22"/>
                <w:szCs w:val="22"/>
              </w:rPr>
              <w:t>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CFFF3" w14:textId="77777777" w:rsidR="005F144F" w:rsidRDefault="005F144F">
            <w:pPr>
              <w:jc w:val="center"/>
            </w:pPr>
            <w:r>
              <w:rPr>
                <w:sz w:val="22"/>
                <w:szCs w:val="22"/>
              </w:rPr>
              <w:t>10</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3C71F" w14:textId="77777777" w:rsidR="005F144F" w:rsidRDefault="005F144F">
            <w:pPr>
              <w:jc w:val="center"/>
            </w:pPr>
            <w:r>
              <w:rPr>
                <w:sz w:val="22"/>
                <w:szCs w:val="22"/>
              </w:rPr>
              <w:t>No → Penalty = 0</w:t>
            </w:r>
          </w:p>
        </w:tc>
      </w:tr>
      <w:tr w:rsidR="005F144F" w14:paraId="2ECEF6B4"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558A1E" w14:textId="77777777" w:rsidR="005F144F" w:rsidRDefault="005F144F">
            <w:pPr>
              <w:jc w:val="center"/>
            </w:pPr>
            <w:r>
              <w:rPr>
                <w:sz w:val="22"/>
                <w:szCs w:val="22"/>
              </w:rPr>
              <w:t>2</w:t>
            </w:r>
          </w:p>
        </w:tc>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A0689B" w14:textId="77777777" w:rsidR="005F144F" w:rsidRDefault="005F144F">
            <w:pPr>
              <w:jc w:val="center"/>
            </w:pPr>
            <w:r>
              <w:rPr>
                <w:sz w:val="22"/>
                <w:szCs w:val="22"/>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9D5A1" w14:textId="77777777" w:rsidR="005F144F" w:rsidRDefault="005F144F">
            <w:pPr>
              <w:jc w:val="center"/>
            </w:pPr>
            <w:r>
              <w:rPr>
                <w:sz w:val="22"/>
                <w:szCs w:val="22"/>
              </w:rPr>
              <w:t>10</w:t>
            </w:r>
          </w:p>
        </w:tc>
        <w:tc>
          <w:tcPr>
            <w:tcW w:w="16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E55ABB" w14:textId="77777777" w:rsidR="005F144F" w:rsidRDefault="005F144F">
            <w:pPr>
              <w:jc w:val="center"/>
            </w:pPr>
            <w:r>
              <w:rPr>
                <w:sz w:val="22"/>
                <w:szCs w:val="22"/>
              </w:rPr>
              <w:t>8</w:t>
            </w:r>
          </w:p>
        </w:tc>
        <w:tc>
          <w:tcPr>
            <w:tcW w:w="15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D67839" w14:textId="77777777" w:rsidR="005F144F" w:rsidRDefault="005F144F">
            <w:pPr>
              <w:jc w:val="center"/>
            </w:pPr>
            <w:r>
              <w:rPr>
                <w:sz w:val="22"/>
                <w:szCs w:val="22"/>
              </w:rPr>
              <w:t>No → Penalty = 0</w:t>
            </w:r>
          </w:p>
        </w:tc>
      </w:tr>
      <w:tr w:rsidR="005F144F" w14:paraId="0C31B9A8"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B229E" w14:textId="77777777" w:rsidR="005F144F" w:rsidRDefault="005F144F">
            <w:pPr>
              <w:jc w:val="center"/>
            </w:pPr>
            <w:r>
              <w:rPr>
                <w:sz w:val="22"/>
                <w:szCs w:val="22"/>
              </w:rPr>
              <w:t>3</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BEF52" w14:textId="77777777" w:rsidR="005F144F" w:rsidRDefault="005F144F">
            <w:pPr>
              <w:jc w:val="center"/>
            </w:pPr>
            <w:r>
              <w:rPr>
                <w:sz w:val="22"/>
                <w:szCs w:val="22"/>
              </w:rPr>
              <w:t>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91A85" w14:textId="77777777" w:rsidR="005F144F" w:rsidRDefault="005F144F">
            <w:pPr>
              <w:jc w:val="center"/>
            </w:pPr>
            <w:r>
              <w:rPr>
                <w:sz w:val="22"/>
                <w:szCs w:val="22"/>
              </w:rPr>
              <w:t>15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B325E" w14:textId="77777777" w:rsidR="005F144F" w:rsidRDefault="005F144F">
            <w:pPr>
              <w:jc w:val="center"/>
            </w:pPr>
            <w:r>
              <w:rPr>
                <w:sz w:val="22"/>
                <w:szCs w:val="22"/>
              </w:rPr>
              <w:t>6</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7EFA7" w14:textId="77777777" w:rsidR="005F144F" w:rsidRDefault="005F144F">
            <w:pPr>
              <w:jc w:val="center"/>
            </w:pPr>
            <w:r>
              <w:rPr>
                <w:sz w:val="22"/>
                <w:szCs w:val="22"/>
              </w:rPr>
              <w:t>No → Penalty = 0</w:t>
            </w:r>
          </w:p>
        </w:tc>
      </w:tr>
    </w:tbl>
    <w:p w14:paraId="6AAC094B" w14:textId="77777777" w:rsidR="005F144F" w:rsidRDefault="005F144F">
      <w:pPr>
        <w:spacing w:line="80" w:lineRule="auto"/>
      </w:pPr>
    </w:p>
    <w:p w14:paraId="64ED62FA" w14:textId="77777777" w:rsidR="005F144F" w:rsidRDefault="005F144F">
      <w:pPr>
        <w:spacing w:before="120" w:after="60" w:line="276" w:lineRule="auto"/>
        <w:jc w:val="both"/>
      </w:pPr>
      <w:r>
        <w:t>Cumulative times (1, 3, 6) all fall within deadlines (5, 10, 15). Total Penalty = 0.</w:t>
      </w:r>
    </w:p>
    <w:p w14:paraId="01FAFDC5" w14:textId="77777777" w:rsidR="005F144F" w:rsidRPr="00973BF4" w:rsidRDefault="005F144F" w:rsidP="00973BF4">
      <w:pPr>
        <w:spacing w:before="120" w:after="60" w:line="276" w:lineRule="auto"/>
        <w:jc w:val="both"/>
        <w:rPr>
          <w:b/>
          <w:bCs/>
        </w:rPr>
      </w:pPr>
      <w:r w:rsidRPr="00002BCF">
        <w:rPr>
          <w:b/>
          <w:bCs/>
        </w:rPr>
        <w:t>Output:</w:t>
      </w:r>
    </w:p>
    <w:p w14:paraId="46CE2542" w14:textId="77777777" w:rsidR="00923215" w:rsidRDefault="005F144F" w:rsidP="00923215">
      <w:pPr>
        <w:keepNext/>
        <w:spacing w:before="120" w:after="60" w:line="276" w:lineRule="auto"/>
        <w:jc w:val="both"/>
      </w:pPr>
      <w:r w:rsidRPr="00002BCF">
        <w:rPr>
          <w:noProof/>
        </w:rPr>
        <w:lastRenderedPageBreak/>
        <w:drawing>
          <wp:inline distT="0" distB="0" distL="0" distR="0" wp14:anchorId="64D0AF97" wp14:editId="34ED2F43">
            <wp:extent cx="5731510" cy="1608455"/>
            <wp:effectExtent l="0" t="0" r="2540" b="0"/>
            <wp:docPr id="3997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0502" name=""/>
                    <pic:cNvPicPr/>
                  </pic:nvPicPr>
                  <pic:blipFill>
                    <a:blip r:embed="rId43"/>
                    <a:stretch>
                      <a:fillRect/>
                    </a:stretch>
                  </pic:blipFill>
                  <pic:spPr>
                    <a:xfrm>
                      <a:off x="0" y="0"/>
                      <a:ext cx="5731510" cy="1608455"/>
                    </a:xfrm>
                    <a:prstGeom prst="rect">
                      <a:avLst/>
                    </a:prstGeom>
                  </pic:spPr>
                </pic:pic>
              </a:graphicData>
            </a:graphic>
          </wp:inline>
        </w:drawing>
      </w:r>
    </w:p>
    <w:p w14:paraId="14E62617" w14:textId="242C87E9" w:rsidR="005F144F" w:rsidRDefault="00923215" w:rsidP="00923215">
      <w:pPr>
        <w:pStyle w:val="Caption"/>
        <w:jc w:val="both"/>
      </w:pPr>
      <w:bookmarkStart w:id="377" w:name="_Toc229057531"/>
      <w:bookmarkStart w:id="378" w:name="_Toc229070350"/>
      <w:r>
        <w:t xml:space="preserve">Figure </w:t>
      </w:r>
      <w:fldSimple w:instr=" SEQ Figure \* ARABIC ">
        <w:r w:rsidR="00302A3E">
          <w:rPr>
            <w:noProof/>
          </w:rPr>
          <w:t>31</w:t>
        </w:r>
        <w:bookmarkEnd w:id="377"/>
        <w:bookmarkEnd w:id="378"/>
      </w:fldSimple>
    </w:p>
    <w:p w14:paraId="5C500AAF" w14:textId="087E4D78" w:rsidR="005F144F" w:rsidRPr="0008518C" w:rsidRDefault="005F144F" w:rsidP="0008518C">
      <w:pPr>
        <w:pStyle w:val="Caption"/>
        <w:rPr>
          <w:szCs w:val="20"/>
        </w:rPr>
      </w:pPr>
      <w:r w:rsidRPr="0008518C">
        <w:rPr>
          <w:szCs w:val="20"/>
        </w:rPr>
        <w:t xml:space="preserve">Task 7:  </w:t>
      </w:r>
      <w:r w:rsidRPr="0008518C">
        <w:rPr>
          <w:szCs w:val="20"/>
        </w:rPr>
        <w:fldChar w:fldCharType="begin"/>
      </w:r>
      <w:r w:rsidRPr="0008518C">
        <w:rPr>
          <w:szCs w:val="20"/>
        </w:rPr>
        <w:instrText xml:space="preserve"> SEQ Task_7:_ \* ARABIC </w:instrText>
      </w:r>
      <w:r w:rsidRPr="0008518C">
        <w:rPr>
          <w:szCs w:val="20"/>
        </w:rPr>
        <w:fldChar w:fldCharType="separate"/>
      </w:r>
      <w:r w:rsidR="00302A3E">
        <w:rPr>
          <w:noProof/>
          <w:szCs w:val="20"/>
        </w:rPr>
        <w:t>2</w:t>
      </w:r>
      <w:r w:rsidRPr="0008518C">
        <w:rPr>
          <w:szCs w:val="20"/>
        </w:rPr>
        <w:fldChar w:fldCharType="end"/>
      </w:r>
      <w:r w:rsidRPr="0008518C">
        <w:rPr>
          <w:szCs w:val="20"/>
        </w:rPr>
        <w:t xml:space="preserve">  Brute Force - 2nd Test Case</w:t>
      </w:r>
    </w:p>
    <w:p w14:paraId="05B6D39D" w14:textId="77777777" w:rsidR="005F144F" w:rsidRDefault="005F144F">
      <w:pPr>
        <w:spacing w:line="120" w:lineRule="auto"/>
      </w:pPr>
    </w:p>
    <w:p w14:paraId="51E0E110" w14:textId="1762B41E" w:rsidR="005F144F" w:rsidRDefault="005F144F" w:rsidP="007F326B">
      <w:pPr>
        <w:pStyle w:val="Heading3"/>
      </w:pPr>
      <w:bookmarkStart w:id="379" w:name="_Toc229070208"/>
      <w:r>
        <w:t xml:space="preserve">7.3.6 Complexity </w:t>
      </w:r>
      <w:r w:rsidR="00FE0C4C">
        <w:t>a</w:t>
      </w:r>
      <w:r>
        <w:t>nalysis</w:t>
      </w:r>
      <w:bookmarkEnd w:id="379"/>
    </w:p>
    <w:p w14:paraId="3B26F10A" w14:textId="77777777" w:rsidR="005F144F" w:rsidRDefault="005F144F">
      <w:pPr>
        <w:spacing w:line="80" w:lineRule="auto"/>
      </w:pPr>
    </w:p>
    <w:p w14:paraId="5FF9D862" w14:textId="77777777" w:rsidR="005F144F" w:rsidRDefault="005F144F">
      <w:pPr>
        <w:spacing w:before="60"/>
        <w:jc w:val="center"/>
      </w:pPr>
      <w:r>
        <w:rPr>
          <w:i/>
          <w:iCs/>
          <w:color w:val="555555"/>
          <w:sz w:val="20"/>
          <w:szCs w:val="20"/>
        </w:rPr>
        <w:t>Table: Brute-Force Complexity</w:t>
      </w:r>
    </w:p>
    <w:p w14:paraId="26175077" w14:textId="76EBD5D4" w:rsidR="00923215" w:rsidRDefault="00923215" w:rsidP="00923215">
      <w:pPr>
        <w:pStyle w:val="Caption"/>
        <w:keepNext/>
      </w:pPr>
      <w:bookmarkStart w:id="380" w:name="_Toc229058137"/>
      <w:r>
        <w:t xml:space="preserve">Table </w:t>
      </w:r>
      <w:fldSimple w:instr=" SEQ Table \* ARABIC ">
        <w:r w:rsidR="00302A3E">
          <w:rPr>
            <w:noProof/>
          </w:rPr>
          <w:t>38</w:t>
        </w:r>
        <w:bookmarkEnd w:id="380"/>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F144F" w14:paraId="27CD5DD8" w14:textId="77777777" w:rsidTr="00923215">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EEF19F2" w14:textId="77777777" w:rsidR="005F144F" w:rsidRDefault="005F144F">
            <w:pPr>
              <w:jc w:val="center"/>
            </w:pPr>
            <w:r>
              <w:rPr>
                <w:b/>
                <w:bCs/>
                <w:color w:val="FFFFFF"/>
                <w:sz w:val="20"/>
                <w:szCs w:val="20"/>
              </w:rPr>
              <w:t>Metric</w:t>
            </w:r>
          </w:p>
        </w:tc>
        <w:tc>
          <w:tcPr>
            <w:tcW w:w="67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5C31370" w14:textId="77777777" w:rsidR="005F144F" w:rsidRDefault="005F144F">
            <w:pPr>
              <w:jc w:val="center"/>
            </w:pPr>
            <w:r>
              <w:rPr>
                <w:b/>
                <w:bCs/>
                <w:color w:val="FFFFFF"/>
                <w:sz w:val="20"/>
                <w:szCs w:val="20"/>
              </w:rPr>
              <w:t>Complexity</w:t>
            </w:r>
          </w:p>
        </w:tc>
      </w:tr>
      <w:tr w:rsidR="005F144F" w14:paraId="5C1CBD06" w14:textId="77777777" w:rsidTr="00923215">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FD1E" w14:textId="77777777" w:rsidR="005F144F" w:rsidRDefault="005F144F">
            <w:pPr>
              <w:jc w:val="center"/>
            </w:pPr>
            <w:r>
              <w:rPr>
                <w:sz w:val="22"/>
                <w:szCs w:val="22"/>
              </w:rPr>
              <w:t>Time</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C0C9C" w14:textId="77777777" w:rsidR="005F144F" w:rsidRDefault="005F144F">
            <w:pPr>
              <w:jc w:val="center"/>
            </w:pPr>
            <w:r>
              <w:rPr>
                <w:sz w:val="22"/>
                <w:szCs w:val="22"/>
              </w:rPr>
              <w:t>O(n! × n) — Generates all n! permutations; each evaluation takes O(n)</w:t>
            </w:r>
          </w:p>
        </w:tc>
      </w:tr>
      <w:tr w:rsidR="005F144F" w14:paraId="37CAF646" w14:textId="77777777" w:rsidTr="00923215">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8C6EDD" w14:textId="77777777" w:rsidR="005F144F" w:rsidRDefault="005F144F">
            <w:pPr>
              <w:jc w:val="center"/>
            </w:pPr>
            <w:r>
              <w:rPr>
                <w:sz w:val="22"/>
                <w:szCs w:val="22"/>
              </w:rPr>
              <w:t>Space</w:t>
            </w:r>
          </w:p>
        </w:tc>
        <w:tc>
          <w:tcPr>
            <w:tcW w:w="6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85EC68" w14:textId="77777777" w:rsidR="005F144F" w:rsidRDefault="005F144F">
            <w:pPr>
              <w:jc w:val="center"/>
            </w:pPr>
            <w:r>
              <w:rPr>
                <w:sz w:val="22"/>
                <w:szCs w:val="22"/>
              </w:rPr>
              <w:t>O(n) — Only stores job indices, current permutation, and best result</w:t>
            </w:r>
          </w:p>
        </w:tc>
      </w:tr>
    </w:tbl>
    <w:p w14:paraId="0056A085" w14:textId="77777777" w:rsidR="005F144F" w:rsidRDefault="005F144F">
      <w:pPr>
        <w:spacing w:line="80" w:lineRule="auto"/>
      </w:pPr>
    </w:p>
    <w:p w14:paraId="1658AD90" w14:textId="77777777" w:rsidR="005F144F" w:rsidRDefault="005F144F">
      <w:pPr>
        <w:spacing w:before="120" w:after="60" w:line="276" w:lineRule="auto"/>
        <w:jc w:val="both"/>
      </w:pPr>
      <w:r w:rsidRPr="00BD3539">
        <w:rPr>
          <w:b/>
          <w:bCs/>
        </w:rPr>
        <w:t>Note:</w:t>
      </w:r>
      <w:r>
        <w:t xml:space="preserve"> Becomes completely infeasible for n &gt; 12 due to factorial growth (12! = 479,001,600 permutations).</w:t>
      </w:r>
    </w:p>
    <w:p w14:paraId="63073D56" w14:textId="77777777" w:rsidR="005F144F" w:rsidRDefault="005F144F">
      <w:pPr>
        <w:spacing w:before="120" w:after="60" w:line="276" w:lineRule="auto"/>
        <w:jc w:val="both"/>
      </w:pPr>
    </w:p>
    <w:p w14:paraId="27C8F427" w14:textId="77777777" w:rsidR="005F144F" w:rsidRDefault="005F144F">
      <w:r>
        <w:br w:type="page"/>
      </w:r>
    </w:p>
    <w:p w14:paraId="634B3509" w14:textId="77777777" w:rsidR="005F144F" w:rsidRDefault="005F144F" w:rsidP="00A55117">
      <w:pPr>
        <w:pStyle w:val="Heading2"/>
      </w:pPr>
      <w:bookmarkStart w:id="381" w:name="_Toc229070209"/>
      <w:r>
        <w:lastRenderedPageBreak/>
        <w:t>7.4.  Divide and Conquer algorithm</w:t>
      </w:r>
      <w:bookmarkEnd w:id="381"/>
    </w:p>
    <w:p w14:paraId="573E954D" w14:textId="77777777" w:rsidR="005F144F" w:rsidRDefault="005F144F" w:rsidP="00A55117">
      <w:pPr>
        <w:pStyle w:val="Heading3"/>
      </w:pPr>
      <w:bookmarkStart w:id="382" w:name="_Toc229070210"/>
      <w:r>
        <w:t>7.4.1 Methodology</w:t>
      </w:r>
      <w:bookmarkEnd w:id="382"/>
    </w:p>
    <w:p w14:paraId="16F28E8E" w14:textId="6987F19E" w:rsidR="005F144F" w:rsidRDefault="005F144F" w:rsidP="00231EE5">
      <w:pPr>
        <w:spacing w:before="120" w:after="60" w:line="276" w:lineRule="auto"/>
        <w:ind w:firstLine="720"/>
        <w:jc w:val="both"/>
      </w:pPr>
      <w:r>
        <w:t>The Divide</w:t>
      </w:r>
      <w:r w:rsidR="00EC6574">
        <w:t>-</w:t>
      </w:r>
      <w:r>
        <w:t>and</w:t>
      </w:r>
      <w:r w:rsidR="00EC6574">
        <w:t>-</w:t>
      </w:r>
      <w:r>
        <w:t xml:space="preserve">Conquer approach applies a modified Merge Sort to order jobs according to a pairwise penalty comparison. For any two jobs, the comparator </w:t>
      </w:r>
      <w:r w:rsidRPr="00CE601C">
        <w:rPr>
          <w:i/>
          <w:iCs/>
        </w:rPr>
        <w:t>firstJob</w:t>
      </w:r>
      <w:r>
        <w:t xml:space="preserve"> determines which job should be scheduled first by computing the total penalty under each of the two possible orderings and placing the lower-penalty option first. This transforms the scheduling problem into a sort, running in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w:t>
      </w:r>
    </w:p>
    <w:p w14:paraId="7253A06B" w14:textId="77777777" w:rsidR="005F144F" w:rsidRDefault="005F144F" w:rsidP="00A55117">
      <w:pPr>
        <w:pStyle w:val="Heading3"/>
      </w:pPr>
      <w:bookmarkStart w:id="383" w:name="_Toc229070211"/>
      <w:r>
        <w:t>7.4.2 Step-by-Step Description</w:t>
      </w:r>
      <w:bookmarkEnd w:id="383"/>
    </w:p>
    <w:p w14:paraId="0D3E29FA" w14:textId="77777777" w:rsidR="005F144F" w:rsidRDefault="005F144F" w:rsidP="00885D64">
      <w:pPr>
        <w:pStyle w:val="ListParagraph"/>
        <w:numPr>
          <w:ilvl w:val="0"/>
          <w:numId w:val="15"/>
        </w:numPr>
        <w:spacing w:before="60" w:after="60" w:line="276" w:lineRule="auto"/>
        <w:contextualSpacing w:val="0"/>
        <w:jc w:val="both"/>
      </w:pPr>
      <w:r>
        <w:t>Read n, and the arrays t[], p[], d[].</w:t>
      </w:r>
    </w:p>
    <w:p w14:paraId="24DD0E19" w14:textId="77777777" w:rsidR="005F144F" w:rsidRDefault="005F144F" w:rsidP="00885D64">
      <w:pPr>
        <w:pStyle w:val="ListParagraph"/>
        <w:numPr>
          <w:ilvl w:val="0"/>
          <w:numId w:val="15"/>
        </w:numPr>
        <w:spacing w:before="60" w:after="60" w:line="276" w:lineRule="auto"/>
        <w:contextualSpacing w:val="0"/>
        <w:jc w:val="both"/>
      </w:pPr>
      <w:r>
        <w:t>Initialize a job index array result[] = [0, 1, …, n−1].</w:t>
      </w:r>
    </w:p>
    <w:p w14:paraId="4F72AA5A" w14:textId="77777777" w:rsidR="005F144F" w:rsidRDefault="005F144F" w:rsidP="00885D64">
      <w:pPr>
        <w:pStyle w:val="ListParagraph"/>
        <w:numPr>
          <w:ilvl w:val="0"/>
          <w:numId w:val="15"/>
        </w:numPr>
        <w:spacing w:before="60" w:after="60" w:line="276" w:lineRule="auto"/>
        <w:contextualSpacing w:val="0"/>
        <w:jc w:val="both"/>
      </w:pPr>
      <w:r>
        <w:t xml:space="preserve">Apply Merge Sort on result[] using a custom comparator firstJob(job1, job2): Divide: split the array at the midpoint.   Conquer: recursively sort both halves.   Combine (Merge): merge by comparing pairs using </w:t>
      </w:r>
      <w:r w:rsidRPr="00AA0322">
        <w:rPr>
          <w:i/>
          <w:iCs/>
        </w:rPr>
        <w:t>firstJob</w:t>
      </w:r>
      <w:r>
        <w:t>; compute penalty if job1 goes before job2 and vice versa; place the lower-penalty ordering first.</w:t>
      </w:r>
    </w:p>
    <w:p w14:paraId="7CFE0D4B" w14:textId="77777777" w:rsidR="005F144F" w:rsidRDefault="005F144F" w:rsidP="00885D64">
      <w:pPr>
        <w:pStyle w:val="ListParagraph"/>
        <w:numPr>
          <w:ilvl w:val="0"/>
          <w:numId w:val="15"/>
        </w:numPr>
        <w:spacing w:before="60" w:after="60" w:line="276" w:lineRule="auto"/>
        <w:contextualSpacing w:val="0"/>
        <w:jc w:val="both"/>
      </w:pPr>
      <w:r>
        <w:t>Simulate the sorted schedule, accumulate time and penalties.</w:t>
      </w:r>
    </w:p>
    <w:p w14:paraId="3950E4D7" w14:textId="6BAC386E" w:rsidR="00AF3F48" w:rsidRDefault="005F144F" w:rsidP="00885D64">
      <w:pPr>
        <w:pStyle w:val="ListParagraph"/>
        <w:numPr>
          <w:ilvl w:val="0"/>
          <w:numId w:val="15"/>
        </w:numPr>
        <w:spacing w:before="60" w:after="60" w:line="276" w:lineRule="auto"/>
        <w:contextualSpacing w:val="0"/>
        <w:jc w:val="both"/>
      </w:pPr>
      <w:r>
        <w:t>Output the sorted job order and total minimum penalty.</w:t>
      </w:r>
    </w:p>
    <w:p w14:paraId="48FDB7EA" w14:textId="77777777" w:rsidR="00AF3F48" w:rsidRDefault="00AF3F48">
      <w:pPr>
        <w:spacing w:before="0" w:after="160" w:line="259" w:lineRule="auto"/>
        <w:rPr>
          <w:rFonts w:eastAsiaTheme="minorHAnsi" w:cstheme="minorBidi"/>
          <w:kern w:val="2"/>
          <w:szCs w:val="24"/>
          <w14:ligatures w14:val="standardContextual"/>
        </w:rPr>
      </w:pPr>
      <w:r>
        <w:br w:type="page"/>
      </w:r>
    </w:p>
    <w:p w14:paraId="0082BFDD" w14:textId="79FCC505" w:rsidR="005F144F" w:rsidRDefault="005F144F" w:rsidP="00AF3F48">
      <w:pPr>
        <w:pStyle w:val="Heading3"/>
      </w:pPr>
      <w:bookmarkStart w:id="384" w:name="_Toc229070212"/>
      <w:r>
        <w:lastRenderedPageBreak/>
        <w:t>7.4.3 Pseudocode</w:t>
      </w:r>
      <w:bookmarkEnd w:id="384"/>
    </w:p>
    <w:p w14:paraId="3307445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firstJob(job1, job2):</w:t>
      </w:r>
    </w:p>
    <w:p w14:paraId="38D5D39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penalty_if_1_first ← (t[job1] &gt; d[job1] ? p[job1] : 0)</w:t>
      </w:r>
    </w:p>
    <w:p w14:paraId="7E2405B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d[job2] ? p[job2] : 0)</w:t>
      </w:r>
    </w:p>
    <w:p w14:paraId="46FD01C5" w14:textId="77777777" w:rsidR="005F144F" w:rsidRDefault="005F144F">
      <w:pPr>
        <w:pBdr>
          <w:left w:val="single" w:sz="8" w:space="0" w:color="2E74B5"/>
        </w:pBdr>
        <w:shd w:val="clear" w:color="auto" w:fill="F5F5F5"/>
        <w:ind w:left="360"/>
      </w:pPr>
    </w:p>
    <w:p w14:paraId="7339C1C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penalty_if_2_first ← (t[job2] &gt; d[job2] ? p[job2] : 0)</w:t>
      </w:r>
    </w:p>
    <w:p w14:paraId="09CCAA2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d[job1] ? p[job1] : 0)</w:t>
      </w:r>
    </w:p>
    <w:p w14:paraId="0BA80AD0" w14:textId="77777777" w:rsidR="005F144F" w:rsidRDefault="005F144F">
      <w:pPr>
        <w:pBdr>
          <w:left w:val="single" w:sz="8" w:space="0" w:color="2E74B5"/>
        </w:pBdr>
        <w:shd w:val="clear" w:color="auto" w:fill="F5F5F5"/>
        <w:ind w:left="360"/>
      </w:pPr>
    </w:p>
    <w:p w14:paraId="48B377F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RETURN penalty_if_1_first &lt;= penalty_if_2_first</w:t>
      </w:r>
    </w:p>
    <w:p w14:paraId="280E5DF4" w14:textId="77777777" w:rsidR="005F144F" w:rsidRDefault="005F144F">
      <w:pPr>
        <w:pBdr>
          <w:left w:val="single" w:sz="8" w:space="0" w:color="2E74B5"/>
        </w:pBdr>
        <w:shd w:val="clear" w:color="auto" w:fill="F5F5F5"/>
        <w:ind w:left="360"/>
      </w:pPr>
    </w:p>
    <w:p w14:paraId="4A3732F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w:t>
      </w:r>
    </w:p>
    <w:p w14:paraId="42AAA84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mergeSort(job[], l, r):</w:t>
      </w:r>
    </w:p>
    <w:p w14:paraId="2805E237"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l &gt;= r: RETURN</w:t>
      </w:r>
    </w:p>
    <w:p w14:paraId="04C42396" w14:textId="77777777" w:rsidR="005F144F" w:rsidRDefault="005F144F">
      <w:pPr>
        <w:pBdr>
          <w:left w:val="single" w:sz="8" w:space="0" w:color="2E74B5"/>
        </w:pBdr>
        <w:shd w:val="clear" w:color="auto" w:fill="F5F5F5"/>
        <w:ind w:left="360"/>
      </w:pPr>
    </w:p>
    <w:p w14:paraId="7395EF8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mid ← (l + r) / 2</w:t>
      </w:r>
    </w:p>
    <w:p w14:paraId="5A131D8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mergeSort(job, l, mid)</w:t>
      </w:r>
    </w:p>
    <w:p w14:paraId="2A60BE41"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mergeSort(job, mid + 1, r)</w:t>
      </w:r>
    </w:p>
    <w:p w14:paraId="5C6F80E7" w14:textId="77777777" w:rsidR="005F144F" w:rsidRDefault="005F144F">
      <w:pPr>
        <w:pBdr>
          <w:left w:val="single" w:sz="8" w:space="0" w:color="2E74B5"/>
        </w:pBdr>
        <w:shd w:val="clear" w:color="auto" w:fill="F5F5F5"/>
        <w:ind w:left="360"/>
      </w:pPr>
    </w:p>
    <w:p w14:paraId="3CB10E1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Merge step</w:t>
      </w:r>
    </w:p>
    <w:p w14:paraId="6F76389B"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temp[] ← []</w:t>
      </w:r>
    </w:p>
    <w:p w14:paraId="2566919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 ← l,  j ← mid + 1</w:t>
      </w:r>
    </w:p>
    <w:p w14:paraId="6AECFEE3" w14:textId="77777777" w:rsidR="005F144F" w:rsidRDefault="005F144F">
      <w:pPr>
        <w:pBdr>
          <w:left w:val="single" w:sz="8" w:space="0" w:color="2E74B5"/>
        </w:pBdr>
        <w:shd w:val="clear" w:color="auto" w:fill="F5F5F5"/>
        <w:ind w:left="360"/>
      </w:pPr>
    </w:p>
    <w:p w14:paraId="20FB35EA"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WHILE i &lt;= mid AND j &lt;= r:</w:t>
      </w:r>
    </w:p>
    <w:p w14:paraId="605017C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firstJob(job[i], job[j]):</w:t>
      </w:r>
    </w:p>
    <w:p w14:paraId="7BAC982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temp.append(job[i++])</w:t>
      </w:r>
    </w:p>
    <w:p w14:paraId="2756548F"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ELSE:</w:t>
      </w:r>
    </w:p>
    <w:p w14:paraId="35F6A89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temp.append(job[j++])</w:t>
      </w:r>
    </w:p>
    <w:p w14:paraId="52ADD2D6" w14:textId="77777777" w:rsidR="005F144F" w:rsidRDefault="005F144F">
      <w:pPr>
        <w:pBdr>
          <w:left w:val="single" w:sz="8" w:space="0" w:color="2E74B5"/>
        </w:pBdr>
        <w:shd w:val="clear" w:color="auto" w:fill="F5F5F5"/>
        <w:ind w:left="360"/>
      </w:pPr>
    </w:p>
    <w:p w14:paraId="717E47D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i &lt;= mid: temp.append(job[i++])</w:t>
      </w:r>
    </w:p>
    <w:p w14:paraId="1497C74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j &lt;= r:   temp.append(job[j++])</w:t>
      </w:r>
    </w:p>
    <w:p w14:paraId="1DC38D56" w14:textId="77777777" w:rsidR="005F144F" w:rsidRDefault="005F144F">
      <w:pPr>
        <w:pBdr>
          <w:left w:val="single" w:sz="8" w:space="0" w:color="2E74B5"/>
        </w:pBdr>
        <w:shd w:val="clear" w:color="auto" w:fill="F5F5F5"/>
        <w:ind w:left="360"/>
      </w:pPr>
    </w:p>
    <w:p w14:paraId="7211E0B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Copy temp[] back into job[l..r]</w:t>
      </w:r>
    </w:p>
    <w:p w14:paraId="32E71A29" w14:textId="77777777" w:rsidR="005F144F" w:rsidRDefault="005F144F">
      <w:pPr>
        <w:pBdr>
          <w:left w:val="single" w:sz="8" w:space="0" w:color="2E74B5"/>
        </w:pBdr>
        <w:shd w:val="clear" w:color="auto" w:fill="F5F5F5"/>
        <w:ind w:left="360"/>
      </w:pPr>
    </w:p>
    <w:p w14:paraId="66E3619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w:t>
      </w:r>
    </w:p>
    <w:p w14:paraId="3C24081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Main:</w:t>
      </w:r>
    </w:p>
    <w:p w14:paraId="4D574E9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READ n, t[], p[], d[]</w:t>
      </w:r>
    </w:p>
    <w:p w14:paraId="296E0651"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result[] ← [0, 1, …, n-1]</w:t>
      </w:r>
    </w:p>
    <w:p w14:paraId="5FCC97F3" w14:textId="27C63EAC" w:rsidR="005F144F" w:rsidRDefault="005F144F" w:rsidP="004071B6">
      <w:pPr>
        <w:pBdr>
          <w:left w:val="single" w:sz="8" w:space="0" w:color="2E74B5"/>
        </w:pBdr>
        <w:shd w:val="clear" w:color="auto" w:fill="F5F5F5"/>
        <w:ind w:left="360"/>
      </w:pPr>
      <w:r>
        <w:rPr>
          <w:rFonts w:ascii="Courier New" w:eastAsia="Courier New" w:hAnsi="Courier New" w:cs="Courier New"/>
          <w:color w:val="1A1A1A"/>
          <w:sz w:val="18"/>
          <w:szCs w:val="18"/>
        </w:rPr>
        <w:t xml:space="preserve">    mergeSort(result, 0, n-1)</w:t>
      </w:r>
    </w:p>
    <w:p w14:paraId="46EE2B6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0,  minPenalties ← 0</w:t>
      </w:r>
    </w:p>
    <w:p w14:paraId="3A03FE5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i = 0 TO n-1:</w:t>
      </w:r>
    </w:p>
    <w:p w14:paraId="4641F77F"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t[result[i]]</w:t>
      </w:r>
    </w:p>
    <w:p w14:paraId="6BC0A87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d[result[i]]:</w:t>
      </w:r>
    </w:p>
    <w:p w14:paraId="590AC0B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minPenalties ← minPenalties + p[result[i]]</w:t>
      </w:r>
    </w:p>
    <w:p w14:paraId="7E406B60" w14:textId="7B5F1024" w:rsidR="005F144F" w:rsidRDefault="005F144F" w:rsidP="004071B6">
      <w:pPr>
        <w:pBdr>
          <w:left w:val="single" w:sz="8" w:space="0" w:color="2E74B5"/>
        </w:pBdr>
        <w:shd w:val="clear" w:color="auto" w:fill="F5F5F5"/>
        <w:ind w:left="360"/>
      </w:pPr>
      <w:r>
        <w:rPr>
          <w:rFonts w:ascii="Courier New" w:eastAsia="Courier New" w:hAnsi="Courier New" w:cs="Courier New"/>
          <w:color w:val="1A1A1A"/>
          <w:sz w:val="18"/>
          <w:szCs w:val="18"/>
        </w:rPr>
        <w:t xml:space="preserve">        PRINT result[i]</w:t>
      </w:r>
    </w:p>
    <w:p w14:paraId="08642E2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PRINT minPenalties</w:t>
      </w:r>
    </w:p>
    <w:p w14:paraId="3B3939F2" w14:textId="0569CCA1" w:rsidR="005F144F" w:rsidRDefault="005F144F" w:rsidP="00DD06BF">
      <w:pPr>
        <w:pStyle w:val="Heading3"/>
      </w:pPr>
      <w:bookmarkStart w:id="385" w:name="_Toc229070213"/>
      <w:r>
        <w:lastRenderedPageBreak/>
        <w:t>7.4.4 Implementation</w:t>
      </w:r>
      <w:bookmarkEnd w:id="385"/>
    </w:p>
    <w:p w14:paraId="1D70D514"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&lt;iostream&gt;</w:t>
      </w:r>
    </w:p>
    <w:p w14:paraId="0CAB23C8"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&lt;vector&gt;</w:t>
      </w:r>
    </w:p>
    <w:p w14:paraId="1C885606"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&lt;climits&gt;</w:t>
      </w:r>
    </w:p>
    <w:p w14:paraId="3558D7A8"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using</w:t>
      </w:r>
      <w:r w:rsidRPr="00884C6F">
        <w:rPr>
          <w:rFonts w:eastAsia="Times New Roman"/>
          <w:color w:val="D4D4D4"/>
        </w:rPr>
        <w:t xml:space="preserve"> </w:t>
      </w:r>
      <w:r w:rsidRPr="00884C6F">
        <w:rPr>
          <w:rFonts w:eastAsia="Times New Roman"/>
          <w:color w:val="569CD6"/>
        </w:rPr>
        <w:t>namespace</w:t>
      </w:r>
      <w:r w:rsidRPr="00884C6F">
        <w:rPr>
          <w:rFonts w:eastAsia="Times New Roman"/>
          <w:color w:val="D4D4D4"/>
        </w:rPr>
        <w:t xml:space="preserve"> </w:t>
      </w:r>
      <w:r w:rsidRPr="00884C6F">
        <w:rPr>
          <w:rFonts w:eastAsia="Times New Roman"/>
          <w:color w:val="4EC9B0"/>
        </w:rPr>
        <w:t>std</w:t>
      </w:r>
      <w:r w:rsidRPr="00884C6F">
        <w:rPr>
          <w:rFonts w:eastAsia="Times New Roman"/>
          <w:color w:val="D4D4D4"/>
        </w:rPr>
        <w:t>;</w:t>
      </w:r>
    </w:p>
    <w:p w14:paraId="2C5619B4" w14:textId="77777777" w:rsidR="005F144F" w:rsidRPr="00884C6F" w:rsidRDefault="005F144F" w:rsidP="00884C6F">
      <w:pPr>
        <w:shd w:val="clear" w:color="auto" w:fill="1E1E1E"/>
        <w:rPr>
          <w:rFonts w:eastAsia="Times New Roman"/>
          <w:color w:val="D4D4D4"/>
        </w:rPr>
      </w:pPr>
    </w:p>
    <w:p w14:paraId="7E24E7C7" w14:textId="77777777" w:rsidR="005F144F" w:rsidRPr="00884C6F" w:rsidRDefault="005F144F" w:rsidP="00884C6F">
      <w:pPr>
        <w:shd w:val="clear" w:color="auto" w:fill="1E1E1E"/>
        <w:rPr>
          <w:rFonts w:eastAsia="Times New Roman"/>
          <w:color w:val="D4D4D4"/>
        </w:rPr>
      </w:pP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w:t>
      </w:r>
    </w:p>
    <w:p w14:paraId="68DCB1E1" w14:textId="77777777" w:rsidR="005F144F" w:rsidRPr="00884C6F" w:rsidRDefault="005F144F" w:rsidP="00884C6F">
      <w:pPr>
        <w:shd w:val="clear" w:color="auto" w:fill="1E1E1E"/>
        <w:rPr>
          <w:rFonts w:eastAsia="Times New Roman"/>
          <w:color w:val="D4D4D4"/>
        </w:rPr>
      </w:pP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t</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p</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d</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75A0F6DA" w14:textId="77777777" w:rsidR="005F144F" w:rsidRPr="00884C6F" w:rsidRDefault="005F144F" w:rsidP="00884C6F">
      <w:pPr>
        <w:shd w:val="clear" w:color="auto" w:fill="1E1E1E"/>
        <w:rPr>
          <w:rFonts w:eastAsia="Times New Roman"/>
          <w:color w:val="D4D4D4"/>
        </w:rPr>
      </w:pPr>
    </w:p>
    <w:p w14:paraId="3B2AFB89" w14:textId="77777777" w:rsidR="005F144F" w:rsidRPr="00884C6F" w:rsidRDefault="005F144F" w:rsidP="00884C6F">
      <w:pPr>
        <w:shd w:val="clear" w:color="auto" w:fill="1E1E1E"/>
        <w:rPr>
          <w:rFonts w:eastAsia="Times New Roman"/>
          <w:color w:val="D4D4D4"/>
        </w:rPr>
      </w:pPr>
      <w:r w:rsidRPr="00884C6F">
        <w:rPr>
          <w:rFonts w:eastAsia="Times New Roman"/>
          <w:color w:val="569CD6"/>
        </w:rPr>
        <w:t>bool</w:t>
      </w:r>
      <w:r w:rsidRPr="00884C6F">
        <w:rPr>
          <w:rFonts w:eastAsia="Times New Roman"/>
          <w:color w:val="D4D4D4"/>
        </w:rPr>
        <w:t xml:space="preserve"> </w:t>
      </w:r>
      <w:r w:rsidRPr="00884C6F">
        <w:rPr>
          <w:rFonts w:eastAsia="Times New Roman"/>
          <w:color w:val="DCDCAA"/>
        </w:rPr>
        <w:t>firstJob</w:t>
      </w:r>
      <w:r w:rsidRPr="00884C6F">
        <w:rPr>
          <w:rFonts w:eastAsia="Times New Roman"/>
          <w:color w:val="D4D4D4"/>
        </w:rPr>
        <w:t>(</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job_1</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job_2</w:t>
      </w:r>
      <w:r w:rsidRPr="00884C6F">
        <w:rPr>
          <w:rFonts w:eastAsia="Times New Roman"/>
          <w:color w:val="D4D4D4"/>
        </w:rPr>
        <w:t>)</w:t>
      </w:r>
    </w:p>
    <w:p w14:paraId="7B0097CC"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w:t>
      </w:r>
    </w:p>
    <w:p w14:paraId="60CC75E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1ED4F90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penalty_2</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6B61C1DA" w14:textId="77777777" w:rsidR="005F144F" w:rsidRPr="00884C6F" w:rsidRDefault="005F144F" w:rsidP="00884C6F">
      <w:pPr>
        <w:shd w:val="clear" w:color="auto" w:fill="1E1E1E"/>
        <w:rPr>
          <w:rFonts w:eastAsia="Times New Roman"/>
          <w:color w:val="D4D4D4"/>
        </w:rPr>
      </w:pPr>
    </w:p>
    <w:p w14:paraId="2056B94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&lt;= </w:t>
      </w:r>
      <w:r w:rsidRPr="00884C6F">
        <w:rPr>
          <w:rFonts w:eastAsia="Times New Roman"/>
          <w:color w:val="9CDCFE"/>
        </w:rPr>
        <w:t>penalty_2</w:t>
      </w:r>
      <w:r w:rsidRPr="00884C6F">
        <w:rPr>
          <w:rFonts w:eastAsia="Times New Roman"/>
          <w:color w:val="D4D4D4"/>
        </w:rPr>
        <w:t>;</w:t>
      </w:r>
    </w:p>
    <w:p w14:paraId="4A7884EB" w14:textId="4AF2CD9A" w:rsidR="005F144F" w:rsidRDefault="005F144F" w:rsidP="00CC777D">
      <w:pPr>
        <w:shd w:val="clear" w:color="auto" w:fill="1E1E1E"/>
        <w:rPr>
          <w:rFonts w:eastAsia="Times New Roman"/>
          <w:color w:val="D4D4D4"/>
        </w:rPr>
      </w:pPr>
      <w:r w:rsidRPr="00884C6F">
        <w:rPr>
          <w:rFonts w:eastAsia="Times New Roman"/>
          <w:color w:val="D4D4D4"/>
        </w:rPr>
        <w:t>}</w:t>
      </w:r>
    </w:p>
    <w:p w14:paraId="5CF2EC3C" w14:textId="77777777" w:rsidR="008E5760" w:rsidRPr="00884C6F" w:rsidRDefault="008E5760" w:rsidP="00CC777D">
      <w:pPr>
        <w:shd w:val="clear" w:color="auto" w:fill="1E1E1E"/>
        <w:rPr>
          <w:rFonts w:eastAsia="Times New Roman"/>
          <w:color w:val="D4D4D4"/>
        </w:rPr>
      </w:pPr>
    </w:p>
    <w:p w14:paraId="0C8FF687" w14:textId="77777777" w:rsidR="005F144F" w:rsidRPr="00884C6F" w:rsidRDefault="005F144F" w:rsidP="00884C6F">
      <w:pPr>
        <w:shd w:val="clear" w:color="auto" w:fill="1E1E1E"/>
        <w:rPr>
          <w:rFonts w:eastAsia="Times New Roman"/>
          <w:color w:val="D4D4D4"/>
        </w:rPr>
      </w:pPr>
      <w:r w:rsidRPr="00884C6F">
        <w:rPr>
          <w:rFonts w:eastAsia="Times New Roman"/>
          <w:color w:val="569CD6"/>
        </w:rPr>
        <w:lastRenderedPageBreak/>
        <w:t>void</w:t>
      </w:r>
      <w:r w:rsidRPr="00884C6F">
        <w:rPr>
          <w:rFonts w:eastAsia="Times New Roman"/>
          <w:color w:val="D4D4D4"/>
        </w:rPr>
        <w:t xml:space="preserve"> </w:t>
      </w:r>
      <w:r w:rsidRPr="00884C6F">
        <w:rPr>
          <w:rFonts w:eastAsia="Times New Roman"/>
          <w:color w:val="DCDCAA"/>
        </w:rPr>
        <w:t>mergeSort</w:t>
      </w:r>
      <w:r w:rsidRPr="00884C6F">
        <w:rPr>
          <w:rFonts w:eastAsia="Times New Roman"/>
          <w:color w:val="D4D4D4"/>
        </w:rPr>
        <w:t>(</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569CD6"/>
        </w:rPr>
        <w:t>&amp;</w:t>
      </w:r>
      <w:r w:rsidRPr="00884C6F">
        <w:rPr>
          <w:rFonts w:eastAsia="Times New Roman"/>
          <w:color w:val="9CDCFE"/>
        </w:rPr>
        <w:t>job</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09F153A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w:t>
      </w:r>
    </w:p>
    <w:p w14:paraId="0A226FB5"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&gt;= </w:t>
      </w:r>
      <w:r w:rsidRPr="00884C6F">
        <w:rPr>
          <w:rFonts w:eastAsia="Times New Roman"/>
          <w:color w:val="9CDCFE"/>
        </w:rPr>
        <w:t>r</w:t>
      </w:r>
      <w:r w:rsidRPr="00884C6F">
        <w:rPr>
          <w:rFonts w:eastAsia="Times New Roman"/>
          <w:color w:val="D4D4D4"/>
        </w:rPr>
        <w:t>)</w:t>
      </w:r>
    </w:p>
    <w:p w14:paraId="66241DE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w:t>
      </w:r>
    </w:p>
    <w:p w14:paraId="129C6577" w14:textId="77777777" w:rsidR="005F144F" w:rsidRPr="00884C6F" w:rsidRDefault="005F144F" w:rsidP="00884C6F">
      <w:pPr>
        <w:shd w:val="clear" w:color="auto" w:fill="1E1E1E"/>
        <w:rPr>
          <w:rFonts w:eastAsia="Times New Roman"/>
          <w:color w:val="D4D4D4"/>
        </w:rPr>
      </w:pPr>
    </w:p>
    <w:p w14:paraId="14ED3656"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 </w:t>
      </w:r>
      <w:r w:rsidRPr="00884C6F">
        <w:rPr>
          <w:rFonts w:eastAsia="Times New Roman"/>
          <w:color w:val="9CDCFE"/>
        </w:rPr>
        <w:t>r</w:t>
      </w:r>
      <w:r w:rsidRPr="00884C6F">
        <w:rPr>
          <w:rFonts w:eastAsia="Times New Roman"/>
          <w:color w:val="D4D4D4"/>
        </w:rPr>
        <w:t xml:space="preserve">) / </w:t>
      </w:r>
      <w:r w:rsidRPr="00884C6F">
        <w:rPr>
          <w:rFonts w:eastAsia="Times New Roman"/>
          <w:color w:val="B5CEA8"/>
        </w:rPr>
        <w:t>2</w:t>
      </w:r>
      <w:r w:rsidRPr="00884C6F">
        <w:rPr>
          <w:rFonts w:eastAsia="Times New Roman"/>
          <w:color w:val="D4D4D4"/>
        </w:rPr>
        <w:t>;</w:t>
      </w:r>
    </w:p>
    <w:p w14:paraId="6B4A4C3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DCDCAA"/>
        </w:rPr>
        <w:t>mergeSort</w:t>
      </w:r>
      <w:r w:rsidRPr="00884C6F">
        <w:rPr>
          <w:rFonts w:eastAsia="Times New Roman"/>
          <w:color w:val="D4D4D4"/>
        </w:rPr>
        <w:t>(</w:t>
      </w:r>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w:t>
      </w:r>
    </w:p>
    <w:p w14:paraId="1C5BDFE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DCDCAA"/>
        </w:rPr>
        <w:t>mergeSort</w:t>
      </w:r>
      <w:r w:rsidRPr="00884C6F">
        <w:rPr>
          <w:rFonts w:eastAsia="Times New Roman"/>
          <w:color w:val="D4D4D4"/>
        </w:rPr>
        <w:t>(</w:t>
      </w:r>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0BA9AB04" w14:textId="77777777" w:rsidR="005F144F" w:rsidRPr="00884C6F" w:rsidRDefault="005F144F" w:rsidP="00884C6F">
      <w:pPr>
        <w:shd w:val="clear" w:color="auto" w:fill="1E1E1E"/>
        <w:rPr>
          <w:rFonts w:eastAsia="Times New Roman"/>
          <w:color w:val="D4D4D4"/>
        </w:rPr>
      </w:pPr>
    </w:p>
    <w:p w14:paraId="071262D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temp</w:t>
      </w:r>
      <w:r w:rsidRPr="00884C6F">
        <w:rPr>
          <w:rFonts w:eastAsia="Times New Roman"/>
          <w:color w:val="D4D4D4"/>
        </w:rPr>
        <w:t>;</w:t>
      </w:r>
    </w:p>
    <w:p w14:paraId="67678AC7"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 </w:t>
      </w:r>
      <w:r w:rsidRPr="00884C6F">
        <w:rPr>
          <w:rFonts w:eastAsia="Times New Roman"/>
          <w:color w:val="9CDCFE"/>
        </w:rPr>
        <w:t>mid</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w:t>
      </w:r>
    </w:p>
    <w:p w14:paraId="0A43F3F9" w14:textId="77777777" w:rsidR="005F144F" w:rsidRPr="00884C6F" w:rsidRDefault="005F144F" w:rsidP="00884C6F">
      <w:pPr>
        <w:shd w:val="clear" w:color="auto" w:fill="1E1E1E"/>
        <w:rPr>
          <w:rFonts w:eastAsia="Times New Roman"/>
          <w:color w:val="D4D4D4"/>
        </w:rPr>
      </w:pPr>
    </w:p>
    <w:p w14:paraId="6BF35EB6"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 xml:space="preserve"> &amp;&amp;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7285625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021B08D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DCDCAA"/>
        </w:rPr>
        <w:t>firstJob</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CDCAA"/>
        </w:rPr>
        <w:t>]</w:t>
      </w:r>
      <w:r w:rsidRPr="00884C6F">
        <w:rPr>
          <w:rFonts w:eastAsia="Times New Roman"/>
          <w:color w:val="D4D4D4"/>
        </w:rPr>
        <w:t>))</w:t>
      </w:r>
    </w:p>
    <w:p w14:paraId="622DDF9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temp</w:t>
      </w:r>
      <w:r w:rsidRPr="00884C6F">
        <w:rPr>
          <w:rFonts w:eastAsia="Times New Roman"/>
          <w:color w:val="D4D4D4"/>
        </w:rPr>
        <w:t>.</w:t>
      </w:r>
      <w:r w:rsidRPr="00884C6F">
        <w:rPr>
          <w:rFonts w:eastAsia="Times New Roman"/>
          <w:color w:val="DCDCAA"/>
        </w:rPr>
        <w:t>push_back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i</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14E871E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else</w:t>
      </w:r>
    </w:p>
    <w:p w14:paraId="3465F8D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temp</w:t>
      </w:r>
      <w:r w:rsidRPr="00884C6F">
        <w:rPr>
          <w:rFonts w:eastAsia="Times New Roman"/>
          <w:color w:val="D4D4D4"/>
        </w:rPr>
        <w:t>.</w:t>
      </w:r>
      <w:r w:rsidRPr="00884C6F">
        <w:rPr>
          <w:rFonts w:eastAsia="Times New Roman"/>
          <w:color w:val="DCDCAA"/>
        </w:rPr>
        <w:t>push_back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4709299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458DC153" w14:textId="77777777" w:rsidR="005F144F" w:rsidRPr="00884C6F" w:rsidRDefault="005F144F" w:rsidP="00884C6F">
      <w:pPr>
        <w:shd w:val="clear" w:color="auto" w:fill="1E1E1E"/>
        <w:rPr>
          <w:rFonts w:eastAsia="Times New Roman"/>
          <w:color w:val="D4D4D4"/>
        </w:rPr>
      </w:pPr>
      <w:r w:rsidRPr="00884C6F">
        <w:rPr>
          <w:rFonts w:eastAsia="Times New Roman"/>
          <w:color w:val="D4D4D4"/>
        </w:rPr>
        <w:lastRenderedPageBreak/>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w:t>
      </w:r>
    </w:p>
    <w:p w14:paraId="6A3E78D2"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temp</w:t>
      </w:r>
      <w:r w:rsidRPr="00884C6F">
        <w:rPr>
          <w:rFonts w:eastAsia="Times New Roman"/>
          <w:color w:val="D4D4D4"/>
        </w:rPr>
        <w:t>.</w:t>
      </w:r>
      <w:r w:rsidRPr="00884C6F">
        <w:rPr>
          <w:rFonts w:eastAsia="Times New Roman"/>
          <w:color w:val="DCDCAA"/>
        </w:rPr>
        <w:t>push_back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i</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79AE112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25D5624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temp</w:t>
      </w:r>
      <w:r w:rsidRPr="00884C6F">
        <w:rPr>
          <w:rFonts w:eastAsia="Times New Roman"/>
          <w:color w:val="D4D4D4"/>
        </w:rPr>
        <w:t>.</w:t>
      </w:r>
      <w:r w:rsidRPr="00884C6F">
        <w:rPr>
          <w:rFonts w:eastAsia="Times New Roman"/>
          <w:color w:val="DCDCAA"/>
        </w:rPr>
        <w:t>push_back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06283EE6" w14:textId="77777777" w:rsidR="005F144F" w:rsidRPr="00884C6F" w:rsidRDefault="005F144F" w:rsidP="00884C6F">
      <w:pPr>
        <w:shd w:val="clear" w:color="auto" w:fill="1E1E1E"/>
        <w:rPr>
          <w:rFonts w:eastAsia="Times New Roman"/>
          <w:color w:val="D4D4D4"/>
        </w:rPr>
      </w:pPr>
    </w:p>
    <w:p w14:paraId="5101AFC2"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w:t>
      </w:r>
    </w:p>
    <w:p w14:paraId="48C073C7"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k</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temp</w:t>
      </w:r>
      <w:r w:rsidRPr="00884C6F">
        <w:rPr>
          <w:rFonts w:eastAsia="Times New Roman"/>
          <w:color w:val="DCDCAA"/>
        </w:rPr>
        <w:t>[</w:t>
      </w:r>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CDCAA"/>
        </w:rPr>
        <w:t>]</w:t>
      </w:r>
      <w:r w:rsidRPr="00884C6F">
        <w:rPr>
          <w:rFonts w:eastAsia="Times New Roman"/>
          <w:color w:val="D4D4D4"/>
        </w:rPr>
        <w:t>;</w:t>
      </w:r>
    </w:p>
    <w:p w14:paraId="4F0A9D4F" w14:textId="580820D9" w:rsidR="005F144F" w:rsidRPr="00884C6F" w:rsidRDefault="005F144F" w:rsidP="00DB372C">
      <w:pPr>
        <w:shd w:val="clear" w:color="auto" w:fill="1E1E1E"/>
        <w:rPr>
          <w:rFonts w:eastAsia="Times New Roman"/>
          <w:color w:val="D4D4D4"/>
        </w:rPr>
      </w:pPr>
      <w:r w:rsidRPr="00884C6F">
        <w:rPr>
          <w:rFonts w:eastAsia="Times New Roman"/>
          <w:color w:val="D4D4D4"/>
        </w:rPr>
        <w:t>}</w:t>
      </w:r>
    </w:p>
    <w:p w14:paraId="6541C0F4" w14:textId="77777777" w:rsidR="005F144F" w:rsidRPr="00884C6F" w:rsidRDefault="005F144F" w:rsidP="00884C6F">
      <w:pPr>
        <w:shd w:val="clear" w:color="auto" w:fill="1E1E1E"/>
        <w:rPr>
          <w:rFonts w:eastAsia="Times New Roman"/>
          <w:color w:val="D4D4D4"/>
        </w:rPr>
      </w:pPr>
      <w:r w:rsidRPr="00884C6F">
        <w:rPr>
          <w:rFonts w:eastAsia="Times New Roman"/>
          <w:color w:val="569CD6"/>
        </w:rPr>
        <w:t>int</w:t>
      </w:r>
      <w:r w:rsidRPr="00884C6F">
        <w:rPr>
          <w:rFonts w:eastAsia="Times New Roman"/>
          <w:color w:val="D4D4D4"/>
        </w:rPr>
        <w:t xml:space="preserve"> </w:t>
      </w:r>
      <w:r w:rsidRPr="00884C6F">
        <w:rPr>
          <w:rFonts w:eastAsia="Times New Roman"/>
          <w:color w:val="DCDCAA"/>
        </w:rPr>
        <w:t>main</w:t>
      </w:r>
      <w:r w:rsidRPr="00884C6F">
        <w:rPr>
          <w:rFonts w:eastAsia="Times New Roman"/>
          <w:color w:val="D4D4D4"/>
        </w:rPr>
        <w:t>()</w:t>
      </w:r>
    </w:p>
    <w:p w14:paraId="2694480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w:t>
      </w:r>
    </w:p>
    <w:p w14:paraId="219B0F67"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cout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"enter number of jobs: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DCDCAA"/>
        </w:rPr>
        <w:t>endl</w:t>
      </w:r>
      <w:r w:rsidRPr="00884C6F">
        <w:rPr>
          <w:rFonts w:eastAsia="Times New Roman"/>
          <w:color w:val="D4D4D4"/>
        </w:rPr>
        <w:t>;</w:t>
      </w:r>
    </w:p>
    <w:p w14:paraId="54AAAF5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cin</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w:t>
      </w:r>
    </w:p>
    <w:p w14:paraId="331697E5" w14:textId="77777777" w:rsidR="005F144F" w:rsidRPr="00884C6F" w:rsidRDefault="005F144F" w:rsidP="00884C6F">
      <w:pPr>
        <w:shd w:val="clear" w:color="auto" w:fill="1E1E1E"/>
        <w:rPr>
          <w:rFonts w:eastAsia="Times New Roman"/>
          <w:color w:val="D4D4D4"/>
        </w:rPr>
      </w:pPr>
    </w:p>
    <w:p w14:paraId="04CDF18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w:t>
      </w:r>
      <w:r w:rsidRPr="00884C6F">
        <w:rPr>
          <w:rFonts w:eastAsia="Times New Roman"/>
          <w:color w:val="D4D4D4"/>
        </w:rPr>
        <w:t>.</w:t>
      </w:r>
      <w:r w:rsidRPr="00884C6F">
        <w:rPr>
          <w:rFonts w:eastAsia="Times New Roman"/>
          <w:color w:val="DCDCAA"/>
        </w:rPr>
        <w:t>resize</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6BB69603"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p</w:t>
      </w:r>
      <w:r w:rsidRPr="00884C6F">
        <w:rPr>
          <w:rFonts w:eastAsia="Times New Roman"/>
          <w:color w:val="D4D4D4"/>
        </w:rPr>
        <w:t>.</w:t>
      </w:r>
      <w:r w:rsidRPr="00884C6F">
        <w:rPr>
          <w:rFonts w:eastAsia="Times New Roman"/>
          <w:color w:val="DCDCAA"/>
        </w:rPr>
        <w:t>resize</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56A5DB1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d</w:t>
      </w:r>
      <w:r w:rsidRPr="00884C6F">
        <w:rPr>
          <w:rFonts w:eastAsia="Times New Roman"/>
          <w:color w:val="D4D4D4"/>
        </w:rPr>
        <w:t>.</w:t>
      </w:r>
      <w:r w:rsidRPr="00884C6F">
        <w:rPr>
          <w:rFonts w:eastAsia="Times New Roman"/>
          <w:color w:val="DCDCAA"/>
        </w:rPr>
        <w:t>resize</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33D3C246"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result</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5DD0CFF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minPenalties</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2EC837F0" w14:textId="77777777" w:rsidR="005F144F" w:rsidRPr="00884C6F" w:rsidRDefault="005F144F" w:rsidP="00884C6F">
      <w:pPr>
        <w:shd w:val="clear" w:color="auto" w:fill="1E1E1E"/>
        <w:rPr>
          <w:rFonts w:eastAsia="Times New Roman"/>
          <w:color w:val="D4D4D4"/>
        </w:rPr>
      </w:pPr>
    </w:p>
    <w:p w14:paraId="5216C4E8" w14:textId="77777777" w:rsidR="005F144F" w:rsidRPr="00884C6F" w:rsidRDefault="005F144F" w:rsidP="00884C6F">
      <w:pPr>
        <w:shd w:val="clear" w:color="auto" w:fill="1E1E1E"/>
        <w:rPr>
          <w:rFonts w:eastAsia="Times New Roman"/>
          <w:color w:val="D4D4D4"/>
        </w:rPr>
      </w:pPr>
      <w:r w:rsidRPr="00884C6F">
        <w:rPr>
          <w:rFonts w:eastAsia="Times New Roman"/>
          <w:color w:val="D4D4D4"/>
        </w:rPr>
        <w:lastRenderedPageBreak/>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w:t>
      </w:r>
    </w:p>
    <w:p w14:paraId="4E8CE680"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0E739DC3"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cin</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w:t>
      </w:r>
    </w:p>
    <w:p w14:paraId="0477EC7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i</w:t>
      </w:r>
      <w:r w:rsidRPr="00884C6F">
        <w:rPr>
          <w:rFonts w:eastAsia="Times New Roman"/>
          <w:color w:val="D4D4D4"/>
        </w:rPr>
        <w:t>;</w:t>
      </w:r>
    </w:p>
    <w:p w14:paraId="07B7C55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301B2760" w14:textId="77777777" w:rsidR="005F144F" w:rsidRPr="00884C6F" w:rsidRDefault="005F144F" w:rsidP="00884C6F">
      <w:pPr>
        <w:shd w:val="clear" w:color="auto" w:fill="1E1E1E"/>
        <w:rPr>
          <w:rFonts w:eastAsia="Times New Roman"/>
          <w:color w:val="D4D4D4"/>
        </w:rPr>
      </w:pPr>
    </w:p>
    <w:p w14:paraId="1CC25642"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DCDCAA"/>
        </w:rPr>
        <w:t>mergeSort</w:t>
      </w:r>
      <w:r w:rsidRPr="00884C6F">
        <w:rPr>
          <w:rFonts w:eastAsia="Times New Roman"/>
          <w:color w:val="D4D4D4"/>
        </w:rPr>
        <w:t>(</w:t>
      </w:r>
      <w:r w:rsidRPr="00884C6F">
        <w:rPr>
          <w:rFonts w:eastAsia="Times New Roman"/>
          <w:color w:val="9CDCFE"/>
        </w:rPr>
        <w:t>result</w:t>
      </w:r>
      <w:r w:rsidRPr="00884C6F">
        <w:rPr>
          <w:rFonts w:eastAsia="Times New Roman"/>
          <w:color w:val="D4D4D4"/>
        </w:rPr>
        <w:t xml:space="preserve">,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w:t>
      </w:r>
    </w:p>
    <w:p w14:paraId="6673E749" w14:textId="77777777" w:rsidR="005F144F" w:rsidRPr="00884C6F" w:rsidRDefault="005F144F" w:rsidP="00884C6F">
      <w:pPr>
        <w:shd w:val="clear" w:color="auto" w:fill="1E1E1E"/>
        <w:rPr>
          <w:rFonts w:eastAsia="Times New Roman"/>
          <w:color w:val="D4D4D4"/>
        </w:rPr>
      </w:pPr>
    </w:p>
    <w:p w14:paraId="077CB60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w:t>
      </w:r>
    </w:p>
    <w:p w14:paraId="56603AE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44C19720"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w:t>
      </w:r>
    </w:p>
    <w:p w14:paraId="51CF783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w:t>
      </w:r>
    </w:p>
    <w:p w14:paraId="1F43F52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minPenalties</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w:t>
      </w:r>
    </w:p>
    <w:p w14:paraId="0D1FC557" w14:textId="77777777" w:rsidR="005F144F" w:rsidRPr="00884C6F" w:rsidRDefault="005F144F" w:rsidP="00884C6F">
      <w:pPr>
        <w:shd w:val="clear" w:color="auto" w:fill="1E1E1E"/>
        <w:rPr>
          <w:rFonts w:eastAsia="Times New Roman"/>
          <w:color w:val="D4D4D4"/>
        </w:rPr>
      </w:pPr>
    </w:p>
    <w:p w14:paraId="16E23F9F"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cout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"(job number: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time: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penalty: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deadline: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DCDCAA"/>
        </w:rPr>
        <w:t>endl</w:t>
      </w:r>
      <w:r w:rsidRPr="00884C6F">
        <w:rPr>
          <w:rFonts w:eastAsia="Times New Roman"/>
          <w:color w:val="D4D4D4"/>
        </w:rPr>
        <w:t>;</w:t>
      </w:r>
    </w:p>
    <w:p w14:paraId="00AF864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705FB2E0" w14:textId="6AF65108" w:rsidR="005F144F" w:rsidRPr="00884C6F" w:rsidRDefault="005F144F" w:rsidP="00831E31">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cout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"Minimum penalties could occur: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minPenalties</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DCDCAA"/>
        </w:rPr>
        <w:t>endl</w:t>
      </w:r>
      <w:r w:rsidRPr="00884C6F">
        <w:rPr>
          <w:rFonts w:eastAsia="Times New Roman"/>
          <w:color w:val="D4D4D4"/>
        </w:rPr>
        <w:t>;</w:t>
      </w:r>
    </w:p>
    <w:p w14:paraId="31BA03A1" w14:textId="43F895A3" w:rsidR="005F144F" w:rsidRPr="00A102B7" w:rsidRDefault="005F144F" w:rsidP="00A102B7">
      <w:pPr>
        <w:shd w:val="clear" w:color="auto" w:fill="1E1E1E"/>
        <w:rPr>
          <w:rFonts w:eastAsia="Times New Roman"/>
          <w:color w:val="D4D4D4"/>
        </w:rPr>
      </w:pPr>
      <w:r w:rsidRPr="00884C6F">
        <w:rPr>
          <w:rFonts w:eastAsia="Times New Roman"/>
          <w:color w:val="D4D4D4"/>
        </w:rPr>
        <w:t>}</w:t>
      </w:r>
    </w:p>
    <w:p w14:paraId="482A0AE2" w14:textId="77777777" w:rsidR="005F144F" w:rsidRDefault="005F144F" w:rsidP="006B289A">
      <w:pPr>
        <w:pStyle w:val="Heading3"/>
      </w:pPr>
      <w:bookmarkStart w:id="386" w:name="_Toc229070214"/>
      <w:r>
        <w:lastRenderedPageBreak/>
        <w:t>7.4.5 Test Cases</w:t>
      </w:r>
      <w:bookmarkEnd w:id="386"/>
    </w:p>
    <w:p w14:paraId="0FF06050" w14:textId="77777777" w:rsidR="005F144F" w:rsidRDefault="005F144F" w:rsidP="00541457">
      <w:pPr>
        <w:spacing w:before="120" w:after="60" w:line="276" w:lineRule="auto"/>
        <w:jc w:val="both"/>
      </w:pPr>
      <w:r>
        <w:rPr>
          <w:b/>
          <w:bCs/>
        </w:rPr>
        <w:t>Test Case 1 – n = 3 (General Case)</w:t>
      </w:r>
    </w:p>
    <w:p w14:paraId="13AB993C" w14:textId="77777777" w:rsidR="005F144F" w:rsidRDefault="005F144F" w:rsidP="00541457">
      <w:pPr>
        <w:spacing w:before="120" w:after="60" w:line="276" w:lineRule="auto"/>
        <w:jc w:val="both"/>
      </w:pPr>
      <w:r>
        <w:t>Input: 3 jobs with data as shown in the table below.</w:t>
      </w:r>
    </w:p>
    <w:p w14:paraId="392240CE" w14:textId="77777777" w:rsidR="005F144F" w:rsidRDefault="005F144F" w:rsidP="00541457">
      <w:pPr>
        <w:spacing w:line="80" w:lineRule="auto"/>
      </w:pPr>
    </w:p>
    <w:p w14:paraId="721CE68A" w14:textId="77777777" w:rsidR="005F144F" w:rsidRDefault="005F144F" w:rsidP="00541457">
      <w:pPr>
        <w:spacing w:before="60"/>
        <w:jc w:val="center"/>
      </w:pPr>
      <w:r>
        <w:rPr>
          <w:i/>
          <w:iCs/>
          <w:color w:val="555555"/>
          <w:sz w:val="20"/>
          <w:szCs w:val="20"/>
        </w:rPr>
        <w:t>Table: Test Case 1 Input: n = 3</w:t>
      </w:r>
    </w:p>
    <w:p w14:paraId="465B7D68" w14:textId="1F5495FD" w:rsidR="00923215" w:rsidRDefault="00923215" w:rsidP="00923215">
      <w:pPr>
        <w:pStyle w:val="Caption"/>
        <w:keepNext/>
      </w:pPr>
      <w:bookmarkStart w:id="387" w:name="_Toc229058138"/>
      <w:r>
        <w:t xml:space="preserve">Table </w:t>
      </w:r>
      <w:fldSimple w:instr=" SEQ Table \* ARABIC ">
        <w:r w:rsidR="00302A3E">
          <w:rPr>
            <w:noProof/>
          </w:rPr>
          <w:t>39</w:t>
        </w:r>
        <w:bookmarkEnd w:id="387"/>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6B840F8A" w14:textId="77777777" w:rsidTr="00923215">
        <w:trPr>
          <w:tblHeader/>
        </w:trPr>
        <w:tc>
          <w:tcPr>
            <w:tcW w:w="1352"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9C535D1" w14:textId="77777777" w:rsidR="005F144F" w:rsidRDefault="005F144F" w:rsidP="00F5449D">
            <w:pPr>
              <w:jc w:val="center"/>
            </w:pPr>
            <w:r>
              <w:rPr>
                <w:b/>
                <w:bCs/>
                <w:color w:val="FFFFFF"/>
                <w:sz w:val="20"/>
                <w:szCs w:val="20"/>
              </w:rPr>
              <w:t>Job #</w:t>
            </w:r>
          </w:p>
        </w:tc>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DAE6C29" w14:textId="77777777" w:rsidR="005F144F" w:rsidRDefault="005F144F" w:rsidP="00F5449D">
            <w:pPr>
              <w:jc w:val="center"/>
            </w:pPr>
            <w:r>
              <w:rPr>
                <w:b/>
                <w:bCs/>
                <w:color w:val="FFFFFF"/>
                <w:sz w:val="20"/>
                <w:szCs w:val="20"/>
              </w:rPr>
              <w:t>Processing Time (t)</w:t>
            </w:r>
          </w:p>
        </w:tc>
        <w:tc>
          <w:tcPr>
            <w:tcW w:w="198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7786DE9" w14:textId="77777777" w:rsidR="005F144F" w:rsidRDefault="005F144F" w:rsidP="00F5449D">
            <w:pPr>
              <w:jc w:val="center"/>
            </w:pPr>
            <w:r>
              <w:rPr>
                <w:b/>
                <w:bCs/>
                <w:color w:val="FFFFFF"/>
                <w:sz w:val="20"/>
                <w:szCs w:val="20"/>
              </w:rPr>
              <w:t>Deadline (d)</w:t>
            </w:r>
          </w:p>
        </w:tc>
        <w:tc>
          <w:tcPr>
            <w:tcW w:w="162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21D57CA" w14:textId="77777777" w:rsidR="005F144F" w:rsidRDefault="005F144F" w:rsidP="00F5449D">
            <w:pPr>
              <w:jc w:val="center"/>
            </w:pPr>
            <w:r>
              <w:rPr>
                <w:b/>
                <w:bCs/>
                <w:color w:val="FFFFFF"/>
                <w:sz w:val="20"/>
                <w:szCs w:val="20"/>
              </w:rPr>
              <w:t>Penalty (p)</w:t>
            </w:r>
          </w:p>
        </w:tc>
        <w:tc>
          <w:tcPr>
            <w:tcW w:w="153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ABDB98C" w14:textId="77777777" w:rsidR="005F144F" w:rsidRDefault="005F144F" w:rsidP="00F5449D">
            <w:pPr>
              <w:jc w:val="center"/>
            </w:pPr>
            <w:r>
              <w:rPr>
                <w:b/>
                <w:bCs/>
                <w:color w:val="FFFFFF"/>
                <w:sz w:val="20"/>
                <w:szCs w:val="20"/>
              </w:rPr>
              <w:t>Penalty Incurred?</w:t>
            </w:r>
          </w:p>
        </w:tc>
      </w:tr>
      <w:tr w:rsidR="005F144F" w14:paraId="21EDD6A6"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1F9D" w14:textId="77777777" w:rsidR="005F144F" w:rsidRDefault="005F144F" w:rsidP="00F5449D">
            <w:pPr>
              <w:jc w:val="center"/>
            </w:pPr>
            <w:r>
              <w:rPr>
                <w:sz w:val="22"/>
                <w:szCs w:val="22"/>
              </w:rPr>
              <w:t>1</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A94E4" w14:textId="77777777" w:rsidR="005F144F" w:rsidRDefault="005F144F" w:rsidP="00F5449D">
            <w:pPr>
              <w:jc w:val="center"/>
            </w:pPr>
            <w:r>
              <w:rPr>
                <w:sz w:val="22"/>
                <w:szCs w:val="22"/>
              </w:rPr>
              <w:t>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EB3E9" w14:textId="77777777" w:rsidR="005F144F" w:rsidRDefault="005F144F" w:rsidP="00F5449D">
            <w:pPr>
              <w:jc w:val="center"/>
            </w:pPr>
            <w:r>
              <w:rPr>
                <w:sz w:val="22"/>
                <w:szCs w:val="22"/>
              </w:rPr>
              <w:t>4</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8DD9D" w14:textId="77777777" w:rsidR="005F144F" w:rsidRDefault="005F144F" w:rsidP="00F5449D">
            <w:pPr>
              <w:jc w:val="center"/>
            </w:pPr>
            <w:r>
              <w:rPr>
                <w:sz w:val="22"/>
                <w:szCs w:val="22"/>
              </w:rPr>
              <w:t>5</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AC67E" w14:textId="77777777" w:rsidR="005F144F" w:rsidRDefault="005F144F" w:rsidP="00F5449D">
            <w:pPr>
              <w:jc w:val="center"/>
            </w:pPr>
            <w:r>
              <w:rPr>
                <w:sz w:val="22"/>
                <w:szCs w:val="22"/>
              </w:rPr>
              <w:t>No → Penalty = 0</w:t>
            </w:r>
          </w:p>
        </w:tc>
      </w:tr>
      <w:tr w:rsidR="005F144F" w14:paraId="3266AF4C"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04FFC" w14:textId="77777777" w:rsidR="005F144F" w:rsidRDefault="005F144F" w:rsidP="00F5449D">
            <w:pPr>
              <w:jc w:val="center"/>
            </w:pPr>
            <w:r>
              <w:rPr>
                <w:sz w:val="22"/>
                <w:szCs w:val="22"/>
              </w:rPr>
              <w:t>2</w:t>
            </w:r>
          </w:p>
        </w:tc>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93A6E" w14:textId="77777777" w:rsidR="005F144F" w:rsidRDefault="005F144F" w:rsidP="00F5449D">
            <w:pPr>
              <w:jc w:val="center"/>
            </w:pPr>
            <w:r>
              <w:rPr>
                <w:sz w:val="22"/>
                <w:szCs w:val="22"/>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E37D88" w14:textId="77777777" w:rsidR="005F144F" w:rsidRDefault="005F144F" w:rsidP="00F5449D">
            <w:pPr>
              <w:jc w:val="center"/>
            </w:pPr>
            <w:r>
              <w:rPr>
                <w:sz w:val="22"/>
                <w:szCs w:val="22"/>
              </w:rPr>
              <w:t>5</w:t>
            </w:r>
          </w:p>
        </w:tc>
        <w:tc>
          <w:tcPr>
            <w:tcW w:w="16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38FB7" w14:textId="77777777" w:rsidR="005F144F" w:rsidRDefault="005F144F" w:rsidP="00F5449D">
            <w:pPr>
              <w:jc w:val="center"/>
            </w:pPr>
            <w:r>
              <w:rPr>
                <w:sz w:val="22"/>
                <w:szCs w:val="22"/>
              </w:rPr>
              <w:t>3</w:t>
            </w:r>
          </w:p>
        </w:tc>
        <w:tc>
          <w:tcPr>
            <w:tcW w:w="15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BD39FE" w14:textId="77777777" w:rsidR="005F144F" w:rsidRDefault="005F144F" w:rsidP="00F5449D">
            <w:pPr>
              <w:jc w:val="center"/>
            </w:pPr>
            <w:r>
              <w:rPr>
                <w:sz w:val="22"/>
                <w:szCs w:val="22"/>
              </w:rPr>
              <w:t>No → Penalty = 0</w:t>
            </w:r>
          </w:p>
        </w:tc>
      </w:tr>
      <w:tr w:rsidR="005F144F" w14:paraId="4F5FF03D"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FD159" w14:textId="77777777" w:rsidR="005F144F" w:rsidRDefault="005F144F" w:rsidP="00F5449D">
            <w:pPr>
              <w:jc w:val="center"/>
            </w:pPr>
            <w:r>
              <w:rPr>
                <w:sz w:val="22"/>
                <w:szCs w:val="22"/>
              </w:rPr>
              <w:t>3</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F1BE5" w14:textId="77777777" w:rsidR="005F144F" w:rsidRDefault="005F144F" w:rsidP="00F5449D">
            <w:pPr>
              <w:jc w:val="center"/>
            </w:pPr>
            <w:r>
              <w:rPr>
                <w:sz w:val="22"/>
                <w:szCs w:val="22"/>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E14DB" w14:textId="77777777" w:rsidR="005F144F" w:rsidRDefault="005F144F" w:rsidP="00F5449D">
            <w:pPr>
              <w:jc w:val="center"/>
            </w:pPr>
            <w:r>
              <w:rPr>
                <w:sz w:val="22"/>
                <w:szCs w:val="22"/>
              </w:rPr>
              <w:t>2</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2E85A" w14:textId="77777777" w:rsidR="005F144F" w:rsidRDefault="005F144F" w:rsidP="00F5449D">
            <w:pPr>
              <w:jc w:val="center"/>
            </w:pPr>
            <w:r>
              <w:rPr>
                <w:sz w:val="22"/>
                <w:szCs w:val="22"/>
              </w:rPr>
              <w:t>4</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8B9E3" w14:textId="77777777" w:rsidR="005F144F" w:rsidRDefault="005F144F" w:rsidP="00F5449D">
            <w:pPr>
              <w:jc w:val="center"/>
            </w:pPr>
            <w:r>
              <w:rPr>
                <w:sz w:val="22"/>
                <w:szCs w:val="22"/>
              </w:rPr>
              <w:t>No → Penalty = 0</w:t>
            </w:r>
          </w:p>
        </w:tc>
      </w:tr>
    </w:tbl>
    <w:p w14:paraId="2E902589" w14:textId="77777777" w:rsidR="005F144F" w:rsidRDefault="005F144F" w:rsidP="00541457">
      <w:pPr>
        <w:spacing w:line="80" w:lineRule="auto"/>
      </w:pPr>
    </w:p>
    <w:p w14:paraId="6AFCCD49" w14:textId="77777777" w:rsidR="005F144F" w:rsidRDefault="005F144F" w:rsidP="00541457">
      <w:pPr>
        <w:spacing w:before="120" w:after="60" w:line="276" w:lineRule="auto"/>
        <w:jc w:val="both"/>
      </w:pPr>
      <w:r>
        <w:rPr>
          <w:b/>
          <w:bCs/>
        </w:rPr>
        <w:t>Optimal schedule: Job 3 → Job 1 → Job 2</w:t>
      </w:r>
    </w:p>
    <w:p w14:paraId="7F5C6586" w14:textId="77777777" w:rsidR="005F144F" w:rsidRDefault="005F144F" w:rsidP="00885D64">
      <w:pPr>
        <w:pStyle w:val="ListParagraph"/>
        <w:numPr>
          <w:ilvl w:val="0"/>
          <w:numId w:val="14"/>
        </w:numPr>
        <w:spacing w:before="60" w:after="60" w:line="276" w:lineRule="auto"/>
        <w:contextualSpacing w:val="0"/>
        <w:jc w:val="both"/>
      </w:pPr>
      <w:r>
        <w:t>Job 3: cumulative time = 1 ≤ 2  → no penalty</w:t>
      </w:r>
    </w:p>
    <w:p w14:paraId="16AFB733" w14:textId="77777777" w:rsidR="005F144F" w:rsidRDefault="005F144F" w:rsidP="00885D64">
      <w:pPr>
        <w:pStyle w:val="ListParagraph"/>
        <w:numPr>
          <w:ilvl w:val="0"/>
          <w:numId w:val="14"/>
        </w:numPr>
        <w:spacing w:before="60" w:after="60" w:line="276" w:lineRule="auto"/>
        <w:contextualSpacing w:val="0"/>
        <w:jc w:val="both"/>
      </w:pPr>
      <w:r>
        <w:t>Job 1: cumulative time = 4 ≤ 4  → no penalty</w:t>
      </w:r>
    </w:p>
    <w:p w14:paraId="6E13DA32" w14:textId="77777777" w:rsidR="005F144F" w:rsidRDefault="005F144F" w:rsidP="00885D64">
      <w:pPr>
        <w:pStyle w:val="ListParagraph"/>
        <w:numPr>
          <w:ilvl w:val="0"/>
          <w:numId w:val="14"/>
        </w:numPr>
        <w:spacing w:before="60" w:after="60" w:line="276" w:lineRule="auto"/>
        <w:contextualSpacing w:val="0"/>
        <w:jc w:val="both"/>
      </w:pPr>
      <w:r>
        <w:t>Job 2: cumulative time = 6 &gt; 5  → penalty = 3</w:t>
      </w:r>
    </w:p>
    <w:p w14:paraId="0AA692A0" w14:textId="77777777" w:rsidR="005F144F" w:rsidRDefault="005F144F" w:rsidP="00541457">
      <w:pPr>
        <w:spacing w:before="120" w:after="60" w:line="276" w:lineRule="auto"/>
        <w:jc w:val="both"/>
      </w:pPr>
      <w:r>
        <w:t>Total Penalty = 3  (optimal)</w:t>
      </w:r>
    </w:p>
    <w:p w14:paraId="37369CDB" w14:textId="5AC162C2" w:rsidR="004A5A2F" w:rsidRDefault="004A5A2F">
      <w:pPr>
        <w:spacing w:before="0" w:after="160" w:line="259" w:lineRule="auto"/>
      </w:pPr>
      <w:r>
        <w:br w:type="page"/>
      </w:r>
    </w:p>
    <w:p w14:paraId="3353AB50" w14:textId="77777777" w:rsidR="005F144F" w:rsidRPr="00002BCF" w:rsidRDefault="005F144F" w:rsidP="00541457">
      <w:pPr>
        <w:spacing w:before="120" w:after="60" w:line="276" w:lineRule="auto"/>
        <w:jc w:val="both"/>
        <w:rPr>
          <w:b/>
          <w:bCs/>
        </w:rPr>
      </w:pPr>
      <w:r w:rsidRPr="00002BCF">
        <w:rPr>
          <w:b/>
          <w:bCs/>
        </w:rPr>
        <w:lastRenderedPageBreak/>
        <w:t>Output:</w:t>
      </w:r>
    </w:p>
    <w:p w14:paraId="0A185C2B" w14:textId="77777777" w:rsidR="00923215" w:rsidRDefault="005F144F" w:rsidP="00923215">
      <w:pPr>
        <w:keepNext/>
        <w:spacing w:before="120" w:after="60" w:line="276" w:lineRule="auto"/>
        <w:jc w:val="center"/>
      </w:pPr>
      <w:r w:rsidRPr="00541457">
        <w:rPr>
          <w:noProof/>
        </w:rPr>
        <w:drawing>
          <wp:inline distT="0" distB="0" distL="0" distR="0" wp14:anchorId="0A3AFD67" wp14:editId="141806A7">
            <wp:extent cx="4606725" cy="1196340"/>
            <wp:effectExtent l="0" t="0" r="3810" b="3810"/>
            <wp:docPr id="5713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1549" name=""/>
                    <pic:cNvPicPr/>
                  </pic:nvPicPr>
                  <pic:blipFill>
                    <a:blip r:embed="rId44"/>
                    <a:stretch>
                      <a:fillRect/>
                    </a:stretch>
                  </pic:blipFill>
                  <pic:spPr>
                    <a:xfrm>
                      <a:off x="0" y="0"/>
                      <a:ext cx="4641512" cy="1205374"/>
                    </a:xfrm>
                    <a:prstGeom prst="rect">
                      <a:avLst/>
                    </a:prstGeom>
                  </pic:spPr>
                </pic:pic>
              </a:graphicData>
            </a:graphic>
          </wp:inline>
        </w:drawing>
      </w:r>
    </w:p>
    <w:p w14:paraId="2BDFF5D4" w14:textId="2B2DB5B1" w:rsidR="005F144F" w:rsidRDefault="00923215" w:rsidP="00923215">
      <w:pPr>
        <w:pStyle w:val="Caption"/>
      </w:pPr>
      <w:bookmarkStart w:id="388" w:name="_Toc229057532"/>
      <w:bookmarkStart w:id="389" w:name="_Toc229070351"/>
      <w:r>
        <w:t xml:space="preserve">Figure </w:t>
      </w:r>
      <w:fldSimple w:instr=" SEQ Figure \* ARABIC ">
        <w:r w:rsidR="00302A3E">
          <w:rPr>
            <w:noProof/>
          </w:rPr>
          <w:t>32</w:t>
        </w:r>
        <w:bookmarkEnd w:id="388"/>
        <w:bookmarkEnd w:id="389"/>
      </w:fldSimple>
    </w:p>
    <w:p w14:paraId="49E690B8" w14:textId="7544CBE2" w:rsidR="005F144F" w:rsidRPr="00BC35F1" w:rsidRDefault="005F144F" w:rsidP="00BC35F1">
      <w:pPr>
        <w:pStyle w:val="Caption"/>
        <w:rPr>
          <w:szCs w:val="20"/>
        </w:rPr>
      </w:pPr>
      <w:r w:rsidRPr="00BC35F1">
        <w:rPr>
          <w:szCs w:val="20"/>
        </w:rPr>
        <w:t xml:space="preserve">Task 7:  </w:t>
      </w:r>
      <w:r w:rsidRPr="00BC35F1">
        <w:rPr>
          <w:szCs w:val="20"/>
        </w:rPr>
        <w:fldChar w:fldCharType="begin"/>
      </w:r>
      <w:r w:rsidRPr="00BC35F1">
        <w:rPr>
          <w:szCs w:val="20"/>
        </w:rPr>
        <w:instrText xml:space="preserve"> SEQ Task_7:_ \* ARABIC </w:instrText>
      </w:r>
      <w:r w:rsidRPr="00BC35F1">
        <w:rPr>
          <w:szCs w:val="20"/>
        </w:rPr>
        <w:fldChar w:fldCharType="separate"/>
      </w:r>
      <w:r w:rsidR="00302A3E">
        <w:rPr>
          <w:noProof/>
          <w:szCs w:val="20"/>
        </w:rPr>
        <w:t>3</w:t>
      </w:r>
      <w:r w:rsidRPr="00BC35F1">
        <w:rPr>
          <w:szCs w:val="20"/>
        </w:rPr>
        <w:fldChar w:fldCharType="end"/>
      </w:r>
      <w:r w:rsidRPr="00BC35F1">
        <w:rPr>
          <w:szCs w:val="20"/>
        </w:rPr>
        <w:t xml:space="preserve">  Divide &amp; Conquer - 1st Test Case</w:t>
      </w:r>
    </w:p>
    <w:p w14:paraId="2D4AC05B" w14:textId="77777777" w:rsidR="005F144F" w:rsidRDefault="005F144F" w:rsidP="00541457">
      <w:pPr>
        <w:spacing w:before="120" w:after="60" w:line="276" w:lineRule="auto"/>
        <w:jc w:val="both"/>
      </w:pPr>
      <w:r>
        <w:rPr>
          <w:b/>
          <w:bCs/>
        </w:rPr>
        <w:t>Test Case 2 – All Jobs Meet Deadlines (n = 3)</w:t>
      </w:r>
    </w:p>
    <w:p w14:paraId="27C230E9" w14:textId="77777777" w:rsidR="005F144F" w:rsidRDefault="005F144F" w:rsidP="00541457">
      <w:pPr>
        <w:spacing w:line="80" w:lineRule="auto"/>
      </w:pPr>
    </w:p>
    <w:p w14:paraId="5FDB29EB" w14:textId="77777777" w:rsidR="005F144F" w:rsidRDefault="005F144F" w:rsidP="00541457">
      <w:pPr>
        <w:spacing w:before="60"/>
        <w:jc w:val="center"/>
      </w:pPr>
      <w:r>
        <w:rPr>
          <w:i/>
          <w:iCs/>
          <w:color w:val="555555"/>
          <w:sz w:val="20"/>
          <w:szCs w:val="20"/>
        </w:rPr>
        <w:t>Table: Test Case 2 Input: All deadlines met</w:t>
      </w:r>
    </w:p>
    <w:p w14:paraId="4A0AF1F1" w14:textId="04FFF289" w:rsidR="00923215" w:rsidRDefault="00923215" w:rsidP="00923215">
      <w:pPr>
        <w:pStyle w:val="Caption"/>
        <w:keepNext/>
      </w:pPr>
      <w:bookmarkStart w:id="390" w:name="_Toc229058139"/>
      <w:r>
        <w:t xml:space="preserve">Table </w:t>
      </w:r>
      <w:fldSimple w:instr=" SEQ Table \* ARABIC ">
        <w:r w:rsidR="00302A3E">
          <w:rPr>
            <w:noProof/>
          </w:rPr>
          <w:t>40</w:t>
        </w:r>
        <w:bookmarkEnd w:id="390"/>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6CDE1293" w14:textId="77777777" w:rsidTr="00923215">
        <w:trPr>
          <w:tblHeader/>
        </w:trPr>
        <w:tc>
          <w:tcPr>
            <w:tcW w:w="1352"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5E3FCF3" w14:textId="77777777" w:rsidR="005F144F" w:rsidRDefault="005F144F" w:rsidP="00F5449D">
            <w:pPr>
              <w:jc w:val="center"/>
            </w:pPr>
            <w:r>
              <w:rPr>
                <w:b/>
                <w:bCs/>
                <w:color w:val="FFFFFF"/>
                <w:sz w:val="20"/>
                <w:szCs w:val="20"/>
              </w:rPr>
              <w:t>Job #</w:t>
            </w:r>
          </w:p>
        </w:tc>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66BFBA6" w14:textId="77777777" w:rsidR="005F144F" w:rsidRDefault="005F144F" w:rsidP="00F5449D">
            <w:pPr>
              <w:jc w:val="center"/>
            </w:pPr>
            <w:r>
              <w:rPr>
                <w:b/>
                <w:bCs/>
                <w:color w:val="FFFFFF"/>
                <w:sz w:val="20"/>
                <w:szCs w:val="20"/>
              </w:rPr>
              <w:t>Processing Time (t)</w:t>
            </w:r>
          </w:p>
        </w:tc>
        <w:tc>
          <w:tcPr>
            <w:tcW w:w="198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7A1F56F" w14:textId="77777777" w:rsidR="005F144F" w:rsidRDefault="005F144F" w:rsidP="00F5449D">
            <w:pPr>
              <w:jc w:val="center"/>
            </w:pPr>
            <w:r>
              <w:rPr>
                <w:b/>
                <w:bCs/>
                <w:color w:val="FFFFFF"/>
                <w:sz w:val="20"/>
                <w:szCs w:val="20"/>
              </w:rPr>
              <w:t>Deadline (d)</w:t>
            </w:r>
          </w:p>
        </w:tc>
        <w:tc>
          <w:tcPr>
            <w:tcW w:w="162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516CE7" w14:textId="77777777" w:rsidR="005F144F" w:rsidRDefault="005F144F" w:rsidP="00F5449D">
            <w:pPr>
              <w:jc w:val="center"/>
            </w:pPr>
            <w:r>
              <w:rPr>
                <w:b/>
                <w:bCs/>
                <w:color w:val="FFFFFF"/>
                <w:sz w:val="20"/>
                <w:szCs w:val="20"/>
              </w:rPr>
              <w:t>Penalty (p)</w:t>
            </w:r>
          </w:p>
        </w:tc>
        <w:tc>
          <w:tcPr>
            <w:tcW w:w="153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DCBC1FE" w14:textId="77777777" w:rsidR="005F144F" w:rsidRDefault="005F144F" w:rsidP="00F5449D">
            <w:pPr>
              <w:jc w:val="center"/>
            </w:pPr>
            <w:r>
              <w:rPr>
                <w:b/>
                <w:bCs/>
                <w:color w:val="FFFFFF"/>
                <w:sz w:val="20"/>
                <w:szCs w:val="20"/>
              </w:rPr>
              <w:t>Penalty Incurred?</w:t>
            </w:r>
          </w:p>
        </w:tc>
      </w:tr>
      <w:tr w:rsidR="005F144F" w14:paraId="1AD47161"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B816C" w14:textId="77777777" w:rsidR="005F144F" w:rsidRDefault="005F144F" w:rsidP="00F5449D">
            <w:pPr>
              <w:jc w:val="center"/>
            </w:pPr>
            <w:r>
              <w:rPr>
                <w:sz w:val="22"/>
                <w:szCs w:val="22"/>
              </w:rPr>
              <w:t>1</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0D4FE" w14:textId="77777777" w:rsidR="005F144F" w:rsidRDefault="005F144F" w:rsidP="00F5449D">
            <w:pPr>
              <w:jc w:val="center"/>
            </w:pPr>
            <w:r>
              <w:rPr>
                <w:sz w:val="22"/>
                <w:szCs w:val="22"/>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7D610" w14:textId="77777777" w:rsidR="005F144F" w:rsidRDefault="005F144F" w:rsidP="00F5449D">
            <w:pPr>
              <w:jc w:val="center"/>
            </w:pPr>
            <w:r>
              <w:rPr>
                <w:sz w:val="22"/>
                <w:szCs w:val="22"/>
              </w:rPr>
              <w:t>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BE9B9" w14:textId="77777777" w:rsidR="005F144F" w:rsidRDefault="005F144F" w:rsidP="00F5449D">
            <w:pPr>
              <w:jc w:val="center"/>
            </w:pPr>
            <w:r>
              <w:rPr>
                <w:sz w:val="22"/>
                <w:szCs w:val="22"/>
              </w:rPr>
              <w:t>10</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23ABF" w14:textId="77777777" w:rsidR="005F144F" w:rsidRDefault="005F144F" w:rsidP="00F5449D">
            <w:pPr>
              <w:jc w:val="center"/>
            </w:pPr>
            <w:r>
              <w:rPr>
                <w:sz w:val="22"/>
                <w:szCs w:val="22"/>
              </w:rPr>
              <w:t>No → Penalty = 0</w:t>
            </w:r>
          </w:p>
        </w:tc>
      </w:tr>
      <w:tr w:rsidR="005F144F" w14:paraId="29E48B5D"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E4E5C" w14:textId="77777777" w:rsidR="005F144F" w:rsidRDefault="005F144F" w:rsidP="00F5449D">
            <w:pPr>
              <w:jc w:val="center"/>
            </w:pPr>
            <w:r>
              <w:rPr>
                <w:sz w:val="22"/>
                <w:szCs w:val="22"/>
              </w:rPr>
              <w:t>2</w:t>
            </w:r>
          </w:p>
        </w:tc>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E0FB23" w14:textId="77777777" w:rsidR="005F144F" w:rsidRDefault="005F144F" w:rsidP="00F5449D">
            <w:pPr>
              <w:jc w:val="center"/>
            </w:pPr>
            <w:r>
              <w:rPr>
                <w:sz w:val="22"/>
                <w:szCs w:val="22"/>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F2DC7" w14:textId="77777777" w:rsidR="005F144F" w:rsidRDefault="005F144F" w:rsidP="00F5449D">
            <w:pPr>
              <w:jc w:val="center"/>
            </w:pPr>
            <w:r>
              <w:rPr>
                <w:sz w:val="22"/>
                <w:szCs w:val="22"/>
              </w:rPr>
              <w:t>10</w:t>
            </w:r>
          </w:p>
        </w:tc>
        <w:tc>
          <w:tcPr>
            <w:tcW w:w="16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5C10C0" w14:textId="77777777" w:rsidR="005F144F" w:rsidRDefault="005F144F" w:rsidP="00F5449D">
            <w:pPr>
              <w:jc w:val="center"/>
            </w:pPr>
            <w:r>
              <w:rPr>
                <w:sz w:val="22"/>
                <w:szCs w:val="22"/>
              </w:rPr>
              <w:t>8</w:t>
            </w:r>
          </w:p>
        </w:tc>
        <w:tc>
          <w:tcPr>
            <w:tcW w:w="15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B4721" w14:textId="77777777" w:rsidR="005F144F" w:rsidRDefault="005F144F" w:rsidP="00F5449D">
            <w:pPr>
              <w:jc w:val="center"/>
            </w:pPr>
            <w:r>
              <w:rPr>
                <w:sz w:val="22"/>
                <w:szCs w:val="22"/>
              </w:rPr>
              <w:t>No → Penalty = 0</w:t>
            </w:r>
          </w:p>
        </w:tc>
      </w:tr>
      <w:tr w:rsidR="005F144F" w14:paraId="3A6F2B64"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3487A" w14:textId="77777777" w:rsidR="005F144F" w:rsidRDefault="005F144F" w:rsidP="00F5449D">
            <w:pPr>
              <w:jc w:val="center"/>
            </w:pPr>
            <w:r>
              <w:rPr>
                <w:sz w:val="22"/>
                <w:szCs w:val="22"/>
              </w:rPr>
              <w:t>3</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340E" w14:textId="77777777" w:rsidR="005F144F" w:rsidRDefault="005F144F" w:rsidP="00F5449D">
            <w:pPr>
              <w:jc w:val="center"/>
            </w:pPr>
            <w:r>
              <w:rPr>
                <w:sz w:val="22"/>
                <w:szCs w:val="22"/>
              </w:rPr>
              <w:t>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9DEB9" w14:textId="77777777" w:rsidR="005F144F" w:rsidRDefault="005F144F" w:rsidP="00F5449D">
            <w:pPr>
              <w:jc w:val="center"/>
            </w:pPr>
            <w:r>
              <w:rPr>
                <w:sz w:val="22"/>
                <w:szCs w:val="22"/>
              </w:rPr>
              <w:t>15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20651" w14:textId="77777777" w:rsidR="005F144F" w:rsidRDefault="005F144F" w:rsidP="00F5449D">
            <w:pPr>
              <w:jc w:val="center"/>
            </w:pPr>
            <w:r>
              <w:rPr>
                <w:sz w:val="22"/>
                <w:szCs w:val="22"/>
              </w:rPr>
              <w:t>6</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94A96" w14:textId="77777777" w:rsidR="005F144F" w:rsidRDefault="005F144F" w:rsidP="00F5449D">
            <w:pPr>
              <w:jc w:val="center"/>
            </w:pPr>
            <w:r>
              <w:rPr>
                <w:sz w:val="22"/>
                <w:szCs w:val="22"/>
              </w:rPr>
              <w:t>No → Penalty = 0</w:t>
            </w:r>
          </w:p>
        </w:tc>
      </w:tr>
    </w:tbl>
    <w:p w14:paraId="55E07F6E" w14:textId="77777777" w:rsidR="005F144F" w:rsidRDefault="005F144F" w:rsidP="00541457">
      <w:pPr>
        <w:spacing w:line="80" w:lineRule="auto"/>
      </w:pPr>
    </w:p>
    <w:p w14:paraId="20859294" w14:textId="77777777" w:rsidR="005F144F" w:rsidRDefault="005F144F" w:rsidP="00541457">
      <w:pPr>
        <w:spacing w:before="120" w:after="60" w:line="276" w:lineRule="auto"/>
        <w:jc w:val="both"/>
      </w:pPr>
      <w:r>
        <w:t>Cumulative times (1, 3, 6) all fall within deadlines (5, 10, 15). Total Penalty = 0.</w:t>
      </w:r>
    </w:p>
    <w:p w14:paraId="2E972230" w14:textId="7707473A" w:rsidR="004D4013" w:rsidRDefault="004D4013">
      <w:pPr>
        <w:spacing w:before="0" w:after="160" w:line="259" w:lineRule="auto"/>
      </w:pPr>
      <w:r>
        <w:br w:type="page"/>
      </w:r>
    </w:p>
    <w:p w14:paraId="3F54F5A8" w14:textId="77777777" w:rsidR="005F144F" w:rsidRDefault="005F144F" w:rsidP="00541457">
      <w:pPr>
        <w:spacing w:before="120" w:after="60" w:line="276" w:lineRule="auto"/>
        <w:jc w:val="both"/>
        <w:rPr>
          <w:b/>
          <w:bCs/>
        </w:rPr>
      </w:pPr>
      <w:r w:rsidRPr="00002BCF">
        <w:rPr>
          <w:b/>
          <w:bCs/>
        </w:rPr>
        <w:lastRenderedPageBreak/>
        <w:t>Output:</w:t>
      </w:r>
    </w:p>
    <w:p w14:paraId="267EDC93" w14:textId="77777777" w:rsidR="00923215" w:rsidRDefault="005F144F" w:rsidP="00923215">
      <w:pPr>
        <w:keepNext/>
        <w:spacing w:before="120" w:after="60" w:line="276" w:lineRule="auto"/>
        <w:jc w:val="both"/>
      </w:pPr>
      <w:r w:rsidRPr="00A94289">
        <w:rPr>
          <w:b/>
          <w:bCs/>
          <w:noProof/>
        </w:rPr>
        <w:drawing>
          <wp:inline distT="0" distB="0" distL="0" distR="0" wp14:anchorId="78C3EAEA" wp14:editId="0F180055">
            <wp:extent cx="5731510" cy="1588770"/>
            <wp:effectExtent l="0" t="0" r="2540" b="0"/>
            <wp:docPr id="16272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6059" name=""/>
                    <pic:cNvPicPr/>
                  </pic:nvPicPr>
                  <pic:blipFill>
                    <a:blip r:embed="rId45"/>
                    <a:stretch>
                      <a:fillRect/>
                    </a:stretch>
                  </pic:blipFill>
                  <pic:spPr>
                    <a:xfrm>
                      <a:off x="0" y="0"/>
                      <a:ext cx="5731510" cy="1588770"/>
                    </a:xfrm>
                    <a:prstGeom prst="rect">
                      <a:avLst/>
                    </a:prstGeom>
                  </pic:spPr>
                </pic:pic>
              </a:graphicData>
            </a:graphic>
          </wp:inline>
        </w:drawing>
      </w:r>
    </w:p>
    <w:p w14:paraId="39610938" w14:textId="7C3986EF" w:rsidR="005F144F" w:rsidRDefault="00923215" w:rsidP="00923215">
      <w:pPr>
        <w:pStyle w:val="Caption"/>
        <w:jc w:val="both"/>
      </w:pPr>
      <w:bookmarkStart w:id="391" w:name="_Toc229057533"/>
      <w:bookmarkStart w:id="392" w:name="_Toc229070352"/>
      <w:r>
        <w:t xml:space="preserve">Figure </w:t>
      </w:r>
      <w:fldSimple w:instr=" SEQ Figure \* ARABIC ">
        <w:r w:rsidR="00302A3E">
          <w:rPr>
            <w:noProof/>
          </w:rPr>
          <w:t>33</w:t>
        </w:r>
        <w:bookmarkEnd w:id="391"/>
        <w:bookmarkEnd w:id="392"/>
      </w:fldSimple>
    </w:p>
    <w:p w14:paraId="5AAB855B" w14:textId="4363BF7C" w:rsidR="005F144F" w:rsidRDefault="005F144F" w:rsidP="00BC35F1">
      <w:pPr>
        <w:pStyle w:val="Caption"/>
        <w:rPr>
          <w:szCs w:val="20"/>
        </w:rPr>
      </w:pPr>
      <w:r w:rsidRPr="00BC35F1">
        <w:rPr>
          <w:szCs w:val="20"/>
        </w:rPr>
        <w:t xml:space="preserve">Task 7:  </w:t>
      </w:r>
      <w:r w:rsidRPr="00BC35F1">
        <w:rPr>
          <w:szCs w:val="20"/>
        </w:rPr>
        <w:fldChar w:fldCharType="begin"/>
      </w:r>
      <w:r w:rsidRPr="00BC35F1">
        <w:rPr>
          <w:szCs w:val="20"/>
        </w:rPr>
        <w:instrText xml:space="preserve"> SEQ Task_7:_ \* ARABIC </w:instrText>
      </w:r>
      <w:r w:rsidRPr="00BC35F1">
        <w:rPr>
          <w:szCs w:val="20"/>
        </w:rPr>
        <w:fldChar w:fldCharType="separate"/>
      </w:r>
      <w:r w:rsidR="00302A3E">
        <w:rPr>
          <w:noProof/>
          <w:szCs w:val="20"/>
        </w:rPr>
        <w:t>4</w:t>
      </w:r>
      <w:r w:rsidRPr="00BC35F1">
        <w:rPr>
          <w:szCs w:val="20"/>
        </w:rPr>
        <w:fldChar w:fldCharType="end"/>
      </w:r>
      <w:r w:rsidRPr="00BC35F1">
        <w:rPr>
          <w:szCs w:val="20"/>
        </w:rPr>
        <w:t xml:space="preserve">  Divide &amp; Conquer - 2nd Test Case</w:t>
      </w:r>
    </w:p>
    <w:p w14:paraId="50FD1C9A" w14:textId="77777777" w:rsidR="00E77263" w:rsidRPr="00E77263" w:rsidRDefault="00E77263" w:rsidP="00E77263"/>
    <w:p w14:paraId="0127D000" w14:textId="77777777" w:rsidR="005F144F" w:rsidRDefault="005F144F" w:rsidP="007128F1">
      <w:pPr>
        <w:pStyle w:val="Heading3"/>
      </w:pPr>
      <w:bookmarkStart w:id="393" w:name="_Toc229070215"/>
      <w:r>
        <w:t>7.4.6 Complexity Analysis</w:t>
      </w:r>
      <w:bookmarkEnd w:id="393"/>
    </w:p>
    <w:p w14:paraId="6F633E9A" w14:textId="77777777" w:rsidR="005F144F" w:rsidRDefault="005F144F">
      <w:pPr>
        <w:spacing w:line="80" w:lineRule="auto"/>
      </w:pPr>
    </w:p>
    <w:p w14:paraId="4D659966" w14:textId="77777777" w:rsidR="005F144F" w:rsidRDefault="005F144F">
      <w:pPr>
        <w:spacing w:before="60"/>
        <w:jc w:val="center"/>
      </w:pPr>
      <w:r>
        <w:rPr>
          <w:i/>
          <w:iCs/>
          <w:color w:val="555555"/>
          <w:sz w:val="20"/>
          <w:szCs w:val="20"/>
        </w:rPr>
        <w:t>Table: Divide and Conquer Complexity</w:t>
      </w:r>
    </w:p>
    <w:p w14:paraId="37B9F3DB" w14:textId="26ACBFAC" w:rsidR="00923215" w:rsidRDefault="00923215" w:rsidP="00923215">
      <w:pPr>
        <w:pStyle w:val="Caption"/>
        <w:keepNext/>
      </w:pPr>
      <w:bookmarkStart w:id="394" w:name="_Toc229058140"/>
      <w:r>
        <w:t xml:space="preserve">Table </w:t>
      </w:r>
      <w:fldSimple w:instr=" SEQ Table \* ARABIC ">
        <w:r w:rsidR="00302A3E">
          <w:rPr>
            <w:noProof/>
          </w:rPr>
          <w:t>41</w:t>
        </w:r>
        <w:bookmarkEnd w:id="394"/>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F144F" w14:paraId="328FE95E" w14:textId="77777777" w:rsidTr="00923215">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DBAC262" w14:textId="77777777" w:rsidR="005F144F" w:rsidRDefault="005F144F">
            <w:pPr>
              <w:jc w:val="center"/>
            </w:pPr>
            <w:r>
              <w:rPr>
                <w:b/>
                <w:bCs/>
                <w:color w:val="FFFFFF"/>
                <w:sz w:val="20"/>
                <w:szCs w:val="20"/>
              </w:rPr>
              <w:t>Metric</w:t>
            </w:r>
          </w:p>
        </w:tc>
        <w:tc>
          <w:tcPr>
            <w:tcW w:w="67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0C00BC3" w14:textId="77777777" w:rsidR="005F144F" w:rsidRDefault="005F144F">
            <w:pPr>
              <w:jc w:val="center"/>
            </w:pPr>
            <w:r>
              <w:rPr>
                <w:b/>
                <w:bCs/>
                <w:color w:val="FFFFFF"/>
                <w:sz w:val="20"/>
                <w:szCs w:val="20"/>
              </w:rPr>
              <w:t>Complexity</w:t>
            </w:r>
          </w:p>
        </w:tc>
      </w:tr>
      <w:tr w:rsidR="005F144F" w14:paraId="2CD6F6E9" w14:textId="77777777" w:rsidTr="00923215">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89776" w14:textId="77777777" w:rsidR="005F144F" w:rsidRDefault="005F144F">
            <w:pPr>
              <w:jc w:val="center"/>
            </w:pPr>
            <w:r>
              <w:rPr>
                <w:sz w:val="22"/>
                <w:szCs w:val="22"/>
              </w:rPr>
              <w:t>Time</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75B51" w14:textId="77777777" w:rsidR="005F144F" w:rsidRDefault="005F144F">
            <w:pPr>
              <w:jc w:val="center"/>
            </w:pPr>
            <w:r>
              <w:rPr>
                <w:sz w:val="22"/>
                <w:szCs w:val="22"/>
              </w:rPr>
              <w:t>O(n log n) — Standard Merge Sort with an O(1) comparator per comparison</w:t>
            </w:r>
          </w:p>
        </w:tc>
      </w:tr>
      <w:tr w:rsidR="005F144F" w14:paraId="580C4F24" w14:textId="77777777" w:rsidTr="00923215">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B233B" w14:textId="77777777" w:rsidR="005F144F" w:rsidRDefault="005F144F">
            <w:pPr>
              <w:jc w:val="center"/>
            </w:pPr>
            <w:r>
              <w:rPr>
                <w:sz w:val="22"/>
                <w:szCs w:val="22"/>
              </w:rPr>
              <w:t>Space</w:t>
            </w:r>
          </w:p>
        </w:tc>
        <w:tc>
          <w:tcPr>
            <w:tcW w:w="6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37F6E" w14:textId="77777777" w:rsidR="005F144F" w:rsidRDefault="005F144F">
            <w:pPr>
              <w:jc w:val="center"/>
            </w:pPr>
            <w:r>
              <w:rPr>
                <w:sz w:val="22"/>
                <w:szCs w:val="22"/>
              </w:rPr>
              <w:t>O(n) — Temporary array used during the merge step; O(log n) recursion stack</w:t>
            </w:r>
          </w:p>
        </w:tc>
      </w:tr>
    </w:tbl>
    <w:p w14:paraId="6B44EA0C" w14:textId="77777777" w:rsidR="005F144F" w:rsidRDefault="005F144F">
      <w:pPr>
        <w:spacing w:line="80" w:lineRule="auto"/>
      </w:pPr>
    </w:p>
    <w:p w14:paraId="4DD3C39F" w14:textId="77777777" w:rsidR="005F144F" w:rsidRDefault="005F144F">
      <w:r>
        <w:br w:type="page"/>
      </w:r>
    </w:p>
    <w:p w14:paraId="50048EF1" w14:textId="7C4B8B69" w:rsidR="005F144F" w:rsidRDefault="005F144F" w:rsidP="007128F1">
      <w:pPr>
        <w:pStyle w:val="Heading2"/>
      </w:pPr>
      <w:bookmarkStart w:id="395" w:name="_Toc229070216"/>
      <w:r>
        <w:lastRenderedPageBreak/>
        <w:t>7.5 Dynamic Programming algorithm</w:t>
      </w:r>
      <w:bookmarkEnd w:id="395"/>
    </w:p>
    <w:p w14:paraId="59EC87C5" w14:textId="77777777" w:rsidR="005F144F" w:rsidRDefault="005F144F" w:rsidP="007128F1">
      <w:pPr>
        <w:pStyle w:val="Heading3"/>
      </w:pPr>
      <w:bookmarkStart w:id="396" w:name="_Toc229070217"/>
      <w:r>
        <w:t>7.5.1 Methodology</w:t>
      </w:r>
      <w:bookmarkEnd w:id="396"/>
    </w:p>
    <w:p w14:paraId="622170B3" w14:textId="77777777" w:rsidR="005F144F" w:rsidRDefault="005F144F" w:rsidP="00E10A58">
      <w:pPr>
        <w:spacing w:before="120" w:after="60" w:line="276" w:lineRule="auto"/>
        <w:ind w:firstLine="720"/>
        <w:jc w:val="both"/>
      </w:pPr>
      <w:r>
        <w:t>The Dynamic Programming approach uses bitmask DP to represent every possible subset of scheduled jobs as an integer bitmask (0 to 2ⁿ − 1). For each state (subset), the algorithm tries appending each unscheduled job and records the minimum penalty achievable. Backtracking through the recorded transitions recovers the optimal job ordering. This guarantees a globally optimal solution at the cost of exponential memory.</w:t>
      </w:r>
    </w:p>
    <w:p w14:paraId="37ED5E97" w14:textId="69CADCAE" w:rsidR="005F144F" w:rsidRDefault="001B49B9" w:rsidP="001B49B9">
      <w:pPr>
        <w:pStyle w:val="Heading3"/>
      </w:pPr>
      <w:bookmarkStart w:id="397" w:name="_Toc229070218"/>
      <w:r>
        <w:t xml:space="preserve">7.5.2 </w:t>
      </w:r>
      <w:r w:rsidR="005F144F">
        <w:t>Step-by-Step description</w:t>
      </w:r>
      <w:bookmarkEnd w:id="397"/>
    </w:p>
    <w:p w14:paraId="28529F59" w14:textId="4419BF77" w:rsidR="005F144F" w:rsidRDefault="005F144F" w:rsidP="00885D64">
      <w:pPr>
        <w:pStyle w:val="ListParagraph"/>
        <w:numPr>
          <w:ilvl w:val="0"/>
          <w:numId w:val="82"/>
        </w:numPr>
        <w:jc w:val="both"/>
      </w:pPr>
      <w:r>
        <w:t>Read n, and the arrays t[], p[], d[].</w:t>
      </w:r>
    </w:p>
    <w:p w14:paraId="04B7E0AB" w14:textId="2087C334" w:rsidR="005F144F" w:rsidRDefault="005F144F" w:rsidP="00885D64">
      <w:pPr>
        <w:pStyle w:val="ListParagraph"/>
        <w:numPr>
          <w:ilvl w:val="0"/>
          <w:numId w:val="82"/>
        </w:numPr>
        <w:jc w:val="both"/>
      </w:pPr>
      <w:r>
        <w:t>Represent every possible subset of jobs as a bitmask integer (0 to 2ⁿ − 1).</w:t>
      </w:r>
    </w:p>
    <w:p w14:paraId="1D32B09A" w14:textId="7879F378" w:rsidR="005F144F" w:rsidRDefault="005F144F" w:rsidP="00885D64">
      <w:pPr>
        <w:pStyle w:val="ListParagraph"/>
        <w:numPr>
          <w:ilvl w:val="0"/>
          <w:numId w:val="82"/>
        </w:numPr>
        <w:jc w:val="both"/>
      </w:pPr>
      <w:r>
        <w:t>Initialize: dp[0] = 0 (no jobs scheduled → no penalty); all other dp[mask] = ∞; timeUsed[mask] stores the cumulative processing time for state mask.</w:t>
      </w:r>
    </w:p>
    <w:p w14:paraId="3CADCB6D" w14:textId="77777777" w:rsidR="005F144F" w:rsidRDefault="005F144F" w:rsidP="00885D64">
      <w:pPr>
        <w:pStyle w:val="ListParagraph"/>
        <w:numPr>
          <w:ilvl w:val="0"/>
          <w:numId w:val="82"/>
        </w:numPr>
        <w:jc w:val="both"/>
      </w:pPr>
      <w:r>
        <w:t>For each state mask (from 0 to 2ⁿ − 1): for each job i not yet in mask, compute newMask = mask | (1 &lt;&lt; i), newTime = timeUsed[mask] + t[i], and newPenalty = dp[mask] + (newTime &gt; d[i] ? p[i] : 0). If newPenalty &lt; dp[newMask], update dp[newMask], timeUsed[newMask], and record the transition.</w:t>
      </w:r>
    </w:p>
    <w:p w14:paraId="7261F960" w14:textId="77777777" w:rsidR="005F144F" w:rsidRDefault="005F144F" w:rsidP="00885D64">
      <w:pPr>
        <w:pStyle w:val="ListParagraph"/>
        <w:numPr>
          <w:ilvl w:val="0"/>
          <w:numId w:val="82"/>
        </w:numPr>
        <w:jc w:val="both"/>
      </w:pPr>
      <w:r>
        <w:t>Backtrack from the full state (2ⁿ − 1) using last_state[] and last_Job[] to recover the optimal ordering.</w:t>
      </w:r>
    </w:p>
    <w:p w14:paraId="33A8BD7B" w14:textId="77777777" w:rsidR="005F144F" w:rsidRDefault="005F144F" w:rsidP="00885D64">
      <w:pPr>
        <w:pStyle w:val="ListParagraph"/>
        <w:numPr>
          <w:ilvl w:val="0"/>
          <w:numId w:val="82"/>
        </w:numPr>
      </w:pPr>
      <w:r>
        <w:t>Output the optimal schedule and minimum penalty.</w:t>
      </w:r>
    </w:p>
    <w:p w14:paraId="2E514D91" w14:textId="4C4F3209" w:rsidR="00060F69" w:rsidRDefault="00060F69">
      <w:pPr>
        <w:spacing w:before="0" w:after="160" w:line="259" w:lineRule="auto"/>
      </w:pPr>
      <w:r>
        <w:br w:type="page"/>
      </w:r>
    </w:p>
    <w:p w14:paraId="3C342164" w14:textId="3113768B" w:rsidR="005F144F" w:rsidRDefault="005F144F" w:rsidP="002E4963">
      <w:pPr>
        <w:pStyle w:val="Heading3"/>
      </w:pPr>
      <w:bookmarkStart w:id="398" w:name="_Toc229070219"/>
      <w:r>
        <w:lastRenderedPageBreak/>
        <w:t>7.5.3 Pseudocode</w:t>
      </w:r>
      <w:bookmarkEnd w:id="398"/>
    </w:p>
    <w:p w14:paraId="36F1DC2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DP_JobScheduling(n, t[], p[], d[]):</w:t>
      </w:r>
    </w:p>
    <w:p w14:paraId="7797DAC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totalStates   ← 2^n</w:t>
      </w:r>
    </w:p>
    <w:p w14:paraId="17B0BB8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dp[]          ← array[totalStates], initialized to ∞</w:t>
      </w:r>
    </w:p>
    <w:p w14:paraId="72168BD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timeUsed[]    ← array[totalStates], initialized to 0</w:t>
      </w:r>
    </w:p>
    <w:p w14:paraId="65FFD5F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last_state[]  ← array[totalStates], initialized to -1</w:t>
      </w:r>
    </w:p>
    <w:p w14:paraId="22BFCE7B"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last_Job[]    ← array[totalStates], initialized to -1</w:t>
      </w:r>
    </w:p>
    <w:p w14:paraId="3360FA2F" w14:textId="77777777" w:rsidR="005F144F" w:rsidRDefault="005F144F">
      <w:pPr>
        <w:pBdr>
          <w:left w:val="single" w:sz="8" w:space="0" w:color="2E74B5"/>
        </w:pBdr>
        <w:shd w:val="clear" w:color="auto" w:fill="F5F5F5"/>
        <w:ind w:left="360"/>
      </w:pPr>
    </w:p>
    <w:p w14:paraId="2A6AAB1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dp[0] ← 0</w:t>
      </w:r>
    </w:p>
    <w:p w14:paraId="5931D51D" w14:textId="77777777" w:rsidR="005F144F" w:rsidRDefault="005F144F">
      <w:pPr>
        <w:pBdr>
          <w:left w:val="single" w:sz="8" w:space="0" w:color="2E74B5"/>
        </w:pBdr>
        <w:shd w:val="clear" w:color="auto" w:fill="F5F5F5"/>
        <w:ind w:left="360"/>
      </w:pPr>
    </w:p>
    <w:p w14:paraId="67C991E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mask = 0 TO totalStates - 1:</w:t>
      </w:r>
    </w:p>
    <w:p w14:paraId="3AEE1E2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dp[mask] = ∞: CONTINUE</w:t>
      </w:r>
    </w:p>
    <w:p w14:paraId="5C06DD6F" w14:textId="77777777" w:rsidR="005F144F" w:rsidRDefault="005F144F">
      <w:pPr>
        <w:pBdr>
          <w:left w:val="single" w:sz="8" w:space="0" w:color="2E74B5"/>
        </w:pBdr>
        <w:shd w:val="clear" w:color="auto" w:fill="F5F5F5"/>
        <w:ind w:left="360"/>
      </w:pPr>
    </w:p>
    <w:p w14:paraId="0E69D86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i = 0 TO n-1:</w:t>
      </w:r>
    </w:p>
    <w:p w14:paraId="0DA06CB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bit i is set in mask: CONTINUE   // job i already scheduled</w:t>
      </w:r>
    </w:p>
    <w:p w14:paraId="5E76AAC0" w14:textId="77777777" w:rsidR="005F144F" w:rsidRDefault="005F144F">
      <w:pPr>
        <w:pBdr>
          <w:left w:val="single" w:sz="8" w:space="0" w:color="2E74B5"/>
        </w:pBdr>
        <w:shd w:val="clear" w:color="auto" w:fill="F5F5F5"/>
        <w:ind w:left="360"/>
      </w:pPr>
    </w:p>
    <w:p w14:paraId="0981698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newMask    ← mask OR (1 &lt;&lt; i)</w:t>
      </w:r>
    </w:p>
    <w:p w14:paraId="44BA61D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newTime    ← timeUsed[mask] + t[i]</w:t>
      </w:r>
    </w:p>
    <w:p w14:paraId="3D477FD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newPenalty ← dp[mask] + (newTime &gt; d[i] ? p[i] : 0)</w:t>
      </w:r>
    </w:p>
    <w:p w14:paraId="7B00510A" w14:textId="77777777" w:rsidR="005F144F" w:rsidRDefault="005F144F">
      <w:pPr>
        <w:pBdr>
          <w:left w:val="single" w:sz="8" w:space="0" w:color="2E74B5"/>
        </w:pBdr>
        <w:shd w:val="clear" w:color="auto" w:fill="F5F5F5"/>
        <w:ind w:left="360"/>
      </w:pPr>
    </w:p>
    <w:p w14:paraId="5631E91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newPenalty &lt; dp[newMask]:</w:t>
      </w:r>
    </w:p>
    <w:p w14:paraId="53C7E5F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dp[newMask]         ← newPenalty</w:t>
      </w:r>
    </w:p>
    <w:p w14:paraId="36CDB03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timeUsed[newMask]   ← newTime</w:t>
      </w:r>
    </w:p>
    <w:p w14:paraId="0BEECB8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last_state[newMask] ← mask</w:t>
      </w:r>
    </w:p>
    <w:p w14:paraId="6303032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last_Job[newMask]   ← i</w:t>
      </w:r>
    </w:p>
    <w:p w14:paraId="059D252C" w14:textId="77777777" w:rsidR="005F144F" w:rsidRDefault="005F144F">
      <w:pPr>
        <w:pBdr>
          <w:left w:val="single" w:sz="8" w:space="0" w:color="2E74B5"/>
        </w:pBdr>
        <w:shd w:val="clear" w:color="auto" w:fill="F5F5F5"/>
        <w:ind w:left="360"/>
      </w:pPr>
    </w:p>
    <w:p w14:paraId="78A7C45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Backtrack to find optimal order</w:t>
      </w:r>
    </w:p>
    <w:p w14:paraId="57239EF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result[]  ← []</w:t>
      </w:r>
    </w:p>
    <w:p w14:paraId="0C96121F"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totalStates - 1</w:t>
      </w:r>
    </w:p>
    <w:p w14:paraId="7441DF1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current ≠ 0:</w:t>
      </w:r>
    </w:p>
    <w:p w14:paraId="1E1764A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result.prepend(last_Job[current])</w:t>
      </w:r>
    </w:p>
    <w:p w14:paraId="027DD7B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last_state[current]</w:t>
      </w:r>
    </w:p>
    <w:p w14:paraId="30C8D73A" w14:textId="77777777" w:rsidR="005F144F" w:rsidRDefault="005F144F">
      <w:pPr>
        <w:pBdr>
          <w:left w:val="single" w:sz="8" w:space="0" w:color="2E74B5"/>
        </w:pBdr>
        <w:shd w:val="clear" w:color="auto" w:fill="F5F5F5"/>
        <w:ind w:left="360"/>
      </w:pPr>
    </w:p>
    <w:p w14:paraId="23F5A6D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PRINT result[], dp[totalStates - 1]</w:t>
      </w:r>
    </w:p>
    <w:p w14:paraId="220D42C5" w14:textId="40FCD975" w:rsidR="00E2392D" w:rsidRDefault="00E2392D">
      <w:pPr>
        <w:spacing w:before="0" w:after="160" w:line="259" w:lineRule="auto"/>
      </w:pPr>
      <w:r>
        <w:br w:type="page"/>
      </w:r>
    </w:p>
    <w:p w14:paraId="71C744CC" w14:textId="77777777" w:rsidR="005F144F" w:rsidRDefault="005F144F" w:rsidP="007128F1">
      <w:pPr>
        <w:pStyle w:val="Heading3"/>
      </w:pPr>
      <w:bookmarkStart w:id="399" w:name="_Toc229070220"/>
      <w:r>
        <w:lastRenderedPageBreak/>
        <w:t>7.5.4 Implementation</w:t>
      </w:r>
      <w:bookmarkEnd w:id="399"/>
    </w:p>
    <w:p w14:paraId="04A74006"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&lt;iostream&gt;</w:t>
      </w:r>
    </w:p>
    <w:p w14:paraId="1F4FC7AD"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&lt;vector&gt;</w:t>
      </w:r>
    </w:p>
    <w:p w14:paraId="52ABF2BE"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&lt;climits&gt;</w:t>
      </w:r>
    </w:p>
    <w:p w14:paraId="298C3406"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&lt;algorithm&gt;</w:t>
      </w:r>
    </w:p>
    <w:p w14:paraId="02B48B39"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using</w:t>
      </w:r>
      <w:r w:rsidRPr="00A94289">
        <w:rPr>
          <w:rFonts w:eastAsia="Times New Roman"/>
          <w:color w:val="D4D4D4"/>
        </w:rPr>
        <w:t xml:space="preserve"> </w:t>
      </w:r>
      <w:r w:rsidRPr="00A94289">
        <w:rPr>
          <w:rFonts w:eastAsia="Times New Roman"/>
          <w:color w:val="569CD6"/>
        </w:rPr>
        <w:t>namespace</w:t>
      </w:r>
      <w:r w:rsidRPr="00A94289">
        <w:rPr>
          <w:rFonts w:eastAsia="Times New Roman"/>
          <w:color w:val="D4D4D4"/>
        </w:rPr>
        <w:t xml:space="preserve"> </w:t>
      </w:r>
      <w:r w:rsidRPr="00A94289">
        <w:rPr>
          <w:rFonts w:eastAsia="Times New Roman"/>
          <w:color w:val="4EC9B0"/>
        </w:rPr>
        <w:t>std</w:t>
      </w:r>
      <w:r w:rsidRPr="00A94289">
        <w:rPr>
          <w:rFonts w:eastAsia="Times New Roman"/>
          <w:color w:val="D4D4D4"/>
        </w:rPr>
        <w:t>;</w:t>
      </w:r>
    </w:p>
    <w:p w14:paraId="634DB04B" w14:textId="77777777" w:rsidR="005F144F" w:rsidRPr="00A94289" w:rsidRDefault="005F144F" w:rsidP="00A94289">
      <w:pPr>
        <w:shd w:val="clear" w:color="auto" w:fill="1E1E1E"/>
        <w:rPr>
          <w:rFonts w:eastAsia="Times New Roman"/>
          <w:color w:val="D4D4D4"/>
        </w:rPr>
      </w:pPr>
    </w:p>
    <w:p w14:paraId="36711BFE" w14:textId="77777777" w:rsidR="005F144F" w:rsidRPr="00A94289" w:rsidRDefault="005F144F" w:rsidP="00A94289">
      <w:pPr>
        <w:shd w:val="clear" w:color="auto" w:fill="1E1E1E"/>
        <w:rPr>
          <w:rFonts w:eastAsia="Times New Roman"/>
          <w:color w:val="D4D4D4"/>
        </w:rPr>
      </w:pPr>
      <w:r w:rsidRPr="00A94289">
        <w:rPr>
          <w:rFonts w:eastAsia="Times New Roman"/>
          <w:color w:val="569CD6"/>
        </w:rPr>
        <w:t>int</w:t>
      </w:r>
      <w:r w:rsidRPr="00A94289">
        <w:rPr>
          <w:rFonts w:eastAsia="Times New Roman"/>
          <w:color w:val="D4D4D4"/>
        </w:rPr>
        <w:t xml:space="preserve"> </w:t>
      </w:r>
      <w:r w:rsidRPr="00A94289">
        <w:rPr>
          <w:rFonts w:eastAsia="Times New Roman"/>
          <w:color w:val="DCDCAA"/>
        </w:rPr>
        <w:t>main</w:t>
      </w:r>
      <w:r w:rsidRPr="00A94289">
        <w:rPr>
          <w:rFonts w:eastAsia="Times New Roman"/>
          <w:color w:val="D4D4D4"/>
        </w:rPr>
        <w:t>()</w:t>
      </w:r>
    </w:p>
    <w:p w14:paraId="2C4BBB9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w:t>
      </w:r>
    </w:p>
    <w:p w14:paraId="70683AF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number of jobs: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DCDCAA"/>
        </w:rPr>
        <w:t>endl</w:t>
      </w:r>
      <w:r w:rsidRPr="00A94289">
        <w:rPr>
          <w:rFonts w:eastAsia="Times New Roman"/>
          <w:color w:val="D4D4D4"/>
        </w:rPr>
        <w:t>;</w:t>
      </w:r>
    </w:p>
    <w:p w14:paraId="69A9F40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w:t>
      </w:r>
      <w:r w:rsidRPr="00A94289">
        <w:rPr>
          <w:rFonts w:eastAsia="Times New Roman"/>
          <w:color w:val="D4D4D4"/>
        </w:rPr>
        <w:t>;</w:t>
      </w:r>
    </w:p>
    <w:p w14:paraId="3803D80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cin</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n</w:t>
      </w:r>
      <w:r w:rsidRPr="00A94289">
        <w:rPr>
          <w:rFonts w:eastAsia="Times New Roman"/>
          <w:color w:val="D4D4D4"/>
        </w:rPr>
        <w:t>;</w:t>
      </w:r>
    </w:p>
    <w:p w14:paraId="06829D4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totalStates</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r w:rsidRPr="00A94289">
        <w:rPr>
          <w:rFonts w:eastAsia="Times New Roman"/>
          <w:color w:val="9CDCFE"/>
        </w:rPr>
        <w:t>n</w:t>
      </w:r>
      <w:r w:rsidRPr="00A94289">
        <w:rPr>
          <w:rFonts w:eastAsia="Times New Roman"/>
          <w:color w:val="D4D4D4"/>
        </w:rPr>
        <w:t>;</w:t>
      </w:r>
    </w:p>
    <w:p w14:paraId="5BD9148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DCDCAA"/>
        </w:rPr>
        <w:t>endl</w:t>
      </w:r>
      <w:r w:rsidRPr="00A94289">
        <w:rPr>
          <w:rFonts w:eastAsia="Times New Roman"/>
          <w:color w:val="D4D4D4"/>
        </w:rPr>
        <w:t>;</w:t>
      </w:r>
    </w:p>
    <w:p w14:paraId="31F61195"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 (penalty) | (deadline) of each job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DCDCAA"/>
        </w:rPr>
        <w:t>endl</w:t>
      </w:r>
      <w:r w:rsidRPr="00A94289">
        <w:rPr>
          <w:rFonts w:eastAsia="Times New Roman"/>
          <w:color w:val="D4D4D4"/>
        </w:rPr>
        <w:t>;</w:t>
      </w:r>
    </w:p>
    <w:p w14:paraId="480D48F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t</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p</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d</w:t>
      </w:r>
      <w:r w:rsidRPr="00A94289">
        <w:rPr>
          <w:rFonts w:eastAsia="Times New Roman"/>
          <w:color w:val="D4D4D4"/>
        </w:rPr>
        <w:t>(</w:t>
      </w:r>
      <w:r w:rsidRPr="00A94289">
        <w:rPr>
          <w:rFonts w:eastAsia="Times New Roman"/>
          <w:color w:val="9CDCFE"/>
        </w:rPr>
        <w:t>n</w:t>
      </w:r>
      <w:r w:rsidRPr="00A94289">
        <w:rPr>
          <w:rFonts w:eastAsia="Times New Roman"/>
          <w:color w:val="D4D4D4"/>
        </w:rPr>
        <w:t>);</w:t>
      </w:r>
    </w:p>
    <w:p w14:paraId="40B5CCC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dp</w:t>
      </w:r>
      <w:r w:rsidRPr="00A94289">
        <w:rPr>
          <w:rFonts w:eastAsia="Times New Roman"/>
          <w:color w:val="D4D4D4"/>
        </w:rPr>
        <w:t>(</w:t>
      </w:r>
      <w:r w:rsidRPr="00A94289">
        <w:rPr>
          <w:rFonts w:eastAsia="Times New Roman"/>
          <w:color w:val="9CDCFE"/>
        </w:rPr>
        <w:t>totalStates</w:t>
      </w:r>
      <w:r w:rsidRPr="00A94289">
        <w:rPr>
          <w:rFonts w:eastAsia="Times New Roman"/>
          <w:color w:val="D4D4D4"/>
        </w:rPr>
        <w:t xml:space="preserve">, </w:t>
      </w:r>
      <w:r w:rsidRPr="00A94289">
        <w:rPr>
          <w:rFonts w:eastAsia="Times New Roman"/>
          <w:color w:val="569CD6"/>
        </w:rPr>
        <w:t>INT_MAX</w:t>
      </w:r>
      <w:r w:rsidRPr="00A94289">
        <w:rPr>
          <w:rFonts w:eastAsia="Times New Roman"/>
          <w:color w:val="D4D4D4"/>
        </w:rPr>
        <w:t>);</w:t>
      </w:r>
    </w:p>
    <w:p w14:paraId="197ECBD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last_state</w:t>
      </w:r>
      <w:r w:rsidRPr="00A94289">
        <w:rPr>
          <w:rFonts w:eastAsia="Times New Roman"/>
          <w:color w:val="D4D4D4"/>
        </w:rPr>
        <w:t>(</w:t>
      </w:r>
      <w:r w:rsidRPr="00A94289">
        <w:rPr>
          <w:rFonts w:eastAsia="Times New Roman"/>
          <w:color w:val="9CDCFE"/>
        </w:rPr>
        <w:t>totalStates</w:t>
      </w:r>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305E91C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last_Job</w:t>
      </w:r>
      <w:r w:rsidRPr="00A94289">
        <w:rPr>
          <w:rFonts w:eastAsia="Times New Roman"/>
          <w:color w:val="D4D4D4"/>
        </w:rPr>
        <w:t>(</w:t>
      </w:r>
      <w:r w:rsidRPr="00A94289">
        <w:rPr>
          <w:rFonts w:eastAsia="Times New Roman"/>
          <w:color w:val="9CDCFE"/>
        </w:rPr>
        <w:t>totalStates</w:t>
      </w:r>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370B729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timeUsed</w:t>
      </w:r>
      <w:r w:rsidRPr="00A94289">
        <w:rPr>
          <w:rFonts w:eastAsia="Times New Roman"/>
          <w:color w:val="D4D4D4"/>
        </w:rPr>
        <w:t>(</w:t>
      </w:r>
      <w:r w:rsidRPr="00A94289">
        <w:rPr>
          <w:rFonts w:eastAsia="Times New Roman"/>
          <w:color w:val="9CDCFE"/>
        </w:rPr>
        <w:t>totalStates</w:t>
      </w:r>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4D38930D" w14:textId="77777777" w:rsidR="005F144F" w:rsidRPr="00A94289" w:rsidRDefault="005F144F" w:rsidP="00A94289">
      <w:pPr>
        <w:shd w:val="clear" w:color="auto" w:fill="1E1E1E"/>
        <w:rPr>
          <w:rFonts w:eastAsia="Times New Roman"/>
          <w:color w:val="D4D4D4"/>
        </w:rPr>
      </w:pPr>
    </w:p>
    <w:p w14:paraId="0E6E456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w:t>
      </w:r>
    </w:p>
    <w:p w14:paraId="37690E35"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cin</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5452CAEA" w14:textId="77777777" w:rsidR="005F144F" w:rsidRPr="00A94289" w:rsidRDefault="005F144F" w:rsidP="00A94289">
      <w:pPr>
        <w:shd w:val="clear" w:color="auto" w:fill="1E1E1E"/>
        <w:rPr>
          <w:rFonts w:eastAsia="Times New Roman"/>
          <w:color w:val="D4D4D4"/>
        </w:rPr>
      </w:pPr>
    </w:p>
    <w:p w14:paraId="073F4DAD"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dp</w:t>
      </w:r>
      <w:r w:rsidRPr="00A94289">
        <w:rPr>
          <w:rFonts w:eastAsia="Times New Roman"/>
          <w:color w:val="DCDCAA"/>
        </w:rPr>
        <w:t>[</w:t>
      </w:r>
      <w:r w:rsidRPr="00A94289">
        <w:rPr>
          <w:rFonts w:eastAsia="Times New Roman"/>
          <w:color w:val="B5CEA8"/>
        </w:rPr>
        <w:t>0</w:t>
      </w:r>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22939115" w14:textId="77777777" w:rsidR="005F144F" w:rsidRPr="00A94289" w:rsidRDefault="005F144F" w:rsidP="00A94289">
      <w:pPr>
        <w:shd w:val="clear" w:color="auto" w:fill="1E1E1E"/>
        <w:rPr>
          <w:rFonts w:eastAsia="Times New Roman"/>
          <w:color w:val="D4D4D4"/>
        </w:rPr>
      </w:pPr>
    </w:p>
    <w:p w14:paraId="1231A50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&lt; </w:t>
      </w:r>
      <w:r w:rsidRPr="00A94289">
        <w:rPr>
          <w:rFonts w:eastAsia="Times New Roman"/>
          <w:color w:val="9CDCFE"/>
        </w:rPr>
        <w:t>totalStates</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w:t>
      </w:r>
    </w:p>
    <w:p w14:paraId="1595B61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2B769BE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dp</w:t>
      </w:r>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569CD6"/>
        </w:rPr>
        <w:t>INT_MAX</w:t>
      </w:r>
      <w:r w:rsidRPr="00A94289">
        <w:rPr>
          <w:rFonts w:eastAsia="Times New Roman"/>
          <w:color w:val="D4D4D4"/>
        </w:rPr>
        <w:t>)</w:t>
      </w:r>
    </w:p>
    <w:p w14:paraId="004855E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continue</w:t>
      </w:r>
      <w:r w:rsidRPr="00A94289">
        <w:rPr>
          <w:rFonts w:eastAsia="Times New Roman"/>
          <w:color w:val="D4D4D4"/>
        </w:rPr>
        <w:t>;</w:t>
      </w:r>
    </w:p>
    <w:p w14:paraId="72131B22" w14:textId="77777777" w:rsidR="005F144F" w:rsidRPr="00A94289" w:rsidRDefault="005F144F" w:rsidP="00A94289">
      <w:pPr>
        <w:shd w:val="clear" w:color="auto" w:fill="1E1E1E"/>
        <w:rPr>
          <w:rFonts w:eastAsia="Times New Roman"/>
          <w:color w:val="D4D4D4"/>
        </w:rPr>
      </w:pPr>
    </w:p>
    <w:p w14:paraId="6204E05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w:t>
      </w:r>
    </w:p>
    <w:p w14:paraId="70201F2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1B5742E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&amp; (</w:t>
      </w:r>
      <w:r w:rsidRPr="00A94289">
        <w:rPr>
          <w:rFonts w:eastAsia="Times New Roman"/>
          <w:color w:val="B5CEA8"/>
        </w:rPr>
        <w:t>1</w:t>
      </w:r>
      <w:r w:rsidRPr="00A94289">
        <w:rPr>
          <w:rFonts w:eastAsia="Times New Roman"/>
          <w:color w:val="D4D4D4"/>
        </w:rPr>
        <w:t xml:space="preserve"> &lt;&lt; </w:t>
      </w:r>
      <w:r w:rsidRPr="00A94289">
        <w:rPr>
          <w:rFonts w:eastAsia="Times New Roman"/>
          <w:color w:val="9CDCFE"/>
        </w:rPr>
        <w:t>i</w:t>
      </w:r>
      <w:r w:rsidRPr="00A94289">
        <w:rPr>
          <w:rFonts w:eastAsia="Times New Roman"/>
          <w:color w:val="D4D4D4"/>
        </w:rPr>
        <w:t>))</w:t>
      </w:r>
    </w:p>
    <w:p w14:paraId="7DAE72F4"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continue</w:t>
      </w:r>
      <w:r w:rsidRPr="00A94289">
        <w:rPr>
          <w:rFonts w:eastAsia="Times New Roman"/>
          <w:color w:val="D4D4D4"/>
        </w:rPr>
        <w:t>;</w:t>
      </w:r>
    </w:p>
    <w:p w14:paraId="287CEF15" w14:textId="77777777" w:rsidR="005F144F" w:rsidRPr="00A94289" w:rsidRDefault="005F144F" w:rsidP="00A94289">
      <w:pPr>
        <w:shd w:val="clear" w:color="auto" w:fill="1E1E1E"/>
        <w:rPr>
          <w:rFonts w:eastAsia="Times New Roman"/>
          <w:color w:val="D4D4D4"/>
        </w:rPr>
      </w:pPr>
    </w:p>
    <w:p w14:paraId="5BECB69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newMask</w:t>
      </w:r>
      <w:r w:rsidRPr="00A94289">
        <w:rPr>
          <w:rFonts w:eastAsia="Times New Roman"/>
          <w:color w:val="D4D4D4"/>
        </w:rPr>
        <w:t xml:space="preserve"> =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r w:rsidRPr="00A94289">
        <w:rPr>
          <w:rFonts w:eastAsia="Times New Roman"/>
          <w:color w:val="9CDCFE"/>
        </w:rPr>
        <w:t>i</w:t>
      </w:r>
      <w:r w:rsidRPr="00A94289">
        <w:rPr>
          <w:rFonts w:eastAsia="Times New Roman"/>
          <w:color w:val="D4D4D4"/>
        </w:rPr>
        <w:t>);</w:t>
      </w:r>
    </w:p>
    <w:p w14:paraId="2325C76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newTime</w:t>
      </w:r>
      <w:r w:rsidRPr="00A94289">
        <w:rPr>
          <w:rFonts w:eastAsia="Times New Roman"/>
          <w:color w:val="D4D4D4"/>
        </w:rPr>
        <w:t xml:space="preserve"> = </w:t>
      </w:r>
      <w:r w:rsidRPr="00A94289">
        <w:rPr>
          <w:rFonts w:eastAsia="Times New Roman"/>
          <w:color w:val="9CDCFE"/>
        </w:rPr>
        <w:t>timeUsed</w:t>
      </w:r>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7B5E85C3"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newPenalty</w:t>
      </w:r>
      <w:r w:rsidRPr="00A94289">
        <w:rPr>
          <w:rFonts w:eastAsia="Times New Roman"/>
          <w:color w:val="D4D4D4"/>
        </w:rPr>
        <w:t xml:space="preserve"> = </w:t>
      </w:r>
      <w:r w:rsidRPr="00A94289">
        <w:rPr>
          <w:rFonts w:eastAsia="Times New Roman"/>
          <w:color w:val="9CDCFE"/>
        </w:rPr>
        <w:t>dp</w:t>
      </w:r>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w:t>
      </w:r>
    </w:p>
    <w:p w14:paraId="743E8C83" w14:textId="77777777" w:rsidR="005F144F" w:rsidRPr="00A94289" w:rsidRDefault="005F144F" w:rsidP="00A94289">
      <w:pPr>
        <w:shd w:val="clear" w:color="auto" w:fill="1E1E1E"/>
        <w:rPr>
          <w:rFonts w:eastAsia="Times New Roman"/>
          <w:color w:val="D4D4D4"/>
        </w:rPr>
      </w:pPr>
    </w:p>
    <w:p w14:paraId="1EA1756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newTime</w:t>
      </w:r>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3321B4FA"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newPenalty</w:t>
      </w:r>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2F28BC61" w14:textId="77777777" w:rsidR="005F144F" w:rsidRPr="00A94289" w:rsidRDefault="005F144F" w:rsidP="00A94289">
      <w:pPr>
        <w:shd w:val="clear" w:color="auto" w:fill="1E1E1E"/>
        <w:rPr>
          <w:rFonts w:eastAsia="Times New Roman"/>
          <w:color w:val="D4D4D4"/>
        </w:rPr>
      </w:pPr>
    </w:p>
    <w:p w14:paraId="48CF9BBF"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newPenalty</w:t>
      </w:r>
      <w:r w:rsidRPr="00A94289">
        <w:rPr>
          <w:rFonts w:eastAsia="Times New Roman"/>
          <w:color w:val="D4D4D4"/>
        </w:rPr>
        <w:t xml:space="preserve"> &lt; </w:t>
      </w:r>
      <w:r w:rsidRPr="00A94289">
        <w:rPr>
          <w:rFonts w:eastAsia="Times New Roman"/>
          <w:color w:val="9CDCFE"/>
        </w:rPr>
        <w:t>dp</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w:t>
      </w:r>
    </w:p>
    <w:p w14:paraId="5F96C54D"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361C0FC9"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dp</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newPenalty</w:t>
      </w:r>
      <w:r w:rsidRPr="00A94289">
        <w:rPr>
          <w:rFonts w:eastAsia="Times New Roman"/>
          <w:color w:val="D4D4D4"/>
        </w:rPr>
        <w:t>;</w:t>
      </w:r>
    </w:p>
    <w:p w14:paraId="6D9672AD"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last_state</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mask</w:t>
      </w:r>
      <w:r w:rsidRPr="00A94289">
        <w:rPr>
          <w:rFonts w:eastAsia="Times New Roman"/>
          <w:color w:val="D4D4D4"/>
        </w:rPr>
        <w:t>;</w:t>
      </w:r>
    </w:p>
    <w:p w14:paraId="3FBA3CD3"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last_Job</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i</w:t>
      </w:r>
      <w:r w:rsidRPr="00A94289">
        <w:rPr>
          <w:rFonts w:eastAsia="Times New Roman"/>
          <w:color w:val="D4D4D4"/>
        </w:rPr>
        <w:t>;</w:t>
      </w:r>
    </w:p>
    <w:p w14:paraId="66BC4CB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timeUsed</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newTime</w:t>
      </w:r>
      <w:r w:rsidRPr="00A94289">
        <w:rPr>
          <w:rFonts w:eastAsia="Times New Roman"/>
          <w:color w:val="D4D4D4"/>
        </w:rPr>
        <w:t>;</w:t>
      </w:r>
    </w:p>
    <w:p w14:paraId="60D8993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707AD9C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3401785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3773764E" w14:textId="77777777" w:rsidR="005F144F" w:rsidRPr="00A94289" w:rsidRDefault="005F144F" w:rsidP="00A94289">
      <w:pPr>
        <w:shd w:val="clear" w:color="auto" w:fill="1E1E1E"/>
        <w:rPr>
          <w:rFonts w:eastAsia="Times New Roman"/>
          <w:color w:val="D4D4D4"/>
        </w:rPr>
      </w:pPr>
    </w:p>
    <w:p w14:paraId="638E651A"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allDone</w:t>
      </w:r>
      <w:r w:rsidRPr="00A94289">
        <w:rPr>
          <w:rFonts w:eastAsia="Times New Roman"/>
          <w:color w:val="D4D4D4"/>
        </w:rPr>
        <w:t xml:space="preserve"> = </w:t>
      </w:r>
      <w:r w:rsidRPr="00A94289">
        <w:rPr>
          <w:rFonts w:eastAsia="Times New Roman"/>
          <w:color w:val="9CDCFE"/>
        </w:rPr>
        <w:t>totalStates</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w:t>
      </w:r>
    </w:p>
    <w:p w14:paraId="68C97D5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result</w:t>
      </w:r>
      <w:r w:rsidRPr="00A94289">
        <w:rPr>
          <w:rFonts w:eastAsia="Times New Roman"/>
          <w:color w:val="D4D4D4"/>
        </w:rPr>
        <w:t>;</w:t>
      </w:r>
    </w:p>
    <w:p w14:paraId="14D99BB1"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r w:rsidRPr="00A94289">
        <w:rPr>
          <w:rFonts w:eastAsia="Times New Roman"/>
          <w:color w:val="9CDCFE"/>
        </w:rPr>
        <w:t>allDone</w:t>
      </w:r>
      <w:r w:rsidRPr="00A94289">
        <w:rPr>
          <w:rFonts w:eastAsia="Times New Roman"/>
          <w:color w:val="D4D4D4"/>
        </w:rPr>
        <w:t>;</w:t>
      </w:r>
    </w:p>
    <w:p w14:paraId="7B36942A" w14:textId="77777777" w:rsidR="005F144F" w:rsidRPr="00A94289" w:rsidRDefault="005F144F" w:rsidP="00A94289">
      <w:pPr>
        <w:shd w:val="clear" w:color="auto" w:fill="1E1E1E"/>
        <w:rPr>
          <w:rFonts w:eastAsia="Times New Roman"/>
          <w:color w:val="D4D4D4"/>
        </w:rPr>
      </w:pPr>
    </w:p>
    <w:p w14:paraId="77DEF84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xml:space="preserve">    </w:t>
      </w:r>
      <w:r w:rsidRPr="00A94289">
        <w:rPr>
          <w:rFonts w:eastAsia="Times New Roman"/>
          <w:color w:val="C586C0"/>
        </w:rPr>
        <w:t>while</w:t>
      </w: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3FE8BBA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5E73BE1F"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result</w:t>
      </w:r>
      <w:r w:rsidRPr="00A94289">
        <w:rPr>
          <w:rFonts w:eastAsia="Times New Roman"/>
          <w:color w:val="D4D4D4"/>
        </w:rPr>
        <w:t>.</w:t>
      </w:r>
      <w:r w:rsidRPr="00A94289">
        <w:rPr>
          <w:rFonts w:eastAsia="Times New Roman"/>
          <w:color w:val="DCDCAA"/>
        </w:rPr>
        <w:t>push_back</w:t>
      </w:r>
      <w:r w:rsidRPr="00A94289">
        <w:rPr>
          <w:rFonts w:eastAsia="Times New Roman"/>
          <w:color w:val="D4D4D4"/>
        </w:rPr>
        <w:t>(</w:t>
      </w:r>
      <w:r w:rsidRPr="00A94289">
        <w:rPr>
          <w:rFonts w:eastAsia="Times New Roman"/>
          <w:color w:val="9CDCFE"/>
        </w:rPr>
        <w:t>last_Job</w:t>
      </w:r>
      <w:r w:rsidRPr="00A94289">
        <w:rPr>
          <w:rFonts w:eastAsia="Times New Roman"/>
          <w:color w:val="DCDCAA"/>
        </w:rPr>
        <w:t>[</w:t>
      </w:r>
      <w:r w:rsidRPr="00A94289">
        <w:rPr>
          <w:rFonts w:eastAsia="Times New Roman"/>
          <w:color w:val="9CDCFE"/>
        </w:rPr>
        <w:t>current</w:t>
      </w:r>
      <w:r w:rsidRPr="00A94289">
        <w:rPr>
          <w:rFonts w:eastAsia="Times New Roman"/>
          <w:color w:val="DCDCAA"/>
        </w:rPr>
        <w:t>]</w:t>
      </w:r>
      <w:r w:rsidRPr="00A94289">
        <w:rPr>
          <w:rFonts w:eastAsia="Times New Roman"/>
          <w:color w:val="D4D4D4"/>
        </w:rPr>
        <w:t>);</w:t>
      </w:r>
    </w:p>
    <w:p w14:paraId="19519DE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r w:rsidRPr="00A94289">
        <w:rPr>
          <w:rFonts w:eastAsia="Times New Roman"/>
          <w:color w:val="9CDCFE"/>
        </w:rPr>
        <w:t>last_state</w:t>
      </w:r>
      <w:r w:rsidRPr="00A94289">
        <w:rPr>
          <w:rFonts w:eastAsia="Times New Roman"/>
          <w:color w:val="DCDCAA"/>
        </w:rPr>
        <w:t>[</w:t>
      </w:r>
      <w:r w:rsidRPr="00A94289">
        <w:rPr>
          <w:rFonts w:eastAsia="Times New Roman"/>
          <w:color w:val="9CDCFE"/>
        </w:rPr>
        <w:t>current</w:t>
      </w:r>
      <w:r w:rsidRPr="00A94289">
        <w:rPr>
          <w:rFonts w:eastAsia="Times New Roman"/>
          <w:color w:val="DCDCAA"/>
        </w:rPr>
        <w:t>]</w:t>
      </w:r>
      <w:r w:rsidRPr="00A94289">
        <w:rPr>
          <w:rFonts w:eastAsia="Times New Roman"/>
          <w:color w:val="D4D4D4"/>
        </w:rPr>
        <w:t>;</w:t>
      </w:r>
    </w:p>
    <w:p w14:paraId="6B237D4F"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4B8B2A19"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DCDCAA"/>
        </w:rPr>
        <w:t>reverse</w:t>
      </w:r>
      <w:r w:rsidRPr="00A94289">
        <w:rPr>
          <w:rFonts w:eastAsia="Times New Roman"/>
          <w:color w:val="D4D4D4"/>
        </w:rPr>
        <w:t>(</w:t>
      </w:r>
      <w:r w:rsidRPr="00A94289">
        <w:rPr>
          <w:rFonts w:eastAsia="Times New Roman"/>
          <w:color w:val="9CDCFE"/>
        </w:rPr>
        <w:t>result</w:t>
      </w:r>
      <w:r w:rsidRPr="00A94289">
        <w:rPr>
          <w:rFonts w:eastAsia="Times New Roman"/>
          <w:color w:val="D4D4D4"/>
        </w:rPr>
        <w:t>.</w:t>
      </w:r>
      <w:r w:rsidRPr="00A94289">
        <w:rPr>
          <w:rFonts w:eastAsia="Times New Roman"/>
          <w:color w:val="DCDCAA"/>
        </w:rPr>
        <w:t>begin</w:t>
      </w:r>
      <w:r w:rsidRPr="00A94289">
        <w:rPr>
          <w:rFonts w:eastAsia="Times New Roman"/>
          <w:color w:val="D4D4D4"/>
        </w:rPr>
        <w:t xml:space="preserve">(), </w:t>
      </w:r>
      <w:r w:rsidRPr="00A94289">
        <w:rPr>
          <w:rFonts w:eastAsia="Times New Roman"/>
          <w:color w:val="9CDCFE"/>
        </w:rPr>
        <w:t>result</w:t>
      </w:r>
      <w:r w:rsidRPr="00A94289">
        <w:rPr>
          <w:rFonts w:eastAsia="Times New Roman"/>
          <w:color w:val="D4D4D4"/>
        </w:rPr>
        <w:t>.</w:t>
      </w:r>
      <w:r w:rsidRPr="00A94289">
        <w:rPr>
          <w:rFonts w:eastAsia="Times New Roman"/>
          <w:color w:val="DCDCAA"/>
        </w:rPr>
        <w:t>end</w:t>
      </w:r>
      <w:r w:rsidRPr="00A94289">
        <w:rPr>
          <w:rFonts w:eastAsia="Times New Roman"/>
          <w:color w:val="D4D4D4"/>
        </w:rPr>
        <w:t>());</w:t>
      </w:r>
    </w:p>
    <w:p w14:paraId="34DAD83A" w14:textId="77777777" w:rsidR="005F144F" w:rsidRPr="00A94289" w:rsidRDefault="005F144F" w:rsidP="00A94289">
      <w:pPr>
        <w:shd w:val="clear" w:color="auto" w:fill="1E1E1E"/>
        <w:rPr>
          <w:rFonts w:eastAsia="Times New Roman"/>
          <w:color w:val="D4D4D4"/>
        </w:rPr>
      </w:pPr>
    </w:p>
    <w:p w14:paraId="4AA5E61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currentTime</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minPenalties</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5977C81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w:t>
      </w:r>
    </w:p>
    <w:p w14:paraId="63449AE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59F7B416" w14:textId="77777777" w:rsidR="005F144F" w:rsidRPr="00A94289" w:rsidRDefault="005F144F" w:rsidP="00A94289">
      <w:pPr>
        <w:shd w:val="clear" w:color="auto" w:fill="1E1E1E"/>
        <w:rPr>
          <w:rFonts w:eastAsia="Times New Roman"/>
          <w:color w:val="D4D4D4"/>
        </w:rPr>
      </w:pPr>
    </w:p>
    <w:p w14:paraId="0EC488D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currentTime</w:t>
      </w:r>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24C323B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currentTime</w:t>
      </w:r>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6D3EA58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minPenalties</w:t>
      </w:r>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17614221" w14:textId="77777777" w:rsidR="005F144F" w:rsidRPr="00A94289" w:rsidRDefault="005F144F" w:rsidP="00A94289">
      <w:pPr>
        <w:shd w:val="clear" w:color="auto" w:fill="1E1E1E"/>
        <w:rPr>
          <w:rFonts w:eastAsia="Times New Roman"/>
          <w:color w:val="D4D4D4"/>
        </w:rPr>
      </w:pPr>
    </w:p>
    <w:p w14:paraId="093298E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751F754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"(job number: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52E335E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7198BF2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"penalty: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0BEA3741"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"deadline: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DCDCAA"/>
        </w:rPr>
        <w:t>endl</w:t>
      </w:r>
      <w:r w:rsidRPr="00A94289">
        <w:rPr>
          <w:rFonts w:eastAsia="Times New Roman"/>
          <w:color w:val="D4D4D4"/>
        </w:rPr>
        <w:t>;</w:t>
      </w:r>
    </w:p>
    <w:p w14:paraId="3356644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14528D7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"Minimum penalties could occur: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minPenalties</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DCDCAA"/>
        </w:rPr>
        <w:t>endl</w:t>
      </w:r>
      <w:r w:rsidRPr="00A94289">
        <w:rPr>
          <w:rFonts w:eastAsia="Times New Roman"/>
          <w:color w:val="D4D4D4"/>
        </w:rPr>
        <w:t>;</w:t>
      </w:r>
    </w:p>
    <w:p w14:paraId="3E0A614E" w14:textId="77777777" w:rsidR="005F144F" w:rsidRPr="00A94289" w:rsidRDefault="005F144F" w:rsidP="00A94289">
      <w:pPr>
        <w:shd w:val="clear" w:color="auto" w:fill="1E1E1E"/>
        <w:rPr>
          <w:rFonts w:eastAsia="Times New Roman"/>
          <w:color w:val="D4D4D4"/>
        </w:rPr>
      </w:pPr>
    </w:p>
    <w:p w14:paraId="2F43BAF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return</w:t>
      </w:r>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54685019"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w:t>
      </w:r>
    </w:p>
    <w:p w14:paraId="40D5BC07" w14:textId="69B7AE1D" w:rsidR="00764670" w:rsidRDefault="00764670">
      <w:pPr>
        <w:spacing w:before="0" w:after="160" w:line="259" w:lineRule="auto"/>
      </w:pPr>
      <w:r>
        <w:br w:type="page"/>
      </w:r>
    </w:p>
    <w:p w14:paraId="629B366D" w14:textId="77777777" w:rsidR="005F144F" w:rsidRDefault="005F144F" w:rsidP="008862A7">
      <w:pPr>
        <w:pStyle w:val="Heading3"/>
      </w:pPr>
      <w:bookmarkStart w:id="400" w:name="_Toc229070221"/>
      <w:r>
        <w:lastRenderedPageBreak/>
        <w:t>7.5.5 Test cases</w:t>
      </w:r>
      <w:bookmarkEnd w:id="400"/>
    </w:p>
    <w:p w14:paraId="7783E449" w14:textId="77777777" w:rsidR="005F144F" w:rsidRDefault="005F144F">
      <w:pPr>
        <w:spacing w:before="120" w:after="60" w:line="276" w:lineRule="auto"/>
        <w:jc w:val="both"/>
      </w:pPr>
      <w:r>
        <w:rPr>
          <w:b/>
          <w:bCs/>
        </w:rPr>
        <w:t>Test Case 1 – n = 3 (General Case)</w:t>
      </w:r>
    </w:p>
    <w:p w14:paraId="19D9CBEB" w14:textId="77777777" w:rsidR="005F144F" w:rsidRDefault="005F144F">
      <w:pPr>
        <w:spacing w:line="80" w:lineRule="auto"/>
      </w:pPr>
    </w:p>
    <w:p w14:paraId="5370B28A" w14:textId="77777777" w:rsidR="005F144F" w:rsidRDefault="005F144F">
      <w:pPr>
        <w:spacing w:before="60"/>
        <w:jc w:val="center"/>
      </w:pPr>
      <w:r>
        <w:rPr>
          <w:i/>
          <w:iCs/>
          <w:color w:val="555555"/>
          <w:sz w:val="20"/>
          <w:szCs w:val="20"/>
        </w:rPr>
        <w:t>Table: DP Test Case 1 – Schedule: Job3 → Job1 → Job2</w:t>
      </w:r>
    </w:p>
    <w:p w14:paraId="4D79200E" w14:textId="54EB3A07" w:rsidR="00923215" w:rsidRDefault="00923215" w:rsidP="00923215">
      <w:pPr>
        <w:pStyle w:val="Caption"/>
        <w:keepNext/>
      </w:pPr>
      <w:bookmarkStart w:id="401" w:name="_Toc229058141"/>
      <w:r>
        <w:t xml:space="preserve">Table </w:t>
      </w:r>
      <w:fldSimple w:instr=" SEQ Table \* ARABIC ">
        <w:r w:rsidR="00302A3E">
          <w:rPr>
            <w:noProof/>
          </w:rPr>
          <w:t>42</w:t>
        </w:r>
        <w:bookmarkEnd w:id="401"/>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4AF8005B" w14:textId="77777777" w:rsidTr="00923215">
        <w:trPr>
          <w:tblHeader/>
        </w:trPr>
        <w:tc>
          <w:tcPr>
            <w:tcW w:w="1352"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57E2C81" w14:textId="77777777" w:rsidR="005F144F" w:rsidRDefault="005F144F">
            <w:pPr>
              <w:jc w:val="center"/>
            </w:pPr>
            <w:r>
              <w:rPr>
                <w:b/>
                <w:bCs/>
                <w:color w:val="FFFFFF"/>
                <w:sz w:val="20"/>
                <w:szCs w:val="20"/>
              </w:rPr>
              <w:t>Job #</w:t>
            </w:r>
          </w:p>
        </w:tc>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47E1891" w14:textId="77777777" w:rsidR="005F144F" w:rsidRDefault="005F144F">
            <w:pPr>
              <w:jc w:val="center"/>
            </w:pPr>
            <w:r>
              <w:rPr>
                <w:b/>
                <w:bCs/>
                <w:color w:val="FFFFFF"/>
                <w:sz w:val="20"/>
                <w:szCs w:val="20"/>
              </w:rPr>
              <w:t>Processing Time (t)</w:t>
            </w:r>
          </w:p>
        </w:tc>
        <w:tc>
          <w:tcPr>
            <w:tcW w:w="198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4816C5C" w14:textId="77777777" w:rsidR="005F144F" w:rsidRDefault="005F144F">
            <w:pPr>
              <w:jc w:val="center"/>
            </w:pPr>
            <w:r>
              <w:rPr>
                <w:b/>
                <w:bCs/>
                <w:color w:val="FFFFFF"/>
                <w:sz w:val="20"/>
                <w:szCs w:val="20"/>
              </w:rPr>
              <w:t>Deadline (d)</w:t>
            </w:r>
          </w:p>
        </w:tc>
        <w:tc>
          <w:tcPr>
            <w:tcW w:w="162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426DEAA" w14:textId="77777777" w:rsidR="005F144F" w:rsidRDefault="005F144F">
            <w:pPr>
              <w:jc w:val="center"/>
            </w:pPr>
            <w:r>
              <w:rPr>
                <w:b/>
                <w:bCs/>
                <w:color w:val="FFFFFF"/>
                <w:sz w:val="20"/>
                <w:szCs w:val="20"/>
              </w:rPr>
              <w:t>Penalty (p)</w:t>
            </w:r>
          </w:p>
        </w:tc>
        <w:tc>
          <w:tcPr>
            <w:tcW w:w="153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238E00C" w14:textId="77777777" w:rsidR="005F144F" w:rsidRDefault="005F144F">
            <w:pPr>
              <w:jc w:val="center"/>
            </w:pPr>
            <w:r>
              <w:rPr>
                <w:b/>
                <w:bCs/>
                <w:color w:val="FFFFFF"/>
                <w:sz w:val="20"/>
                <w:szCs w:val="20"/>
              </w:rPr>
              <w:t>Penalty Incurred?</w:t>
            </w:r>
          </w:p>
        </w:tc>
      </w:tr>
      <w:tr w:rsidR="005F144F" w14:paraId="5F41872D"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26E4A" w14:textId="77777777" w:rsidR="005F144F" w:rsidRDefault="005F144F">
            <w:pPr>
              <w:jc w:val="center"/>
            </w:pPr>
            <w:r>
              <w:rPr>
                <w:sz w:val="22"/>
                <w:szCs w:val="22"/>
              </w:rPr>
              <w:t>1</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DCE72" w14:textId="77777777" w:rsidR="005F144F" w:rsidRDefault="005F144F">
            <w:pPr>
              <w:jc w:val="center"/>
            </w:pPr>
            <w:r>
              <w:rPr>
                <w:sz w:val="22"/>
                <w:szCs w:val="22"/>
              </w:rPr>
              <w:t>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5C2C9" w14:textId="77777777" w:rsidR="005F144F" w:rsidRDefault="005F144F">
            <w:pPr>
              <w:jc w:val="center"/>
            </w:pPr>
            <w:r>
              <w:rPr>
                <w:sz w:val="22"/>
                <w:szCs w:val="22"/>
              </w:rPr>
              <w:t>4</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E448E" w14:textId="77777777" w:rsidR="005F144F" w:rsidRDefault="005F144F">
            <w:pPr>
              <w:jc w:val="center"/>
            </w:pPr>
            <w:r>
              <w:rPr>
                <w:sz w:val="22"/>
                <w:szCs w:val="22"/>
              </w:rPr>
              <w:t>5</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8C385" w14:textId="77777777" w:rsidR="005F144F" w:rsidRDefault="005F144F">
            <w:pPr>
              <w:jc w:val="center"/>
            </w:pPr>
            <w:r>
              <w:rPr>
                <w:sz w:val="22"/>
                <w:szCs w:val="22"/>
              </w:rPr>
              <w:t>No → Penalty = 0</w:t>
            </w:r>
          </w:p>
        </w:tc>
      </w:tr>
      <w:tr w:rsidR="005F144F" w14:paraId="03B031EF"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EBBC96" w14:textId="77777777" w:rsidR="005F144F" w:rsidRDefault="005F144F">
            <w:pPr>
              <w:jc w:val="center"/>
            </w:pPr>
            <w:r>
              <w:rPr>
                <w:sz w:val="22"/>
                <w:szCs w:val="22"/>
              </w:rPr>
              <w:t>2</w:t>
            </w:r>
          </w:p>
        </w:tc>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EAE45" w14:textId="77777777" w:rsidR="005F144F" w:rsidRDefault="005F144F">
            <w:pPr>
              <w:jc w:val="center"/>
            </w:pPr>
            <w:r>
              <w:rPr>
                <w:sz w:val="22"/>
                <w:szCs w:val="22"/>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605692" w14:textId="77777777" w:rsidR="005F144F" w:rsidRDefault="005F144F">
            <w:pPr>
              <w:jc w:val="center"/>
            </w:pPr>
            <w:r>
              <w:rPr>
                <w:sz w:val="22"/>
                <w:szCs w:val="22"/>
              </w:rPr>
              <w:t>5</w:t>
            </w:r>
          </w:p>
        </w:tc>
        <w:tc>
          <w:tcPr>
            <w:tcW w:w="16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60026" w14:textId="77777777" w:rsidR="005F144F" w:rsidRDefault="005F144F">
            <w:pPr>
              <w:jc w:val="center"/>
            </w:pPr>
            <w:r>
              <w:rPr>
                <w:sz w:val="22"/>
                <w:szCs w:val="22"/>
              </w:rPr>
              <w:t>3</w:t>
            </w:r>
          </w:p>
        </w:tc>
        <w:tc>
          <w:tcPr>
            <w:tcW w:w="15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A074DF" w14:textId="77777777" w:rsidR="005F144F" w:rsidRDefault="005F144F">
            <w:pPr>
              <w:jc w:val="center"/>
            </w:pPr>
            <w:r>
              <w:rPr>
                <w:sz w:val="22"/>
                <w:szCs w:val="22"/>
              </w:rPr>
              <w:t>Yes → Penalty = 3</w:t>
            </w:r>
          </w:p>
        </w:tc>
      </w:tr>
      <w:tr w:rsidR="005F144F" w14:paraId="70E6895A"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843AB" w14:textId="77777777" w:rsidR="005F144F" w:rsidRDefault="005F144F">
            <w:pPr>
              <w:jc w:val="center"/>
            </w:pPr>
            <w:r>
              <w:rPr>
                <w:sz w:val="22"/>
                <w:szCs w:val="22"/>
              </w:rPr>
              <w:t>3</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8ABAE" w14:textId="77777777" w:rsidR="005F144F" w:rsidRDefault="005F144F">
            <w:pPr>
              <w:jc w:val="center"/>
            </w:pPr>
            <w:r>
              <w:rPr>
                <w:sz w:val="22"/>
                <w:szCs w:val="22"/>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F0164" w14:textId="77777777" w:rsidR="005F144F" w:rsidRDefault="005F144F">
            <w:pPr>
              <w:jc w:val="center"/>
            </w:pPr>
            <w:r>
              <w:rPr>
                <w:sz w:val="22"/>
                <w:szCs w:val="22"/>
              </w:rPr>
              <w:t>2</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53AD0" w14:textId="77777777" w:rsidR="005F144F" w:rsidRDefault="005F144F">
            <w:pPr>
              <w:jc w:val="center"/>
            </w:pPr>
            <w:r>
              <w:rPr>
                <w:sz w:val="22"/>
                <w:szCs w:val="22"/>
              </w:rPr>
              <w:t>4</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DFD2C" w14:textId="77777777" w:rsidR="005F144F" w:rsidRDefault="005F144F">
            <w:pPr>
              <w:jc w:val="center"/>
            </w:pPr>
            <w:r>
              <w:rPr>
                <w:sz w:val="22"/>
                <w:szCs w:val="22"/>
              </w:rPr>
              <w:t>No → Penalty = 0</w:t>
            </w:r>
          </w:p>
        </w:tc>
      </w:tr>
    </w:tbl>
    <w:p w14:paraId="57303203" w14:textId="77777777" w:rsidR="005F144F" w:rsidRDefault="005F144F">
      <w:pPr>
        <w:spacing w:line="80" w:lineRule="auto"/>
      </w:pPr>
    </w:p>
    <w:p w14:paraId="6EFB81B7" w14:textId="77777777" w:rsidR="005F144F" w:rsidRDefault="005F144F" w:rsidP="00885D64">
      <w:pPr>
        <w:pStyle w:val="ListParagraph"/>
        <w:numPr>
          <w:ilvl w:val="0"/>
          <w:numId w:val="14"/>
        </w:numPr>
        <w:spacing w:before="60" w:after="60" w:line="276" w:lineRule="auto"/>
        <w:contextualSpacing w:val="0"/>
        <w:jc w:val="both"/>
      </w:pPr>
      <w:r>
        <w:t>Job 3: cumulative time = 1 ≤ 2  → no penalty</w:t>
      </w:r>
    </w:p>
    <w:p w14:paraId="41AC4783" w14:textId="77777777" w:rsidR="005F144F" w:rsidRDefault="005F144F" w:rsidP="00885D64">
      <w:pPr>
        <w:pStyle w:val="ListParagraph"/>
        <w:numPr>
          <w:ilvl w:val="0"/>
          <w:numId w:val="14"/>
        </w:numPr>
        <w:spacing w:before="60" w:after="60" w:line="276" w:lineRule="auto"/>
        <w:contextualSpacing w:val="0"/>
        <w:jc w:val="both"/>
      </w:pPr>
      <w:r>
        <w:t>Job 1: cumulative time = 4 ≤ 4  → no penalty</w:t>
      </w:r>
    </w:p>
    <w:p w14:paraId="09403426" w14:textId="77777777" w:rsidR="005F144F" w:rsidRDefault="005F144F" w:rsidP="00885D64">
      <w:pPr>
        <w:pStyle w:val="ListParagraph"/>
        <w:numPr>
          <w:ilvl w:val="0"/>
          <w:numId w:val="14"/>
        </w:numPr>
        <w:spacing w:before="60" w:after="60" w:line="276" w:lineRule="auto"/>
        <w:contextualSpacing w:val="0"/>
        <w:jc w:val="both"/>
      </w:pPr>
      <w:r>
        <w:t>Job 2: cumulative time = 6 &gt; 5  → penalty = 3</w:t>
      </w:r>
    </w:p>
    <w:p w14:paraId="7F1D5B2F" w14:textId="77777777" w:rsidR="005F144F" w:rsidRDefault="005F144F">
      <w:pPr>
        <w:spacing w:before="120" w:after="60" w:line="276" w:lineRule="auto"/>
        <w:jc w:val="both"/>
      </w:pPr>
      <w:r>
        <w:t>Total Penalty = 3  (optimal)</w:t>
      </w:r>
    </w:p>
    <w:p w14:paraId="244021EC" w14:textId="77777777" w:rsidR="005F144F" w:rsidRDefault="005F144F" w:rsidP="007870DA">
      <w:pPr>
        <w:spacing w:before="120" w:after="60" w:line="276" w:lineRule="auto"/>
        <w:jc w:val="both"/>
        <w:rPr>
          <w:b/>
          <w:bCs/>
        </w:rPr>
      </w:pPr>
      <w:r w:rsidRPr="00002BCF">
        <w:rPr>
          <w:b/>
          <w:bCs/>
        </w:rPr>
        <w:t>Output:</w:t>
      </w:r>
    </w:p>
    <w:p w14:paraId="67BC934F" w14:textId="77777777" w:rsidR="00923215" w:rsidRDefault="005F144F" w:rsidP="00923215">
      <w:pPr>
        <w:keepNext/>
        <w:spacing w:before="120" w:after="60" w:line="276" w:lineRule="auto"/>
        <w:jc w:val="both"/>
      </w:pPr>
      <w:r>
        <w:rPr>
          <w:noProof/>
        </w:rPr>
        <w:lastRenderedPageBreak/>
        <w:drawing>
          <wp:inline distT="0" distB="0" distL="0" distR="0" wp14:anchorId="26D170F5" wp14:editId="4BE723B2">
            <wp:extent cx="5731510" cy="1807845"/>
            <wp:effectExtent l="0" t="0" r="2540" b="1905"/>
            <wp:docPr id="17166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25584" name=""/>
                    <pic:cNvPicPr/>
                  </pic:nvPicPr>
                  <pic:blipFill>
                    <a:blip r:embed="rId46"/>
                    <a:stretch>
                      <a:fillRect/>
                    </a:stretch>
                  </pic:blipFill>
                  <pic:spPr>
                    <a:xfrm>
                      <a:off x="0" y="0"/>
                      <a:ext cx="5731510" cy="1807845"/>
                    </a:xfrm>
                    <a:prstGeom prst="rect">
                      <a:avLst/>
                    </a:prstGeom>
                  </pic:spPr>
                </pic:pic>
              </a:graphicData>
            </a:graphic>
          </wp:inline>
        </w:drawing>
      </w:r>
    </w:p>
    <w:p w14:paraId="4B621A59" w14:textId="4B9A837C" w:rsidR="005F144F" w:rsidRDefault="00923215" w:rsidP="00923215">
      <w:pPr>
        <w:pStyle w:val="Caption"/>
        <w:jc w:val="both"/>
      </w:pPr>
      <w:bookmarkStart w:id="402" w:name="_Toc229057534"/>
      <w:bookmarkStart w:id="403" w:name="_Toc229070353"/>
      <w:r>
        <w:t xml:space="preserve">Figure </w:t>
      </w:r>
      <w:fldSimple w:instr=" SEQ Figure \* ARABIC ">
        <w:r w:rsidR="00302A3E">
          <w:rPr>
            <w:noProof/>
          </w:rPr>
          <w:t>34</w:t>
        </w:r>
        <w:bookmarkEnd w:id="402"/>
        <w:bookmarkEnd w:id="403"/>
      </w:fldSimple>
    </w:p>
    <w:p w14:paraId="0D99AA57" w14:textId="5B6F2137" w:rsidR="005F144F" w:rsidRPr="00BC35F1" w:rsidRDefault="005F144F" w:rsidP="00BC35F1">
      <w:pPr>
        <w:pStyle w:val="Caption"/>
        <w:rPr>
          <w:szCs w:val="20"/>
        </w:rPr>
      </w:pPr>
      <w:r w:rsidRPr="00BC35F1">
        <w:rPr>
          <w:szCs w:val="20"/>
        </w:rPr>
        <w:t xml:space="preserve">Task 7:  </w:t>
      </w:r>
      <w:r w:rsidRPr="00BC35F1">
        <w:rPr>
          <w:szCs w:val="20"/>
        </w:rPr>
        <w:fldChar w:fldCharType="begin"/>
      </w:r>
      <w:r w:rsidRPr="00BC35F1">
        <w:rPr>
          <w:szCs w:val="20"/>
        </w:rPr>
        <w:instrText xml:space="preserve"> SEQ Task_7:_ \* ARABIC </w:instrText>
      </w:r>
      <w:r w:rsidRPr="00BC35F1">
        <w:rPr>
          <w:szCs w:val="20"/>
        </w:rPr>
        <w:fldChar w:fldCharType="separate"/>
      </w:r>
      <w:r w:rsidR="00302A3E">
        <w:rPr>
          <w:noProof/>
          <w:szCs w:val="20"/>
        </w:rPr>
        <w:t>5</w:t>
      </w:r>
      <w:r w:rsidRPr="00BC35F1">
        <w:rPr>
          <w:szCs w:val="20"/>
        </w:rPr>
        <w:fldChar w:fldCharType="end"/>
      </w:r>
      <w:r w:rsidRPr="00BC35F1">
        <w:rPr>
          <w:szCs w:val="20"/>
        </w:rPr>
        <w:t xml:space="preserve"> Dynamic Programming - 1st Test Case</w:t>
      </w:r>
    </w:p>
    <w:p w14:paraId="5B28958F" w14:textId="77777777" w:rsidR="005F144F" w:rsidRDefault="005F144F">
      <w:pPr>
        <w:spacing w:line="120" w:lineRule="auto"/>
      </w:pPr>
    </w:p>
    <w:p w14:paraId="3EFE7381" w14:textId="77777777" w:rsidR="005F144F" w:rsidRDefault="005F144F">
      <w:pPr>
        <w:spacing w:before="120" w:after="60" w:line="276" w:lineRule="auto"/>
        <w:jc w:val="both"/>
      </w:pPr>
      <w:r>
        <w:rPr>
          <w:b/>
          <w:bCs/>
        </w:rPr>
        <w:t>Test Case 2 – All Jobs Meet Deadlines (n = 3)</w:t>
      </w:r>
    </w:p>
    <w:p w14:paraId="42A1EC90" w14:textId="77777777" w:rsidR="005F144F" w:rsidRDefault="005F144F">
      <w:pPr>
        <w:spacing w:line="80" w:lineRule="auto"/>
      </w:pPr>
    </w:p>
    <w:p w14:paraId="58FD1BD7" w14:textId="77777777" w:rsidR="005F144F" w:rsidRDefault="005F144F">
      <w:pPr>
        <w:spacing w:before="60"/>
        <w:jc w:val="center"/>
      </w:pPr>
      <w:r>
        <w:rPr>
          <w:i/>
          <w:iCs/>
          <w:color w:val="555555"/>
          <w:sz w:val="20"/>
          <w:szCs w:val="20"/>
        </w:rPr>
        <w:t>Table: DP Test Case 2 – All Deadlines Met</w:t>
      </w:r>
    </w:p>
    <w:p w14:paraId="0A2C7293" w14:textId="2B1778A0" w:rsidR="00923215" w:rsidRDefault="00923215" w:rsidP="00923215">
      <w:pPr>
        <w:pStyle w:val="Caption"/>
        <w:keepNext/>
      </w:pPr>
      <w:bookmarkStart w:id="404" w:name="_Toc229058142"/>
      <w:r>
        <w:t xml:space="preserve">Table </w:t>
      </w:r>
      <w:fldSimple w:instr=" SEQ Table \* ARABIC ">
        <w:r w:rsidR="00302A3E">
          <w:rPr>
            <w:noProof/>
          </w:rPr>
          <w:t>43</w:t>
        </w:r>
        <w:bookmarkEnd w:id="404"/>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53CD66B4" w14:textId="77777777" w:rsidTr="00923215">
        <w:trPr>
          <w:tblHeader/>
        </w:trPr>
        <w:tc>
          <w:tcPr>
            <w:tcW w:w="1352"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121E48C" w14:textId="77777777" w:rsidR="005F144F" w:rsidRDefault="005F144F">
            <w:pPr>
              <w:jc w:val="center"/>
            </w:pPr>
            <w:r>
              <w:rPr>
                <w:b/>
                <w:bCs/>
                <w:color w:val="FFFFFF"/>
                <w:sz w:val="20"/>
                <w:szCs w:val="20"/>
              </w:rPr>
              <w:t>Job #</w:t>
            </w:r>
          </w:p>
        </w:tc>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C496F62" w14:textId="77777777" w:rsidR="005F144F" w:rsidRDefault="005F144F">
            <w:pPr>
              <w:jc w:val="center"/>
            </w:pPr>
            <w:r>
              <w:rPr>
                <w:b/>
                <w:bCs/>
                <w:color w:val="FFFFFF"/>
                <w:sz w:val="20"/>
                <w:szCs w:val="20"/>
              </w:rPr>
              <w:t>Processing Time (t)</w:t>
            </w:r>
          </w:p>
        </w:tc>
        <w:tc>
          <w:tcPr>
            <w:tcW w:w="198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842AFA2" w14:textId="77777777" w:rsidR="005F144F" w:rsidRDefault="005F144F">
            <w:pPr>
              <w:jc w:val="center"/>
            </w:pPr>
            <w:r>
              <w:rPr>
                <w:b/>
                <w:bCs/>
                <w:color w:val="FFFFFF"/>
                <w:sz w:val="20"/>
                <w:szCs w:val="20"/>
              </w:rPr>
              <w:t>Deadline (d)</w:t>
            </w:r>
          </w:p>
        </w:tc>
        <w:tc>
          <w:tcPr>
            <w:tcW w:w="162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158C590" w14:textId="77777777" w:rsidR="005F144F" w:rsidRDefault="005F144F">
            <w:pPr>
              <w:jc w:val="center"/>
            </w:pPr>
            <w:r>
              <w:rPr>
                <w:b/>
                <w:bCs/>
                <w:color w:val="FFFFFF"/>
                <w:sz w:val="20"/>
                <w:szCs w:val="20"/>
              </w:rPr>
              <w:t>Penalty (p)</w:t>
            </w:r>
          </w:p>
        </w:tc>
        <w:tc>
          <w:tcPr>
            <w:tcW w:w="153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59FF02B" w14:textId="77777777" w:rsidR="005F144F" w:rsidRDefault="005F144F">
            <w:pPr>
              <w:jc w:val="center"/>
            </w:pPr>
            <w:r>
              <w:rPr>
                <w:b/>
                <w:bCs/>
                <w:color w:val="FFFFFF"/>
                <w:sz w:val="20"/>
                <w:szCs w:val="20"/>
              </w:rPr>
              <w:t>Penalty Incurred?</w:t>
            </w:r>
          </w:p>
        </w:tc>
      </w:tr>
      <w:tr w:rsidR="005F144F" w14:paraId="3C5475E0"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9F35E" w14:textId="77777777" w:rsidR="005F144F" w:rsidRDefault="005F144F">
            <w:pPr>
              <w:jc w:val="center"/>
            </w:pPr>
            <w:r>
              <w:rPr>
                <w:sz w:val="22"/>
                <w:szCs w:val="22"/>
              </w:rPr>
              <w:t>1</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A06CE" w14:textId="77777777" w:rsidR="005F144F" w:rsidRDefault="005F144F">
            <w:pPr>
              <w:jc w:val="center"/>
            </w:pPr>
            <w:r>
              <w:rPr>
                <w:sz w:val="22"/>
                <w:szCs w:val="22"/>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40CBD" w14:textId="77777777" w:rsidR="005F144F" w:rsidRDefault="005F144F">
            <w:pPr>
              <w:jc w:val="center"/>
            </w:pPr>
            <w:r>
              <w:rPr>
                <w:sz w:val="22"/>
                <w:szCs w:val="22"/>
              </w:rPr>
              <w:t>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98AE6" w14:textId="77777777" w:rsidR="005F144F" w:rsidRDefault="005F144F">
            <w:pPr>
              <w:jc w:val="center"/>
            </w:pPr>
            <w:r>
              <w:rPr>
                <w:sz w:val="22"/>
                <w:szCs w:val="22"/>
              </w:rPr>
              <w:t>10</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26408" w14:textId="77777777" w:rsidR="005F144F" w:rsidRDefault="005F144F">
            <w:pPr>
              <w:jc w:val="center"/>
            </w:pPr>
            <w:r>
              <w:rPr>
                <w:sz w:val="22"/>
                <w:szCs w:val="22"/>
              </w:rPr>
              <w:t>No → Penalty = 0</w:t>
            </w:r>
          </w:p>
        </w:tc>
      </w:tr>
      <w:tr w:rsidR="005F144F" w14:paraId="2AC25675"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AEC98" w14:textId="77777777" w:rsidR="005F144F" w:rsidRDefault="005F144F">
            <w:pPr>
              <w:jc w:val="center"/>
            </w:pPr>
            <w:r>
              <w:rPr>
                <w:sz w:val="22"/>
                <w:szCs w:val="22"/>
              </w:rPr>
              <w:t>2</w:t>
            </w:r>
          </w:p>
        </w:tc>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932B01" w14:textId="77777777" w:rsidR="005F144F" w:rsidRDefault="005F144F">
            <w:pPr>
              <w:jc w:val="center"/>
            </w:pPr>
            <w:r>
              <w:rPr>
                <w:sz w:val="22"/>
                <w:szCs w:val="22"/>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5B083" w14:textId="77777777" w:rsidR="005F144F" w:rsidRDefault="005F144F">
            <w:pPr>
              <w:jc w:val="center"/>
            </w:pPr>
            <w:r>
              <w:rPr>
                <w:sz w:val="22"/>
                <w:szCs w:val="22"/>
              </w:rPr>
              <w:t>10</w:t>
            </w:r>
          </w:p>
        </w:tc>
        <w:tc>
          <w:tcPr>
            <w:tcW w:w="16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B161B1" w14:textId="77777777" w:rsidR="005F144F" w:rsidRDefault="005F144F">
            <w:pPr>
              <w:jc w:val="center"/>
            </w:pPr>
            <w:r>
              <w:rPr>
                <w:sz w:val="22"/>
                <w:szCs w:val="22"/>
              </w:rPr>
              <w:t>8</w:t>
            </w:r>
          </w:p>
        </w:tc>
        <w:tc>
          <w:tcPr>
            <w:tcW w:w="15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FD7D72" w14:textId="77777777" w:rsidR="005F144F" w:rsidRDefault="005F144F">
            <w:pPr>
              <w:jc w:val="center"/>
            </w:pPr>
            <w:r>
              <w:rPr>
                <w:sz w:val="22"/>
                <w:szCs w:val="22"/>
              </w:rPr>
              <w:t>No → Penalty = 0</w:t>
            </w:r>
          </w:p>
        </w:tc>
      </w:tr>
      <w:tr w:rsidR="005F144F" w14:paraId="0A990955" w14:textId="77777777" w:rsidTr="00923215">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B95E3" w14:textId="77777777" w:rsidR="005F144F" w:rsidRDefault="005F144F">
            <w:pPr>
              <w:jc w:val="center"/>
            </w:pPr>
            <w:r>
              <w:rPr>
                <w:sz w:val="22"/>
                <w:szCs w:val="22"/>
              </w:rPr>
              <w:t>3</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223AF" w14:textId="77777777" w:rsidR="005F144F" w:rsidRDefault="005F144F">
            <w:pPr>
              <w:jc w:val="center"/>
            </w:pPr>
            <w:r>
              <w:rPr>
                <w:sz w:val="22"/>
                <w:szCs w:val="22"/>
              </w:rPr>
              <w:t>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FB656" w14:textId="77777777" w:rsidR="005F144F" w:rsidRDefault="005F144F">
            <w:pPr>
              <w:jc w:val="center"/>
            </w:pPr>
            <w:r>
              <w:rPr>
                <w:sz w:val="22"/>
                <w:szCs w:val="22"/>
              </w:rPr>
              <w:t>15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2B8D8" w14:textId="77777777" w:rsidR="005F144F" w:rsidRDefault="005F144F">
            <w:pPr>
              <w:jc w:val="center"/>
            </w:pPr>
            <w:r>
              <w:rPr>
                <w:sz w:val="22"/>
                <w:szCs w:val="22"/>
              </w:rPr>
              <w:t>6</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9E166" w14:textId="77777777" w:rsidR="005F144F" w:rsidRDefault="005F144F">
            <w:pPr>
              <w:jc w:val="center"/>
            </w:pPr>
            <w:r>
              <w:rPr>
                <w:sz w:val="22"/>
                <w:szCs w:val="22"/>
              </w:rPr>
              <w:t>No → Penalty = 0</w:t>
            </w:r>
          </w:p>
        </w:tc>
      </w:tr>
    </w:tbl>
    <w:p w14:paraId="2C07BE59" w14:textId="77777777" w:rsidR="005F144F" w:rsidRDefault="005F144F">
      <w:pPr>
        <w:spacing w:line="80" w:lineRule="auto"/>
      </w:pPr>
    </w:p>
    <w:p w14:paraId="401E2636" w14:textId="77777777" w:rsidR="005F144F" w:rsidRDefault="005F144F">
      <w:pPr>
        <w:spacing w:before="120" w:after="60" w:line="276" w:lineRule="auto"/>
        <w:jc w:val="both"/>
      </w:pPr>
      <w:r>
        <w:t>Cumulative times (1, 3, 6) all fall within deadlines (5, 10, 15). Total Penalty = 0.</w:t>
      </w:r>
    </w:p>
    <w:p w14:paraId="5FACC333" w14:textId="77777777" w:rsidR="005F144F" w:rsidRPr="007870DA" w:rsidRDefault="005F144F" w:rsidP="007870DA">
      <w:pPr>
        <w:spacing w:before="120" w:after="60" w:line="276" w:lineRule="auto"/>
        <w:jc w:val="both"/>
        <w:rPr>
          <w:b/>
          <w:bCs/>
        </w:rPr>
      </w:pPr>
      <w:r w:rsidRPr="00002BCF">
        <w:rPr>
          <w:b/>
          <w:bCs/>
        </w:rPr>
        <w:t>Output:</w:t>
      </w:r>
    </w:p>
    <w:p w14:paraId="206CC8D4" w14:textId="77777777" w:rsidR="00923215" w:rsidRDefault="005F144F" w:rsidP="00923215">
      <w:pPr>
        <w:keepNext/>
        <w:spacing w:before="120" w:after="60" w:line="276" w:lineRule="auto"/>
        <w:jc w:val="both"/>
      </w:pPr>
      <w:r>
        <w:rPr>
          <w:noProof/>
        </w:rPr>
        <w:lastRenderedPageBreak/>
        <w:drawing>
          <wp:inline distT="0" distB="0" distL="0" distR="0" wp14:anchorId="7D514272" wp14:editId="316F0700">
            <wp:extent cx="5731510" cy="1678940"/>
            <wp:effectExtent l="0" t="0" r="2540" b="0"/>
            <wp:docPr id="98673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1412" name=""/>
                    <pic:cNvPicPr/>
                  </pic:nvPicPr>
                  <pic:blipFill>
                    <a:blip r:embed="rId47"/>
                    <a:stretch>
                      <a:fillRect/>
                    </a:stretch>
                  </pic:blipFill>
                  <pic:spPr>
                    <a:xfrm>
                      <a:off x="0" y="0"/>
                      <a:ext cx="5731510" cy="1678940"/>
                    </a:xfrm>
                    <a:prstGeom prst="rect">
                      <a:avLst/>
                    </a:prstGeom>
                  </pic:spPr>
                </pic:pic>
              </a:graphicData>
            </a:graphic>
          </wp:inline>
        </w:drawing>
      </w:r>
    </w:p>
    <w:p w14:paraId="01C976B7" w14:textId="64BBFD8F" w:rsidR="005F144F" w:rsidRDefault="00923215" w:rsidP="00923215">
      <w:pPr>
        <w:pStyle w:val="Caption"/>
        <w:jc w:val="both"/>
      </w:pPr>
      <w:bookmarkStart w:id="405" w:name="_Toc229057535"/>
      <w:bookmarkStart w:id="406" w:name="_Toc229070354"/>
      <w:r>
        <w:t xml:space="preserve">Figure </w:t>
      </w:r>
      <w:fldSimple w:instr=" SEQ Figure \* ARABIC ">
        <w:r w:rsidR="00302A3E">
          <w:rPr>
            <w:noProof/>
          </w:rPr>
          <w:t>35</w:t>
        </w:r>
        <w:bookmarkEnd w:id="405"/>
        <w:bookmarkEnd w:id="406"/>
      </w:fldSimple>
    </w:p>
    <w:p w14:paraId="28DBEF46" w14:textId="26F3C3B7" w:rsidR="005F144F" w:rsidRPr="00C52D40" w:rsidRDefault="005F144F" w:rsidP="00C52D40">
      <w:pPr>
        <w:pStyle w:val="Caption"/>
        <w:rPr>
          <w:szCs w:val="20"/>
        </w:rPr>
      </w:pPr>
      <w:r w:rsidRPr="00C8358E">
        <w:rPr>
          <w:szCs w:val="20"/>
        </w:rPr>
        <w:t xml:space="preserve">Task 7:  </w:t>
      </w:r>
      <w:r w:rsidRPr="00C8358E">
        <w:rPr>
          <w:szCs w:val="20"/>
        </w:rPr>
        <w:fldChar w:fldCharType="begin"/>
      </w:r>
      <w:r w:rsidRPr="00C8358E">
        <w:rPr>
          <w:szCs w:val="20"/>
        </w:rPr>
        <w:instrText xml:space="preserve"> SEQ Task_7:_ \* ARABIC </w:instrText>
      </w:r>
      <w:r w:rsidRPr="00C8358E">
        <w:rPr>
          <w:szCs w:val="20"/>
        </w:rPr>
        <w:fldChar w:fldCharType="separate"/>
      </w:r>
      <w:r w:rsidR="00302A3E">
        <w:rPr>
          <w:noProof/>
          <w:szCs w:val="20"/>
        </w:rPr>
        <w:t>6</w:t>
      </w:r>
      <w:r w:rsidRPr="00C8358E">
        <w:rPr>
          <w:szCs w:val="20"/>
        </w:rPr>
        <w:fldChar w:fldCharType="end"/>
      </w:r>
      <w:r w:rsidRPr="00C8358E">
        <w:rPr>
          <w:szCs w:val="20"/>
        </w:rPr>
        <w:t xml:space="preserve"> Dynamic Programming - 2nd Test Case</w:t>
      </w:r>
    </w:p>
    <w:p w14:paraId="18770B07" w14:textId="77777777" w:rsidR="005F144F" w:rsidRDefault="005F144F" w:rsidP="00CE04CB">
      <w:pPr>
        <w:pStyle w:val="Heading3"/>
      </w:pPr>
      <w:bookmarkStart w:id="407" w:name="_Toc229070222"/>
      <w:r>
        <w:t>7.5.6 Complexity analysis</w:t>
      </w:r>
      <w:bookmarkEnd w:id="407"/>
    </w:p>
    <w:p w14:paraId="29EED7AC" w14:textId="77777777" w:rsidR="005F144F" w:rsidRDefault="005F144F">
      <w:pPr>
        <w:spacing w:line="80" w:lineRule="auto"/>
      </w:pPr>
    </w:p>
    <w:p w14:paraId="4AD4A9F1" w14:textId="77777777" w:rsidR="005F144F" w:rsidRDefault="005F144F">
      <w:pPr>
        <w:spacing w:before="60"/>
        <w:jc w:val="center"/>
      </w:pPr>
      <w:r>
        <w:rPr>
          <w:i/>
          <w:iCs/>
          <w:color w:val="555555"/>
          <w:sz w:val="20"/>
          <w:szCs w:val="20"/>
        </w:rPr>
        <w:t>Table: Dynamic Programming Complexity</w:t>
      </w:r>
    </w:p>
    <w:p w14:paraId="221B9BA7" w14:textId="2BD93411" w:rsidR="00923215" w:rsidRDefault="00923215" w:rsidP="00923215">
      <w:pPr>
        <w:pStyle w:val="Caption"/>
        <w:keepNext/>
      </w:pPr>
      <w:bookmarkStart w:id="408" w:name="_Toc229058143"/>
      <w:r>
        <w:t xml:space="preserve">Table </w:t>
      </w:r>
      <w:fldSimple w:instr=" SEQ Table \* ARABIC ">
        <w:r w:rsidR="00302A3E">
          <w:rPr>
            <w:noProof/>
          </w:rPr>
          <w:t>44</w:t>
        </w:r>
        <w:bookmarkEnd w:id="408"/>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F144F" w14:paraId="4AEE0D2E" w14:textId="77777777" w:rsidTr="00923215">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884ED4" w14:textId="77777777" w:rsidR="005F144F" w:rsidRDefault="005F144F">
            <w:pPr>
              <w:jc w:val="center"/>
            </w:pPr>
            <w:r>
              <w:rPr>
                <w:b/>
                <w:bCs/>
                <w:color w:val="FFFFFF"/>
                <w:sz w:val="20"/>
                <w:szCs w:val="20"/>
              </w:rPr>
              <w:t>Metric</w:t>
            </w:r>
          </w:p>
        </w:tc>
        <w:tc>
          <w:tcPr>
            <w:tcW w:w="67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744F169" w14:textId="77777777" w:rsidR="005F144F" w:rsidRDefault="005F144F">
            <w:pPr>
              <w:jc w:val="center"/>
            </w:pPr>
            <w:r>
              <w:rPr>
                <w:b/>
                <w:bCs/>
                <w:color w:val="FFFFFF"/>
                <w:sz w:val="20"/>
                <w:szCs w:val="20"/>
              </w:rPr>
              <w:t>Complexity</w:t>
            </w:r>
          </w:p>
        </w:tc>
      </w:tr>
      <w:tr w:rsidR="005F144F" w14:paraId="3E1D9F84" w14:textId="77777777" w:rsidTr="00923215">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C74DB" w14:textId="77777777" w:rsidR="005F144F" w:rsidRDefault="005F144F">
            <w:pPr>
              <w:jc w:val="center"/>
            </w:pPr>
            <w:r>
              <w:rPr>
                <w:sz w:val="22"/>
                <w:szCs w:val="22"/>
              </w:rPr>
              <w:t>Time</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BB28D" w14:textId="77777777" w:rsidR="005F144F" w:rsidRDefault="005F144F">
            <w:pPr>
              <w:jc w:val="center"/>
            </w:pPr>
            <w:r>
              <w:rPr>
                <w:sz w:val="22"/>
                <w:szCs w:val="22"/>
              </w:rPr>
              <w:t>O(2ⁿ × n) — 2ⁿ states × n transitions per state</w:t>
            </w:r>
          </w:p>
        </w:tc>
      </w:tr>
      <w:tr w:rsidR="005F144F" w14:paraId="0DD6C5E9" w14:textId="77777777" w:rsidTr="00923215">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7D720F" w14:textId="77777777" w:rsidR="005F144F" w:rsidRDefault="005F144F">
            <w:pPr>
              <w:jc w:val="center"/>
            </w:pPr>
            <w:r>
              <w:rPr>
                <w:sz w:val="22"/>
                <w:szCs w:val="22"/>
              </w:rPr>
              <w:t>Space</w:t>
            </w:r>
          </w:p>
        </w:tc>
        <w:tc>
          <w:tcPr>
            <w:tcW w:w="6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8D5A88" w14:textId="77777777" w:rsidR="005F144F" w:rsidRDefault="005F144F">
            <w:pPr>
              <w:jc w:val="center"/>
            </w:pPr>
            <w:r>
              <w:rPr>
                <w:sz w:val="22"/>
                <w:szCs w:val="22"/>
              </w:rPr>
              <w:t>O(2ⁿ) — Arrays dp[], timeUsed[], last_state[], last_Job[] each of size 2ⁿ</w:t>
            </w:r>
          </w:p>
        </w:tc>
      </w:tr>
    </w:tbl>
    <w:p w14:paraId="03733F75" w14:textId="77777777" w:rsidR="005F144F" w:rsidRDefault="005F144F">
      <w:pPr>
        <w:spacing w:line="80" w:lineRule="auto"/>
      </w:pPr>
    </w:p>
    <w:p w14:paraId="77562DBD" w14:textId="77777777" w:rsidR="005F144F" w:rsidRDefault="005F144F" w:rsidP="00AD6652">
      <w:pPr>
        <w:spacing w:before="120" w:after="60" w:line="276" w:lineRule="auto"/>
        <w:ind w:firstLine="720"/>
        <w:jc w:val="both"/>
      </w:pPr>
      <w:r>
        <w:t>Guaranteed optimal. Feasible up to approximately n = 20 before memory becomes prohibitive.</w:t>
      </w:r>
    </w:p>
    <w:p w14:paraId="40259B61" w14:textId="77777777" w:rsidR="005F144F" w:rsidRDefault="005F144F">
      <w:r>
        <w:br w:type="page"/>
      </w:r>
    </w:p>
    <w:p w14:paraId="49AD8651" w14:textId="0002D13C" w:rsidR="005F144F" w:rsidRDefault="005F144F" w:rsidP="003C1FAE">
      <w:pPr>
        <w:pStyle w:val="Heading2"/>
      </w:pPr>
      <w:bookmarkStart w:id="409" w:name="_Toc229070223"/>
      <w:r>
        <w:lastRenderedPageBreak/>
        <w:t>7.6 Technique comparison</w:t>
      </w:r>
      <w:bookmarkEnd w:id="409"/>
    </w:p>
    <w:p w14:paraId="2106BC5A" w14:textId="77777777" w:rsidR="005F144F" w:rsidRDefault="005F144F">
      <w:pPr>
        <w:spacing w:before="60"/>
        <w:jc w:val="center"/>
      </w:pPr>
      <w:r>
        <w:rPr>
          <w:i/>
          <w:iCs/>
          <w:color w:val="555555"/>
          <w:sz w:val="20"/>
          <w:szCs w:val="20"/>
        </w:rPr>
        <w:t>Table: Technique Comparison</w:t>
      </w:r>
    </w:p>
    <w:p w14:paraId="0DB71EA2" w14:textId="79FE80A4" w:rsidR="00923215" w:rsidRDefault="00923215" w:rsidP="00923215">
      <w:pPr>
        <w:pStyle w:val="Caption"/>
        <w:keepNext/>
      </w:pPr>
      <w:bookmarkStart w:id="410" w:name="_Toc229058144"/>
      <w:r>
        <w:t xml:space="preserve">Table </w:t>
      </w:r>
      <w:fldSimple w:instr=" SEQ Table \* ARABIC ">
        <w:r w:rsidR="00302A3E">
          <w:rPr>
            <w:noProof/>
          </w:rPr>
          <w:t>45</w:t>
        </w:r>
        <w:bookmarkEnd w:id="410"/>
      </w:fldSimple>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2166"/>
        <w:gridCol w:w="2166"/>
        <w:gridCol w:w="2166"/>
      </w:tblGrid>
      <w:tr w:rsidR="005F144F" w14:paraId="7D9A20A0" w14:textId="77777777" w:rsidTr="00923215">
        <w:trPr>
          <w:tblHeader/>
        </w:trPr>
        <w:tc>
          <w:tcPr>
            <w:tcW w:w="252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A7483E4" w14:textId="77777777" w:rsidR="005F144F" w:rsidRDefault="005F144F">
            <w:pPr>
              <w:jc w:val="center"/>
            </w:pPr>
            <w:r>
              <w:rPr>
                <w:b/>
                <w:bCs/>
                <w:color w:val="FFFFFF"/>
                <w:sz w:val="20"/>
                <w:szCs w:val="20"/>
              </w:rPr>
              <w:t>Property</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F48857" w14:textId="77777777" w:rsidR="005F144F" w:rsidRDefault="005F144F">
            <w:pPr>
              <w:jc w:val="center"/>
            </w:pPr>
            <w:r>
              <w:rPr>
                <w:b/>
                <w:bCs/>
                <w:color w:val="FFFFFF"/>
                <w:sz w:val="20"/>
                <w:szCs w:val="20"/>
              </w:rPr>
              <w:t>Brute Force</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A1F2228" w14:textId="77777777" w:rsidR="005F144F" w:rsidRDefault="005F144F">
            <w:pPr>
              <w:jc w:val="center"/>
            </w:pPr>
            <w:r>
              <w:rPr>
                <w:b/>
                <w:bCs/>
                <w:color w:val="FFFFFF"/>
                <w:sz w:val="20"/>
                <w:szCs w:val="20"/>
              </w:rPr>
              <w:t>Divide &amp; Conquer</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76E4D59" w14:textId="77777777" w:rsidR="005F144F" w:rsidRDefault="005F144F">
            <w:pPr>
              <w:jc w:val="center"/>
            </w:pPr>
            <w:r>
              <w:rPr>
                <w:b/>
                <w:bCs/>
                <w:color w:val="FFFFFF"/>
                <w:sz w:val="20"/>
                <w:szCs w:val="20"/>
              </w:rPr>
              <w:t>Dynamic Programming</w:t>
            </w:r>
          </w:p>
        </w:tc>
      </w:tr>
      <w:tr w:rsidR="005F144F" w14:paraId="45AE9768" w14:textId="77777777" w:rsidTr="00923215">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29D67" w14:textId="77777777" w:rsidR="005F144F" w:rsidRDefault="005F144F">
            <w:pPr>
              <w:jc w:val="center"/>
            </w:pPr>
            <w:r>
              <w:rPr>
                <w:sz w:val="22"/>
                <w:szCs w:val="22"/>
              </w:rPr>
              <w:t>Time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D34E3" w14:textId="77777777" w:rsidR="005F144F" w:rsidRDefault="005F144F">
            <w:pPr>
              <w:jc w:val="center"/>
            </w:pPr>
            <w:r>
              <w:rPr>
                <w:sz w:val="22"/>
                <w:szCs w:val="22"/>
              </w:rPr>
              <w:t>O(n! ×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2B258" w14:textId="77777777" w:rsidR="005F144F" w:rsidRDefault="005F144F">
            <w:pPr>
              <w:jc w:val="center"/>
            </w:pPr>
            <w:r>
              <w:rPr>
                <w:sz w:val="22"/>
                <w:szCs w:val="22"/>
              </w:rPr>
              <w:t>O(n log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0B78F" w14:textId="77777777" w:rsidR="005F144F" w:rsidRDefault="005F144F">
            <w:pPr>
              <w:jc w:val="center"/>
            </w:pPr>
            <w:r>
              <w:rPr>
                <w:sz w:val="22"/>
                <w:szCs w:val="22"/>
              </w:rPr>
              <w:t>O(2ⁿ × n)</w:t>
            </w:r>
          </w:p>
        </w:tc>
      </w:tr>
      <w:tr w:rsidR="005F144F" w14:paraId="27382F0E" w14:textId="77777777" w:rsidTr="00923215">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33BEF" w14:textId="77777777" w:rsidR="005F144F" w:rsidRDefault="005F144F">
            <w:pPr>
              <w:jc w:val="center"/>
            </w:pPr>
            <w:r>
              <w:rPr>
                <w:sz w:val="22"/>
                <w:szCs w:val="22"/>
              </w:rPr>
              <w:t>Space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4F20C7" w14:textId="77777777" w:rsidR="005F144F" w:rsidRDefault="005F144F">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A97425" w14:textId="77777777" w:rsidR="005F144F" w:rsidRDefault="005F144F">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D9810B" w14:textId="77777777" w:rsidR="005F144F" w:rsidRDefault="005F144F">
            <w:pPr>
              <w:jc w:val="center"/>
            </w:pPr>
            <w:r>
              <w:rPr>
                <w:sz w:val="22"/>
                <w:szCs w:val="22"/>
              </w:rPr>
              <w:t>O(2ⁿ)</w:t>
            </w:r>
          </w:p>
        </w:tc>
      </w:tr>
      <w:tr w:rsidR="005F144F" w14:paraId="341C3F29" w14:textId="77777777" w:rsidTr="00923215">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1FE6F" w14:textId="77777777" w:rsidR="005F144F" w:rsidRDefault="005F144F">
            <w:pPr>
              <w:jc w:val="center"/>
            </w:pPr>
            <w:r>
              <w:rPr>
                <w:sz w:val="22"/>
                <w:szCs w:val="22"/>
              </w:rPr>
              <w:t>Guarantees Optimal?</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AB3B3" w14:textId="77777777" w:rsidR="005F144F" w:rsidRDefault="005F144F">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CCFE4" w14:textId="77777777" w:rsidR="005F144F" w:rsidRDefault="005F144F">
            <w:pPr>
              <w:jc w:val="center"/>
            </w:pPr>
            <w:r>
              <w:rPr>
                <w:sz w:val="22"/>
                <w:szCs w:val="22"/>
              </w:rPr>
              <w:t>Not always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02D08" w14:textId="77777777" w:rsidR="005F144F" w:rsidRDefault="005F144F">
            <w:pPr>
              <w:jc w:val="center"/>
            </w:pPr>
            <w:r>
              <w:rPr>
                <w:sz w:val="22"/>
                <w:szCs w:val="22"/>
              </w:rPr>
              <w:t>Yes</w:t>
            </w:r>
          </w:p>
        </w:tc>
      </w:tr>
      <w:tr w:rsidR="005F144F" w14:paraId="7777D202" w14:textId="77777777" w:rsidTr="00923215">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AFC4A9" w14:textId="77777777" w:rsidR="005F144F" w:rsidRDefault="005F144F">
            <w:pPr>
              <w:jc w:val="center"/>
            </w:pPr>
            <w:r>
              <w:rPr>
                <w:sz w:val="22"/>
                <w:szCs w:val="22"/>
              </w:rPr>
              <w:t>Practical for large 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86D27" w14:textId="77777777" w:rsidR="005F144F" w:rsidRDefault="005F144F">
            <w:pPr>
              <w:jc w:val="center"/>
            </w:pPr>
            <w:r>
              <w:rPr>
                <w:sz w:val="22"/>
                <w:szCs w:val="22"/>
              </w:rPr>
              <w:t>No (n &gt; 12)</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017E8" w14:textId="77777777" w:rsidR="005F144F" w:rsidRDefault="005F144F">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41F599" w14:textId="77777777" w:rsidR="005F144F" w:rsidRDefault="005F144F">
            <w:pPr>
              <w:jc w:val="center"/>
            </w:pPr>
            <w:r>
              <w:rPr>
                <w:sz w:val="22"/>
                <w:szCs w:val="22"/>
              </w:rPr>
              <w:t>Limited (n ≤ 20)</w:t>
            </w:r>
          </w:p>
        </w:tc>
      </w:tr>
      <w:tr w:rsidR="005F144F" w14:paraId="4D91E56B" w14:textId="77777777" w:rsidTr="00923215">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0985A" w14:textId="77777777" w:rsidR="005F144F" w:rsidRDefault="005F144F">
            <w:pPr>
              <w:jc w:val="center"/>
            </w:pPr>
            <w:r>
              <w:rPr>
                <w:sz w:val="22"/>
                <w:szCs w:val="22"/>
              </w:rPr>
              <w:t>Implementation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197D3" w14:textId="77777777" w:rsidR="005F144F" w:rsidRDefault="005F144F">
            <w:pPr>
              <w:jc w:val="center"/>
            </w:pPr>
            <w:r>
              <w:rPr>
                <w:sz w:val="22"/>
                <w:szCs w:val="22"/>
              </w:rPr>
              <w:t>Low</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A5F68" w14:textId="77777777" w:rsidR="005F144F" w:rsidRDefault="005F144F">
            <w:pPr>
              <w:jc w:val="center"/>
            </w:pPr>
            <w:r>
              <w:rPr>
                <w:sz w:val="22"/>
                <w:szCs w:val="22"/>
              </w:rPr>
              <w:t>Medium</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AE5E1" w14:textId="77777777" w:rsidR="005F144F" w:rsidRDefault="005F144F">
            <w:pPr>
              <w:jc w:val="center"/>
            </w:pPr>
            <w:r>
              <w:rPr>
                <w:sz w:val="22"/>
                <w:szCs w:val="22"/>
              </w:rPr>
              <w:t>High</w:t>
            </w:r>
          </w:p>
        </w:tc>
      </w:tr>
      <w:tr w:rsidR="005F144F" w14:paraId="6B16234B" w14:textId="77777777" w:rsidTr="00923215">
        <w:tc>
          <w:tcPr>
            <w:tcW w:w="2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1B1D4C" w14:textId="77777777" w:rsidR="005F144F" w:rsidRDefault="005F144F">
            <w:pPr>
              <w:jc w:val="center"/>
            </w:pPr>
            <w:r>
              <w:rPr>
                <w:sz w:val="22"/>
                <w:szCs w:val="22"/>
              </w:rPr>
              <w:t>Scalability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FEE3C" w14:textId="77777777" w:rsidR="005F144F" w:rsidRDefault="005F144F">
            <w:pPr>
              <w:jc w:val="center"/>
            </w:pPr>
            <w:r>
              <w:rPr>
                <w:sz w:val="22"/>
                <w:szCs w:val="22"/>
              </w:rPr>
              <w:t>Very Poor</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A356EE" w14:textId="77777777" w:rsidR="005F144F" w:rsidRDefault="005F144F">
            <w:pPr>
              <w:jc w:val="center"/>
            </w:pPr>
            <w:r>
              <w:rPr>
                <w:sz w:val="22"/>
                <w:szCs w:val="22"/>
              </w:rPr>
              <w:t>Excellent</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4AA7DA" w14:textId="77777777" w:rsidR="005F144F" w:rsidRDefault="005F144F">
            <w:pPr>
              <w:jc w:val="center"/>
            </w:pPr>
            <w:r>
              <w:rPr>
                <w:sz w:val="22"/>
                <w:szCs w:val="22"/>
              </w:rPr>
              <w:t>Moderate</w:t>
            </w:r>
          </w:p>
        </w:tc>
      </w:tr>
    </w:tbl>
    <w:p w14:paraId="4B54F0ED" w14:textId="77777777" w:rsidR="005F144F" w:rsidRDefault="005F144F">
      <w:pPr>
        <w:spacing w:line="80" w:lineRule="auto"/>
      </w:pPr>
    </w:p>
    <w:p w14:paraId="14AB9788" w14:textId="77777777" w:rsidR="005F144F" w:rsidRDefault="005F144F">
      <w:r>
        <w:br w:type="page"/>
      </w:r>
    </w:p>
    <w:p w14:paraId="15E0F14F" w14:textId="77777777" w:rsidR="005F144F" w:rsidRDefault="005F144F" w:rsidP="00536CEE">
      <w:pPr>
        <w:pStyle w:val="Heading2"/>
      </w:pPr>
      <w:bookmarkStart w:id="411" w:name="_Toc229070224"/>
      <w:r>
        <w:lastRenderedPageBreak/>
        <w:t>7.7 Alternative approaches</w:t>
      </w:r>
      <w:bookmarkEnd w:id="411"/>
    </w:p>
    <w:p w14:paraId="71962050" w14:textId="77777777" w:rsidR="005F144F" w:rsidRDefault="005F144F" w:rsidP="006D458E">
      <w:pPr>
        <w:pStyle w:val="Heading3"/>
      </w:pPr>
      <w:bookmarkStart w:id="412" w:name="_Toc229070225"/>
      <w:r>
        <w:t>7.7.1 Greedy – Earliest Deadline First (EDF)</w:t>
      </w:r>
      <w:bookmarkEnd w:id="412"/>
    </w:p>
    <w:p w14:paraId="27629B3E" w14:textId="77777777" w:rsidR="005F144F" w:rsidRDefault="005F144F" w:rsidP="00036B9B">
      <w:pPr>
        <w:spacing w:before="120" w:after="60" w:line="276" w:lineRule="auto"/>
        <w:ind w:firstLine="720"/>
        <w:jc w:val="both"/>
      </w:pPr>
      <w:r>
        <w:t>Schedule jobs in ascending order of deadline. This approach is simple and runs in O(n log n), but it does not minimize the total weighted penalty. EDF only minimizes the number of late jobs, not the sum of penalties. It is therefore suboptimal for the general case of this problem.</w:t>
      </w:r>
    </w:p>
    <w:p w14:paraId="0CEA6EDF" w14:textId="77777777" w:rsidR="005F144F" w:rsidRDefault="005F144F" w:rsidP="006D458E">
      <w:pPr>
        <w:pStyle w:val="Heading3"/>
      </w:pPr>
      <w:bookmarkStart w:id="413" w:name="_Toc229070226"/>
      <w:r>
        <w:t>7.7.2 Branch-and-Bound</w:t>
      </w:r>
      <w:bookmarkEnd w:id="413"/>
    </w:p>
    <w:p w14:paraId="18AC1038" w14:textId="77777777" w:rsidR="005F144F" w:rsidRDefault="005F144F" w:rsidP="00036B9B">
      <w:pPr>
        <w:spacing w:before="120" w:after="60" w:line="276" w:lineRule="auto"/>
        <w:ind w:firstLine="720"/>
        <w:jc w:val="both"/>
      </w:pPr>
      <w:r>
        <w:t>Branch-and-Bound explores the scheduling search tree with pruning: if a partial schedule’s accumulated penalty already exceeds the best known solution, that branch is abandoned. This approach is optimal and generally faster than pure Brute Force in practice, but its worst-case complexity remains exponential.</w:t>
      </w:r>
    </w:p>
    <w:p w14:paraId="1BF6F875" w14:textId="77777777" w:rsidR="005F144F" w:rsidRDefault="005F144F" w:rsidP="006D458E">
      <w:pPr>
        <w:pStyle w:val="Heading3"/>
      </w:pPr>
      <w:bookmarkStart w:id="414" w:name="_Toc229070227"/>
      <w:r>
        <w:t>7.7.3 Approximation algorithms</w:t>
      </w:r>
      <w:bookmarkEnd w:id="414"/>
    </w:p>
    <w:p w14:paraId="44946E7C" w14:textId="216B7C5F" w:rsidR="005F144F" w:rsidRDefault="005F144F" w:rsidP="003F39B2">
      <w:pPr>
        <w:spacing w:before="120" w:after="60" w:line="276" w:lineRule="auto"/>
        <w:ind w:firstLine="720"/>
        <w:jc w:val="both"/>
      </w:pPr>
      <w:r>
        <w:t>For very large n (e.g., n &gt; 20), exact algorithms are impractical. Approximation schemes such as PTAS (Polynomial-Time Approximation Schemes) can produce solutions within a guaranteed factor of the optimum in polynomial time, making them suitable for industrial-scale instances.</w:t>
      </w:r>
    </w:p>
    <w:p w14:paraId="3044B12C" w14:textId="77777777" w:rsidR="00560DBD" w:rsidRDefault="00560DBD" w:rsidP="003F39B2">
      <w:pPr>
        <w:spacing w:before="120" w:after="60" w:line="276" w:lineRule="auto"/>
        <w:ind w:firstLine="720"/>
        <w:jc w:val="both"/>
      </w:pPr>
    </w:p>
    <w:p w14:paraId="21BF620F" w14:textId="3DC44DB1" w:rsidR="00560DBD" w:rsidRDefault="00560DBD">
      <w:pPr>
        <w:spacing w:before="0" w:after="160" w:line="259" w:lineRule="auto"/>
      </w:pPr>
      <w:r>
        <w:br w:type="page"/>
      </w:r>
    </w:p>
    <w:p w14:paraId="0D5F5FCB" w14:textId="77777777" w:rsidR="005F144F" w:rsidRDefault="005F144F" w:rsidP="00237719">
      <w:pPr>
        <w:pStyle w:val="Heading2"/>
      </w:pPr>
      <w:bookmarkStart w:id="415" w:name="_Toc229070228"/>
      <w:r>
        <w:lastRenderedPageBreak/>
        <w:t>7.8 Summary</w:t>
      </w:r>
      <w:bookmarkEnd w:id="415"/>
    </w:p>
    <w:p w14:paraId="1EEAB2EF" w14:textId="77777777" w:rsidR="005F144F" w:rsidRDefault="005F144F" w:rsidP="00237719">
      <w:pPr>
        <w:spacing w:before="120" w:after="60" w:line="276" w:lineRule="auto"/>
        <w:ind w:firstLine="360"/>
        <w:jc w:val="both"/>
      </w:pPr>
      <w:r>
        <w:t>Task 7 addresses the classic single-machine job scheduling problem whose goal is to minimize the total weighted tardiness penalty across n jobs.</w:t>
      </w:r>
    </w:p>
    <w:p w14:paraId="2CDF398A" w14:textId="77777777" w:rsidR="005F144F" w:rsidRDefault="005F144F" w:rsidP="00885D64">
      <w:pPr>
        <w:pStyle w:val="ListParagraph"/>
        <w:numPr>
          <w:ilvl w:val="0"/>
          <w:numId w:val="14"/>
        </w:numPr>
        <w:spacing w:before="60" w:after="60" w:line="276" w:lineRule="auto"/>
        <w:contextualSpacing w:val="0"/>
        <w:jc w:val="both"/>
      </w:pPr>
      <w:r>
        <w:t>Three approaches were implemented: Brute Force, Divide and Conquer (Merge Sort), and Dynamic Programming (bitmask DP).</w:t>
      </w:r>
    </w:p>
    <w:p w14:paraId="0AAF3E40" w14:textId="77777777" w:rsidR="005F144F" w:rsidRDefault="005F144F" w:rsidP="00885D64">
      <w:pPr>
        <w:pStyle w:val="ListParagraph"/>
        <w:numPr>
          <w:ilvl w:val="0"/>
          <w:numId w:val="14"/>
        </w:numPr>
        <w:spacing w:before="60" w:after="60" w:line="276" w:lineRule="auto"/>
        <w:contextualSpacing w:val="0"/>
        <w:jc w:val="both"/>
      </w:pPr>
      <w:r>
        <w:t>The Brute Force approach is correct but computationally expensive at O(n! × n), rendering it impractical beyond approximately 12 jobs.</w:t>
      </w:r>
    </w:p>
    <w:p w14:paraId="7FF3CBED" w14:textId="77777777" w:rsidR="005F144F" w:rsidRDefault="005F144F" w:rsidP="00885D64">
      <w:pPr>
        <w:pStyle w:val="ListParagraph"/>
        <w:numPr>
          <w:ilvl w:val="0"/>
          <w:numId w:val="14"/>
        </w:numPr>
        <w:spacing w:before="60" w:after="60" w:line="276" w:lineRule="auto"/>
        <w:contextualSpacing w:val="0"/>
        <w:jc w:val="both"/>
      </w:pPr>
      <w:r>
        <w:t>The Divide and Conquer (merge sort-based) approach runs efficiently at O(n log n) but applies only pairwise local comparisons, which can yield suboptimal results when the cumulative scheduling context is ignored.</w:t>
      </w:r>
    </w:p>
    <w:p w14:paraId="46E34985" w14:textId="77777777" w:rsidR="005F144F" w:rsidRDefault="005F144F" w:rsidP="00885D64">
      <w:pPr>
        <w:pStyle w:val="ListParagraph"/>
        <w:numPr>
          <w:ilvl w:val="0"/>
          <w:numId w:val="14"/>
        </w:numPr>
        <w:spacing w:before="60" w:after="60" w:line="276" w:lineRule="auto"/>
        <w:contextualSpacing w:val="0"/>
        <w:jc w:val="both"/>
      </w:pPr>
      <w:r>
        <w:t>The Dynamic Programming (bitmask) approach guarantees the globally optimal solution by exploring all 2ⁿ subsets, at the cost of exponential memory, making it practical for up to approximately 20 jobs.</w:t>
      </w:r>
    </w:p>
    <w:p w14:paraId="18884810" w14:textId="77777777" w:rsidR="005F144F" w:rsidRDefault="005F144F" w:rsidP="00885D64">
      <w:pPr>
        <w:pStyle w:val="ListParagraph"/>
        <w:numPr>
          <w:ilvl w:val="0"/>
          <w:numId w:val="14"/>
        </w:numPr>
        <w:spacing w:before="60" w:after="60" w:line="276" w:lineRule="auto"/>
        <w:contextualSpacing w:val="0"/>
        <w:jc w:val="both"/>
      </w:pPr>
      <w:r>
        <w:t>No single polynomial-time algorithm is known to solve this problem optimally in the general case (it belongs to the NP-hard family for certain weighted variants), making the trade-off between optimality and efficiency a core design consideration.</w:t>
      </w:r>
    </w:p>
    <w:p w14:paraId="1063290C" w14:textId="77777777" w:rsidR="005F144F" w:rsidRDefault="005F144F" w:rsidP="005F144F">
      <w:pPr>
        <w:rPr>
          <w:lang w:bidi="ar-EG"/>
        </w:rPr>
      </w:pPr>
    </w:p>
    <w:p w14:paraId="6E704B7B" w14:textId="159ED587" w:rsidR="0040662C" w:rsidRDefault="0040662C">
      <w:pPr>
        <w:spacing w:before="0" w:after="160" w:line="259" w:lineRule="auto"/>
        <w:rPr>
          <w:lang w:bidi="ar-EG"/>
        </w:rPr>
      </w:pPr>
      <w:r>
        <w:rPr>
          <w:lang w:bidi="ar-EG"/>
        </w:rPr>
        <w:br w:type="page"/>
      </w:r>
    </w:p>
    <w:p w14:paraId="7A145508" w14:textId="77777777" w:rsidR="00635F08" w:rsidRPr="0035260F" w:rsidRDefault="00635F08" w:rsidP="0006139C">
      <w:pPr>
        <w:pStyle w:val="Heading1"/>
      </w:pPr>
      <w:bookmarkStart w:id="416" w:name="_Toc229070229"/>
      <w:r>
        <w:lastRenderedPageBreak/>
        <w:t>8. Minimum Cut</w:t>
      </w:r>
      <w:bookmarkEnd w:id="416"/>
    </w:p>
    <w:p w14:paraId="790EFCA7" w14:textId="77777777" w:rsidR="00635F08" w:rsidRPr="003E0225" w:rsidRDefault="00635F08" w:rsidP="0006139C">
      <w:pPr>
        <w:pStyle w:val="Heading2"/>
      </w:pPr>
      <w:bookmarkStart w:id="417" w:name="_Toc229070230"/>
      <w:r>
        <w:t xml:space="preserve">8.1 </w:t>
      </w:r>
      <w:r w:rsidRPr="0035260F">
        <w:t>Assumptions</w:t>
      </w:r>
      <w:bookmarkEnd w:id="417"/>
    </w:p>
    <w:p w14:paraId="4EFF9079" w14:textId="77777777" w:rsidR="00635F08" w:rsidRDefault="00635F08" w:rsidP="0006139C">
      <w:pPr>
        <w:pStyle w:val="Heading3"/>
      </w:pPr>
      <w:bookmarkStart w:id="418" w:name="_Toc229070231"/>
      <w:r>
        <w:t>8.1.1 Graph model assumptions</w:t>
      </w:r>
      <w:bookmarkEnd w:id="418"/>
    </w:p>
    <w:p w14:paraId="3D564AE6" w14:textId="77777777" w:rsidR="00635F08" w:rsidRDefault="00635F08" w:rsidP="00977860">
      <w:pPr>
        <w:ind w:firstLine="720"/>
        <w:jc w:val="both"/>
        <w:rPr>
          <w:rFonts w:ascii="Calibri" w:hAnsi="Calibri" w:cs="Calibri"/>
        </w:rPr>
      </w:pPr>
      <w:r>
        <w:rPr>
          <w:rFonts w:ascii="Calibri" w:hAnsi="Calibri" w:cs="Calibri"/>
        </w:rPr>
        <w:t>T</w:t>
      </w:r>
      <w:r w:rsidRPr="00BC2065">
        <w:rPr>
          <w:rFonts w:ascii="Calibri" w:hAnsi="Calibri" w:cs="Calibri"/>
        </w:rPr>
        <w:t xml:space="preserve">he input is </w:t>
      </w:r>
      <w:r>
        <w:rPr>
          <w:rFonts w:ascii="Calibri" w:hAnsi="Calibri" w:cs="Calibri"/>
        </w:rPr>
        <w:t xml:space="preserve">assumed to be </w:t>
      </w:r>
      <w:r w:rsidRPr="00BC2065">
        <w:rPr>
          <w:rFonts w:ascii="Calibri" w:hAnsi="Calibri" w:cs="Calibri"/>
        </w:rPr>
        <w:t xml:space="preserve">a weighted undirected graph </w:t>
      </w:r>
      <w:r w:rsidRPr="00BC2065">
        <w:rPr>
          <w:rFonts w:ascii="Calibri" w:hAnsi="Calibri" w:cs="Calibri"/>
          <w:b/>
          <w:bCs/>
        </w:rPr>
        <w:t xml:space="preserve"> G = (V, E, w) </w:t>
      </w:r>
      <w:r w:rsidRPr="00BC2065">
        <w:rPr>
          <w:rFonts w:ascii="Calibri" w:hAnsi="Calibri" w:cs="Calibri"/>
        </w:rPr>
        <w:t xml:space="preserve">, where </w:t>
      </w:r>
      <w:r w:rsidRPr="00BC2065">
        <w:rPr>
          <w:rFonts w:ascii="Calibri" w:hAnsi="Calibri" w:cs="Calibri"/>
          <w:b/>
          <w:bCs/>
        </w:rPr>
        <w:t xml:space="preserve"> V </w:t>
      </w:r>
      <w:r w:rsidRPr="00BC2065">
        <w:rPr>
          <w:rFonts w:ascii="Calibri" w:hAnsi="Calibri" w:cs="Calibri"/>
        </w:rPr>
        <w:t xml:space="preserve"> is the set of vertices, </w:t>
      </w:r>
      <w:r w:rsidRPr="00BC2065">
        <w:rPr>
          <w:rFonts w:ascii="Calibri" w:hAnsi="Calibri" w:cs="Calibri"/>
          <w:b/>
          <w:bCs/>
        </w:rPr>
        <w:t>( E )</w:t>
      </w:r>
      <w:r w:rsidRPr="00BC2065">
        <w:rPr>
          <w:rFonts w:ascii="Calibri" w:hAnsi="Calibri" w:cs="Calibri"/>
        </w:rPr>
        <w:t xml:space="preserve"> is the set of undirected edges, and </w:t>
      </w:r>
      <w:r w:rsidRPr="00BC2065">
        <w:rPr>
          <w:rFonts w:ascii="Calibri" w:hAnsi="Calibri" w:cs="Calibri"/>
          <w:b/>
          <w:bCs/>
        </w:rPr>
        <w:t xml:space="preserve"> w : E -&gt;  R ≥ 0 </w:t>
      </w:r>
      <w:r w:rsidRPr="00BC2065">
        <w:rPr>
          <w:rFonts w:ascii="Calibri" w:hAnsi="Calibri" w:cs="Calibri"/>
        </w:rPr>
        <w:t xml:space="preserve"> assigns a nonnegative</w:t>
      </w:r>
      <w:r>
        <w:rPr>
          <w:rFonts w:ascii="Calibri" w:hAnsi="Calibri" w:cs="Calibri"/>
        </w:rPr>
        <w:t xml:space="preserve"> </w:t>
      </w:r>
      <w:r w:rsidRPr="00BC2065">
        <w:rPr>
          <w:rFonts w:ascii="Calibri" w:hAnsi="Calibri" w:cs="Calibri"/>
        </w:rPr>
        <w:t xml:space="preserve">weight to each edge. The number of vertices is </w:t>
      </w:r>
      <w:r w:rsidRPr="00BC2065">
        <w:rPr>
          <w:rFonts w:ascii="Calibri" w:hAnsi="Calibri" w:cs="Calibri"/>
          <w:b/>
          <w:bCs/>
        </w:rPr>
        <w:t>n = |V|</w:t>
      </w:r>
      <w:r w:rsidRPr="00BC2065">
        <w:rPr>
          <w:rFonts w:ascii="Calibri" w:hAnsi="Calibri" w:cs="Calibri"/>
        </w:rPr>
        <w:t xml:space="preserve">  and the number of edges is  </w:t>
      </w:r>
      <w:r w:rsidRPr="00BC2065">
        <w:rPr>
          <w:rFonts w:ascii="Calibri" w:hAnsi="Calibri" w:cs="Calibri"/>
          <w:b/>
          <w:bCs/>
        </w:rPr>
        <w:t>m = |E|</w:t>
      </w:r>
      <w:r>
        <w:rPr>
          <w:rFonts w:ascii="Calibri" w:hAnsi="Calibri" w:cs="Calibri"/>
          <w:b/>
          <w:bCs/>
        </w:rPr>
        <w:t>.</w:t>
      </w:r>
    </w:p>
    <w:p w14:paraId="32842456" w14:textId="77777777" w:rsidR="00635F08" w:rsidRPr="00BC2065" w:rsidRDefault="00635F08" w:rsidP="00977860">
      <w:pPr>
        <w:ind w:firstLine="720"/>
        <w:jc w:val="both"/>
        <w:rPr>
          <w:rFonts w:ascii="Calibri" w:hAnsi="Calibri" w:cs="Calibri"/>
        </w:rPr>
      </w:pPr>
      <w:r w:rsidRPr="00BC2065">
        <w:rPr>
          <w:rFonts w:ascii="Calibri" w:hAnsi="Calibri" w:cs="Calibri"/>
        </w:rPr>
        <w:t xml:space="preserve">This interpretation is adopted because the task statement refers to “minimum cut” without specifying a source and sink; in standard algorithmic terminology, this typically indicates the global minimum cut in an undirected weighted graph (as opposed to </w:t>
      </w:r>
      <w:r w:rsidRPr="00731BD6">
        <w:rPr>
          <w:rFonts w:ascii="Calibri" w:hAnsi="Calibri" w:cs="Calibri"/>
          <w:b/>
          <w:bCs/>
        </w:rPr>
        <w:t>s-t</w:t>
      </w:r>
      <w:r w:rsidRPr="00BC2065">
        <w:rPr>
          <w:rFonts w:ascii="Calibri" w:hAnsi="Calibri" w:cs="Calibri"/>
        </w:rPr>
        <w:t xml:space="preserve"> cut in a directed network).  </w:t>
      </w:r>
    </w:p>
    <w:p w14:paraId="1C3D2BD2" w14:textId="77777777" w:rsidR="00635F08" w:rsidRDefault="00635F08" w:rsidP="0006139C">
      <w:pPr>
        <w:pStyle w:val="Heading3"/>
      </w:pPr>
      <w:bookmarkStart w:id="419" w:name="_Toc229070232"/>
      <w:r>
        <w:t>8.1.2 Weight assumptions</w:t>
      </w:r>
      <w:bookmarkEnd w:id="419"/>
    </w:p>
    <w:p w14:paraId="10AC3E24" w14:textId="6AED41F5" w:rsidR="00635F08" w:rsidRPr="00CB4320" w:rsidRDefault="00635F08" w:rsidP="00CB4320">
      <w:pPr>
        <w:ind w:firstLine="720"/>
        <w:jc w:val="both"/>
        <w:rPr>
          <w:rFonts w:ascii="Calibri" w:hAnsi="Calibri" w:cs="Calibri"/>
        </w:rPr>
      </w:pPr>
      <w:r w:rsidRPr="00731BD6">
        <w:rPr>
          <w:rFonts w:ascii="Calibri" w:hAnsi="Calibri" w:cs="Calibri"/>
        </w:rPr>
        <w:t xml:space="preserve">All edge weights are assumed to satisfy </w:t>
      </w:r>
      <w:r w:rsidRPr="00731BD6">
        <w:rPr>
          <w:rFonts w:ascii="Calibri" w:hAnsi="Calibri" w:cs="Calibri"/>
          <w:b/>
          <w:bCs/>
        </w:rPr>
        <w:t>w(e)  ≥ 0</w:t>
      </w:r>
      <w:r w:rsidRPr="00731BD6">
        <w:rPr>
          <w:rFonts w:ascii="Calibri" w:hAnsi="Calibri" w:cs="Calibri"/>
        </w:rPr>
        <w:t xml:space="preserve"> . This is a common assumption for minimum-cut problems because it ensures the objective function is meaningful as a “cost” to be minimized; negative weights can lead to degenerate cases where the optimum is obtained by forcing negative edges to cross the cut, which changes the typical interpretation of a cut as a separation cost.  </w:t>
      </w:r>
    </w:p>
    <w:p w14:paraId="3AD8AA18" w14:textId="77777777" w:rsidR="00635F08" w:rsidRDefault="00635F08" w:rsidP="0006139C">
      <w:pPr>
        <w:pStyle w:val="Heading3"/>
      </w:pPr>
      <w:bookmarkStart w:id="420" w:name="_Toc229070233"/>
      <w:r>
        <w:t>8.1.3 Cut definition assumption</w:t>
      </w:r>
      <w:bookmarkEnd w:id="420"/>
    </w:p>
    <w:p w14:paraId="25022B58" w14:textId="77777777" w:rsidR="00635F08" w:rsidRPr="00731BD6" w:rsidRDefault="00635F08" w:rsidP="00977860">
      <w:pPr>
        <w:ind w:firstLine="720"/>
        <w:jc w:val="both"/>
        <w:rPr>
          <w:rFonts w:ascii="Calibri" w:hAnsi="Calibri" w:cs="Calibri"/>
        </w:rPr>
      </w:pPr>
      <w:r w:rsidRPr="00731BD6">
        <w:rPr>
          <w:rFonts w:ascii="Calibri" w:hAnsi="Calibri" w:cs="Calibri"/>
        </w:rPr>
        <w:t xml:space="preserve">A </w:t>
      </w:r>
      <w:r w:rsidRPr="00731BD6">
        <w:rPr>
          <w:rFonts w:ascii="Calibri" w:hAnsi="Calibri" w:cs="Calibri"/>
          <w:b/>
          <w:bCs/>
        </w:rPr>
        <w:t>cut</w:t>
      </w:r>
      <w:r w:rsidRPr="00731BD6">
        <w:rPr>
          <w:rFonts w:ascii="Calibri" w:hAnsi="Calibri" w:cs="Calibri"/>
        </w:rPr>
        <w:t xml:space="preserve"> is defined as a partition of the vertex set into two </w:t>
      </w:r>
      <w:r w:rsidRPr="00731BD6">
        <w:rPr>
          <w:rFonts w:ascii="Calibri" w:hAnsi="Calibri" w:cs="Calibri"/>
          <w:b/>
          <w:bCs/>
        </w:rPr>
        <w:t xml:space="preserve">nonempty </w:t>
      </w:r>
      <w:r w:rsidRPr="00731BD6">
        <w:rPr>
          <w:rFonts w:ascii="Calibri" w:hAnsi="Calibri" w:cs="Calibri"/>
        </w:rPr>
        <w:t xml:space="preserve">disjoint subsets </w:t>
      </w:r>
      <w:r w:rsidRPr="00731BD6">
        <w:rPr>
          <w:rFonts w:ascii="Calibri" w:hAnsi="Calibri" w:cs="Calibri"/>
          <w:b/>
          <w:bCs/>
        </w:rPr>
        <w:t>S</w:t>
      </w:r>
      <w:r w:rsidRPr="00731BD6">
        <w:rPr>
          <w:rFonts w:ascii="Calibri" w:hAnsi="Calibri" w:cs="Calibri"/>
        </w:rPr>
        <w:t xml:space="preserve"> and </w:t>
      </w:r>
      <w:r w:rsidRPr="00731BD6">
        <w:rPr>
          <w:rFonts w:ascii="Calibri" w:hAnsi="Calibri" w:cs="Calibri"/>
          <w:b/>
          <w:bCs/>
        </w:rPr>
        <w:t>T=V/S</w:t>
      </w:r>
      <w:r w:rsidRPr="00731BD6">
        <w:rPr>
          <w:rFonts w:ascii="Calibri" w:hAnsi="Calibri" w:cs="Calibri"/>
        </w:rPr>
        <w:t xml:space="preserve">. The cut is denoted </w:t>
      </w:r>
      <w:r w:rsidRPr="00731BD6">
        <w:rPr>
          <w:rFonts w:ascii="Calibri" w:hAnsi="Calibri" w:cs="Calibri"/>
          <w:b/>
          <w:bCs/>
        </w:rPr>
        <w:t>(S, T)</w:t>
      </w:r>
      <w:r w:rsidRPr="00731BD6">
        <w:rPr>
          <w:rFonts w:ascii="Calibri" w:hAnsi="Calibri" w:cs="Calibri"/>
        </w:rPr>
        <w:t xml:space="preserve">. We require </w:t>
      </w:r>
      <w:r w:rsidRPr="00731BD6">
        <w:rPr>
          <w:rFonts w:ascii="Calibri" w:hAnsi="Calibri" w:cs="Calibri"/>
          <w:b/>
          <w:bCs/>
        </w:rPr>
        <w:t>S ≠ø</w:t>
      </w:r>
      <w:r w:rsidRPr="00731BD6">
        <w:rPr>
          <w:rFonts w:ascii="Calibri" w:hAnsi="Calibri" w:cs="Calibri"/>
        </w:rPr>
        <w:t xml:space="preserve"> and T</w:t>
      </w:r>
      <w:r w:rsidRPr="00731BD6">
        <w:rPr>
          <w:rFonts w:ascii="Calibri" w:hAnsi="Calibri" w:cs="Calibri"/>
          <w:b/>
          <w:bCs/>
        </w:rPr>
        <w:t xml:space="preserve"> ≠ø</w:t>
      </w:r>
      <w:r w:rsidRPr="00731BD6">
        <w:rPr>
          <w:rFonts w:ascii="Calibri" w:hAnsi="Calibri" w:cs="Calibri"/>
        </w:rPr>
        <w:t xml:space="preserve"> to avoid trivial partitions that do not separate</w:t>
      </w:r>
      <w:r>
        <w:rPr>
          <w:rFonts w:ascii="Calibri" w:hAnsi="Calibri" w:cs="Calibri"/>
        </w:rPr>
        <w:t xml:space="preserve"> </w:t>
      </w:r>
      <w:r w:rsidRPr="00731BD6">
        <w:rPr>
          <w:rFonts w:ascii="Calibri" w:hAnsi="Calibri" w:cs="Calibri"/>
        </w:rPr>
        <w:t xml:space="preserve">the graph.  </w:t>
      </w:r>
    </w:p>
    <w:p w14:paraId="0D4E47AA" w14:textId="77777777" w:rsidR="00923215" w:rsidRDefault="00635F08" w:rsidP="00923215">
      <w:pPr>
        <w:keepNext/>
        <w:jc w:val="center"/>
      </w:pPr>
      <w:r w:rsidRPr="00DC5C8D">
        <w:rPr>
          <w:noProof/>
        </w:rPr>
        <w:lastRenderedPageBreak/>
        <w:drawing>
          <wp:inline distT="0" distB="0" distL="0" distR="0" wp14:anchorId="78BD81F9" wp14:editId="19302B6A">
            <wp:extent cx="3402164" cy="2350585"/>
            <wp:effectExtent l="0" t="0" r="8255" b="0"/>
            <wp:docPr id="14142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9673" name=""/>
                    <pic:cNvPicPr/>
                  </pic:nvPicPr>
                  <pic:blipFill>
                    <a:blip r:embed="rId48"/>
                    <a:stretch>
                      <a:fillRect/>
                    </a:stretch>
                  </pic:blipFill>
                  <pic:spPr>
                    <a:xfrm>
                      <a:off x="0" y="0"/>
                      <a:ext cx="3416852" cy="2360733"/>
                    </a:xfrm>
                    <a:prstGeom prst="rect">
                      <a:avLst/>
                    </a:prstGeom>
                  </pic:spPr>
                </pic:pic>
              </a:graphicData>
            </a:graphic>
          </wp:inline>
        </w:drawing>
      </w:r>
    </w:p>
    <w:p w14:paraId="0B39839A" w14:textId="7F46FDA8" w:rsidR="00635F08" w:rsidRDefault="00923215" w:rsidP="00923215">
      <w:pPr>
        <w:pStyle w:val="Caption"/>
      </w:pPr>
      <w:bookmarkStart w:id="421" w:name="_Toc229057536"/>
      <w:bookmarkStart w:id="422" w:name="_Toc229070355"/>
      <w:r>
        <w:t xml:space="preserve">Figure </w:t>
      </w:r>
      <w:fldSimple w:instr=" SEQ Figure \* ARABIC ">
        <w:r w:rsidR="00302A3E">
          <w:rPr>
            <w:noProof/>
          </w:rPr>
          <w:t>36</w:t>
        </w:r>
        <w:bookmarkEnd w:id="421"/>
        <w:bookmarkEnd w:id="422"/>
      </w:fldSimple>
    </w:p>
    <w:p w14:paraId="387A7174" w14:textId="0AAEEFD6" w:rsidR="00635F08" w:rsidRDefault="00635F08" w:rsidP="00DC5C8D">
      <w:pPr>
        <w:pStyle w:val="Caption"/>
      </w:pPr>
      <w:bookmarkStart w:id="423" w:name="_Toc229057537"/>
      <w:bookmarkStart w:id="424" w:name="_Toc229070356"/>
      <w:r>
        <w:t xml:space="preserve">Figure </w:t>
      </w:r>
      <w:fldSimple w:instr=" SEQ Figure \* ARABIC ">
        <w:r w:rsidR="00302A3E">
          <w:rPr>
            <w:noProof/>
          </w:rPr>
          <w:t>37</w:t>
        </w:r>
      </w:fldSimple>
      <w:r>
        <w:t xml:space="preserve"> -Example Cut in a weighted graph</w:t>
      </w:r>
      <w:bookmarkEnd w:id="423"/>
      <w:bookmarkEnd w:id="424"/>
    </w:p>
    <w:p w14:paraId="4C5F460F" w14:textId="77777777" w:rsidR="00635F08" w:rsidRPr="00DC5C8D" w:rsidRDefault="00635F08" w:rsidP="00DC5C8D">
      <w:pPr>
        <w:jc w:val="center"/>
        <w:rPr>
          <w:rFonts w:ascii="Calibri" w:hAnsi="Calibri" w:cs="Calibri"/>
        </w:rPr>
      </w:pPr>
      <w:r w:rsidRPr="00DC5C8D">
        <w:rPr>
          <w:rFonts w:ascii="Calibri" w:hAnsi="Calibri" w:cs="Calibri"/>
        </w:rPr>
        <w:t>S = {0, 2} (blue) T = {1, 3} (orange)</w:t>
      </w:r>
    </w:p>
    <w:p w14:paraId="7E0F7BE5" w14:textId="77777777" w:rsidR="00635F08" w:rsidRPr="00DC5C8D" w:rsidRDefault="00635F08" w:rsidP="00DC5C8D">
      <w:pPr>
        <w:jc w:val="center"/>
        <w:rPr>
          <w:rFonts w:ascii="Calibri" w:hAnsi="Calibri" w:cs="Calibri"/>
        </w:rPr>
      </w:pPr>
      <w:r w:rsidRPr="00DC5C8D">
        <w:rPr>
          <w:rFonts w:ascii="Calibri" w:hAnsi="Calibri" w:cs="Calibri"/>
        </w:rPr>
        <w:t xml:space="preserve">Crossing edges: (0,1) w=2, (0,3) w=1, (2,3) w=5 </w:t>
      </w:r>
      <w:r w:rsidRPr="00DC5C8D">
        <w:rPr>
          <w:rFonts w:ascii="Cambria Math" w:hAnsi="Cambria Math" w:cs="Cambria Math"/>
        </w:rPr>
        <w:t>⇒</w:t>
      </w:r>
      <w:r w:rsidRPr="00DC5C8D">
        <w:rPr>
          <w:rFonts w:ascii="Calibri" w:hAnsi="Calibri" w:cs="Calibri"/>
        </w:rPr>
        <w:t xml:space="preserve"> Cut weight = 8</w:t>
      </w:r>
    </w:p>
    <w:p w14:paraId="33110737" w14:textId="77777777" w:rsidR="00635F08" w:rsidRDefault="00635F08" w:rsidP="0006139C">
      <w:pPr>
        <w:pStyle w:val="Heading3"/>
      </w:pPr>
      <w:bookmarkStart w:id="425" w:name="_Toc229070234"/>
      <w:r>
        <w:t>8.1.4 Objective function assumptions</w:t>
      </w:r>
      <w:bookmarkEnd w:id="425"/>
    </w:p>
    <w:p w14:paraId="2F4E88BF" w14:textId="77777777" w:rsidR="00635F08" w:rsidRPr="00BA2D44" w:rsidRDefault="00635F08" w:rsidP="00977860">
      <w:pPr>
        <w:jc w:val="both"/>
        <w:rPr>
          <w:rFonts w:ascii="Calibri" w:hAnsi="Calibri" w:cs="Calibri"/>
        </w:rPr>
      </w:pPr>
      <w:r w:rsidRPr="00BA2D44">
        <w:rPr>
          <w:rFonts w:ascii="Calibri" w:hAnsi="Calibri" w:cs="Calibri"/>
        </w:rPr>
        <w:t xml:space="preserve">The weight (cost) of a cut </w:t>
      </w:r>
      <w:r w:rsidRPr="00BA2D44">
        <w:rPr>
          <w:rFonts w:ascii="Calibri" w:hAnsi="Calibri" w:cs="Calibri"/>
          <w:b/>
          <w:bCs/>
        </w:rPr>
        <w:t>(S,T)</w:t>
      </w:r>
      <w:r w:rsidRPr="00BA2D44">
        <w:rPr>
          <w:rFonts w:ascii="Calibri" w:hAnsi="Calibri" w:cs="Calibri"/>
        </w:rPr>
        <w:t xml:space="preserve"> is the sum of weights of all edges with one endpoint in </w:t>
      </w:r>
      <w:r w:rsidRPr="00BA2D44">
        <w:rPr>
          <w:rFonts w:ascii="Calibri" w:hAnsi="Calibri" w:cs="Calibri"/>
          <w:b/>
          <w:bCs/>
        </w:rPr>
        <w:t>S</w:t>
      </w:r>
      <w:r w:rsidRPr="00BA2D44">
        <w:rPr>
          <w:rFonts w:ascii="Calibri" w:hAnsi="Calibri" w:cs="Calibri"/>
        </w:rPr>
        <w:t xml:space="preserve"> and the other endpoint in </w:t>
      </w:r>
      <w:r w:rsidRPr="00BA2D44">
        <w:rPr>
          <w:rFonts w:ascii="Calibri" w:hAnsi="Calibri" w:cs="Calibri"/>
          <w:b/>
          <w:bCs/>
        </w:rPr>
        <w:t>T</w:t>
      </w:r>
      <w:r w:rsidRPr="00BA2D44">
        <w:rPr>
          <w:rFonts w:ascii="Calibri" w:hAnsi="Calibri" w:cs="Calibri"/>
        </w:rPr>
        <w:t>:</w:t>
      </w:r>
    </w:p>
    <w:p w14:paraId="72E0D0F7" w14:textId="77777777" w:rsidR="00635F08" w:rsidRPr="00BA2D44" w:rsidRDefault="00635F08" w:rsidP="00977860">
      <w:pPr>
        <w:jc w:val="both"/>
        <w:rPr>
          <w:rFonts w:ascii="Calibri" w:hAnsi="Calibri" w:cs="Calibri"/>
        </w:rPr>
      </w:pPr>
      <m:oMathPara>
        <m:oMath>
          <m:r>
            <w:rPr>
              <w:rFonts w:ascii="Cambria Math" w:hAnsi="Cambria Math" w:cs="Calibri"/>
            </w:rPr>
            <m:t>W</m:t>
          </m:r>
          <m:d>
            <m:dPr>
              <m:ctrlPr>
                <w:rPr>
                  <w:rFonts w:ascii="Cambria Math" w:hAnsi="Cambria Math" w:cs="Calibri"/>
                </w:rPr>
              </m:ctrlPr>
            </m:dPr>
            <m:e>
              <m:r>
                <w:rPr>
                  <w:rFonts w:ascii="Cambria Math" w:hAnsi="Cambria Math" w:cs="Calibri"/>
                </w:rPr>
                <m:t>S</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nary>
            <m:naryPr>
              <m:chr m:val="∑"/>
              <m:supHide m:val="1"/>
              <m:ctrlPr>
                <w:rPr>
                  <w:rFonts w:ascii="Cambria Math" w:hAnsi="Cambria Math" w:cs="Calibri"/>
                </w:rPr>
              </m:ctrlPr>
            </m:naryPr>
            <m:sub>
              <m:r>
                <m:rPr>
                  <m:lit/>
                  <m:sty m:val="p"/>
                </m:rPr>
                <w:rPr>
                  <w:rFonts w:ascii="Cambria Math" w:hAnsi="Cambria Math" w:cs="Calibri"/>
                </w:rPr>
                <m:t>{</m:t>
              </m:r>
              <m:r>
                <w:rPr>
                  <w:rFonts w:ascii="Cambria Math" w:hAnsi="Cambria Math" w:cs="Calibri"/>
                </w:rPr>
                <m:t>u</m:t>
              </m:r>
              <m:r>
                <m:rPr>
                  <m:sty m:val="p"/>
                </m:rPr>
                <w:rPr>
                  <w:rFonts w:ascii="Cambria Math" w:hAnsi="Cambria Math" w:cs="Calibri"/>
                </w:rPr>
                <m:t>,</m:t>
              </m:r>
              <m:r>
                <w:rPr>
                  <w:rFonts w:ascii="Cambria Math" w:hAnsi="Cambria Math" w:cs="Calibri"/>
                </w:rPr>
                <m:t>v</m:t>
              </m:r>
              <m:r>
                <m:rPr>
                  <m:lit/>
                  <m:sty m:val="p"/>
                </m:rPr>
                <w:rPr>
                  <w:rFonts w:ascii="Cambria Math" w:hAnsi="Cambria Math" w:cs="Calibri"/>
                </w:rPr>
                <m:t>}</m:t>
              </m:r>
              <m:r>
                <m:rPr>
                  <m:sty m:val="p"/>
                </m:rPr>
                <w:rPr>
                  <w:rFonts w:ascii="Cambria Math" w:hAnsi="Cambria Math" w:cs="Calibri"/>
                </w:rPr>
                <m:t>∈</m:t>
              </m:r>
              <m:r>
                <w:rPr>
                  <w:rFonts w:ascii="Cambria Math" w:hAnsi="Cambria Math" w:cs="Calibri"/>
                </w:rPr>
                <m:t>E</m:t>
              </m:r>
              <m:r>
                <m:rPr>
                  <m:sty m:val="p"/>
                </m:rPr>
                <w:rPr>
                  <w:rFonts w:ascii="Cambria Math" w:hAnsi="Cambria Math" w:cs="Calibri"/>
                </w:rPr>
                <m:t>, </m:t>
              </m:r>
              <m:r>
                <w:rPr>
                  <w:rFonts w:ascii="Cambria Math" w:hAnsi="Cambria Math" w:cs="Calibri"/>
                </w:rPr>
                <m:t>u</m:t>
              </m:r>
              <m:r>
                <m:rPr>
                  <m:sty m:val="p"/>
                </m:rPr>
                <w:rPr>
                  <w:rFonts w:ascii="Cambria Math" w:hAnsi="Cambria Math" w:cs="Calibri"/>
                </w:rPr>
                <m:t>∈</m:t>
              </m:r>
              <m:r>
                <w:rPr>
                  <w:rFonts w:ascii="Cambria Math" w:hAnsi="Cambria Math" w:cs="Calibri"/>
                </w:rPr>
                <m:t>S</m:t>
              </m:r>
              <m:r>
                <m:rPr>
                  <m:sty m:val="p"/>
                </m:rPr>
                <w:rPr>
                  <w:rFonts w:ascii="Cambria Math" w:hAnsi="Cambria Math" w:cs="Calibri"/>
                </w:rPr>
                <m:t>, </m:t>
              </m:r>
              <m:r>
                <w:rPr>
                  <w:rFonts w:ascii="Cambria Math" w:hAnsi="Cambria Math" w:cs="Calibri"/>
                </w:rPr>
                <m:t>v</m:t>
              </m:r>
              <m:r>
                <m:rPr>
                  <m:sty m:val="p"/>
                </m:rPr>
                <w:rPr>
                  <w:rFonts w:ascii="Cambria Math" w:hAnsi="Cambria Math" w:cs="Calibri"/>
                </w:rPr>
                <m:t>∈</m:t>
              </m:r>
              <m:r>
                <w:rPr>
                  <w:rFonts w:ascii="Cambria Math" w:hAnsi="Cambria Math" w:cs="Calibri"/>
                </w:rPr>
                <m:t>T</m:t>
              </m:r>
            </m:sub>
            <m:sup/>
            <m:e>
              <m:r>
                <w:rPr>
                  <w:rFonts w:ascii="Cambria Math" w:hAnsi="Cambria Math" w:cs="Calibri"/>
                </w:rPr>
                <m:t>w</m:t>
              </m:r>
              <m:d>
                <m:dPr>
                  <m:ctrlPr>
                    <w:rPr>
                      <w:rFonts w:ascii="Cambria Math" w:hAnsi="Cambria Math" w:cs="Calibri"/>
                    </w:rPr>
                  </m:ctrlPr>
                </m:dPr>
                <m:e>
                  <m:r>
                    <w:rPr>
                      <w:rFonts w:ascii="Cambria Math" w:hAnsi="Cambria Math" w:cs="Calibri"/>
                    </w:rPr>
                    <m:t>u</m:t>
                  </m:r>
                  <m:r>
                    <m:rPr>
                      <m:sty m:val="p"/>
                    </m:rPr>
                    <w:rPr>
                      <w:rFonts w:ascii="Cambria Math" w:hAnsi="Cambria Math" w:cs="Calibri"/>
                    </w:rPr>
                    <m:t>,</m:t>
                  </m:r>
                  <m:r>
                    <w:rPr>
                      <w:rFonts w:ascii="Cambria Math" w:hAnsi="Cambria Math" w:cs="Calibri"/>
                    </w:rPr>
                    <m:t>v</m:t>
                  </m:r>
                </m:e>
              </m:d>
            </m:e>
          </m:nary>
        </m:oMath>
      </m:oMathPara>
    </w:p>
    <w:p w14:paraId="35BD7BCF" w14:textId="77777777" w:rsidR="00635F08" w:rsidRPr="00BA2D44" w:rsidRDefault="00635F08" w:rsidP="00977860">
      <w:pPr>
        <w:jc w:val="both"/>
        <w:rPr>
          <w:rFonts w:ascii="Calibri" w:hAnsi="Calibri" w:cs="Calibri"/>
        </w:rPr>
      </w:pPr>
      <w:r w:rsidRPr="00BA2D44">
        <w:rPr>
          <w:rFonts w:ascii="Calibri" w:hAnsi="Calibri" w:cs="Calibri"/>
        </w:rPr>
        <w:t xml:space="preserve">The global minimum cut problem is to find </w:t>
      </w:r>
      <w:r w:rsidRPr="00BA2D44">
        <w:rPr>
          <w:rFonts w:ascii="Calibri" w:hAnsi="Calibri" w:cs="Calibri"/>
          <w:b/>
          <w:bCs/>
        </w:rPr>
        <w:t>(S, T)</w:t>
      </w:r>
      <w:r w:rsidRPr="00BA2D44">
        <w:rPr>
          <w:rFonts w:ascii="Calibri" w:hAnsi="Calibri" w:cs="Calibri"/>
        </w:rPr>
        <w:t xml:space="preserve"> that minimizes </w:t>
      </w:r>
      <w:r w:rsidRPr="00BA2D44">
        <w:rPr>
          <w:rFonts w:ascii="Calibri" w:hAnsi="Calibri" w:cs="Calibri"/>
          <w:b/>
          <w:bCs/>
        </w:rPr>
        <w:t>W(S, T)</w:t>
      </w:r>
      <w:r w:rsidRPr="00BA2D44">
        <w:rPr>
          <w:rFonts w:ascii="Calibri" w:hAnsi="Calibri" w:cs="Calibri"/>
        </w:rPr>
        <w:t xml:space="preserve"> .  </w:t>
      </w:r>
    </w:p>
    <w:p w14:paraId="68BA5FDE" w14:textId="77777777" w:rsidR="00635F08" w:rsidRDefault="00635F08" w:rsidP="0006139C">
      <w:pPr>
        <w:pStyle w:val="Heading3"/>
      </w:pPr>
      <w:bookmarkStart w:id="426" w:name="_Toc229070235"/>
      <w:r>
        <w:t>8.1.5 Input/Output and indexing assumptions</w:t>
      </w:r>
      <w:bookmarkEnd w:id="426"/>
    </w:p>
    <w:p w14:paraId="50FCA934" w14:textId="77777777" w:rsidR="00635F08" w:rsidRPr="00BA2D44" w:rsidRDefault="00635F08" w:rsidP="00E57356">
      <w:pPr>
        <w:jc w:val="both"/>
        <w:rPr>
          <w:rFonts w:ascii="Calibri" w:hAnsi="Calibri" w:cs="Calibri"/>
        </w:rPr>
      </w:pPr>
      <w:r w:rsidRPr="00BA2D44">
        <w:rPr>
          <w:rFonts w:ascii="Calibri" w:hAnsi="Calibri" w:cs="Calibri"/>
        </w:rPr>
        <w:t xml:space="preserve">For implementation and testing, vertices are labeled using </w:t>
      </w:r>
      <w:r w:rsidRPr="00BA2D44">
        <w:rPr>
          <w:rFonts w:ascii="Calibri" w:hAnsi="Calibri" w:cs="Calibri"/>
          <w:b/>
          <w:bCs/>
        </w:rPr>
        <w:t>0-based indexing</w:t>
      </w:r>
      <w:r w:rsidRPr="00BA2D44">
        <w:rPr>
          <w:rFonts w:ascii="Calibri" w:hAnsi="Calibri" w:cs="Calibri"/>
        </w:rPr>
        <w:t xml:space="preserve">: </w:t>
      </w:r>
      <m:oMath>
        <m:d>
          <m:dPr>
            <m:ctrlPr>
              <w:rPr>
                <w:rFonts w:ascii="Cambria Math" w:hAnsi="Cambria Math" w:cs="Calibri"/>
              </w:rPr>
            </m:ctrlPr>
          </m:dPr>
          <m:e>
            <m:r>
              <w:rPr>
                <w:rFonts w:ascii="Cambria Math" w:hAnsi="Cambria Math" w:cs="Calibri"/>
              </w:rPr>
              <m:t>V</m:t>
            </m:r>
            <m:r>
              <m:rPr>
                <m:sty m:val="p"/>
              </m:rPr>
              <w:rPr>
                <w:rFonts w:ascii="Cambria Math" w:hAnsi="Cambria Math" w:cs="Calibri"/>
              </w:rPr>
              <m:t>=</m:t>
            </m:r>
            <m:r>
              <m:rPr>
                <m:lit/>
                <m:sty m:val="p"/>
              </m:rPr>
              <w:rPr>
                <w:rFonts w:ascii="Cambria Math" w:hAnsi="Cambria Math" w:cs="Calibri"/>
              </w:rPr>
              <m:t>{</m:t>
            </m:r>
            <m:r>
              <m:rPr>
                <m:sty m:val="p"/>
              </m:rPr>
              <w:rPr>
                <w:rFonts w:ascii="Cambria Math" w:hAnsi="Cambria Math" w:cs="Calibri"/>
              </w:rPr>
              <m:t>0,1,…,</m:t>
            </m:r>
            <m:r>
              <w:rPr>
                <w:rFonts w:ascii="Cambria Math" w:hAnsi="Cambria Math" w:cs="Calibri"/>
              </w:rPr>
              <m:t>n</m:t>
            </m:r>
            <m:r>
              <m:rPr>
                <m:sty m:val="p"/>
              </m:rPr>
              <w:rPr>
                <w:rFonts w:ascii="Cambria Math" w:hAnsi="Cambria Math" w:cs="Calibri"/>
              </w:rPr>
              <m:t>-1</m:t>
            </m:r>
            <m:r>
              <m:rPr>
                <m:lit/>
                <m:sty m:val="p"/>
              </m:rPr>
              <w:rPr>
                <w:rFonts w:ascii="Cambria Math" w:hAnsi="Cambria Math" w:cs="Calibri"/>
              </w:rPr>
              <m:t>}</m:t>
            </m:r>
          </m:e>
        </m:d>
      </m:oMath>
      <w:r w:rsidRPr="00BA2D44">
        <w:rPr>
          <w:rFonts w:ascii="Calibri" w:hAnsi="Calibri" w:cs="Calibri"/>
        </w:rPr>
        <w:t>. The input is read from standard input in the following format:</w:t>
      </w:r>
    </w:p>
    <w:p w14:paraId="07F41CC4" w14:textId="77777777" w:rsidR="00635F08" w:rsidRPr="00BA2D44" w:rsidRDefault="00635F08" w:rsidP="00E57356">
      <w:pPr>
        <w:jc w:val="both"/>
        <w:rPr>
          <w:rFonts w:ascii="Calibri" w:hAnsi="Calibri" w:cs="Calibri"/>
        </w:rPr>
      </w:pPr>
      <w:r w:rsidRPr="00BA2D44">
        <w:rPr>
          <w:rFonts w:ascii="Calibri" w:hAnsi="Calibri" w:cs="Calibri"/>
        </w:rPr>
        <w:t xml:space="preserve">- First line: </w:t>
      </w:r>
      <w:r w:rsidRPr="00BA2D44">
        <w:rPr>
          <w:rFonts w:ascii="Calibri" w:hAnsi="Calibri" w:cs="Calibri"/>
          <w:i/>
          <w:iCs/>
        </w:rPr>
        <w:t>n m</w:t>
      </w:r>
      <w:r w:rsidRPr="00BA2D44">
        <w:rPr>
          <w:rFonts w:ascii="Calibri" w:hAnsi="Calibri" w:cs="Calibri"/>
        </w:rPr>
        <w:t xml:space="preserve">  </w:t>
      </w:r>
    </w:p>
    <w:p w14:paraId="3B003BC2" w14:textId="77777777" w:rsidR="00635F08" w:rsidRPr="00BA2D44" w:rsidRDefault="00635F08" w:rsidP="00E57356">
      <w:pPr>
        <w:jc w:val="both"/>
        <w:rPr>
          <w:rFonts w:ascii="Calibri" w:hAnsi="Calibri" w:cs="Calibri"/>
        </w:rPr>
      </w:pPr>
      <w:r w:rsidRPr="00BA2D44">
        <w:rPr>
          <w:rFonts w:ascii="Calibri" w:hAnsi="Calibri" w:cs="Calibri"/>
        </w:rPr>
        <w:t xml:space="preserve">- Next </w:t>
      </w:r>
      <w:r w:rsidRPr="00BA2D44">
        <w:rPr>
          <w:rFonts w:ascii="Calibri" w:hAnsi="Calibri" w:cs="Calibri"/>
          <w:i/>
          <w:iCs/>
        </w:rPr>
        <w:t>m</w:t>
      </w:r>
      <w:r w:rsidRPr="00BA2D44">
        <w:rPr>
          <w:rFonts w:ascii="Calibri" w:hAnsi="Calibri" w:cs="Calibri"/>
        </w:rPr>
        <w:t xml:space="preserve"> lines: </w:t>
      </w:r>
      <w:r w:rsidRPr="00BA2D44">
        <w:rPr>
          <w:rFonts w:ascii="Calibri" w:hAnsi="Calibri" w:cs="Calibri"/>
          <w:i/>
          <w:iCs/>
        </w:rPr>
        <w:t>u v w</w:t>
      </w:r>
      <w:r w:rsidRPr="00BA2D44">
        <w:rPr>
          <w:rFonts w:ascii="Calibri" w:hAnsi="Calibri" w:cs="Calibri"/>
        </w:rPr>
        <w:t xml:space="preserve"> (an undirected edge between `u` and `v` with weight `w`)</w:t>
      </w:r>
    </w:p>
    <w:p w14:paraId="13014FEE" w14:textId="77777777" w:rsidR="00635F08" w:rsidRPr="00BA2D44" w:rsidRDefault="00635F08" w:rsidP="00E57356">
      <w:pPr>
        <w:jc w:val="both"/>
        <w:rPr>
          <w:rFonts w:ascii="Calibri" w:hAnsi="Calibri" w:cs="Calibri"/>
        </w:rPr>
      </w:pPr>
      <w:r w:rsidRPr="00BA2D44">
        <w:rPr>
          <w:rFonts w:ascii="Calibri" w:hAnsi="Calibri" w:cs="Calibri"/>
        </w:rPr>
        <w:lastRenderedPageBreak/>
        <w:t>The program outputs:</w:t>
      </w:r>
    </w:p>
    <w:p w14:paraId="346417C2" w14:textId="77777777" w:rsidR="00635F08" w:rsidRPr="00BA2D44" w:rsidRDefault="00635F08" w:rsidP="00E57356">
      <w:pPr>
        <w:jc w:val="both"/>
        <w:rPr>
          <w:rFonts w:ascii="Calibri" w:hAnsi="Calibri" w:cs="Calibri"/>
        </w:rPr>
      </w:pPr>
      <w:r w:rsidRPr="00BA2D44">
        <w:rPr>
          <w:rFonts w:ascii="Calibri" w:hAnsi="Calibri" w:cs="Calibri"/>
        </w:rPr>
        <w:t xml:space="preserve">1) the best cut weight found,  </w:t>
      </w:r>
    </w:p>
    <w:p w14:paraId="7EF02D16" w14:textId="77777777" w:rsidR="00635F08" w:rsidRPr="00BA2D44" w:rsidRDefault="00635F08" w:rsidP="00E57356">
      <w:pPr>
        <w:ind w:left="720" w:hanging="720"/>
        <w:jc w:val="both"/>
        <w:rPr>
          <w:rFonts w:ascii="Calibri" w:hAnsi="Calibri" w:cs="Calibri"/>
        </w:rPr>
      </w:pPr>
      <w:r w:rsidRPr="00BA2D44">
        <w:rPr>
          <w:rFonts w:ascii="Calibri" w:hAnsi="Calibri" w:cs="Calibri"/>
        </w:rPr>
        <w:t xml:space="preserve">2) the partition </w:t>
      </w:r>
      <w:r w:rsidRPr="00BA2D44">
        <w:rPr>
          <w:rFonts w:ascii="Calibri" w:hAnsi="Calibri" w:cs="Calibri"/>
          <w:b/>
          <w:bCs/>
        </w:rPr>
        <w:t>S</w:t>
      </w:r>
      <w:r w:rsidRPr="00BA2D44">
        <w:rPr>
          <w:rFonts w:ascii="Calibri" w:hAnsi="Calibri" w:cs="Calibri"/>
        </w:rPr>
        <w:t xml:space="preserve"> and </w:t>
      </w:r>
      <w:r w:rsidRPr="00BA2D44">
        <w:rPr>
          <w:rFonts w:ascii="Calibri" w:hAnsi="Calibri" w:cs="Calibri"/>
          <w:b/>
          <w:bCs/>
        </w:rPr>
        <w:t>T</w:t>
      </w:r>
      <w:r w:rsidRPr="00BA2D44">
        <w:rPr>
          <w:rFonts w:ascii="Calibri" w:hAnsi="Calibri" w:cs="Calibri"/>
        </w:rPr>
        <w:t xml:space="preserve"> (as lists of vertices),  </w:t>
      </w:r>
    </w:p>
    <w:p w14:paraId="6B4D92BD" w14:textId="29E3FE93" w:rsidR="00635F08" w:rsidRPr="00BA2D44" w:rsidRDefault="00635F08" w:rsidP="00E57356">
      <w:pPr>
        <w:jc w:val="both"/>
        <w:rPr>
          <w:rFonts w:ascii="Calibri" w:hAnsi="Calibri" w:cs="Calibri"/>
        </w:rPr>
      </w:pPr>
      <w:r w:rsidRPr="00BA2D44">
        <w:rPr>
          <w:rFonts w:ascii="Calibri" w:hAnsi="Calibri" w:cs="Calibri"/>
        </w:rPr>
        <w:t>3) summary statistics such as number of iterations and number of restarts for the heuristic.</w:t>
      </w:r>
    </w:p>
    <w:p w14:paraId="1A034137" w14:textId="77777777" w:rsidR="00635F08" w:rsidRPr="00BA2D44" w:rsidRDefault="00635F08" w:rsidP="00E57356">
      <w:pPr>
        <w:pStyle w:val="Heading3"/>
        <w:jc w:val="both"/>
      </w:pPr>
      <w:bookmarkStart w:id="427" w:name="_Toc229070236"/>
      <w:r>
        <w:t>8.1</w:t>
      </w:r>
      <w:r w:rsidRPr="00BA2D44">
        <w:t xml:space="preserve">.6 Algorithmic </w:t>
      </w:r>
      <w:r>
        <w:t>s</w:t>
      </w:r>
      <w:r w:rsidRPr="00BA2D44">
        <w:t xml:space="preserve">cope </w:t>
      </w:r>
      <w:r>
        <w:t>a</w:t>
      </w:r>
      <w:r w:rsidRPr="00BA2D44">
        <w:t>ssumptions</w:t>
      </w:r>
      <w:bookmarkEnd w:id="427"/>
    </w:p>
    <w:p w14:paraId="09E9ABD5" w14:textId="77777777" w:rsidR="00635F08" w:rsidRPr="00BA2D44" w:rsidRDefault="00635F08" w:rsidP="00E57356">
      <w:pPr>
        <w:ind w:firstLine="720"/>
        <w:jc w:val="both"/>
        <w:rPr>
          <w:rFonts w:ascii="Calibri" w:hAnsi="Calibri" w:cs="Calibri"/>
        </w:rPr>
      </w:pPr>
      <w:r w:rsidRPr="00BA2D44">
        <w:rPr>
          <w:rFonts w:ascii="Calibri" w:hAnsi="Calibri" w:cs="Calibri"/>
        </w:rPr>
        <w:t xml:space="preserve">The task requires solving the problem using </w:t>
      </w:r>
      <w:r w:rsidRPr="00BA2D44">
        <w:rPr>
          <w:rFonts w:ascii="Calibri" w:hAnsi="Calibri" w:cs="Calibri"/>
          <w:b/>
          <w:bCs/>
        </w:rPr>
        <w:t>Iterative Improvement</w:t>
      </w:r>
      <w:r w:rsidRPr="00BA2D44">
        <w:rPr>
          <w:rFonts w:ascii="Calibri" w:hAnsi="Calibri" w:cs="Calibri"/>
        </w:rPr>
        <w:t xml:space="preserve"> (local improvement) and </w:t>
      </w:r>
      <w:r w:rsidRPr="00BA2D44">
        <w:rPr>
          <w:rFonts w:ascii="Calibri" w:hAnsi="Calibri" w:cs="Calibri"/>
          <w:b/>
          <w:bCs/>
        </w:rPr>
        <w:t>Brute Force</w:t>
      </w:r>
      <w:r w:rsidRPr="00BA2D44">
        <w:rPr>
          <w:rFonts w:ascii="Calibri" w:hAnsi="Calibri" w:cs="Calibri"/>
        </w:rPr>
        <w:t>. Therefore, the report implements:</w:t>
      </w:r>
    </w:p>
    <w:p w14:paraId="6471BD7A" w14:textId="77777777" w:rsidR="00635F08" w:rsidRPr="00BA2D44" w:rsidRDefault="00635F08" w:rsidP="00E57356">
      <w:pPr>
        <w:jc w:val="both"/>
        <w:rPr>
          <w:rFonts w:ascii="Calibri" w:hAnsi="Calibri" w:cs="Calibri"/>
        </w:rPr>
      </w:pPr>
      <w:r w:rsidRPr="00BA2D44">
        <w:rPr>
          <w:rFonts w:ascii="Calibri" w:hAnsi="Calibri" w:cs="Calibri"/>
        </w:rPr>
        <w:t xml:space="preserve">- an </w:t>
      </w:r>
      <w:r w:rsidRPr="00BA2D44">
        <w:rPr>
          <w:rFonts w:ascii="Calibri" w:hAnsi="Calibri" w:cs="Calibri"/>
          <w:b/>
          <w:bCs/>
        </w:rPr>
        <w:t>exact brute-force</w:t>
      </w:r>
      <w:r w:rsidRPr="00BA2D44">
        <w:rPr>
          <w:rFonts w:ascii="Calibri" w:hAnsi="Calibri" w:cs="Calibri"/>
        </w:rPr>
        <w:t xml:space="preserve"> solver (exponential time) used as ground truth for small graphs, and</w:t>
      </w:r>
    </w:p>
    <w:p w14:paraId="7A7EECE0" w14:textId="77777777" w:rsidR="00635F08" w:rsidRPr="00BA2D44" w:rsidRDefault="00635F08" w:rsidP="00E57356">
      <w:pPr>
        <w:jc w:val="both"/>
        <w:rPr>
          <w:rFonts w:ascii="Calibri" w:hAnsi="Calibri" w:cs="Calibri"/>
        </w:rPr>
      </w:pPr>
      <w:r w:rsidRPr="00BA2D44">
        <w:rPr>
          <w:rFonts w:ascii="Calibri" w:hAnsi="Calibri" w:cs="Calibri"/>
        </w:rPr>
        <w:t xml:space="preserve">- a </w:t>
      </w:r>
      <w:r w:rsidRPr="00BA2D44">
        <w:rPr>
          <w:rFonts w:ascii="Calibri" w:hAnsi="Calibri" w:cs="Calibri"/>
          <w:b/>
          <w:bCs/>
        </w:rPr>
        <w:t>local search / iterative improvement</w:t>
      </w:r>
      <w:r w:rsidRPr="00BA2D44">
        <w:rPr>
          <w:rFonts w:ascii="Calibri" w:hAnsi="Calibri" w:cs="Calibri"/>
        </w:rPr>
        <w:t xml:space="preserve"> heuristic that produces an </w:t>
      </w:r>
      <w:r w:rsidRPr="00BA2D44">
        <w:rPr>
          <w:rFonts w:ascii="Calibri" w:hAnsi="Calibri" w:cs="Calibri"/>
          <w:b/>
          <w:bCs/>
        </w:rPr>
        <w:t>approximate</w:t>
      </w:r>
      <w:r w:rsidRPr="00BA2D44">
        <w:rPr>
          <w:rFonts w:ascii="Calibri" w:hAnsi="Calibri" w:cs="Calibri"/>
        </w:rPr>
        <w:t xml:space="preserve"> minimum cut for general graphs.</w:t>
      </w:r>
    </w:p>
    <w:p w14:paraId="72523B5E" w14:textId="77777777" w:rsidR="00635F08" w:rsidRPr="00BA2D44" w:rsidRDefault="00635F08" w:rsidP="00E57356">
      <w:pPr>
        <w:ind w:firstLine="720"/>
        <w:jc w:val="both"/>
        <w:rPr>
          <w:rFonts w:ascii="Calibri" w:hAnsi="Calibri" w:cs="Calibri"/>
        </w:rPr>
      </w:pPr>
      <w:r>
        <w:rPr>
          <w:rFonts w:ascii="Calibri" w:hAnsi="Calibri" w:cs="Calibri"/>
        </w:rPr>
        <w:t>A</w:t>
      </w:r>
      <w:r w:rsidRPr="00BA2D44">
        <w:rPr>
          <w:rFonts w:ascii="Calibri" w:hAnsi="Calibri" w:cs="Calibri"/>
        </w:rPr>
        <w:t xml:space="preserve"> discussion </w:t>
      </w:r>
      <w:r>
        <w:rPr>
          <w:rFonts w:ascii="Calibri" w:hAnsi="Calibri" w:cs="Calibri"/>
        </w:rPr>
        <w:t xml:space="preserve">is included </w:t>
      </w:r>
      <w:r w:rsidRPr="00BA2D44">
        <w:rPr>
          <w:rFonts w:ascii="Calibri" w:hAnsi="Calibri" w:cs="Calibri"/>
        </w:rPr>
        <w:t xml:space="preserve">of more efficient exact algorithms for global minimum cut (e.g., Stoer–Wagner) and the relationship to max-flow/min-cut for </w:t>
      </w:r>
      <w:r w:rsidRPr="00BA2D44">
        <w:rPr>
          <w:rFonts w:ascii="Calibri" w:hAnsi="Calibri" w:cs="Calibri"/>
          <w:b/>
          <w:bCs/>
        </w:rPr>
        <w:t>s-t</w:t>
      </w:r>
      <w:r w:rsidRPr="00BA2D44">
        <w:rPr>
          <w:rFonts w:ascii="Calibri" w:hAnsi="Calibri" w:cs="Calibri"/>
        </w:rPr>
        <w:t xml:space="preserve"> cut problems, to satisfy the requirement of discussing alternative approaches and more efficient techniques.  </w:t>
      </w:r>
    </w:p>
    <w:p w14:paraId="1DF31E17" w14:textId="77777777" w:rsidR="00635F08" w:rsidRDefault="00635F08" w:rsidP="0006139C">
      <w:pPr>
        <w:pStyle w:val="Heading3"/>
      </w:pPr>
      <w:bookmarkStart w:id="428" w:name="_Toc229070237"/>
      <w:r>
        <w:t>8.1.7 Randomization and reproducibility assumptions</w:t>
      </w:r>
      <w:bookmarkEnd w:id="428"/>
    </w:p>
    <w:p w14:paraId="01442152" w14:textId="2B083D0E" w:rsidR="00635F08" w:rsidRDefault="00635F08" w:rsidP="00CB4320">
      <w:pPr>
        <w:ind w:firstLine="720"/>
        <w:jc w:val="both"/>
        <w:rPr>
          <w:rFonts w:ascii="Calibri" w:hAnsi="Calibri" w:cs="Calibri"/>
        </w:rPr>
      </w:pPr>
      <w:r>
        <w:rPr>
          <w:rFonts w:ascii="Calibri" w:hAnsi="Calibri" w:cs="Calibri"/>
        </w:rPr>
        <w:t>For Iterative Improvement, s</w:t>
      </w:r>
      <w:r w:rsidRPr="009327B0">
        <w:rPr>
          <w:rFonts w:ascii="Calibri" w:hAnsi="Calibri" w:cs="Calibri"/>
        </w:rPr>
        <w:t xml:space="preserve">ince local search can converge to different local minima depending on the initial solution, we use a </w:t>
      </w:r>
      <w:r w:rsidRPr="009327B0">
        <w:rPr>
          <w:rFonts w:ascii="Calibri" w:hAnsi="Calibri" w:cs="Calibri"/>
          <w:b/>
          <w:bCs/>
        </w:rPr>
        <w:t>multi-start strategy</w:t>
      </w:r>
      <w:r w:rsidRPr="009327B0">
        <w:rPr>
          <w:rFonts w:ascii="Calibri" w:hAnsi="Calibri" w:cs="Calibri"/>
        </w:rPr>
        <w:t xml:space="preserve">: run local search from several randomly generated initial cuts and return the best result found. For reproducibility, the program allows setting a fixed pseudo-random seed (or uses a default seed if not provided).  </w:t>
      </w:r>
      <w:r>
        <w:rPr>
          <w:rFonts w:ascii="Calibri" w:hAnsi="Calibri" w:cs="Calibri"/>
        </w:rPr>
        <w:br w:type="page"/>
      </w:r>
    </w:p>
    <w:p w14:paraId="2DBEF58C" w14:textId="77777777" w:rsidR="00635F08" w:rsidRPr="0006139C" w:rsidRDefault="00635F08" w:rsidP="0065223F">
      <w:pPr>
        <w:pStyle w:val="Heading2"/>
      </w:pPr>
      <w:bookmarkStart w:id="429" w:name="_Toc229070238"/>
      <w:r>
        <w:lastRenderedPageBreak/>
        <w:t xml:space="preserve">8.2 </w:t>
      </w:r>
      <w:r w:rsidRPr="0035260F">
        <w:t xml:space="preserve">Problem </w:t>
      </w:r>
      <w:r>
        <w:t>d</w:t>
      </w:r>
      <w:r w:rsidRPr="0035260F">
        <w:t>escription</w:t>
      </w:r>
      <w:bookmarkEnd w:id="429"/>
    </w:p>
    <w:p w14:paraId="11DEBC87" w14:textId="77777777" w:rsidR="00635F08" w:rsidRDefault="00635F08" w:rsidP="00BC5221">
      <w:pPr>
        <w:pStyle w:val="Heading3"/>
      </w:pPr>
      <w:bookmarkStart w:id="430" w:name="_Toc229070239"/>
      <w:r>
        <w:t>8.2.1 Problem statement</w:t>
      </w:r>
      <w:bookmarkEnd w:id="430"/>
    </w:p>
    <w:p w14:paraId="28F33CA8" w14:textId="1B377457" w:rsidR="00635F08" w:rsidRPr="009327B0" w:rsidRDefault="00635F08" w:rsidP="00F52931">
      <w:pPr>
        <w:ind w:firstLine="720"/>
        <w:jc w:val="both"/>
        <w:rPr>
          <w:rFonts w:ascii="Calibri" w:hAnsi="Calibri" w:cs="Calibri"/>
        </w:rPr>
      </w:pPr>
      <w:r w:rsidRPr="009327B0">
        <w:rPr>
          <w:rFonts w:ascii="Calibri" w:hAnsi="Calibri" w:cs="Calibri"/>
        </w:rPr>
        <w:t xml:space="preserve">Given a weighted undirected graph </w:t>
      </w:r>
      <w:r w:rsidRPr="009327B0">
        <w:rPr>
          <w:rFonts w:ascii="Calibri" w:hAnsi="Calibri" w:cs="Calibri"/>
          <w:b/>
          <w:bCs/>
        </w:rPr>
        <w:t>G = (V, E, w)</w:t>
      </w:r>
      <w:r w:rsidRPr="009327B0">
        <w:rPr>
          <w:rFonts w:ascii="Calibri" w:hAnsi="Calibri" w:cs="Calibri"/>
        </w:rPr>
        <w:t xml:space="preserve">, the global minimum cut problem is to partition the vertex </w:t>
      </w:r>
      <w:r w:rsidR="00F52931" w:rsidRPr="009327B0">
        <w:rPr>
          <w:rFonts w:ascii="Calibri" w:hAnsi="Calibri" w:cs="Calibri"/>
        </w:rPr>
        <w:t xml:space="preserve">set </w:t>
      </w:r>
      <w:r w:rsidR="00F52931" w:rsidRPr="009327B0">
        <w:rPr>
          <w:rFonts w:ascii="Calibri" w:hAnsi="Calibri" w:cs="Calibri"/>
          <w:b/>
          <w:bCs/>
        </w:rPr>
        <w:t>V</w:t>
      </w:r>
      <w:r w:rsidRPr="009327B0">
        <w:rPr>
          <w:rFonts w:ascii="Calibri" w:hAnsi="Calibri" w:cs="Calibri"/>
        </w:rPr>
        <w:t xml:space="preserve">  into two nonempty sets </w:t>
      </w:r>
      <w:r w:rsidRPr="009327B0">
        <w:rPr>
          <w:rFonts w:ascii="Calibri" w:hAnsi="Calibri" w:cs="Calibri"/>
          <w:b/>
          <w:bCs/>
        </w:rPr>
        <w:t>S</w:t>
      </w:r>
      <w:r w:rsidRPr="009327B0">
        <w:rPr>
          <w:rFonts w:ascii="Calibri" w:hAnsi="Calibri" w:cs="Calibri"/>
        </w:rPr>
        <w:t xml:space="preserve"> and </w:t>
      </w:r>
      <w:r w:rsidRPr="009327B0">
        <w:rPr>
          <w:rFonts w:ascii="Calibri" w:hAnsi="Calibri" w:cs="Calibri"/>
          <w:b/>
          <w:bCs/>
        </w:rPr>
        <w:t>T</w:t>
      </w:r>
      <w:r w:rsidRPr="009327B0">
        <w:rPr>
          <w:rFonts w:ascii="Calibri" w:hAnsi="Calibri" w:cs="Calibri"/>
        </w:rPr>
        <w:t xml:space="preserve"> such that the sum of weights of edges crossing between </w:t>
      </w:r>
      <w:r w:rsidRPr="009327B0">
        <w:rPr>
          <w:rFonts w:ascii="Calibri" w:hAnsi="Calibri" w:cs="Calibri"/>
          <w:b/>
          <w:bCs/>
        </w:rPr>
        <w:t>S</w:t>
      </w:r>
      <w:r w:rsidRPr="009327B0">
        <w:rPr>
          <w:rFonts w:ascii="Calibri" w:hAnsi="Calibri" w:cs="Calibri"/>
        </w:rPr>
        <w:t xml:space="preserve"> and </w:t>
      </w:r>
      <w:r w:rsidRPr="009327B0">
        <w:rPr>
          <w:rFonts w:ascii="Calibri" w:hAnsi="Calibri" w:cs="Calibri"/>
          <w:b/>
          <w:bCs/>
        </w:rPr>
        <w:t>T</w:t>
      </w:r>
      <w:r w:rsidRPr="009327B0">
        <w:rPr>
          <w:rFonts w:ascii="Calibri" w:hAnsi="Calibri" w:cs="Calibri"/>
        </w:rPr>
        <w:t xml:space="preserve">  is minimized. Formally, the objective is:</w:t>
      </w:r>
    </w:p>
    <w:p w14:paraId="166ABE4E" w14:textId="77777777" w:rsidR="00635F08" w:rsidRPr="009327B0" w:rsidRDefault="00635F08" w:rsidP="00BA2D44">
      <w:pPr>
        <w:rPr>
          <w:rFonts w:ascii="Calibri" w:hAnsi="Calibri" w:cs="Calibri"/>
        </w:rPr>
      </w:pPr>
      <w:r w:rsidRPr="009327B0">
        <w:rPr>
          <w:rFonts w:ascii="Calibri" w:hAnsi="Calibri" w:cs="Calibri"/>
        </w:rPr>
        <w:t xml:space="preserve"> </w:t>
      </w:r>
    </w:p>
    <w:p w14:paraId="18137A30" w14:textId="77777777" w:rsidR="00635F08" w:rsidRPr="00120ECC" w:rsidRDefault="00000000" w:rsidP="003E0225">
      <w:pPr>
        <w:rPr>
          <w:rFonts w:ascii="Calibri" w:hAnsi="Calibri" w:cs="Calibri"/>
          <w:sz w:val="28"/>
        </w:rPr>
      </w:pPr>
      <m:oMathPara>
        <m:oMath>
          <m:d>
            <m:dPr>
              <m:begChr m:val="["/>
              <m:endChr m:val="]"/>
              <m:ctrlPr>
                <w:rPr>
                  <w:rFonts w:ascii="Cambria Math" w:hAnsi="Cambria Math" w:cs="Calibri"/>
                  <w:i/>
                  <w:sz w:val="28"/>
                </w:rPr>
              </m:ctrlPr>
            </m:dPr>
            <m:e>
              <m:func>
                <m:funcPr>
                  <m:ctrlPr>
                    <w:rPr>
                      <w:rFonts w:ascii="Cambria Math" w:hAnsi="Cambria Math" w:cs="Calibri"/>
                      <w:sz w:val="28"/>
                    </w:rPr>
                  </m:ctrlPr>
                </m:funcPr>
                <m:fName>
                  <m:limLow>
                    <m:limLowPr>
                      <m:ctrlPr>
                        <w:rPr>
                          <w:rFonts w:ascii="Cambria Math" w:hAnsi="Cambria Math" w:cs="Calibri"/>
                          <w:i/>
                          <w:sz w:val="28"/>
                        </w:rPr>
                      </m:ctrlPr>
                    </m:limLowPr>
                    <m:e>
                      <m:r>
                        <m:rPr>
                          <m:sty m:val="p"/>
                        </m:rPr>
                        <w:rPr>
                          <w:rFonts w:ascii="Cambria Math" w:hAnsi="Cambria Math" w:cs="Calibri"/>
                          <w:sz w:val="28"/>
                        </w:rPr>
                        <m:t>min</m:t>
                      </m:r>
                    </m:e>
                    <m:lim>
                      <m:r>
                        <w:rPr>
                          <w:rFonts w:ascii="Cambria Math" w:hAnsi="Cambria Math" w:cs="Calibri"/>
                          <w:sz w:val="28"/>
                        </w:rPr>
                        <m:t>S</m:t>
                      </m:r>
                      <m:r>
                        <m:rPr>
                          <m:sty m:val="p"/>
                        </m:rPr>
                        <w:rPr>
                          <w:rFonts w:ascii="Cambria Math" w:hAnsi="Cambria Math" w:cs="Calibri"/>
                          <w:sz w:val="28"/>
                        </w:rPr>
                        <m:t>⊂</m:t>
                      </m:r>
                      <m:r>
                        <w:rPr>
                          <w:rFonts w:ascii="Cambria Math" w:hAnsi="Cambria Math" w:cs="Calibri"/>
                          <w:sz w:val="28"/>
                        </w:rPr>
                        <m:t>V,S</m:t>
                      </m:r>
                      <m:r>
                        <m:rPr>
                          <m:sty m:val="p"/>
                        </m:rPr>
                        <w:rPr>
                          <w:rFonts w:ascii="Cambria Math" w:hAnsi="Cambria Math" w:cs="Calibri"/>
                          <w:sz w:val="28"/>
                        </w:rPr>
                        <m:t>≠∅</m:t>
                      </m:r>
                      <m:r>
                        <w:rPr>
                          <w:rFonts w:ascii="Cambria Math" w:hAnsi="Cambria Math" w:cs="Calibri"/>
                          <w:sz w:val="28"/>
                        </w:rPr>
                        <m:t>, S</m:t>
                      </m:r>
                      <m:r>
                        <m:rPr>
                          <m:sty m:val="p"/>
                        </m:rPr>
                        <w:rPr>
                          <w:rFonts w:ascii="Cambria Math" w:hAnsi="Cambria Math" w:cs="Calibri"/>
                          <w:sz w:val="28"/>
                        </w:rPr>
                        <m:t>≠</m:t>
                      </m:r>
                      <m:r>
                        <w:rPr>
                          <w:rFonts w:ascii="Cambria Math" w:hAnsi="Cambria Math" w:cs="Calibri"/>
                          <w:sz w:val="28"/>
                        </w:rPr>
                        <m:t>V</m:t>
                      </m:r>
                      <m:ctrlPr>
                        <w:rPr>
                          <w:rFonts w:ascii="Cambria Math" w:hAnsi="Cambria Math" w:cs="Calibri"/>
                          <w:sz w:val="28"/>
                        </w:rPr>
                      </m:ctrlPr>
                    </m:lim>
                  </m:limLow>
                  <m:ctrlPr>
                    <w:rPr>
                      <w:rFonts w:ascii="Cambria Math" w:hAnsi="Cambria Math" w:cs="Calibri"/>
                      <w:i/>
                      <w:sz w:val="28"/>
                    </w:rPr>
                  </m:ctrlPr>
                </m:fName>
                <m:e>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S,V</m:t>
                      </m:r>
                      <m:r>
                        <m:rPr>
                          <m:sty m:val="p"/>
                        </m:rPr>
                        <w:rPr>
                          <w:rFonts w:ascii="Cambria Math" w:hAnsi="Cambria Math" w:cs="Calibri"/>
                          <w:sz w:val="28"/>
                        </w:rPr>
                        <m:t>∖</m:t>
                      </m:r>
                      <m:r>
                        <w:rPr>
                          <w:rFonts w:ascii="Cambria Math" w:hAnsi="Cambria Math" w:cs="Calibri"/>
                          <w:sz w:val="28"/>
                        </w:rPr>
                        <m:t>S</m:t>
                      </m:r>
                    </m:e>
                  </m:d>
                  <m:ctrlPr>
                    <w:rPr>
                      <w:rFonts w:ascii="Cambria Math" w:hAnsi="Cambria Math" w:cs="Calibri"/>
                      <w:i/>
                      <w:sz w:val="28"/>
                    </w:rPr>
                  </m:ctrlPr>
                </m:e>
              </m:func>
              <m:r>
                <w:rPr>
                  <w:rFonts w:ascii="Cambria Math" w:hAnsi="Cambria Math" w:cs="Calibri"/>
                  <w:sz w:val="28"/>
                </w:rPr>
                <m:t>,</m:t>
              </m:r>
            </m:e>
          </m:d>
        </m:oMath>
      </m:oMathPara>
    </w:p>
    <w:p w14:paraId="3E4335FA" w14:textId="77777777" w:rsidR="00635F08" w:rsidRPr="009327B0" w:rsidRDefault="00635F08" w:rsidP="009327B0">
      <w:pPr>
        <w:rPr>
          <w:rFonts w:ascii="Calibri" w:hAnsi="Calibri" w:cs="Calibri"/>
        </w:rPr>
      </w:pPr>
      <w:r w:rsidRPr="009327B0">
        <w:rPr>
          <w:rFonts w:ascii="Calibri" w:hAnsi="Calibri" w:cs="Calibri"/>
        </w:rPr>
        <w:t>where</w:t>
      </w:r>
    </w:p>
    <w:p w14:paraId="337A924C" w14:textId="77777777" w:rsidR="00635F08" w:rsidRPr="009327B0" w:rsidRDefault="00635F08" w:rsidP="009327B0">
      <w:pPr>
        <w:rPr>
          <w:rFonts w:ascii="Calibri" w:hAnsi="Calibri" w:cs="Calibri"/>
        </w:rPr>
      </w:pPr>
    </w:p>
    <w:p w14:paraId="004B40EF" w14:textId="77777777" w:rsidR="00635F08" w:rsidRPr="00120ECC" w:rsidRDefault="00635F08" w:rsidP="009327B0">
      <w:pPr>
        <w:jc w:val="center"/>
        <w:rPr>
          <w:rFonts w:ascii="Calibri" w:hAnsi="Calibri" w:cs="Calibri"/>
          <w:sz w:val="28"/>
        </w:rPr>
      </w:pPr>
      <m:oMath>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S,V</m:t>
            </m:r>
            <m:r>
              <m:rPr>
                <m:sty m:val="p"/>
              </m:rPr>
              <w:rPr>
                <w:rFonts w:ascii="Cambria Math" w:hAnsi="Cambria Math" w:cs="Calibri"/>
                <w:sz w:val="28"/>
              </w:rPr>
              <m:t>∖</m:t>
            </m:r>
            <m:r>
              <w:rPr>
                <w:rFonts w:ascii="Cambria Math" w:hAnsi="Cambria Math" w:cs="Calibri"/>
                <w:sz w:val="28"/>
              </w:rPr>
              <m:t>S</m:t>
            </m:r>
          </m:e>
        </m:d>
        <m:r>
          <w:rPr>
            <w:rFonts w:ascii="Cambria Math" w:hAnsi="Cambria Math" w:cs="Calibri"/>
            <w:sz w:val="28"/>
          </w:rPr>
          <m:t>=</m:t>
        </m:r>
        <m:nary>
          <m:naryPr>
            <m:chr m:val="∑"/>
            <m:supHide m:val="1"/>
            <m:ctrlPr>
              <w:rPr>
                <w:rFonts w:ascii="Cambria Math" w:hAnsi="Cambria Math" w:cs="Calibri"/>
                <w:sz w:val="28"/>
              </w:rPr>
            </m:ctrlPr>
          </m:naryPr>
          <m:sub>
            <m:r>
              <m:rPr>
                <m:lit/>
              </m:rPr>
              <w:rPr>
                <w:rFonts w:ascii="Cambria Math" w:hAnsi="Cambria Math" w:cs="Calibri"/>
                <w:sz w:val="28"/>
              </w:rPr>
              <m:t>{</m:t>
            </m:r>
            <m:r>
              <w:rPr>
                <w:rFonts w:ascii="Cambria Math" w:hAnsi="Cambria Math" w:cs="Calibri"/>
                <w:sz w:val="28"/>
              </w:rPr>
              <m:t>u,v</m:t>
            </m:r>
            <m:r>
              <m:rPr>
                <m:lit/>
              </m:rPr>
              <w:rPr>
                <w:rFonts w:ascii="Cambria Math" w:hAnsi="Cambria Math" w:cs="Calibri"/>
                <w:sz w:val="28"/>
              </w:rPr>
              <m:t>}</m:t>
            </m:r>
            <m:r>
              <m:rPr>
                <m:sty m:val="p"/>
              </m:rPr>
              <w:rPr>
                <w:rFonts w:ascii="Cambria Math" w:hAnsi="Cambria Math" w:cs="Calibri"/>
                <w:sz w:val="28"/>
              </w:rPr>
              <m:t>∈</m:t>
            </m:r>
            <m:r>
              <w:rPr>
                <w:rFonts w:ascii="Cambria Math" w:hAnsi="Cambria Math" w:cs="Calibri"/>
                <w:sz w:val="28"/>
              </w:rPr>
              <m:t>E,u </m:t>
            </m:r>
            <m:r>
              <m:rPr>
                <m:sty m:val="p"/>
              </m:rPr>
              <w:rPr>
                <w:rFonts w:ascii="Cambria Math" w:hAnsi="Cambria Math" w:cs="Calibri"/>
                <w:sz w:val="28"/>
              </w:rPr>
              <m:t>∈</m:t>
            </m:r>
            <m:r>
              <w:rPr>
                <w:rFonts w:ascii="Cambria Math" w:hAnsi="Cambria Math" w:cs="Calibri"/>
                <w:sz w:val="28"/>
              </w:rPr>
              <m:t>S, v</m:t>
            </m:r>
            <m:r>
              <m:rPr>
                <m:sty m:val="p"/>
              </m:rPr>
              <w:rPr>
                <w:rFonts w:ascii="Cambria Math" w:hAnsi="Cambria Math" w:cs="Calibri"/>
                <w:sz w:val="28"/>
              </w:rPr>
              <m:t>∈</m:t>
            </m:r>
            <m:r>
              <w:rPr>
                <w:rFonts w:ascii="Cambria Math" w:hAnsi="Cambria Math" w:cs="Calibri"/>
                <w:sz w:val="28"/>
              </w:rPr>
              <m:t>V</m:t>
            </m:r>
            <m:r>
              <m:rPr>
                <m:sty m:val="p"/>
              </m:rPr>
              <w:rPr>
                <w:rFonts w:ascii="Cambria Math" w:hAnsi="Cambria Math" w:cs="Calibri"/>
                <w:sz w:val="28"/>
              </w:rPr>
              <m:t>∖</m:t>
            </m:r>
            <m:r>
              <w:rPr>
                <w:rFonts w:ascii="Cambria Math" w:hAnsi="Cambria Math" w:cs="Calibri"/>
                <w:sz w:val="28"/>
              </w:rPr>
              <m:t>S</m:t>
            </m:r>
            <m:ctrlPr>
              <w:rPr>
                <w:rFonts w:ascii="Cambria Math" w:hAnsi="Cambria Math" w:cs="Calibri"/>
                <w:i/>
                <w:sz w:val="28"/>
              </w:rPr>
            </m:ctrlPr>
          </m:sub>
          <m:sup>
            <m:ctrlPr>
              <w:rPr>
                <w:rFonts w:ascii="Cambria Math" w:hAnsi="Cambria Math" w:cs="Calibri"/>
                <w:i/>
                <w:sz w:val="28"/>
              </w:rPr>
            </m:ctrlPr>
          </m:sup>
          <m:e>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u,v</m:t>
                </m:r>
              </m:e>
            </m:d>
            <m:ctrlPr>
              <w:rPr>
                <w:rFonts w:ascii="Cambria Math" w:hAnsi="Cambria Math" w:cs="Calibri"/>
                <w:i/>
                <w:sz w:val="28"/>
              </w:rPr>
            </m:ctrlPr>
          </m:e>
        </m:nary>
      </m:oMath>
      <w:r w:rsidRPr="00120ECC">
        <w:rPr>
          <w:rFonts w:ascii="Calibri" w:hAnsi="Calibri" w:cs="Calibri"/>
          <w:sz w:val="28"/>
        </w:rPr>
        <w:t>]</w:t>
      </w:r>
    </w:p>
    <w:p w14:paraId="6206C3B3" w14:textId="77777777" w:rsidR="00635F08" w:rsidRPr="009327B0" w:rsidRDefault="00635F08" w:rsidP="003E0225">
      <w:pPr>
        <w:rPr>
          <w:rFonts w:ascii="Calibri" w:hAnsi="Calibri" w:cs="Calibri"/>
        </w:rPr>
      </w:pPr>
    </w:p>
    <w:p w14:paraId="388E90AE" w14:textId="77777777" w:rsidR="00635F08" w:rsidRPr="009327B0" w:rsidRDefault="00635F08" w:rsidP="003E0225">
      <w:pPr>
        <w:rPr>
          <w:rFonts w:ascii="Calibri" w:hAnsi="Calibri" w:cs="Calibri"/>
        </w:rPr>
      </w:pPr>
      <w:r w:rsidRPr="009327B0">
        <w:rPr>
          <w:rFonts w:ascii="Calibri" w:hAnsi="Calibri" w:cs="Calibri"/>
        </w:rPr>
        <w:t xml:space="preserve">The cut with the minimum value is called the </w:t>
      </w:r>
      <w:r w:rsidRPr="009327B0">
        <w:rPr>
          <w:rFonts w:ascii="Calibri" w:hAnsi="Calibri" w:cs="Calibri"/>
          <w:b/>
          <w:bCs/>
        </w:rPr>
        <w:t>minimum cut</w:t>
      </w:r>
      <w:r w:rsidRPr="009327B0">
        <w:rPr>
          <w:rFonts w:ascii="Calibri" w:hAnsi="Calibri" w:cs="Calibri"/>
        </w:rPr>
        <w:t xml:space="preserve">, and its value is the </w:t>
      </w:r>
      <w:r w:rsidRPr="009327B0">
        <w:rPr>
          <w:rFonts w:ascii="Calibri" w:hAnsi="Calibri" w:cs="Calibri"/>
          <w:b/>
          <w:bCs/>
        </w:rPr>
        <w:t>minimum cut weight</w:t>
      </w:r>
      <w:r w:rsidRPr="009327B0">
        <w:rPr>
          <w:rFonts w:ascii="Calibri" w:hAnsi="Calibri" w:cs="Calibri"/>
        </w:rPr>
        <w:t xml:space="preserve">.  </w:t>
      </w:r>
    </w:p>
    <w:p w14:paraId="58E79EA6" w14:textId="77777777" w:rsidR="00635F08" w:rsidRDefault="00635F08" w:rsidP="00BC5221">
      <w:pPr>
        <w:pStyle w:val="Heading3"/>
      </w:pPr>
      <w:bookmarkStart w:id="431" w:name="_Toc229070240"/>
      <w:r>
        <w:t>8.2.2 Challenges</w:t>
      </w:r>
      <w:bookmarkEnd w:id="431"/>
    </w:p>
    <w:p w14:paraId="48BE3C9E" w14:textId="761B0F09" w:rsidR="00635F08" w:rsidRPr="009327B0" w:rsidRDefault="00635F08" w:rsidP="00F52931">
      <w:pPr>
        <w:ind w:firstLine="720"/>
        <w:jc w:val="both"/>
        <w:rPr>
          <w:rFonts w:ascii="Calibri" w:hAnsi="Calibri" w:cs="Calibri"/>
        </w:rPr>
      </w:pPr>
      <w:r w:rsidRPr="009327B0">
        <w:rPr>
          <w:rFonts w:ascii="Calibri" w:hAnsi="Calibri" w:cs="Calibri"/>
        </w:rPr>
        <w:t xml:space="preserve">The problem is an optimization problem over all valid partitions of the vertex set. The number of distinct cuts grows exponentially with the number of vertices. There are </w:t>
      </w:r>
      <m:oMath>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2</m:t>
                </m:r>
              </m:e>
              <m:sup>
                <m:r>
                  <w:rPr>
                    <w:rFonts w:ascii="Cambria Math" w:hAnsi="Cambria Math" w:cs="Calibri"/>
                  </w:rPr>
                  <m:t>n</m:t>
                </m:r>
              </m:sup>
            </m:sSup>
          </m:e>
        </m:d>
      </m:oMath>
      <w:r w:rsidRPr="009327B0">
        <w:rPr>
          <w:rFonts w:ascii="Calibri" w:hAnsi="Calibri" w:cs="Calibri"/>
        </w:rPr>
        <w:t xml:space="preserve"> subsets </w:t>
      </w:r>
      <m:oMath>
        <m:d>
          <m:dPr>
            <m:ctrlPr>
              <w:rPr>
                <w:rFonts w:ascii="Cambria Math" w:hAnsi="Cambria Math" w:cs="Calibri"/>
                <w:i/>
              </w:rPr>
            </m:ctrlPr>
          </m:dPr>
          <m:e>
            <m:r>
              <w:rPr>
                <w:rFonts w:ascii="Cambria Math" w:hAnsi="Cambria Math" w:cs="Calibri"/>
              </w:rPr>
              <m:t>S</m:t>
            </m:r>
          </m:e>
        </m:d>
      </m:oMath>
      <w:r w:rsidRPr="009327B0">
        <w:rPr>
          <w:rFonts w:ascii="Calibri" w:hAnsi="Calibri" w:cs="Calibri"/>
        </w:rPr>
        <w:t>, but each cut (</w:t>
      </w:r>
      <m:oMath>
        <m:r>
          <w:rPr>
            <w:rFonts w:ascii="Cambria Math" w:hAnsi="Cambria Math" w:cs="Calibri"/>
          </w:rPr>
          <m:t xml:space="preserve">S, V </m:t>
        </m:r>
        <m:r>
          <m:rPr>
            <m:sty m:val="p"/>
          </m:rPr>
          <w:rPr>
            <w:rFonts w:ascii="Cambria Math" w:hAnsi="Cambria Math" w:cs="Calibri"/>
          </w:rPr>
          <m:t>∖</m:t>
        </m:r>
        <m:r>
          <w:rPr>
            <w:rFonts w:ascii="Cambria Math" w:hAnsi="Cambria Math" w:cs="Calibri"/>
          </w:rPr>
          <m:t>S</m:t>
        </m:r>
      </m:oMath>
      <w:r w:rsidRPr="009327B0">
        <w:rPr>
          <w:rFonts w:ascii="Calibri" w:hAnsi="Calibri" w:cs="Calibri"/>
        </w:rPr>
        <w:t xml:space="preserve">)  is identical to </w:t>
      </w:r>
      <m:oMath>
        <m:d>
          <m:dPr>
            <m:ctrlPr>
              <w:rPr>
                <w:rFonts w:ascii="Cambria Math" w:hAnsi="Cambria Math" w:cs="Calibri"/>
                <w:i/>
              </w:rPr>
            </m:ctrlPr>
          </m:dPr>
          <m:e>
            <m:d>
              <m:dPr>
                <m:ctrlPr>
                  <w:rPr>
                    <w:rFonts w:ascii="Cambria Math" w:hAnsi="Cambria Math" w:cs="Calibri"/>
                    <w:i/>
                  </w:rPr>
                </m:ctrlPr>
              </m:dPr>
              <m:e>
                <m:r>
                  <w:rPr>
                    <w:rFonts w:ascii="Cambria Math" w:hAnsi="Cambria Math" w:cs="Calibri"/>
                  </w:rPr>
                  <m:t>V</m:t>
                </m:r>
                <m:r>
                  <m:rPr>
                    <m:sty m:val="p"/>
                  </m:rPr>
                  <w:rPr>
                    <w:rFonts w:ascii="Cambria Math" w:hAnsi="Cambria Math" w:cs="Calibri"/>
                  </w:rPr>
                  <m:t>∖</m:t>
                </m:r>
                <m:r>
                  <w:rPr>
                    <w:rFonts w:ascii="Cambria Math" w:hAnsi="Cambria Math" w:cs="Calibri"/>
                  </w:rPr>
                  <m:t>S,S</m:t>
                </m:r>
              </m:e>
            </m:d>
          </m:e>
        </m:d>
      </m:oMath>
      <w:r w:rsidRPr="009327B0">
        <w:rPr>
          <w:rFonts w:ascii="Calibri" w:hAnsi="Calibri" w:cs="Calibri"/>
        </w:rPr>
        <w:t xml:space="preserve">, and the trivial subsets  </w:t>
      </w:r>
      <w:r w:rsidRPr="009327B0">
        <w:rPr>
          <w:rFonts w:ascii="Calibri" w:hAnsi="Calibri" w:cs="Calibri"/>
          <w:b/>
          <w:bCs/>
        </w:rPr>
        <w:t>S =ø</w:t>
      </w:r>
      <w:r w:rsidRPr="009327B0">
        <w:rPr>
          <w:rFonts w:ascii="Calibri" w:hAnsi="Calibri" w:cs="Calibri"/>
        </w:rPr>
        <w:t xml:space="preserve"> and </w:t>
      </w:r>
      <w:r w:rsidRPr="009327B0">
        <w:rPr>
          <w:rFonts w:ascii="Calibri" w:hAnsi="Calibri" w:cs="Calibri"/>
          <w:b/>
          <w:bCs/>
        </w:rPr>
        <w:t xml:space="preserve"> S = V</w:t>
      </w:r>
      <w:r w:rsidRPr="009327B0">
        <w:rPr>
          <w:rFonts w:ascii="Calibri" w:hAnsi="Calibri" w:cs="Calibri"/>
        </w:rPr>
        <w:t xml:space="preserve"> are excluded. Consequently, brute-force enumeration becomes impractical for moderate </w:t>
      </w:r>
      <w:r w:rsidRPr="009327B0">
        <w:rPr>
          <w:rFonts w:ascii="Calibri" w:hAnsi="Calibri" w:cs="Calibri"/>
          <w:b/>
          <w:bCs/>
        </w:rPr>
        <w:t>n</w:t>
      </w:r>
      <w:r w:rsidRPr="009327B0">
        <w:rPr>
          <w:rFonts w:ascii="Calibri" w:hAnsi="Calibri" w:cs="Calibri"/>
        </w:rPr>
        <w:t xml:space="preserve">. This motivates approximate and heuristic strategies such as </w:t>
      </w:r>
      <w:r w:rsidRPr="009327B0">
        <w:rPr>
          <w:rFonts w:ascii="Calibri" w:hAnsi="Calibri" w:cs="Calibri"/>
          <w:b/>
          <w:bCs/>
        </w:rPr>
        <w:t>iterative improvement (local search)</w:t>
      </w:r>
      <w:r w:rsidRPr="009327B0">
        <w:rPr>
          <w:rFonts w:ascii="Calibri" w:hAnsi="Calibri" w:cs="Calibri"/>
        </w:rPr>
        <w:t xml:space="preserve">, which can produce good solutions efficiently but does not guarantee global optimality.  </w:t>
      </w:r>
    </w:p>
    <w:p w14:paraId="35F74961" w14:textId="3B9CCC18" w:rsidR="00635F08" w:rsidRDefault="00635F08" w:rsidP="00BC5221">
      <w:pPr>
        <w:pStyle w:val="Heading3"/>
      </w:pPr>
      <w:bookmarkStart w:id="432" w:name="_Toc229070241"/>
      <w:r>
        <w:lastRenderedPageBreak/>
        <w:t>8.2.3 Required output</w:t>
      </w:r>
      <w:bookmarkEnd w:id="432"/>
    </w:p>
    <w:p w14:paraId="6AC6D15F" w14:textId="77777777" w:rsidR="00635F08" w:rsidRDefault="00635F08" w:rsidP="00264DD4">
      <w:pPr>
        <w:jc w:val="both"/>
      </w:pPr>
      <w:r>
        <w:t>For each input graph, the solution should provide:</w:t>
      </w:r>
    </w:p>
    <w:p w14:paraId="685B201F" w14:textId="77777777" w:rsidR="00635F08" w:rsidRDefault="00635F08" w:rsidP="00264DD4">
      <w:pPr>
        <w:jc w:val="both"/>
      </w:pPr>
      <w:r>
        <w:t>1)</w:t>
      </w:r>
      <w:r w:rsidRPr="009327B0">
        <w:rPr>
          <w:b/>
          <w:bCs/>
        </w:rPr>
        <w:t xml:space="preserve"> Cut value</w:t>
      </w:r>
      <w:r>
        <w:t xml:space="preserve">: the total weight of edges crossing the cut.  </w:t>
      </w:r>
    </w:p>
    <w:p w14:paraId="0AEC33C9" w14:textId="77777777" w:rsidR="00635F08" w:rsidRDefault="00635F08" w:rsidP="00264DD4">
      <w:pPr>
        <w:jc w:val="both"/>
      </w:pPr>
      <w:r>
        <w:t xml:space="preserve">2) </w:t>
      </w:r>
      <w:r w:rsidRPr="009327B0">
        <w:rPr>
          <w:b/>
          <w:bCs/>
        </w:rPr>
        <w:t>Cut partition</w:t>
      </w:r>
      <w:r>
        <w:t xml:space="preserve">: the sets </w:t>
      </w:r>
      <w:r w:rsidRPr="009327B0">
        <w:rPr>
          <w:b/>
          <w:bCs/>
        </w:rPr>
        <w:t>S</w:t>
      </w:r>
      <w:r>
        <w:t xml:space="preserve"> and </w:t>
      </w:r>
      <w:r w:rsidRPr="009327B0">
        <w:rPr>
          <w:b/>
          <w:bCs/>
        </w:rPr>
        <w:t>T</w:t>
      </w:r>
      <w:r>
        <w:t xml:space="preserve"> (or an assignment array indicating each vertex’s side).  </w:t>
      </w:r>
    </w:p>
    <w:p w14:paraId="228B566D" w14:textId="77777777" w:rsidR="00635F08" w:rsidRDefault="00635F08" w:rsidP="00264DD4">
      <w:pPr>
        <w:jc w:val="both"/>
      </w:pPr>
      <w:r>
        <w:t xml:space="preserve">3) </w:t>
      </w:r>
      <w:r w:rsidRPr="009327B0">
        <w:rPr>
          <w:b/>
          <w:bCs/>
        </w:rPr>
        <w:t>Evaluation information</w:t>
      </w:r>
      <w:r>
        <w:t>: runtime and/or number of iterations (especially for iterative improvement), and for small graphs an exact optimum from brute force to compare against.</w:t>
      </w:r>
    </w:p>
    <w:p w14:paraId="567F541C" w14:textId="77777777" w:rsidR="00635F08" w:rsidRDefault="00635F08" w:rsidP="00264DD4">
      <w:pPr>
        <w:ind w:firstLine="720"/>
        <w:jc w:val="both"/>
      </w:pPr>
      <w:r>
        <w:t xml:space="preserve">These outputs enable the report’s comparative evaluation between brute force (exact) and iterative improvement (approximate), as required by the project specification.  </w:t>
      </w:r>
    </w:p>
    <w:p w14:paraId="11455AC5" w14:textId="77777777" w:rsidR="00635F08" w:rsidRDefault="00635F08">
      <w:r>
        <w:br w:type="page"/>
      </w:r>
    </w:p>
    <w:p w14:paraId="2CB7FA54" w14:textId="77777777" w:rsidR="00635F08" w:rsidRDefault="00635F08" w:rsidP="00E272E6">
      <w:pPr>
        <w:pStyle w:val="Heading2"/>
      </w:pPr>
      <w:bookmarkStart w:id="433" w:name="_Toc229070242"/>
      <w:r>
        <w:lastRenderedPageBreak/>
        <w:t xml:space="preserve">8.3 </w:t>
      </w:r>
      <w:r w:rsidRPr="0035260F">
        <w:t xml:space="preserve">Methodology </w:t>
      </w:r>
      <w:r>
        <w:t>and</w:t>
      </w:r>
      <w:r w:rsidRPr="0035260F">
        <w:t xml:space="preserve"> </w:t>
      </w:r>
      <w:r>
        <w:t>s</w:t>
      </w:r>
      <w:r w:rsidRPr="0035260F">
        <w:t>olutions</w:t>
      </w:r>
      <w:bookmarkEnd w:id="433"/>
    </w:p>
    <w:p w14:paraId="290B3C4A" w14:textId="77777777" w:rsidR="00635F08" w:rsidRPr="00DC5C8D" w:rsidRDefault="00635F08" w:rsidP="00D130CE">
      <w:pPr>
        <w:jc w:val="both"/>
        <w:rPr>
          <w:rFonts w:ascii="Calibri" w:hAnsi="Calibri" w:cs="Calibri"/>
        </w:rPr>
      </w:pPr>
      <w:r w:rsidRPr="00DC5C8D">
        <w:rPr>
          <w:rFonts w:ascii="Calibri" w:hAnsi="Calibri" w:cs="Calibri"/>
        </w:rPr>
        <w:t>This section presents two approaches required by the task:</w:t>
      </w:r>
    </w:p>
    <w:p w14:paraId="2F149935" w14:textId="77777777" w:rsidR="00635F08" w:rsidRPr="00DC5C8D" w:rsidRDefault="00635F08" w:rsidP="00885D64">
      <w:pPr>
        <w:numPr>
          <w:ilvl w:val="0"/>
          <w:numId w:val="17"/>
        </w:numPr>
        <w:spacing w:before="0" w:after="160" w:line="278" w:lineRule="auto"/>
        <w:jc w:val="both"/>
        <w:rPr>
          <w:rFonts w:ascii="Calibri" w:hAnsi="Calibri" w:cs="Calibri"/>
        </w:rPr>
      </w:pPr>
      <w:r w:rsidRPr="00DC5C8D">
        <w:rPr>
          <w:rFonts w:ascii="Calibri" w:hAnsi="Calibri" w:cs="Calibri"/>
          <w:b/>
          <w:bCs/>
        </w:rPr>
        <w:t>Brute Force (Exact Minimum Cut):</w:t>
      </w:r>
      <w:r w:rsidRPr="00DC5C8D">
        <w:rPr>
          <w:rFonts w:ascii="Calibri" w:hAnsi="Calibri" w:cs="Calibri"/>
        </w:rPr>
        <w:t> enumerates all possible cuts and returns the cut with minimum weight. This method is exact but exponential-time and therefore practical only for small graphs.</w:t>
      </w:r>
    </w:p>
    <w:p w14:paraId="4446542E" w14:textId="77777777" w:rsidR="00635F08" w:rsidRPr="00DC5C8D" w:rsidRDefault="00635F08" w:rsidP="00885D64">
      <w:pPr>
        <w:numPr>
          <w:ilvl w:val="0"/>
          <w:numId w:val="17"/>
        </w:numPr>
        <w:spacing w:before="0" w:after="160" w:line="278" w:lineRule="auto"/>
        <w:jc w:val="both"/>
        <w:rPr>
          <w:rFonts w:ascii="Calibri" w:hAnsi="Calibri" w:cs="Calibri"/>
        </w:rPr>
      </w:pPr>
      <w:r w:rsidRPr="00DC5C8D">
        <w:rPr>
          <w:rFonts w:ascii="Calibri" w:hAnsi="Calibri" w:cs="Calibri"/>
          <w:b/>
          <w:bCs/>
        </w:rPr>
        <w:t>Iterative Improvement (Approximate Minimum Cut):</w:t>
      </w:r>
      <w:r w:rsidRPr="00DC5C8D">
        <w:rPr>
          <w:rFonts w:ascii="Calibri" w:hAnsi="Calibri" w:cs="Calibri"/>
        </w:rPr>
        <w:t> starts from an initial feasible cut and repeatedly applies local improvements (small changes) to reduce the cut weight until no improving move exists. This method is fast in practice but may converge to a local optimum rather than the global optimum.</w:t>
      </w:r>
    </w:p>
    <w:p w14:paraId="59183EF4" w14:textId="627A817F" w:rsidR="00635F08" w:rsidRPr="00EE1839" w:rsidRDefault="00635F08" w:rsidP="00EE1839">
      <w:pPr>
        <w:rPr>
          <w:rFonts w:ascii="Calibri" w:hAnsi="Calibri" w:cs="Calibri"/>
        </w:rPr>
      </w:pPr>
      <w:r w:rsidRPr="00DC5C8D">
        <w:rPr>
          <w:rFonts w:ascii="Calibri" w:hAnsi="Calibri" w:cs="Calibri"/>
        </w:rPr>
        <w:t>These two techniques will later be compared experimentally in Section 6.</w:t>
      </w:r>
    </w:p>
    <w:p w14:paraId="1233F31B" w14:textId="77777777" w:rsidR="00635F08" w:rsidRDefault="00635F08" w:rsidP="00C10A7A">
      <w:pPr>
        <w:pStyle w:val="Heading2"/>
      </w:pPr>
      <w:bookmarkStart w:id="434" w:name="_Toc229070243"/>
      <w:r>
        <w:t xml:space="preserve">8.4 </w:t>
      </w:r>
      <w:r w:rsidRPr="0035260F">
        <w:t>Brute Force</w:t>
      </w:r>
      <w:bookmarkEnd w:id="434"/>
    </w:p>
    <w:p w14:paraId="6E020BD4" w14:textId="77777777" w:rsidR="00635F08" w:rsidRDefault="00635F08" w:rsidP="000367BA">
      <w:pPr>
        <w:ind w:firstLine="720"/>
        <w:jc w:val="both"/>
        <w:rPr>
          <w:rFonts w:ascii="Calibri" w:hAnsi="Calibri" w:cs="Calibri"/>
        </w:rPr>
      </w:pPr>
      <w:r w:rsidRPr="006A4BDD">
        <w:rPr>
          <w:rFonts w:ascii="Calibri" w:hAnsi="Calibri" w:cs="Calibri"/>
        </w:rPr>
        <w:t>A global cut is defined by choosing a nonempty subset </w:t>
      </w:r>
      <w:r w:rsidRPr="006A4BDD">
        <w:rPr>
          <w:rFonts w:ascii="Calibri" w:hAnsi="Calibri" w:cs="Calibri"/>
          <w:b/>
          <w:bCs/>
        </w:rPr>
        <w:t>S</w:t>
      </w:r>
      <w:r w:rsidRPr="006A4BDD">
        <w:rPr>
          <w:rFonts w:ascii="Calibri" w:hAnsi="Calibri" w:cs="Calibri"/>
        </w:rPr>
        <w:t> of vertices; the other side is </w:t>
      </w:r>
      <w:r w:rsidRPr="006A4BDD">
        <w:rPr>
          <w:rFonts w:ascii="Calibri" w:hAnsi="Calibri" w:cs="Calibri"/>
          <w:b/>
          <w:bCs/>
        </w:rPr>
        <w:t>T = V \ S</w:t>
      </w:r>
      <w:r w:rsidRPr="006A4BDD">
        <w:rPr>
          <w:rFonts w:ascii="Calibri" w:hAnsi="Calibri" w:cs="Calibri"/>
        </w:rPr>
        <w:t>. The brute force strategy enumerates all valid subsets </w:t>
      </w:r>
      <w:r w:rsidRPr="006A4BDD">
        <w:rPr>
          <w:rFonts w:ascii="Calibri" w:hAnsi="Calibri" w:cs="Calibri"/>
          <w:b/>
          <w:bCs/>
        </w:rPr>
        <w:t>S</w:t>
      </w:r>
      <w:r w:rsidRPr="006A4BDD">
        <w:rPr>
          <w:rFonts w:ascii="Calibri" w:hAnsi="Calibri" w:cs="Calibri"/>
        </w:rPr>
        <w:t> (excluding the empty set and the full set), computes the cut weight for each cut, and returns the minimum found.</w:t>
      </w:r>
    </w:p>
    <w:p w14:paraId="5BDF7569" w14:textId="77777777" w:rsidR="00E70A59" w:rsidRPr="00E70A59" w:rsidRDefault="00E70A59" w:rsidP="000367BA">
      <w:pPr>
        <w:ind w:firstLine="720"/>
        <w:jc w:val="both"/>
        <w:rPr>
          <w:rFonts w:ascii="Calibri" w:hAnsi="Calibri" w:cs="Calibri"/>
        </w:rPr>
      </w:pPr>
      <w:r w:rsidRPr="00E70A59">
        <w:rPr>
          <w:rFonts w:ascii="Calibri" w:hAnsi="Calibri" w:cs="Calibri"/>
        </w:rPr>
        <w:t>To avoid counting the same cut twice (because (S, T) and (T, S) represent the same partition), we fix one vertex (we choose vertex 0) to always belong to S. Then we only enumerate subsets of the remaining vertices {1, 2, ..., n-1}.</w:t>
      </w:r>
    </w:p>
    <w:p w14:paraId="31E0FD1A" w14:textId="77777777" w:rsidR="00635F08" w:rsidRPr="006A4BDD" w:rsidRDefault="00635F08" w:rsidP="006A4BDD">
      <w:pPr>
        <w:pStyle w:val="Heading3"/>
      </w:pPr>
      <w:bookmarkStart w:id="435" w:name="_Toc229070244"/>
      <w:r>
        <w:t>8.4</w:t>
      </w:r>
      <w:r w:rsidRPr="006A4BDD">
        <w:t>.</w:t>
      </w:r>
      <w:r>
        <w:t>1</w:t>
      </w:r>
      <w:r w:rsidRPr="006A4BDD">
        <w:t xml:space="preserve"> Step-by-Step </w:t>
      </w:r>
      <w:r>
        <w:t>m</w:t>
      </w:r>
      <w:r w:rsidRPr="006A4BDD">
        <w:t>ethodology</w:t>
      </w:r>
      <w:bookmarkEnd w:id="435"/>
    </w:p>
    <w:p w14:paraId="1F5A9208" w14:textId="77777777" w:rsidR="00635F08" w:rsidRPr="006A4BDD" w:rsidRDefault="00635F08" w:rsidP="006A4BDD">
      <w:pPr>
        <w:rPr>
          <w:rFonts w:ascii="Calibri" w:hAnsi="Calibri" w:cs="Calibri"/>
        </w:rPr>
      </w:pPr>
      <w:r w:rsidRPr="006A4BDD">
        <w:rPr>
          <w:rFonts w:ascii="Calibri" w:hAnsi="Calibri" w:cs="Calibri"/>
        </w:rPr>
        <w:t>Given input </w:t>
      </w:r>
      <w:r w:rsidRPr="006A4BDD">
        <w:rPr>
          <w:rFonts w:ascii="Calibri" w:hAnsi="Calibri" w:cs="Calibri"/>
          <w:b/>
          <w:bCs/>
        </w:rPr>
        <w:t>n, m</w:t>
      </w:r>
      <w:r w:rsidRPr="006A4BDD">
        <w:rPr>
          <w:rFonts w:ascii="Calibri" w:hAnsi="Calibri" w:cs="Calibri"/>
        </w:rPr>
        <w:t> and the edge list:</w:t>
      </w:r>
    </w:p>
    <w:p w14:paraId="70A11099"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Read the graph (store edges in a list).</w:t>
      </w:r>
    </w:p>
    <w:p w14:paraId="6E06B9A9"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Initialize </w:t>
      </w:r>
      <w:r w:rsidRPr="006A4BDD">
        <w:rPr>
          <w:rFonts w:ascii="Calibri" w:hAnsi="Calibri" w:cs="Calibri"/>
          <w:b/>
          <w:bCs/>
        </w:rPr>
        <w:t>bestWeight = +infinity</w:t>
      </w:r>
      <w:r w:rsidRPr="006A4BDD">
        <w:rPr>
          <w:rFonts w:ascii="Calibri" w:hAnsi="Calibri" w:cs="Calibri"/>
        </w:rPr>
        <w:t>.</w:t>
      </w:r>
    </w:p>
    <w:p w14:paraId="130D80CF"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Fix </w:t>
      </w:r>
      <w:r w:rsidRPr="006A4BDD">
        <w:rPr>
          <w:rFonts w:ascii="Calibri" w:hAnsi="Calibri" w:cs="Calibri"/>
          <w:b/>
          <w:bCs/>
        </w:rPr>
        <w:t>side[0] = 0</w:t>
      </w:r>
      <w:r w:rsidRPr="006A4BDD">
        <w:rPr>
          <w:rFonts w:ascii="Calibri" w:hAnsi="Calibri" w:cs="Calibri"/>
        </w:rPr>
        <w:t> (meaning vertex 0 is always in </w:t>
      </w:r>
      <w:r w:rsidRPr="006A4BDD">
        <w:rPr>
          <w:rFonts w:ascii="Calibri" w:hAnsi="Calibri" w:cs="Calibri"/>
          <w:b/>
          <w:bCs/>
        </w:rPr>
        <w:t>S</w:t>
      </w:r>
      <w:r w:rsidRPr="006A4BDD">
        <w:rPr>
          <w:rFonts w:ascii="Calibri" w:hAnsi="Calibri" w:cs="Calibri"/>
        </w:rPr>
        <w:t>).</w:t>
      </w:r>
    </w:p>
    <w:p w14:paraId="081334C8"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Enumerate all assignments for vertices </w:t>
      </w:r>
      <w:r w:rsidRPr="006A4BDD">
        <w:rPr>
          <w:rFonts w:ascii="Calibri" w:hAnsi="Calibri" w:cs="Calibri"/>
          <w:b/>
          <w:bCs/>
        </w:rPr>
        <w:t>1..n-1</w:t>
      </w:r>
      <w:r w:rsidRPr="006A4BDD">
        <w:rPr>
          <w:rFonts w:ascii="Calibri" w:hAnsi="Calibri" w:cs="Calibri"/>
        </w:rPr>
        <w:t> (each vertex is either in </w:t>
      </w:r>
      <w:r w:rsidRPr="006A4BDD">
        <w:rPr>
          <w:rFonts w:ascii="Calibri" w:hAnsi="Calibri" w:cs="Calibri"/>
          <w:b/>
          <w:bCs/>
        </w:rPr>
        <w:t>S</w:t>
      </w:r>
      <w:r w:rsidRPr="006A4BDD">
        <w:rPr>
          <w:rFonts w:ascii="Calibri" w:hAnsi="Calibri" w:cs="Calibri"/>
        </w:rPr>
        <w:t> or </w:t>
      </w:r>
      <w:r w:rsidRPr="006A4BDD">
        <w:rPr>
          <w:rFonts w:ascii="Calibri" w:hAnsi="Calibri" w:cs="Calibri"/>
          <w:b/>
          <w:bCs/>
        </w:rPr>
        <w:t>T</w:t>
      </w:r>
      <w:r w:rsidRPr="006A4BDD">
        <w:rPr>
          <w:rFonts w:ascii="Calibri" w:hAnsi="Calibri" w:cs="Calibri"/>
        </w:rPr>
        <w:t>).</w:t>
      </w:r>
    </w:p>
    <w:p w14:paraId="63DC9D3E"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Skip the assignment where all vertices are in </w:t>
      </w:r>
      <w:r w:rsidRPr="006A4BDD">
        <w:rPr>
          <w:rFonts w:ascii="Calibri" w:hAnsi="Calibri" w:cs="Calibri"/>
          <w:b/>
          <w:bCs/>
        </w:rPr>
        <w:t>S</w:t>
      </w:r>
      <w:r w:rsidRPr="006A4BDD">
        <w:rPr>
          <w:rFonts w:ascii="Calibri" w:hAnsi="Calibri" w:cs="Calibri"/>
        </w:rPr>
        <w:t> (because then </w:t>
      </w:r>
      <w:r w:rsidRPr="006A4BDD">
        <w:rPr>
          <w:rFonts w:ascii="Calibri" w:hAnsi="Calibri" w:cs="Calibri"/>
          <w:b/>
          <w:bCs/>
        </w:rPr>
        <w:t>T</w:t>
      </w:r>
      <w:r w:rsidRPr="006A4BDD">
        <w:rPr>
          <w:rFonts w:ascii="Calibri" w:hAnsi="Calibri" w:cs="Calibri"/>
        </w:rPr>
        <w:t> is empty).</w:t>
      </w:r>
    </w:p>
    <w:p w14:paraId="21894365"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For each assignment, compute the cut weight:</w:t>
      </w:r>
    </w:p>
    <w:p w14:paraId="29EB3470" w14:textId="77777777" w:rsidR="00635F08" w:rsidRPr="006A4BDD" w:rsidRDefault="00635F08" w:rsidP="00885D64">
      <w:pPr>
        <w:numPr>
          <w:ilvl w:val="1"/>
          <w:numId w:val="18"/>
        </w:numPr>
        <w:spacing w:before="0" w:after="160" w:line="278" w:lineRule="auto"/>
        <w:rPr>
          <w:rFonts w:ascii="Calibri" w:hAnsi="Calibri" w:cs="Calibri"/>
        </w:rPr>
      </w:pPr>
      <w:r w:rsidRPr="006A4BDD">
        <w:rPr>
          <w:rFonts w:ascii="Calibri" w:hAnsi="Calibri" w:cs="Calibri"/>
        </w:rPr>
        <w:lastRenderedPageBreak/>
        <w:t>Start </w:t>
      </w:r>
      <w:r w:rsidRPr="006A4BDD">
        <w:rPr>
          <w:rFonts w:ascii="Calibri" w:hAnsi="Calibri" w:cs="Calibri"/>
          <w:b/>
          <w:bCs/>
        </w:rPr>
        <w:t>W = 0</w:t>
      </w:r>
    </w:p>
    <w:p w14:paraId="3F476FC0" w14:textId="77777777" w:rsidR="00635F08" w:rsidRPr="006A4BDD" w:rsidRDefault="00635F08" w:rsidP="00885D64">
      <w:pPr>
        <w:numPr>
          <w:ilvl w:val="1"/>
          <w:numId w:val="18"/>
        </w:numPr>
        <w:spacing w:before="0" w:after="160" w:line="278" w:lineRule="auto"/>
        <w:rPr>
          <w:rFonts w:ascii="Calibri" w:hAnsi="Calibri" w:cs="Calibri"/>
        </w:rPr>
      </w:pPr>
      <w:r w:rsidRPr="006A4BDD">
        <w:rPr>
          <w:rFonts w:ascii="Calibri" w:hAnsi="Calibri" w:cs="Calibri"/>
        </w:rPr>
        <w:t>For every edge </w:t>
      </w:r>
      <w:r w:rsidRPr="006A4BDD">
        <w:rPr>
          <w:rFonts w:ascii="Calibri" w:hAnsi="Calibri" w:cs="Calibri"/>
          <w:b/>
          <w:bCs/>
        </w:rPr>
        <w:t>(u, v, w)</w:t>
      </w:r>
      <w:r w:rsidRPr="006A4BDD">
        <w:rPr>
          <w:rFonts w:ascii="Calibri" w:hAnsi="Calibri" w:cs="Calibri"/>
        </w:rPr>
        <w:t>:</w:t>
      </w:r>
    </w:p>
    <w:p w14:paraId="3296E208" w14:textId="77777777" w:rsidR="00635F08" w:rsidRPr="006A4BDD" w:rsidRDefault="00635F08" w:rsidP="00885D64">
      <w:pPr>
        <w:numPr>
          <w:ilvl w:val="2"/>
          <w:numId w:val="18"/>
        </w:numPr>
        <w:spacing w:before="0" w:after="160" w:line="278" w:lineRule="auto"/>
        <w:rPr>
          <w:rFonts w:ascii="Calibri" w:hAnsi="Calibri" w:cs="Calibri"/>
          <w:b/>
          <w:bCs/>
        </w:rPr>
      </w:pPr>
      <w:r w:rsidRPr="006A4BDD">
        <w:rPr>
          <w:rFonts w:ascii="Calibri" w:hAnsi="Calibri" w:cs="Calibri"/>
        </w:rPr>
        <w:t>if </w:t>
      </w:r>
      <w:r w:rsidRPr="006A4BDD">
        <w:rPr>
          <w:rFonts w:ascii="Calibri" w:hAnsi="Calibri" w:cs="Calibri"/>
          <w:b/>
          <w:bCs/>
        </w:rPr>
        <w:t>side[u] != side[v]</w:t>
      </w:r>
      <w:r w:rsidRPr="006A4BDD">
        <w:rPr>
          <w:rFonts w:ascii="Calibri" w:hAnsi="Calibri" w:cs="Calibri"/>
        </w:rPr>
        <w:t>, add </w:t>
      </w:r>
      <w:r w:rsidRPr="006A4BDD">
        <w:rPr>
          <w:rFonts w:ascii="Calibri" w:hAnsi="Calibri" w:cs="Calibri"/>
          <w:b/>
          <w:bCs/>
        </w:rPr>
        <w:t>w</w:t>
      </w:r>
      <w:r w:rsidRPr="006A4BDD">
        <w:rPr>
          <w:rFonts w:ascii="Calibri" w:hAnsi="Calibri" w:cs="Calibri"/>
        </w:rPr>
        <w:t> to </w:t>
      </w:r>
      <w:r w:rsidRPr="006A4BDD">
        <w:rPr>
          <w:rFonts w:ascii="Calibri" w:hAnsi="Calibri" w:cs="Calibri"/>
          <w:b/>
          <w:bCs/>
        </w:rPr>
        <w:t>W</w:t>
      </w:r>
    </w:p>
    <w:p w14:paraId="616A191B"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If </w:t>
      </w:r>
      <w:r w:rsidRPr="006A4BDD">
        <w:rPr>
          <w:rFonts w:ascii="Calibri" w:hAnsi="Calibri" w:cs="Calibri"/>
          <w:b/>
          <w:bCs/>
        </w:rPr>
        <w:t>W &lt; bestWeight</w:t>
      </w:r>
      <w:r w:rsidRPr="006A4BDD">
        <w:rPr>
          <w:rFonts w:ascii="Calibri" w:hAnsi="Calibri" w:cs="Calibri"/>
        </w:rPr>
        <w:t>, update </w:t>
      </w:r>
      <w:r w:rsidRPr="006A4BDD">
        <w:rPr>
          <w:rFonts w:ascii="Calibri" w:hAnsi="Calibri" w:cs="Calibri"/>
          <w:b/>
          <w:bCs/>
        </w:rPr>
        <w:t>bestWeight</w:t>
      </w:r>
      <w:r w:rsidRPr="006A4BDD">
        <w:rPr>
          <w:rFonts w:ascii="Calibri" w:hAnsi="Calibri" w:cs="Calibri"/>
        </w:rPr>
        <w:t> and store the partition.</w:t>
      </w:r>
    </w:p>
    <w:p w14:paraId="3E521699" w14:textId="77777777" w:rsidR="00635F08" w:rsidRPr="006A4BDD" w:rsidRDefault="00635F08" w:rsidP="00885D64">
      <w:pPr>
        <w:numPr>
          <w:ilvl w:val="0"/>
          <w:numId w:val="18"/>
        </w:numPr>
        <w:spacing w:before="0" w:after="160" w:line="278" w:lineRule="auto"/>
        <w:rPr>
          <w:rFonts w:ascii="Calibri" w:hAnsi="Calibri" w:cs="Calibri"/>
        </w:rPr>
      </w:pPr>
      <w:r w:rsidRPr="006A4BDD">
        <w:rPr>
          <w:rFonts w:ascii="Calibri" w:hAnsi="Calibri" w:cs="Calibri"/>
        </w:rPr>
        <w:t>After enumeration ends, output </w:t>
      </w:r>
      <w:r w:rsidRPr="006A4BDD">
        <w:rPr>
          <w:rFonts w:ascii="Calibri" w:hAnsi="Calibri" w:cs="Calibri"/>
          <w:b/>
          <w:bCs/>
        </w:rPr>
        <w:t>bestWeight</w:t>
      </w:r>
      <w:r w:rsidRPr="006A4BDD">
        <w:rPr>
          <w:rFonts w:ascii="Calibri" w:hAnsi="Calibri" w:cs="Calibri"/>
        </w:rPr>
        <w:t> and the corresponding S and T.</w:t>
      </w:r>
    </w:p>
    <w:p w14:paraId="6E39B3BC" w14:textId="382859FD" w:rsidR="00635F08" w:rsidRPr="006A4BDD" w:rsidRDefault="00635F08" w:rsidP="006A4BDD">
      <w:pPr>
        <w:rPr>
          <w:rFonts w:ascii="Calibri" w:hAnsi="Calibri" w:cs="Calibri"/>
        </w:rPr>
      </w:pPr>
      <w:r w:rsidRPr="006A4BDD">
        <w:rPr>
          <w:rFonts w:ascii="Calibri" w:hAnsi="Calibri" w:cs="Calibri"/>
        </w:rPr>
        <w:t>This procedure is guaranteed to find the global minimum cut because it checks every valid cut.</w:t>
      </w:r>
    </w:p>
    <w:p w14:paraId="36B1306E" w14:textId="42ED178A" w:rsidR="00635F08" w:rsidRPr="00581D87" w:rsidRDefault="00635F08" w:rsidP="00581D87">
      <w:pPr>
        <w:pStyle w:val="Heading3"/>
      </w:pPr>
      <w:bookmarkStart w:id="436" w:name="_Toc229070245"/>
      <w:r>
        <w:t>8.</w:t>
      </w:r>
      <w:r w:rsidR="005F2BAE">
        <w:t>4.2</w:t>
      </w:r>
      <w:r w:rsidRPr="00581D87">
        <w:t xml:space="preserve"> Brute Force </w:t>
      </w:r>
      <w:r>
        <w:t>p</w:t>
      </w:r>
      <w:r w:rsidRPr="00581D87">
        <w:t>seudocode</w:t>
      </w:r>
      <w:bookmarkEnd w:id="436"/>
    </w:p>
    <w:p w14:paraId="469BACA0" w14:textId="77777777" w:rsidR="00635F08" w:rsidRPr="00581D87" w:rsidRDefault="00635F08" w:rsidP="00581D87">
      <w:pPr>
        <w:rPr>
          <w:rFonts w:ascii="Calibri" w:hAnsi="Calibri" w:cs="Calibri"/>
        </w:rPr>
      </w:pPr>
      <w:r w:rsidRPr="00581D87">
        <w:rPr>
          <w:rFonts w:ascii="Calibri" w:hAnsi="Calibri" w:cs="Calibri"/>
          <w:b/>
          <w:bCs/>
        </w:rPr>
        <w:t>Algorithm 1: BruteForceMinCut(G)</w:t>
      </w:r>
    </w:p>
    <w:p w14:paraId="5D3A4699" w14:textId="77777777" w:rsidR="00635F08" w:rsidRPr="00581D87" w:rsidRDefault="00635F08" w:rsidP="00885D64">
      <w:pPr>
        <w:numPr>
          <w:ilvl w:val="0"/>
          <w:numId w:val="19"/>
        </w:numPr>
        <w:spacing w:before="0" w:after="160" w:line="278" w:lineRule="auto"/>
        <w:rPr>
          <w:rFonts w:ascii="Calibri" w:hAnsi="Calibri" w:cs="Calibri"/>
        </w:rPr>
      </w:pPr>
      <w:r w:rsidRPr="00581D87">
        <w:rPr>
          <w:rFonts w:ascii="Calibri" w:hAnsi="Calibri" w:cs="Calibri"/>
          <w:b/>
          <w:bCs/>
        </w:rPr>
        <w:t>Input:</w:t>
      </w:r>
      <w:r w:rsidRPr="00581D87">
        <w:rPr>
          <w:rFonts w:ascii="Calibri" w:hAnsi="Calibri" w:cs="Calibri"/>
        </w:rPr>
        <w:t> weighted undirected graph G = (V, E, w) with n = |V|</w:t>
      </w:r>
    </w:p>
    <w:p w14:paraId="1FB33892" w14:textId="77777777" w:rsidR="00635F08" w:rsidRPr="00581D87" w:rsidRDefault="00635F08" w:rsidP="00885D64">
      <w:pPr>
        <w:numPr>
          <w:ilvl w:val="0"/>
          <w:numId w:val="19"/>
        </w:numPr>
        <w:spacing w:before="0" w:after="160" w:line="278" w:lineRule="auto"/>
        <w:rPr>
          <w:rFonts w:ascii="Calibri" w:hAnsi="Calibri" w:cs="Calibri"/>
        </w:rPr>
      </w:pPr>
      <w:r w:rsidRPr="00581D87">
        <w:rPr>
          <w:rFonts w:ascii="Calibri" w:hAnsi="Calibri" w:cs="Calibri"/>
          <w:b/>
          <w:bCs/>
        </w:rPr>
        <w:t>Output:</w:t>
      </w:r>
      <w:r w:rsidRPr="00581D87">
        <w:rPr>
          <w:rFonts w:ascii="Calibri" w:hAnsi="Calibri" w:cs="Calibri"/>
        </w:rPr>
        <w:t> minimum cut weight and a partition (S, T)</w:t>
      </w:r>
    </w:p>
    <w:p w14:paraId="398DFC7A"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7FD7F5"/>
          <w:kern w:val="0"/>
          <w:sz w:val="21"/>
          <w:szCs w:val="21"/>
          <w14:ligatures w14:val="none"/>
        </w:rPr>
        <w:t>BruteForceMinCut</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n</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edges</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171B9A15"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bestWeight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infinity</w:t>
      </w:r>
    </w:p>
    <w:p w14:paraId="18F2CF3A"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bestSide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0..n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all </w:t>
      </w:r>
      <w:r w:rsidRPr="00581D87">
        <w:rPr>
          <w:rFonts w:ascii="Consolas" w:eastAsia="Times New Roman" w:hAnsi="Consolas" w:cs="Times New Roman"/>
          <w:color w:val="FFAA7D"/>
          <w:kern w:val="0"/>
          <w:sz w:val="21"/>
          <w:szCs w:val="21"/>
          <w14:ligatures w14:val="none"/>
        </w:rPr>
        <w:t>0</w:t>
      </w:r>
    </w:p>
    <w:p w14:paraId="3604B55E"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DAEB40F"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i/>
          <w:iCs/>
          <w:color w:val="436179"/>
          <w:kern w:val="0"/>
          <w:sz w:val="21"/>
          <w:szCs w:val="21"/>
          <w14:ligatures w14:val="none"/>
        </w:rPr>
        <w:t xml:space="preserve">  // fix vertex 0 in S</w:t>
      </w:r>
    </w:p>
    <w:p w14:paraId="623E8647"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3B2421D"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Enumerate all 2^(n-1) assignments of vertices 1..n-1</w:t>
      </w:r>
    </w:p>
    <w:p w14:paraId="389F10BA"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mask from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7FD7F5"/>
          <w:kern w:val="0"/>
          <w:sz w:val="21"/>
          <w:szCs w:val="21"/>
          <w14:ligatures w14:val="none"/>
        </w:rPr>
        <w:t>to</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FFAA7D"/>
          <w:kern w:val="0"/>
          <w:sz w:val="21"/>
          <w:szCs w:val="21"/>
          <w14:ligatures w14:val="none"/>
        </w:rPr>
        <w:t>2</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49518045"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Build side[] from mask</w:t>
      </w:r>
    </w:p>
    <w:p w14:paraId="56B2A298"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v from </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A2B9CC"/>
          <w:kern w:val="0"/>
          <w:sz w:val="21"/>
          <w:szCs w:val="21"/>
          <w14:ligatures w14:val="none"/>
        </w:rPr>
        <w:t xml:space="preserve"> to 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A2B9CC"/>
          <w:kern w:val="0"/>
          <w:sz w:val="21"/>
          <w:szCs w:val="21"/>
          <w14:ligatures w14:val="none"/>
        </w:rPr>
        <w:t>:</w:t>
      </w:r>
    </w:p>
    <w:p w14:paraId="1E147EA8"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bit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mask </w:t>
      </w:r>
      <w:r w:rsidRPr="00581D87">
        <w:rPr>
          <w:rFonts w:ascii="Consolas" w:eastAsia="Times New Roman" w:hAnsi="Consolas" w:cs="Times New Roman"/>
          <w:color w:val="C3D2DE"/>
          <w:kern w:val="0"/>
          <w:sz w:val="21"/>
          <w:szCs w:val="21"/>
          <w14:ligatures w14:val="none"/>
        </w:rPr>
        <w:t>&gt;&gt;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v</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&amp;</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1</w:t>
      </w:r>
    </w:p>
    <w:p w14:paraId="134BB9EB"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bit</w:t>
      </w:r>
      <w:r w:rsidRPr="00581D87">
        <w:rPr>
          <w:rFonts w:ascii="Consolas" w:eastAsia="Times New Roman" w:hAnsi="Consolas" w:cs="Times New Roman"/>
          <w:i/>
          <w:iCs/>
          <w:color w:val="436179"/>
          <w:kern w:val="0"/>
          <w:sz w:val="21"/>
          <w:szCs w:val="21"/>
          <w14:ligatures w14:val="none"/>
        </w:rPr>
        <w:t xml:space="preserve">   // 0 means S, 1 means T</w:t>
      </w:r>
    </w:p>
    <w:p w14:paraId="5B281967"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C6364A1"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Skip invalid cut where T is empty (all vertices in S)</w:t>
      </w:r>
    </w:p>
    <w:p w14:paraId="7C1830A7"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mask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A2B9CC"/>
          <w:kern w:val="0"/>
          <w:sz w:val="21"/>
          <w:szCs w:val="21"/>
          <w14:ligatures w14:val="none"/>
        </w:rPr>
        <w:t>:</w:t>
      </w:r>
    </w:p>
    <w:p w14:paraId="470F7167"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continue</w:t>
      </w:r>
    </w:p>
    <w:p w14:paraId="367E4446"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50E12B0"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p>
    <w:p w14:paraId="27EFBAF0"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each </w:t>
      </w:r>
      <w:r w:rsidRPr="00581D87">
        <w:rPr>
          <w:rFonts w:ascii="Consolas" w:eastAsia="Times New Roman" w:hAnsi="Consolas" w:cs="Times New Roman"/>
          <w:color w:val="7FD7F5"/>
          <w:kern w:val="0"/>
          <w:sz w:val="21"/>
          <w:szCs w:val="21"/>
          <w14:ligatures w14:val="none"/>
        </w:rPr>
        <w:t>edge</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u</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in edges:</w:t>
      </w:r>
    </w:p>
    <w:p w14:paraId="32E34A3A"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u</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54A36005"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p>
    <w:p w14:paraId="1AA78E90"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914EF9F"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&lt;</w:t>
      </w:r>
      <w:r w:rsidRPr="00581D87">
        <w:rPr>
          <w:rFonts w:ascii="Consolas" w:eastAsia="Times New Roman" w:hAnsi="Consolas" w:cs="Times New Roman"/>
          <w:color w:val="A2B9CC"/>
          <w:kern w:val="0"/>
          <w:sz w:val="21"/>
          <w:szCs w:val="21"/>
          <w14:ligatures w14:val="none"/>
        </w:rPr>
        <w:t xml:space="preserve"> bestWeight:</w:t>
      </w:r>
    </w:p>
    <w:p w14:paraId="23398147"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bestWeight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p>
    <w:p w14:paraId="70214473"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lastRenderedPageBreak/>
        <w:t xml:space="preserve">            bestSide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side</w:t>
      </w:r>
    </w:p>
    <w:p w14:paraId="474BF0CE" w14:textId="77777777" w:rsidR="00635F08" w:rsidRPr="00581D87"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0F1947D" w14:textId="1FC0E370" w:rsidR="00635F08" w:rsidRPr="00F0731C" w:rsidRDefault="00635F08" w:rsidP="00885D64">
      <w:pPr>
        <w:pStyle w:val="ListParagraph"/>
        <w:numPr>
          <w:ilvl w:val="0"/>
          <w:numId w:val="1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return</w:t>
      </w:r>
      <w:r w:rsidRPr="00581D87">
        <w:rPr>
          <w:rFonts w:ascii="Consolas" w:eastAsia="Times New Roman" w:hAnsi="Consolas" w:cs="Times New Roman"/>
          <w:color w:val="A2B9CC"/>
          <w:kern w:val="0"/>
          <w:sz w:val="21"/>
          <w:szCs w:val="21"/>
          <w14:ligatures w14:val="none"/>
        </w:rPr>
        <w:t xml:space="preserve"> bestWeight</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7FD7F5"/>
          <w:kern w:val="0"/>
          <w:sz w:val="21"/>
          <w:szCs w:val="21"/>
          <w14:ligatures w14:val="none"/>
        </w:rPr>
        <w:t>PartitionFrom</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bestSide</w:t>
      </w:r>
      <w:r w:rsidRPr="00581D87">
        <w:rPr>
          <w:rFonts w:ascii="Consolas" w:eastAsia="Times New Roman" w:hAnsi="Consolas" w:cs="Times New Roman"/>
          <w:color w:val="C3D2DE"/>
          <w:kern w:val="0"/>
          <w:sz w:val="21"/>
          <w:szCs w:val="21"/>
          <w14:ligatures w14:val="none"/>
        </w:rPr>
        <w:t>)</w:t>
      </w:r>
    </w:p>
    <w:p w14:paraId="1EDA4984" w14:textId="77777777" w:rsidR="00635F08" w:rsidRDefault="00635F08" w:rsidP="00581D87">
      <w:pPr>
        <w:rPr>
          <w:rFonts w:ascii="Calibri" w:hAnsi="Calibri" w:cs="Calibri"/>
          <w:b/>
          <w:bCs/>
        </w:rPr>
      </w:pPr>
      <w:r w:rsidRPr="00581D87">
        <w:rPr>
          <w:rFonts w:ascii="Calibri" w:hAnsi="Calibri" w:cs="Calibri"/>
          <w:b/>
          <w:bCs/>
        </w:rPr>
        <w:t>Notes</w:t>
      </w:r>
      <w:r>
        <w:rPr>
          <w:rFonts w:ascii="Calibri" w:hAnsi="Calibri" w:cs="Calibri"/>
          <w:b/>
          <w:bCs/>
        </w:rPr>
        <w:t>:</w:t>
      </w:r>
    </w:p>
    <w:p w14:paraId="37431915" w14:textId="77777777" w:rsidR="00635F08" w:rsidRPr="00581D87" w:rsidRDefault="00635F08" w:rsidP="00885D64">
      <w:pPr>
        <w:pStyle w:val="ListParagraph"/>
        <w:numPr>
          <w:ilvl w:val="0"/>
          <w:numId w:val="20"/>
        </w:numPr>
        <w:rPr>
          <w:rFonts w:ascii="Calibri" w:hAnsi="Calibri" w:cs="Calibri"/>
        </w:rPr>
      </w:pPr>
      <w:r w:rsidRPr="00581D87">
        <w:rPr>
          <w:rFonts w:ascii="Calibri" w:hAnsi="Calibri" w:cs="Calibri"/>
        </w:rPr>
        <w:t xml:space="preserve">The style used for pseudo code is </w:t>
      </w:r>
      <w:r w:rsidRPr="00581D87">
        <w:rPr>
          <w:rFonts w:ascii="Calibri" w:hAnsi="Calibri" w:cs="Calibri"/>
          <w:b/>
          <w:bCs/>
        </w:rPr>
        <w:t>Visual Studio Code’s</w:t>
      </w:r>
      <w:r w:rsidRPr="00581D87">
        <w:rPr>
          <w:rFonts w:ascii="Calibri" w:hAnsi="Calibri" w:cs="Calibri"/>
        </w:rPr>
        <w:t xml:space="preserve"> as it has better visibility </w:t>
      </w:r>
    </w:p>
    <w:p w14:paraId="24260316" w14:textId="77777777" w:rsidR="00635F08" w:rsidRPr="00581D87" w:rsidRDefault="00635F08" w:rsidP="00885D64">
      <w:pPr>
        <w:numPr>
          <w:ilvl w:val="0"/>
          <w:numId w:val="20"/>
        </w:numPr>
        <w:spacing w:before="0" w:after="160" w:line="278" w:lineRule="auto"/>
        <w:rPr>
          <w:rFonts w:ascii="Calibri" w:hAnsi="Calibri" w:cs="Calibri"/>
        </w:rPr>
      </w:pPr>
      <w:r w:rsidRPr="00581D87">
        <w:rPr>
          <w:rFonts w:ascii="Calibri" w:hAnsi="Calibri" w:cs="Calibri"/>
          <w:b/>
          <w:bCs/>
        </w:rPr>
        <w:t>mask == 0</w:t>
      </w:r>
      <w:r w:rsidRPr="00581D87">
        <w:rPr>
          <w:rFonts w:ascii="Calibri" w:hAnsi="Calibri" w:cs="Calibri"/>
        </w:rPr>
        <w:t> corresponds to all vertices in </w:t>
      </w:r>
      <w:r w:rsidRPr="00581D87">
        <w:rPr>
          <w:rFonts w:ascii="Calibri" w:hAnsi="Calibri" w:cs="Calibri"/>
          <w:b/>
          <w:bCs/>
        </w:rPr>
        <w:t>S (since side[v] = 0 for all v)</w:t>
      </w:r>
      <w:r w:rsidRPr="00581D87">
        <w:rPr>
          <w:rFonts w:ascii="Calibri" w:hAnsi="Calibri" w:cs="Calibri"/>
        </w:rPr>
        <w:t>, which makes </w:t>
      </w:r>
      <w:r w:rsidRPr="00581D87">
        <w:rPr>
          <w:rFonts w:ascii="Calibri" w:hAnsi="Calibri" w:cs="Calibri"/>
          <w:b/>
          <w:bCs/>
        </w:rPr>
        <w:t>T</w:t>
      </w:r>
      <w:r w:rsidRPr="00581D87">
        <w:rPr>
          <w:rFonts w:ascii="Calibri" w:hAnsi="Calibri" w:cs="Calibri"/>
        </w:rPr>
        <w:t> empty, so we skip it.</w:t>
      </w:r>
    </w:p>
    <w:p w14:paraId="61512F44" w14:textId="4A5778CE" w:rsidR="00635F08" w:rsidRPr="005C70C2" w:rsidRDefault="00635F08" w:rsidP="00885D64">
      <w:pPr>
        <w:numPr>
          <w:ilvl w:val="0"/>
          <w:numId w:val="20"/>
        </w:numPr>
        <w:spacing w:before="0" w:after="160" w:line="278" w:lineRule="auto"/>
        <w:rPr>
          <w:rFonts w:ascii="Calibri" w:hAnsi="Calibri" w:cs="Calibri"/>
        </w:rPr>
      </w:pPr>
      <w:r w:rsidRPr="00581D87">
        <w:rPr>
          <w:rFonts w:ascii="Calibri" w:hAnsi="Calibri" w:cs="Calibri"/>
        </w:rPr>
        <w:t>We do not need to skip the “all in T” case because </w:t>
      </w:r>
      <w:r w:rsidRPr="00581D87">
        <w:rPr>
          <w:rFonts w:ascii="Calibri" w:hAnsi="Calibri" w:cs="Calibri"/>
          <w:b/>
          <w:bCs/>
        </w:rPr>
        <w:t>side[0] = 0</w:t>
      </w:r>
      <w:r w:rsidRPr="00581D87">
        <w:rPr>
          <w:rFonts w:ascii="Calibri" w:hAnsi="Calibri" w:cs="Calibri"/>
        </w:rPr>
        <w:t> forces vertex 0 to remain in </w:t>
      </w:r>
      <w:r w:rsidRPr="00581D87">
        <w:rPr>
          <w:rFonts w:ascii="Calibri" w:hAnsi="Calibri" w:cs="Calibri"/>
          <w:b/>
          <w:bCs/>
        </w:rPr>
        <w:t>S</w:t>
      </w:r>
      <w:r w:rsidRPr="00581D87">
        <w:rPr>
          <w:rFonts w:ascii="Calibri" w:hAnsi="Calibri" w:cs="Calibri"/>
        </w:rPr>
        <w:t>, so </w:t>
      </w:r>
      <w:r w:rsidRPr="00581D87">
        <w:rPr>
          <w:rFonts w:ascii="Calibri" w:hAnsi="Calibri" w:cs="Calibri"/>
          <w:b/>
          <w:bCs/>
        </w:rPr>
        <w:t>S</w:t>
      </w:r>
      <w:r w:rsidRPr="00581D87">
        <w:rPr>
          <w:rFonts w:ascii="Calibri" w:hAnsi="Calibri" w:cs="Calibri"/>
        </w:rPr>
        <w:t> can never be empty.</w:t>
      </w:r>
    </w:p>
    <w:p w14:paraId="028F4076" w14:textId="7A740F2B" w:rsidR="00635F08" w:rsidRPr="00581D87" w:rsidRDefault="00635F08" w:rsidP="00581D87">
      <w:pPr>
        <w:pStyle w:val="Heading3"/>
      </w:pPr>
      <w:bookmarkStart w:id="437" w:name="_Toc229070246"/>
      <w:r>
        <w:t>8.</w:t>
      </w:r>
      <w:r w:rsidR="005F2BAE">
        <w:t>4.3</w:t>
      </w:r>
      <w:r w:rsidRPr="00581D87">
        <w:t xml:space="preserve"> Worked </w:t>
      </w:r>
      <w:r>
        <w:t>e</w:t>
      </w:r>
      <w:r w:rsidRPr="00581D87">
        <w:t>xample</w:t>
      </w:r>
      <w:bookmarkEnd w:id="437"/>
    </w:p>
    <w:p w14:paraId="4CA8B2E7" w14:textId="77777777" w:rsidR="00635F08" w:rsidRPr="00581D87" w:rsidRDefault="00635F08" w:rsidP="00581D87">
      <w:pPr>
        <w:rPr>
          <w:rFonts w:ascii="Calibri" w:hAnsi="Calibri" w:cs="Calibri"/>
        </w:rPr>
      </w:pPr>
      <w:r w:rsidRPr="00581D87">
        <w:rPr>
          <w:rFonts w:ascii="Calibri" w:hAnsi="Calibri" w:cs="Calibri"/>
        </w:rPr>
        <w:t>Consider the following small, weighted graph:</w:t>
      </w:r>
    </w:p>
    <w:p w14:paraId="7EE41F0F" w14:textId="77777777" w:rsidR="00635F08" w:rsidRPr="00581D87" w:rsidRDefault="00635F08" w:rsidP="00581D87">
      <w:pPr>
        <w:rPr>
          <w:rFonts w:ascii="Calibri" w:hAnsi="Calibri" w:cs="Calibri"/>
        </w:rPr>
      </w:pPr>
      <w:r w:rsidRPr="00581D87">
        <w:rPr>
          <w:rFonts w:ascii="Calibri" w:hAnsi="Calibri" w:cs="Calibri"/>
        </w:rPr>
        <w:t>Vertices: </w:t>
      </w:r>
      <w:r w:rsidRPr="00581D87">
        <w:rPr>
          <w:rFonts w:ascii="Calibri" w:hAnsi="Calibri" w:cs="Calibri"/>
          <w:b/>
          <w:bCs/>
        </w:rPr>
        <w:t>{0, 1, 2, 3}</w:t>
      </w:r>
      <w:r w:rsidRPr="00581D87">
        <w:rPr>
          <w:rFonts w:ascii="Calibri" w:hAnsi="Calibri" w:cs="Calibri"/>
        </w:rPr>
        <w:br/>
        <w:t xml:space="preserve">Edges </w:t>
      </w:r>
      <w:r w:rsidRPr="00581D87">
        <w:rPr>
          <w:rFonts w:ascii="Calibri" w:hAnsi="Calibri" w:cs="Calibri"/>
          <w:b/>
          <w:bCs/>
        </w:rPr>
        <w:t>(u, v, w):</w:t>
      </w:r>
    </w:p>
    <w:p w14:paraId="10887CCF" w14:textId="77777777" w:rsidR="00635F08" w:rsidRPr="00581D87" w:rsidRDefault="00635F08" w:rsidP="00885D64">
      <w:pPr>
        <w:numPr>
          <w:ilvl w:val="0"/>
          <w:numId w:val="21"/>
        </w:numPr>
        <w:spacing w:before="0" w:after="160" w:line="278" w:lineRule="auto"/>
        <w:rPr>
          <w:rFonts w:ascii="Calibri" w:hAnsi="Calibri" w:cs="Calibri"/>
          <w:b/>
          <w:bCs/>
        </w:rPr>
      </w:pPr>
      <w:r w:rsidRPr="00581D87">
        <w:rPr>
          <w:rFonts w:ascii="Calibri" w:hAnsi="Calibri" w:cs="Calibri"/>
          <w:b/>
          <w:bCs/>
        </w:rPr>
        <w:t>(0,1,2)</w:t>
      </w:r>
    </w:p>
    <w:p w14:paraId="5F28DC80" w14:textId="77777777" w:rsidR="00635F08" w:rsidRPr="00581D87" w:rsidRDefault="00635F08" w:rsidP="00885D64">
      <w:pPr>
        <w:numPr>
          <w:ilvl w:val="0"/>
          <w:numId w:val="21"/>
        </w:numPr>
        <w:spacing w:before="0" w:after="160" w:line="278" w:lineRule="auto"/>
        <w:rPr>
          <w:rFonts w:ascii="Calibri" w:hAnsi="Calibri" w:cs="Calibri"/>
          <w:b/>
          <w:bCs/>
        </w:rPr>
      </w:pPr>
      <w:r w:rsidRPr="00581D87">
        <w:rPr>
          <w:rFonts w:ascii="Calibri" w:hAnsi="Calibri" w:cs="Calibri"/>
          <w:b/>
          <w:bCs/>
        </w:rPr>
        <w:t>(0,2,3)</w:t>
      </w:r>
    </w:p>
    <w:p w14:paraId="3DA00965" w14:textId="77777777" w:rsidR="00635F08" w:rsidRPr="00581D87" w:rsidRDefault="00635F08" w:rsidP="00885D64">
      <w:pPr>
        <w:numPr>
          <w:ilvl w:val="0"/>
          <w:numId w:val="21"/>
        </w:numPr>
        <w:spacing w:before="0" w:after="160" w:line="278" w:lineRule="auto"/>
        <w:rPr>
          <w:rFonts w:ascii="Calibri" w:hAnsi="Calibri" w:cs="Calibri"/>
          <w:b/>
          <w:bCs/>
        </w:rPr>
      </w:pPr>
      <w:r w:rsidRPr="00581D87">
        <w:rPr>
          <w:rFonts w:ascii="Calibri" w:hAnsi="Calibri" w:cs="Calibri"/>
          <w:b/>
          <w:bCs/>
        </w:rPr>
        <w:t>(0,3,1)</w:t>
      </w:r>
    </w:p>
    <w:p w14:paraId="3F953AF0" w14:textId="77777777" w:rsidR="00635F08" w:rsidRPr="00581D87" w:rsidRDefault="00635F08" w:rsidP="00885D64">
      <w:pPr>
        <w:numPr>
          <w:ilvl w:val="0"/>
          <w:numId w:val="21"/>
        </w:numPr>
        <w:spacing w:before="0" w:after="160" w:line="278" w:lineRule="auto"/>
        <w:rPr>
          <w:rFonts w:ascii="Calibri" w:hAnsi="Calibri" w:cs="Calibri"/>
          <w:b/>
          <w:bCs/>
        </w:rPr>
      </w:pPr>
      <w:r w:rsidRPr="00581D87">
        <w:rPr>
          <w:rFonts w:ascii="Calibri" w:hAnsi="Calibri" w:cs="Calibri"/>
          <w:b/>
          <w:bCs/>
        </w:rPr>
        <w:t>(1,3,4)</w:t>
      </w:r>
    </w:p>
    <w:p w14:paraId="5B02DB75" w14:textId="77777777" w:rsidR="00635F08" w:rsidRPr="00581D87" w:rsidRDefault="00635F08" w:rsidP="00885D64">
      <w:pPr>
        <w:numPr>
          <w:ilvl w:val="0"/>
          <w:numId w:val="21"/>
        </w:numPr>
        <w:spacing w:before="0" w:after="160" w:line="278" w:lineRule="auto"/>
        <w:rPr>
          <w:rFonts w:ascii="Calibri" w:hAnsi="Calibri" w:cs="Calibri"/>
          <w:b/>
          <w:bCs/>
        </w:rPr>
      </w:pPr>
      <w:r w:rsidRPr="00581D87">
        <w:rPr>
          <w:rFonts w:ascii="Calibri" w:hAnsi="Calibri" w:cs="Calibri"/>
          <w:b/>
          <w:bCs/>
        </w:rPr>
        <w:t>(2,3,5)</w:t>
      </w:r>
    </w:p>
    <w:p w14:paraId="2C5B2D15" w14:textId="18C25EC4" w:rsidR="00EA6409" w:rsidRPr="00581D87" w:rsidRDefault="00635F08" w:rsidP="00F04322">
      <w:pPr>
        <w:rPr>
          <w:rFonts w:ascii="Calibri" w:hAnsi="Calibri" w:cs="Calibri"/>
        </w:rPr>
      </w:pPr>
      <w:r>
        <w:rPr>
          <w:rFonts w:ascii="Calibri" w:hAnsi="Calibri" w:cs="Calibri"/>
        </w:rPr>
        <w:t>F</w:t>
      </w:r>
      <w:r w:rsidRPr="00581D87">
        <w:rPr>
          <w:rFonts w:ascii="Calibri" w:hAnsi="Calibri" w:cs="Calibri"/>
        </w:rPr>
        <w:t>ix vertex </w:t>
      </w:r>
      <w:r w:rsidRPr="00581D87">
        <w:rPr>
          <w:rFonts w:ascii="Calibri" w:hAnsi="Calibri" w:cs="Calibri"/>
          <w:b/>
          <w:bCs/>
        </w:rPr>
        <w:t>0</w:t>
      </w:r>
      <w:r w:rsidRPr="00581D87">
        <w:rPr>
          <w:rFonts w:ascii="Calibri" w:hAnsi="Calibri" w:cs="Calibri"/>
        </w:rPr>
        <w:t> in </w:t>
      </w:r>
      <w:r w:rsidRPr="00581D87">
        <w:rPr>
          <w:rFonts w:ascii="Calibri" w:hAnsi="Calibri" w:cs="Calibri"/>
          <w:b/>
          <w:bCs/>
        </w:rPr>
        <w:t>S</w:t>
      </w:r>
      <w:r w:rsidRPr="00581D87">
        <w:rPr>
          <w:rFonts w:ascii="Calibri" w:hAnsi="Calibri" w:cs="Calibri"/>
        </w:rPr>
        <w:t>. Then vertices </w:t>
      </w:r>
      <w:r w:rsidRPr="00581D87">
        <w:rPr>
          <w:rFonts w:ascii="Calibri" w:hAnsi="Calibri" w:cs="Calibri"/>
          <w:b/>
          <w:bCs/>
        </w:rPr>
        <w:t>{1,2,3}</w:t>
      </w:r>
      <w:r w:rsidRPr="00581D87">
        <w:rPr>
          <w:rFonts w:ascii="Calibri" w:hAnsi="Calibri" w:cs="Calibri"/>
        </w:rPr>
        <w:t xml:space="preserve"> can be assigned to either side. We enumerate masks from 0 to 7 (binary 000 to 111), skipping mask 000 (invalid because </w:t>
      </w:r>
      <w:r w:rsidRPr="00581D87">
        <w:rPr>
          <w:rFonts w:ascii="Calibri" w:hAnsi="Calibri" w:cs="Calibri"/>
          <w:b/>
          <w:bCs/>
        </w:rPr>
        <w:t>T</w:t>
      </w:r>
      <w:r w:rsidRPr="00581D87">
        <w:rPr>
          <w:rFonts w:ascii="Calibri" w:hAnsi="Calibri" w:cs="Calibri"/>
        </w:rPr>
        <w:t xml:space="preserve"> would be empty).</w:t>
      </w:r>
    </w:p>
    <w:p w14:paraId="70263169" w14:textId="77777777" w:rsidR="00635F08" w:rsidRPr="00581D87" w:rsidRDefault="00635F08" w:rsidP="00581D87">
      <w:pPr>
        <w:rPr>
          <w:rFonts w:ascii="Calibri" w:hAnsi="Calibri" w:cs="Calibri"/>
        </w:rPr>
      </w:pPr>
      <w:r w:rsidRPr="00581D87">
        <w:rPr>
          <w:rFonts w:ascii="Calibri" w:hAnsi="Calibri" w:cs="Calibri"/>
        </w:rPr>
        <w:t>Example assignment: </w:t>
      </w:r>
      <w:r w:rsidRPr="00581D87">
        <w:rPr>
          <w:rFonts w:ascii="Calibri" w:hAnsi="Calibri" w:cs="Calibri"/>
          <w:b/>
          <w:bCs/>
        </w:rPr>
        <w:t>mask = 010</w:t>
      </w:r>
      <w:r w:rsidRPr="00581D87">
        <w:rPr>
          <w:rFonts w:ascii="Calibri" w:hAnsi="Calibri" w:cs="Calibri"/>
        </w:rPr>
        <w:t> means:</w:t>
      </w:r>
    </w:p>
    <w:p w14:paraId="04427E43" w14:textId="77777777" w:rsidR="00635F08" w:rsidRPr="00581D87" w:rsidRDefault="00635F08" w:rsidP="00885D64">
      <w:pPr>
        <w:numPr>
          <w:ilvl w:val="0"/>
          <w:numId w:val="22"/>
        </w:numPr>
        <w:spacing w:before="0" w:after="160" w:line="278" w:lineRule="auto"/>
        <w:rPr>
          <w:rFonts w:ascii="Calibri" w:hAnsi="Calibri" w:cs="Calibri"/>
        </w:rPr>
      </w:pPr>
      <w:r w:rsidRPr="00581D87">
        <w:rPr>
          <w:rFonts w:ascii="Calibri" w:hAnsi="Calibri" w:cs="Calibri"/>
        </w:rPr>
        <w:t>vertex 1 -&gt; bit0 = 0 -&gt; in S</w:t>
      </w:r>
    </w:p>
    <w:p w14:paraId="05F28039" w14:textId="77777777" w:rsidR="00635F08" w:rsidRPr="00581D87" w:rsidRDefault="00635F08" w:rsidP="00885D64">
      <w:pPr>
        <w:numPr>
          <w:ilvl w:val="0"/>
          <w:numId w:val="22"/>
        </w:numPr>
        <w:spacing w:before="0" w:after="160" w:line="278" w:lineRule="auto"/>
        <w:rPr>
          <w:rFonts w:ascii="Calibri" w:hAnsi="Calibri" w:cs="Calibri"/>
        </w:rPr>
      </w:pPr>
      <w:r w:rsidRPr="00581D87">
        <w:rPr>
          <w:rFonts w:ascii="Calibri" w:hAnsi="Calibri" w:cs="Calibri"/>
        </w:rPr>
        <w:t>vertex 2 -&gt; bit1 = 1 -&gt; in T</w:t>
      </w:r>
    </w:p>
    <w:p w14:paraId="432DC0CE" w14:textId="77777777" w:rsidR="00635F08" w:rsidRPr="00581D87" w:rsidRDefault="00635F08" w:rsidP="00885D64">
      <w:pPr>
        <w:numPr>
          <w:ilvl w:val="0"/>
          <w:numId w:val="22"/>
        </w:numPr>
        <w:spacing w:before="0" w:after="160" w:line="278" w:lineRule="auto"/>
        <w:rPr>
          <w:rFonts w:ascii="Calibri" w:hAnsi="Calibri" w:cs="Calibri"/>
        </w:rPr>
      </w:pPr>
      <w:r w:rsidRPr="00581D87">
        <w:rPr>
          <w:rFonts w:ascii="Calibri" w:hAnsi="Calibri" w:cs="Calibri"/>
        </w:rPr>
        <w:t>vertex 3 -&gt; bit2 = 0 -&gt; in S</w:t>
      </w:r>
    </w:p>
    <w:p w14:paraId="4D4A7E38" w14:textId="77777777" w:rsidR="00635F08" w:rsidRPr="00581D87" w:rsidRDefault="00635F08" w:rsidP="00581D87">
      <w:pPr>
        <w:rPr>
          <w:rFonts w:ascii="Calibri" w:hAnsi="Calibri" w:cs="Calibri"/>
        </w:rPr>
      </w:pPr>
      <w:r w:rsidRPr="00581D87">
        <w:rPr>
          <w:rFonts w:ascii="Calibri" w:hAnsi="Calibri" w:cs="Calibri"/>
        </w:rPr>
        <w:t>So:</w:t>
      </w:r>
    </w:p>
    <w:p w14:paraId="3DD90CF3" w14:textId="77777777" w:rsidR="00635F08" w:rsidRPr="00581D87" w:rsidRDefault="00635F08" w:rsidP="00885D64">
      <w:pPr>
        <w:numPr>
          <w:ilvl w:val="0"/>
          <w:numId w:val="23"/>
        </w:numPr>
        <w:spacing w:before="0" w:after="160" w:line="278" w:lineRule="auto"/>
        <w:rPr>
          <w:rFonts w:ascii="Calibri" w:hAnsi="Calibri" w:cs="Calibri"/>
          <w:b/>
          <w:bCs/>
        </w:rPr>
      </w:pPr>
      <w:r w:rsidRPr="00581D87">
        <w:rPr>
          <w:rFonts w:ascii="Calibri" w:hAnsi="Calibri" w:cs="Calibri"/>
          <w:b/>
          <w:bCs/>
        </w:rPr>
        <w:lastRenderedPageBreak/>
        <w:t>S = {0,1,3}</w:t>
      </w:r>
    </w:p>
    <w:p w14:paraId="4AD2A19D" w14:textId="77777777" w:rsidR="00635F08" w:rsidRPr="00581D87" w:rsidRDefault="00635F08" w:rsidP="00885D64">
      <w:pPr>
        <w:numPr>
          <w:ilvl w:val="0"/>
          <w:numId w:val="23"/>
        </w:numPr>
        <w:spacing w:before="0" w:after="160" w:line="278" w:lineRule="auto"/>
        <w:rPr>
          <w:rFonts w:ascii="Calibri" w:hAnsi="Calibri" w:cs="Calibri"/>
          <w:b/>
          <w:bCs/>
        </w:rPr>
      </w:pPr>
      <w:r w:rsidRPr="00581D87">
        <w:rPr>
          <w:rFonts w:ascii="Calibri" w:hAnsi="Calibri" w:cs="Calibri"/>
          <w:b/>
          <w:bCs/>
        </w:rPr>
        <w:t>T = {2}</w:t>
      </w:r>
    </w:p>
    <w:p w14:paraId="0D8EEDFD" w14:textId="77777777" w:rsidR="00635F08" w:rsidRPr="00581D87" w:rsidRDefault="00635F08" w:rsidP="00581D87">
      <w:pPr>
        <w:rPr>
          <w:rFonts w:ascii="Calibri" w:hAnsi="Calibri" w:cs="Calibri"/>
        </w:rPr>
      </w:pPr>
      <w:r w:rsidRPr="00581D87">
        <w:rPr>
          <w:rFonts w:ascii="Calibri" w:hAnsi="Calibri" w:cs="Calibri"/>
        </w:rPr>
        <w:t>Compute crossing edges:</w:t>
      </w:r>
    </w:p>
    <w:p w14:paraId="3F4CB03E" w14:textId="77777777" w:rsidR="00635F08" w:rsidRPr="00581D87" w:rsidRDefault="00635F08" w:rsidP="00885D64">
      <w:pPr>
        <w:numPr>
          <w:ilvl w:val="0"/>
          <w:numId w:val="24"/>
        </w:numPr>
        <w:spacing w:before="0" w:after="160" w:line="278" w:lineRule="auto"/>
        <w:rPr>
          <w:rFonts w:ascii="Calibri" w:hAnsi="Calibri" w:cs="Calibri"/>
        </w:rPr>
      </w:pPr>
      <w:r w:rsidRPr="00581D87">
        <w:rPr>
          <w:rFonts w:ascii="Calibri" w:hAnsi="Calibri" w:cs="Calibri"/>
        </w:rPr>
        <w:t>(0,2,3) crosses =&gt; +3</w:t>
      </w:r>
    </w:p>
    <w:p w14:paraId="7C12103D" w14:textId="77777777" w:rsidR="00635F08" w:rsidRPr="00581D87" w:rsidRDefault="00635F08" w:rsidP="00885D64">
      <w:pPr>
        <w:numPr>
          <w:ilvl w:val="0"/>
          <w:numId w:val="24"/>
        </w:numPr>
        <w:spacing w:before="0" w:after="160" w:line="278" w:lineRule="auto"/>
        <w:rPr>
          <w:rFonts w:ascii="Calibri" w:hAnsi="Calibri" w:cs="Calibri"/>
        </w:rPr>
      </w:pPr>
      <w:r w:rsidRPr="00581D87">
        <w:rPr>
          <w:rFonts w:ascii="Calibri" w:hAnsi="Calibri" w:cs="Calibri"/>
        </w:rPr>
        <w:t>(2,3,5) crosses =&gt; +5 Total cut weight = 8.</w:t>
      </w:r>
    </w:p>
    <w:p w14:paraId="5C05EC92" w14:textId="77777777" w:rsidR="00635F08" w:rsidRDefault="00635F08" w:rsidP="00581D87">
      <w:pPr>
        <w:rPr>
          <w:rFonts w:ascii="Calibri" w:hAnsi="Calibri" w:cs="Calibri"/>
        </w:rPr>
      </w:pPr>
    </w:p>
    <w:p w14:paraId="3F9C2E64" w14:textId="77777777" w:rsidR="00923215" w:rsidRDefault="00635F08" w:rsidP="00923215">
      <w:pPr>
        <w:keepNext/>
        <w:jc w:val="center"/>
      </w:pPr>
      <w:r w:rsidRPr="00581D87">
        <w:rPr>
          <w:rFonts w:ascii="Calibri" w:hAnsi="Calibri" w:cs="Calibri"/>
          <w:b/>
          <w:bCs/>
          <w:noProof/>
        </w:rPr>
        <w:drawing>
          <wp:inline distT="0" distB="0" distL="0" distR="0" wp14:anchorId="67FE4205" wp14:editId="2037A2B8">
            <wp:extent cx="3360420" cy="2688336"/>
            <wp:effectExtent l="0" t="0" r="0" b="0"/>
            <wp:docPr id="12905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0480" name=""/>
                    <pic:cNvPicPr/>
                  </pic:nvPicPr>
                  <pic:blipFill>
                    <a:blip r:embed="rId49"/>
                    <a:stretch>
                      <a:fillRect/>
                    </a:stretch>
                  </pic:blipFill>
                  <pic:spPr>
                    <a:xfrm>
                      <a:off x="0" y="0"/>
                      <a:ext cx="3362460" cy="2689968"/>
                    </a:xfrm>
                    <a:prstGeom prst="rect">
                      <a:avLst/>
                    </a:prstGeom>
                  </pic:spPr>
                </pic:pic>
              </a:graphicData>
            </a:graphic>
          </wp:inline>
        </w:drawing>
      </w:r>
    </w:p>
    <w:p w14:paraId="6A5172FB" w14:textId="44BFD832" w:rsidR="00635F08" w:rsidRDefault="00923215" w:rsidP="00923215">
      <w:pPr>
        <w:pStyle w:val="Caption"/>
      </w:pPr>
      <w:bookmarkStart w:id="438" w:name="_Toc229057538"/>
      <w:bookmarkStart w:id="439" w:name="_Toc229070357"/>
      <w:r>
        <w:t xml:space="preserve">Figure </w:t>
      </w:r>
      <w:fldSimple w:instr=" SEQ Figure \* ARABIC ">
        <w:r w:rsidR="00302A3E">
          <w:rPr>
            <w:noProof/>
          </w:rPr>
          <w:t>38</w:t>
        </w:r>
        <w:bookmarkEnd w:id="438"/>
        <w:bookmarkEnd w:id="439"/>
      </w:fldSimple>
    </w:p>
    <w:p w14:paraId="51B4EE22" w14:textId="145931A7" w:rsidR="00635F08" w:rsidRDefault="00635F08" w:rsidP="00581D87">
      <w:pPr>
        <w:pStyle w:val="Caption"/>
      </w:pPr>
      <w:bookmarkStart w:id="440" w:name="_Toc229057539"/>
      <w:bookmarkStart w:id="441" w:name="_Toc229070358"/>
      <w:r>
        <w:t xml:space="preserve">Figure </w:t>
      </w:r>
      <w:fldSimple w:instr=" SEQ Figure \* ARABIC ">
        <w:r w:rsidR="00302A3E">
          <w:rPr>
            <w:noProof/>
          </w:rPr>
          <w:t>39</w:t>
        </w:r>
      </w:fldSimple>
      <w:r>
        <w:t xml:space="preserve"> -Previous example</w:t>
      </w:r>
      <w:bookmarkEnd w:id="440"/>
      <w:bookmarkEnd w:id="441"/>
    </w:p>
    <w:p w14:paraId="25207E39" w14:textId="77777777" w:rsidR="00635F08" w:rsidRPr="00120ECC" w:rsidRDefault="00635F08" w:rsidP="00120ECC">
      <w:pPr>
        <w:jc w:val="center"/>
        <w:rPr>
          <w:rFonts w:ascii="Calibri" w:hAnsi="Calibri" w:cs="Calibri"/>
        </w:rPr>
      </w:pPr>
      <w:r w:rsidRPr="00120ECC">
        <w:rPr>
          <w:rFonts w:ascii="Calibri" w:hAnsi="Calibri" w:cs="Calibri"/>
        </w:rPr>
        <w:t>S = {0, 1, 3} (blue) T = {2} (orange)</w:t>
      </w:r>
    </w:p>
    <w:p w14:paraId="3F9F2434" w14:textId="45F5E768" w:rsidR="00635F08" w:rsidRDefault="00635F08" w:rsidP="0025152B">
      <w:pPr>
        <w:jc w:val="center"/>
        <w:rPr>
          <w:rFonts w:ascii="Calibri" w:hAnsi="Calibri" w:cs="Calibri"/>
        </w:rPr>
      </w:pPr>
      <w:r w:rsidRPr="00120ECC">
        <w:rPr>
          <w:rFonts w:ascii="Calibri" w:hAnsi="Calibri" w:cs="Calibri"/>
        </w:rPr>
        <w:t xml:space="preserve">Crossing edges: (0,2) w=3, (2,3) w=5 </w:t>
      </w:r>
      <w:r w:rsidRPr="00120ECC">
        <w:rPr>
          <w:rFonts w:ascii="Cambria Math" w:hAnsi="Cambria Math" w:cs="Cambria Math"/>
        </w:rPr>
        <w:t>⇒</w:t>
      </w:r>
      <w:r w:rsidRPr="00120ECC">
        <w:rPr>
          <w:rFonts w:ascii="Calibri" w:hAnsi="Calibri" w:cs="Calibri"/>
        </w:rPr>
        <w:t xml:space="preserve"> Cut weight = 8</w:t>
      </w:r>
    </w:p>
    <w:p w14:paraId="573CA82B" w14:textId="49BE6126" w:rsidR="00635F08" w:rsidRDefault="00635F08" w:rsidP="00F04322">
      <w:pPr>
        <w:rPr>
          <w:rFonts w:ascii="Calibri" w:hAnsi="Calibri" w:cs="Calibri"/>
        </w:rPr>
      </w:pPr>
      <w:r w:rsidRPr="00581D87">
        <w:rPr>
          <w:rFonts w:ascii="Calibri" w:hAnsi="Calibri" w:cs="Calibri"/>
        </w:rPr>
        <w:t>The brute force algorithm repeats this for all masks and picks the minimum cut weight.</w:t>
      </w:r>
    </w:p>
    <w:p w14:paraId="0A6A0383" w14:textId="20157E20" w:rsidR="00F04322" w:rsidRDefault="00F04322">
      <w:pPr>
        <w:spacing w:before="0" w:after="160" w:line="259" w:lineRule="auto"/>
        <w:rPr>
          <w:rFonts w:ascii="Calibri" w:hAnsi="Calibri" w:cs="Calibri"/>
        </w:rPr>
      </w:pPr>
      <w:r>
        <w:rPr>
          <w:rFonts w:ascii="Calibri" w:hAnsi="Calibri" w:cs="Calibri"/>
        </w:rPr>
        <w:br w:type="page"/>
      </w:r>
    </w:p>
    <w:p w14:paraId="4D0C6C30" w14:textId="77777777" w:rsidR="00635F08" w:rsidRPr="00214EE4" w:rsidRDefault="00635F08" w:rsidP="00214EE4">
      <w:pPr>
        <w:pStyle w:val="Heading3"/>
      </w:pPr>
      <w:bookmarkStart w:id="442" w:name="_Toc229070247"/>
      <w:r>
        <w:lastRenderedPageBreak/>
        <w:t>8.4</w:t>
      </w:r>
      <w:r w:rsidRPr="00214EE4">
        <w:t>.</w:t>
      </w:r>
      <w:r>
        <w:t>4</w:t>
      </w:r>
      <w:r w:rsidRPr="00214EE4">
        <w:t xml:space="preserve"> Time and </w:t>
      </w:r>
      <w:r>
        <w:t>s</w:t>
      </w:r>
      <w:r w:rsidRPr="00214EE4">
        <w:t xml:space="preserve">pace </w:t>
      </w:r>
      <w:r>
        <w:t>c</w:t>
      </w:r>
      <w:r w:rsidRPr="00214EE4">
        <w:t>omplexity</w:t>
      </w:r>
      <w:bookmarkEnd w:id="442"/>
    </w:p>
    <w:p w14:paraId="58753D77" w14:textId="77777777" w:rsidR="00F04322" w:rsidRDefault="00635F08" w:rsidP="00F04322">
      <w:pPr>
        <w:rPr>
          <w:rFonts w:ascii="Calibri" w:hAnsi="Calibri" w:cs="Calibri"/>
        </w:rPr>
      </w:pPr>
      <w:r w:rsidRPr="00214EE4">
        <w:rPr>
          <w:rFonts w:ascii="Calibri" w:hAnsi="Calibri" w:cs="Calibri"/>
          <w:b/>
          <w:bCs/>
        </w:rPr>
        <w:t>Time complexity:</w:t>
      </w:r>
    </w:p>
    <w:p w14:paraId="27EEB271" w14:textId="07AED02F" w:rsidR="00635F08" w:rsidRPr="00214EE4" w:rsidRDefault="00635F08" w:rsidP="00F04322">
      <w:pPr>
        <w:ind w:firstLine="720"/>
        <w:rPr>
          <w:rFonts w:ascii="Calibri" w:hAnsi="Calibri" w:cs="Calibri"/>
        </w:rPr>
      </w:pPr>
      <w:r w:rsidRPr="00214EE4">
        <w:rPr>
          <w:rFonts w:ascii="Calibri" w:hAnsi="Calibri" w:cs="Calibri"/>
        </w:rPr>
        <w:t>There are </w:t>
      </w:r>
      <m:oMath>
        <m:sSup>
          <m:sSupPr>
            <m:ctrlPr>
              <w:rPr>
                <w:rFonts w:ascii="Cambria Math" w:hAnsi="Cambria Math" w:cs="Calibri"/>
                <w:i/>
              </w:rPr>
            </m:ctrlPr>
          </m:sSupPr>
          <m:e>
            <m:r>
              <w:rPr>
                <w:rFonts w:ascii="Cambria Math" w:hAnsi="Cambria Math" w:cs="Calibri"/>
              </w:rPr>
              <m:t>2</m:t>
            </m:r>
          </m:e>
          <m:sup>
            <m:d>
              <m:dPr>
                <m:ctrlPr>
                  <w:rPr>
                    <w:rFonts w:ascii="Cambria Math" w:hAnsi="Cambria Math" w:cs="Calibri"/>
                    <w:i/>
                  </w:rPr>
                </m:ctrlPr>
              </m:dPr>
              <m:e>
                <m:r>
                  <w:rPr>
                    <w:rFonts w:ascii="Cambria Math" w:hAnsi="Cambria Math" w:cs="Calibri"/>
                  </w:rPr>
                  <m:t>n-1</m:t>
                </m:r>
              </m:e>
            </m:d>
          </m:sup>
        </m:sSup>
      </m:oMath>
      <w:r w:rsidRPr="00214EE4">
        <w:rPr>
          <w:rFonts w:ascii="Calibri" w:hAnsi="Calibri" w:cs="Calibri"/>
        </w:rPr>
        <w:t> assignments for vertices </w:t>
      </w:r>
      <m:oMath>
        <m:r>
          <w:rPr>
            <w:rFonts w:ascii="Cambria Math" w:hAnsi="Cambria Math" w:cs="Calibri"/>
          </w:rPr>
          <m:t>1..n-1</m:t>
        </m:r>
      </m:oMath>
      <w:r w:rsidRPr="00214EE4">
        <w:rPr>
          <w:rFonts w:ascii="Calibri" w:hAnsi="Calibri" w:cs="Calibri"/>
        </w:rPr>
        <w:t>. We skip one invalid assignment (mask = 0), but this does not change asymptotic complexity. For each assignment, we compute the cut weight by scanning all m edges, which costs </w:t>
      </w: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r w:rsidRPr="00214EE4">
        <w:rPr>
          <w:rFonts w:ascii="Calibri" w:hAnsi="Calibri" w:cs="Calibri"/>
        </w:rPr>
        <w:t> time.</w:t>
      </w:r>
    </w:p>
    <w:p w14:paraId="0B406FE5" w14:textId="77777777" w:rsidR="00635F08" w:rsidRPr="00214EE4" w:rsidRDefault="00635F08" w:rsidP="00214EE4">
      <w:pPr>
        <w:rPr>
          <w:rFonts w:ascii="Calibri" w:hAnsi="Calibri" w:cs="Calibri"/>
        </w:rPr>
      </w:pPr>
      <w:r w:rsidRPr="00214EE4">
        <w:rPr>
          <w:rFonts w:ascii="Calibri" w:hAnsi="Calibri" w:cs="Calibri"/>
        </w:rPr>
        <w:t>Therefore total time is:</w:t>
      </w:r>
    </w:p>
    <w:p w14:paraId="42116BAC" w14:textId="77777777" w:rsidR="00635F08" w:rsidRPr="00214EE4" w:rsidRDefault="00635F08" w:rsidP="00885D64">
      <w:pPr>
        <w:numPr>
          <w:ilvl w:val="0"/>
          <w:numId w:val="25"/>
        </w:numPr>
        <w:spacing w:before="0" w:after="160" w:line="278" w:lineRule="auto"/>
        <w:rPr>
          <w:rFonts w:ascii="Calibri" w:hAnsi="Calibri" w:cs="Calibri"/>
        </w:rPr>
      </w:pPr>
      <m:oMath>
        <m:r>
          <m:rPr>
            <m:sty m:val="bi"/>
          </m:rPr>
          <w:rPr>
            <w:rFonts w:ascii="Cambria Math" w:hAnsi="Cambria Math" w:cs="Calibri"/>
            <w:color w:val="EE0000"/>
          </w:rPr>
          <m:t>O</m:t>
        </m:r>
        <m:d>
          <m:dPr>
            <m:ctrlPr>
              <w:rPr>
                <w:rFonts w:ascii="Cambria Math" w:hAnsi="Cambria Math" w:cs="Calibri"/>
                <w:b/>
                <w:bCs/>
                <w:i/>
                <w:color w:val="EE0000"/>
              </w:rPr>
            </m:ctrlPr>
          </m:dPr>
          <m:e>
            <m:sSup>
              <m:sSupPr>
                <m:ctrlPr>
                  <w:rPr>
                    <w:rFonts w:ascii="Cambria Math" w:hAnsi="Cambria Math" w:cs="Calibri"/>
                    <w:b/>
                    <w:bCs/>
                    <w:i/>
                    <w:color w:val="EE0000"/>
                  </w:rPr>
                </m:ctrlPr>
              </m:sSupPr>
              <m:e>
                <m:r>
                  <m:rPr>
                    <m:sty m:val="bi"/>
                  </m:rPr>
                  <w:rPr>
                    <w:rFonts w:ascii="Cambria Math" w:hAnsi="Cambria Math" w:cs="Calibri"/>
                    <w:color w:val="EE0000"/>
                  </w:rPr>
                  <m:t>2</m:t>
                </m:r>
              </m:e>
              <m:sup>
                <m:d>
                  <m:dPr>
                    <m:ctrlPr>
                      <w:rPr>
                        <w:rFonts w:ascii="Cambria Math" w:hAnsi="Cambria Math" w:cs="Calibri"/>
                        <w:b/>
                        <w:bCs/>
                        <w:i/>
                        <w:color w:val="EE0000"/>
                      </w:rPr>
                    </m:ctrlPr>
                  </m:dPr>
                  <m:e>
                    <m:r>
                      <m:rPr>
                        <m:sty m:val="bi"/>
                      </m:rPr>
                      <w:rPr>
                        <w:rFonts w:ascii="Cambria Math" w:hAnsi="Cambria Math" w:cs="Calibri"/>
                        <w:color w:val="EE0000"/>
                      </w:rPr>
                      <m:t>n-1</m:t>
                    </m:r>
                  </m:e>
                </m:d>
              </m:sup>
            </m:sSup>
            <m:r>
              <m:rPr>
                <m:sty m:val="bi"/>
              </m:rPr>
              <w:rPr>
                <w:rFonts w:ascii="Cambria Math" w:hAnsi="Cambria Math" w:cs="Calibri"/>
                <w:color w:val="EE0000"/>
              </w:rPr>
              <m:t>*m</m:t>
            </m:r>
          </m:e>
        </m:d>
        <m:r>
          <m:rPr>
            <m:sty m:val="bi"/>
          </m:rPr>
          <w:rPr>
            <w:rFonts w:ascii="Cambria Math" w:hAnsi="Cambria Math" w:cs="Calibri"/>
            <w:color w:val="EE0000"/>
          </w:rPr>
          <m:t> = O</m:t>
        </m:r>
        <m:d>
          <m:dPr>
            <m:ctrlPr>
              <w:rPr>
                <w:rFonts w:ascii="Cambria Math" w:hAnsi="Cambria Math" w:cs="Calibri"/>
                <w:b/>
                <w:bCs/>
                <w:i/>
                <w:color w:val="EE0000"/>
              </w:rPr>
            </m:ctrlPr>
          </m:dPr>
          <m:e>
            <m:sSup>
              <m:sSupPr>
                <m:ctrlPr>
                  <w:rPr>
                    <w:rFonts w:ascii="Cambria Math" w:hAnsi="Cambria Math" w:cs="Calibri"/>
                    <w:b/>
                    <w:bCs/>
                    <w:i/>
                    <w:color w:val="EE0000"/>
                  </w:rPr>
                </m:ctrlPr>
              </m:sSupPr>
              <m:e>
                <m:r>
                  <m:rPr>
                    <m:sty m:val="bi"/>
                  </m:rPr>
                  <w:rPr>
                    <w:rFonts w:ascii="Cambria Math" w:hAnsi="Cambria Math" w:cs="Calibri"/>
                    <w:color w:val="EE0000"/>
                  </w:rPr>
                  <m:t>2</m:t>
                </m:r>
              </m:e>
              <m:sup>
                <m:r>
                  <m:rPr>
                    <m:sty m:val="bi"/>
                  </m:rPr>
                  <w:rPr>
                    <w:rFonts w:ascii="Cambria Math" w:hAnsi="Cambria Math" w:cs="Calibri"/>
                    <w:color w:val="EE0000"/>
                  </w:rPr>
                  <m:t>n</m:t>
                </m:r>
              </m:sup>
            </m:sSup>
            <m:r>
              <m:rPr>
                <m:sty m:val="bi"/>
              </m:rPr>
              <w:rPr>
                <w:rFonts w:ascii="Cambria Math" w:hAnsi="Cambria Math" w:cs="Calibri"/>
                <w:color w:val="EE0000"/>
              </w:rPr>
              <m:t>*m</m:t>
            </m:r>
          </m:e>
        </m:d>
      </m:oMath>
      <w:r w:rsidRPr="00214EE4">
        <w:rPr>
          <w:rFonts w:ascii="Calibri" w:hAnsi="Calibri" w:cs="Calibri"/>
        </w:rPr>
        <w:t>.</w:t>
      </w:r>
    </w:p>
    <w:p w14:paraId="315C8A44" w14:textId="77777777" w:rsidR="00635F08" w:rsidRPr="00214EE4" w:rsidRDefault="00635F08" w:rsidP="00214EE4">
      <w:pPr>
        <w:rPr>
          <w:rFonts w:ascii="Calibri" w:hAnsi="Calibri" w:cs="Calibri"/>
        </w:rPr>
      </w:pPr>
      <w:r w:rsidRPr="00214EE4">
        <w:rPr>
          <w:rFonts w:ascii="Calibri" w:hAnsi="Calibri" w:cs="Calibri"/>
          <w:b/>
          <w:bCs/>
        </w:rPr>
        <w:t>Space complexity:</w:t>
      </w:r>
    </w:p>
    <w:p w14:paraId="463111F1" w14:textId="77777777" w:rsidR="00635F08" w:rsidRPr="00214EE4" w:rsidRDefault="00635F08" w:rsidP="00885D64">
      <w:pPr>
        <w:numPr>
          <w:ilvl w:val="0"/>
          <w:numId w:val="26"/>
        </w:numPr>
        <w:spacing w:before="0" w:after="160" w:line="278" w:lineRule="auto"/>
        <w:rPr>
          <w:rFonts w:ascii="Calibri" w:hAnsi="Calibri" w:cs="Calibri"/>
        </w:rPr>
      </w:pPr>
      <w:r w:rsidRPr="00214EE4">
        <w:rPr>
          <w:rFonts w:ascii="Calibri" w:hAnsi="Calibri" w:cs="Calibri"/>
        </w:rPr>
        <w:t>Storing the graph: </w:t>
      </w:r>
      <m:oMath>
        <m:r>
          <w:rPr>
            <w:rFonts w:ascii="Cambria Math" w:hAnsi="Cambria Math" w:cs="Calibri"/>
          </w:rPr>
          <m:t>O</m:t>
        </m:r>
        <m:d>
          <m:dPr>
            <m:ctrlPr>
              <w:rPr>
                <w:rFonts w:ascii="Cambria Math" w:hAnsi="Cambria Math" w:cs="Calibri"/>
                <w:i/>
              </w:rPr>
            </m:ctrlPr>
          </m:dPr>
          <m:e>
            <m:r>
              <w:rPr>
                <w:rFonts w:ascii="Cambria Math" w:hAnsi="Cambria Math" w:cs="Calibri"/>
              </w:rPr>
              <m:t>n+m</m:t>
            </m:r>
          </m:e>
        </m:d>
      </m:oMath>
      <w:r w:rsidRPr="00214EE4">
        <w:rPr>
          <w:rFonts w:ascii="Calibri" w:hAnsi="Calibri" w:cs="Calibri"/>
        </w:rPr>
        <w:t> (adjacency list) or </w:t>
      </w: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r w:rsidRPr="00214EE4">
        <w:rPr>
          <w:rFonts w:ascii="Calibri" w:hAnsi="Calibri" w:cs="Calibri"/>
        </w:rPr>
        <w:t> (edge list).</w:t>
      </w:r>
    </w:p>
    <w:p w14:paraId="638A3014" w14:textId="77777777" w:rsidR="00635F08" w:rsidRPr="00214EE4" w:rsidRDefault="00635F08" w:rsidP="00885D64">
      <w:pPr>
        <w:numPr>
          <w:ilvl w:val="0"/>
          <w:numId w:val="26"/>
        </w:numPr>
        <w:spacing w:before="0" w:after="160" w:line="278" w:lineRule="auto"/>
        <w:rPr>
          <w:rFonts w:ascii="Calibri" w:hAnsi="Calibri" w:cs="Calibri"/>
        </w:rPr>
      </w:pPr>
      <w:r w:rsidRPr="00214EE4">
        <w:rPr>
          <w:rFonts w:ascii="Calibri" w:hAnsi="Calibri" w:cs="Calibri"/>
        </w:rPr>
        <w:t>Storing partitions: </w:t>
      </w:r>
      <m:oMath>
        <m:r>
          <w:rPr>
            <w:rFonts w:ascii="Cambria Math" w:hAnsi="Cambria Math" w:cs="Calibri"/>
          </w:rPr>
          <m:t>O</m:t>
        </m:r>
        <m:d>
          <m:dPr>
            <m:ctrlPr>
              <w:rPr>
                <w:rFonts w:ascii="Cambria Math" w:hAnsi="Cambria Math" w:cs="Calibri"/>
                <w:i/>
              </w:rPr>
            </m:ctrlPr>
          </m:dPr>
          <m:e>
            <m:r>
              <w:rPr>
                <w:rFonts w:ascii="Cambria Math" w:hAnsi="Cambria Math" w:cs="Calibri"/>
              </w:rPr>
              <m:t>n</m:t>
            </m:r>
          </m:e>
        </m:d>
      </m:oMath>
      <w:r w:rsidRPr="00214EE4">
        <w:rPr>
          <w:rFonts w:ascii="Calibri" w:hAnsi="Calibri" w:cs="Calibri"/>
        </w:rPr>
        <w:t>.</w:t>
      </w:r>
    </w:p>
    <w:p w14:paraId="47634DD3" w14:textId="1BED10C7" w:rsidR="00635F08" w:rsidRDefault="00635F08" w:rsidP="00CD5858">
      <w:pPr>
        <w:rPr>
          <w:rFonts w:ascii="Calibri" w:hAnsi="Calibri" w:cs="Calibri"/>
        </w:rPr>
      </w:pPr>
      <w:r w:rsidRPr="00214EE4">
        <w:rPr>
          <w:rFonts w:ascii="Calibri" w:hAnsi="Calibri" w:cs="Calibri"/>
        </w:rPr>
        <w:t>Overall</w:t>
      </w:r>
      <m:oMath>
        <m:r>
          <w:rPr>
            <w:rFonts w:ascii="Cambria Math" w:hAnsi="Cambria Math" w:cs="Calibri"/>
          </w:rPr>
          <m:t>: </m:t>
        </m:r>
        <m:r>
          <m:rPr>
            <m:sty m:val="bi"/>
          </m:rPr>
          <w:rPr>
            <w:rFonts w:ascii="Cambria Math" w:hAnsi="Cambria Math" w:cs="Calibri"/>
            <w:color w:val="EE0000"/>
          </w:rPr>
          <m:t>O</m:t>
        </m:r>
        <m:d>
          <m:dPr>
            <m:ctrlPr>
              <w:rPr>
                <w:rFonts w:ascii="Cambria Math" w:hAnsi="Cambria Math" w:cs="Calibri"/>
                <w:b/>
                <w:bCs/>
                <w:i/>
                <w:color w:val="EE0000"/>
              </w:rPr>
            </m:ctrlPr>
          </m:dPr>
          <m:e>
            <m:r>
              <m:rPr>
                <m:sty m:val="bi"/>
              </m:rPr>
              <w:rPr>
                <w:rFonts w:ascii="Cambria Math" w:hAnsi="Cambria Math" w:cs="Calibri"/>
                <w:color w:val="EE0000"/>
              </w:rPr>
              <m:t>n+m</m:t>
            </m:r>
          </m:e>
        </m:d>
      </m:oMath>
      <w:r w:rsidRPr="00214EE4">
        <w:rPr>
          <w:rFonts w:ascii="Calibri" w:hAnsi="Calibri" w:cs="Calibri"/>
        </w:rPr>
        <w:t> space (dominated by graph storage).</w:t>
      </w:r>
      <w:r w:rsidRPr="00214EE4">
        <w:rPr>
          <w:rFonts w:ascii="Calibri" w:hAnsi="Calibri" w:cs="Calibri"/>
        </w:rPr>
        <w:br/>
      </w:r>
    </w:p>
    <w:p w14:paraId="7DE12E6A" w14:textId="42BE9377" w:rsidR="00E608AC" w:rsidRDefault="00E608AC">
      <w:pPr>
        <w:spacing w:before="0" w:after="160" w:line="259" w:lineRule="auto"/>
        <w:rPr>
          <w:rFonts w:ascii="Calibri" w:hAnsi="Calibri" w:cs="Calibri"/>
        </w:rPr>
      </w:pPr>
      <w:r>
        <w:rPr>
          <w:rFonts w:ascii="Calibri" w:hAnsi="Calibri" w:cs="Calibri"/>
        </w:rPr>
        <w:br w:type="page"/>
      </w:r>
    </w:p>
    <w:p w14:paraId="47AD7A55" w14:textId="77777777" w:rsidR="00635F08" w:rsidRDefault="00635F08" w:rsidP="001F49D6">
      <w:pPr>
        <w:pStyle w:val="Heading2"/>
        <w:rPr>
          <w:rFonts w:cs="Calibri"/>
        </w:rPr>
      </w:pPr>
      <w:bookmarkStart w:id="443" w:name="_Toc229070248"/>
      <w:r>
        <w:rPr>
          <w:rFonts w:cs="Calibri"/>
        </w:rPr>
        <w:lastRenderedPageBreak/>
        <w:t xml:space="preserve">8.5 </w:t>
      </w:r>
      <w:r w:rsidRPr="0035260F">
        <w:rPr>
          <w:rFonts w:cs="Calibri"/>
        </w:rPr>
        <w:t>Iterative Improvement</w:t>
      </w:r>
      <w:bookmarkEnd w:id="443"/>
    </w:p>
    <w:p w14:paraId="653AF12F" w14:textId="2E68746B" w:rsidR="00635F08" w:rsidRPr="00120ECC" w:rsidRDefault="00635F08" w:rsidP="008F54C3">
      <w:pPr>
        <w:ind w:firstLine="720"/>
        <w:jc w:val="both"/>
        <w:rPr>
          <w:rFonts w:ascii="Calibri" w:hAnsi="Calibri" w:cs="Calibri"/>
        </w:rPr>
      </w:pPr>
      <w:r w:rsidRPr="00120ECC">
        <w:rPr>
          <w:rFonts w:ascii="Calibri" w:hAnsi="Calibri" w:cs="Calibri"/>
        </w:rPr>
        <w:t>Iterative improvement (also called </w:t>
      </w:r>
      <w:r w:rsidRPr="00120ECC">
        <w:rPr>
          <w:rFonts w:ascii="Calibri" w:hAnsi="Calibri" w:cs="Calibri"/>
          <w:b/>
          <w:bCs/>
        </w:rPr>
        <w:t>local search</w:t>
      </w:r>
      <w:r w:rsidRPr="00120ECC">
        <w:rPr>
          <w:rFonts w:ascii="Calibri" w:hAnsi="Calibri" w:cs="Calibri"/>
        </w:rPr>
        <w:t>) is a general technique for optimization problems. The method starts from a feasible solution and repeatedly applies a small modification (a “local move”) that improves the objective value. The algorithm stops when no improving local move can be found; at that point, the solution is a </w:t>
      </w:r>
      <w:r w:rsidRPr="00120ECC">
        <w:rPr>
          <w:rFonts w:ascii="Calibri" w:hAnsi="Calibri" w:cs="Calibri"/>
          <w:b/>
          <w:bCs/>
        </w:rPr>
        <w:t>local optimum</w:t>
      </w:r>
      <w:r w:rsidRPr="00120ECC">
        <w:rPr>
          <w:rFonts w:ascii="Calibri" w:hAnsi="Calibri" w:cs="Calibri"/>
        </w:rPr>
        <w:t> with respect to the chosen neighborhood structure. This local optimum is not necessarily a global optimum.</w:t>
      </w:r>
    </w:p>
    <w:p w14:paraId="21437DE7" w14:textId="77777777" w:rsidR="00635F08" w:rsidRPr="00AE3987" w:rsidRDefault="00635F08" w:rsidP="00E831F6">
      <w:pPr>
        <w:ind w:firstLine="720"/>
        <w:jc w:val="both"/>
        <w:rPr>
          <w:rFonts w:ascii="Calibri" w:hAnsi="Calibri" w:cs="Calibri"/>
        </w:rPr>
      </w:pPr>
      <w:r w:rsidRPr="00120ECC">
        <w:rPr>
          <w:rFonts w:ascii="Calibri" w:hAnsi="Calibri" w:cs="Calibri"/>
        </w:rPr>
        <w:t xml:space="preserve">In </w:t>
      </w:r>
      <w:r>
        <w:rPr>
          <w:rFonts w:ascii="Calibri" w:hAnsi="Calibri" w:cs="Calibri"/>
        </w:rPr>
        <w:t>this</w:t>
      </w:r>
      <w:r w:rsidRPr="00120ECC">
        <w:rPr>
          <w:rFonts w:ascii="Calibri" w:hAnsi="Calibri" w:cs="Calibri"/>
        </w:rPr>
        <w:t xml:space="preserve"> minimum cut problem, a feasible solution is any valid cut (S, T) where neither side is empty. A natural “small change” is to </w:t>
      </w:r>
      <w:r w:rsidRPr="00120ECC">
        <w:rPr>
          <w:rFonts w:ascii="Calibri" w:hAnsi="Calibri" w:cs="Calibri"/>
          <w:b/>
          <w:bCs/>
        </w:rPr>
        <w:t>move a single vertex</w:t>
      </w:r>
      <w:r w:rsidRPr="00120ECC">
        <w:rPr>
          <w:rFonts w:ascii="Calibri" w:hAnsi="Calibri" w:cs="Calibri"/>
        </w:rPr>
        <w:t> from one side of the cut to the other (i.e., flip its side assignment). This produces a neighboring cut.</w:t>
      </w:r>
    </w:p>
    <w:p w14:paraId="3541DAFD" w14:textId="77777777" w:rsidR="00635F08" w:rsidRPr="00120ECC" w:rsidRDefault="00635F08" w:rsidP="00120ECC">
      <w:pPr>
        <w:pStyle w:val="Heading3"/>
      </w:pPr>
      <w:bookmarkStart w:id="444" w:name="_Toc229070249"/>
      <w:r>
        <w:t>8.5</w:t>
      </w:r>
      <w:r w:rsidRPr="00120ECC">
        <w:t>.</w:t>
      </w:r>
      <w:r>
        <w:t>1</w:t>
      </w:r>
      <w:r w:rsidRPr="00120ECC">
        <w:t xml:space="preserve"> Solution </w:t>
      </w:r>
      <w:r>
        <w:t>r</w:t>
      </w:r>
      <w:r w:rsidRPr="00120ECC">
        <w:t>epresentation</w:t>
      </w:r>
      <w:bookmarkEnd w:id="444"/>
    </w:p>
    <w:p w14:paraId="3A7AEE1B" w14:textId="77777777" w:rsidR="00635F08" w:rsidRPr="00120ECC" w:rsidRDefault="00635F08" w:rsidP="00120ECC">
      <w:pPr>
        <w:rPr>
          <w:rFonts w:ascii="Calibri" w:hAnsi="Calibri" w:cs="Calibri"/>
        </w:rPr>
      </w:pPr>
      <w:r w:rsidRPr="00120ECC">
        <w:rPr>
          <w:rFonts w:ascii="Calibri" w:hAnsi="Calibri" w:cs="Calibri"/>
        </w:rPr>
        <w:t>We represent a cut using an array:</w:t>
      </w:r>
    </w:p>
    <w:p w14:paraId="190D659E" w14:textId="77777777" w:rsidR="00635F08" w:rsidRPr="00120ECC" w:rsidRDefault="00635F08" w:rsidP="00885D64">
      <w:pPr>
        <w:numPr>
          <w:ilvl w:val="0"/>
          <w:numId w:val="27"/>
        </w:numPr>
        <w:spacing w:before="0" w:after="160" w:line="278" w:lineRule="auto"/>
        <w:rPr>
          <w:rFonts w:ascii="Calibri" w:hAnsi="Calibri" w:cs="Calibri"/>
        </w:rPr>
      </w:pPr>
      <w:r w:rsidRPr="00120ECC">
        <w:rPr>
          <w:rFonts w:ascii="Calibri" w:hAnsi="Calibri" w:cs="Calibri"/>
          <w:b/>
          <w:bCs/>
        </w:rPr>
        <w:t>side[v]</w:t>
      </w:r>
      <w:r w:rsidRPr="00120ECC">
        <w:rPr>
          <w:rFonts w:ascii="Calibri" w:hAnsi="Calibri" w:cs="Calibri"/>
        </w:rPr>
        <w:t> in </w:t>
      </w:r>
      <w:r w:rsidRPr="00120ECC">
        <w:rPr>
          <w:rFonts w:ascii="Calibri" w:hAnsi="Calibri" w:cs="Calibri"/>
          <w:b/>
          <w:bCs/>
        </w:rPr>
        <w:t>{0, 1}</w:t>
      </w:r>
      <w:r w:rsidRPr="00120ECC">
        <w:rPr>
          <w:rFonts w:ascii="Calibri" w:hAnsi="Calibri" w:cs="Calibri"/>
        </w:rPr>
        <w:t> for each vertex </w:t>
      </w:r>
      <w:r w:rsidRPr="00120ECC">
        <w:rPr>
          <w:rFonts w:ascii="Calibri" w:hAnsi="Calibri" w:cs="Calibri"/>
          <w:b/>
          <w:bCs/>
        </w:rPr>
        <w:t>v</w:t>
      </w:r>
    </w:p>
    <w:p w14:paraId="32000FC7" w14:textId="77777777" w:rsidR="00635F08" w:rsidRPr="00120ECC" w:rsidRDefault="00635F08" w:rsidP="00885D64">
      <w:pPr>
        <w:numPr>
          <w:ilvl w:val="1"/>
          <w:numId w:val="27"/>
        </w:numPr>
        <w:spacing w:before="0" w:after="160" w:line="278" w:lineRule="auto"/>
        <w:rPr>
          <w:rFonts w:ascii="Calibri" w:hAnsi="Calibri" w:cs="Calibri"/>
          <w:b/>
          <w:bCs/>
        </w:rPr>
      </w:pPr>
      <w:r w:rsidRPr="00120ECC">
        <w:rPr>
          <w:rFonts w:ascii="Calibri" w:hAnsi="Calibri" w:cs="Calibri"/>
          <w:b/>
          <w:bCs/>
        </w:rPr>
        <w:t>side[v] = 0</w:t>
      </w:r>
      <w:r w:rsidRPr="00120ECC">
        <w:rPr>
          <w:rFonts w:ascii="Calibri" w:hAnsi="Calibri" w:cs="Calibri"/>
        </w:rPr>
        <w:t> means vertex </w:t>
      </w:r>
      <w:r w:rsidRPr="00120ECC">
        <w:rPr>
          <w:rFonts w:ascii="Calibri" w:hAnsi="Calibri" w:cs="Calibri"/>
          <w:b/>
          <w:bCs/>
        </w:rPr>
        <w:t>v</w:t>
      </w:r>
      <w:r w:rsidRPr="00120ECC">
        <w:rPr>
          <w:rFonts w:ascii="Calibri" w:hAnsi="Calibri" w:cs="Calibri"/>
        </w:rPr>
        <w:t> is in set </w:t>
      </w:r>
      <w:r w:rsidRPr="00120ECC">
        <w:rPr>
          <w:rFonts w:ascii="Calibri" w:hAnsi="Calibri" w:cs="Calibri"/>
          <w:b/>
          <w:bCs/>
        </w:rPr>
        <w:t>S</w:t>
      </w:r>
    </w:p>
    <w:p w14:paraId="476A13AB" w14:textId="77777777" w:rsidR="00635F08" w:rsidRPr="00120ECC" w:rsidRDefault="00635F08" w:rsidP="00885D64">
      <w:pPr>
        <w:numPr>
          <w:ilvl w:val="1"/>
          <w:numId w:val="27"/>
        </w:numPr>
        <w:spacing w:before="0" w:after="160" w:line="278" w:lineRule="auto"/>
        <w:rPr>
          <w:rFonts w:ascii="Calibri" w:hAnsi="Calibri" w:cs="Calibri"/>
        </w:rPr>
      </w:pPr>
      <w:r w:rsidRPr="00120ECC">
        <w:rPr>
          <w:rFonts w:ascii="Calibri" w:hAnsi="Calibri" w:cs="Calibri"/>
          <w:b/>
          <w:bCs/>
        </w:rPr>
        <w:t>side[v] = 1</w:t>
      </w:r>
      <w:r w:rsidRPr="00120ECC">
        <w:rPr>
          <w:rFonts w:ascii="Calibri" w:hAnsi="Calibri" w:cs="Calibri"/>
        </w:rPr>
        <w:t> means vertex </w:t>
      </w:r>
      <w:r w:rsidRPr="00120ECC">
        <w:rPr>
          <w:rFonts w:ascii="Calibri" w:hAnsi="Calibri" w:cs="Calibri"/>
          <w:b/>
          <w:bCs/>
        </w:rPr>
        <w:t>v</w:t>
      </w:r>
      <w:r w:rsidRPr="00120ECC">
        <w:rPr>
          <w:rFonts w:ascii="Calibri" w:hAnsi="Calibri" w:cs="Calibri"/>
        </w:rPr>
        <w:t> is in set </w:t>
      </w:r>
      <w:r w:rsidRPr="00120ECC">
        <w:rPr>
          <w:rFonts w:ascii="Calibri" w:hAnsi="Calibri" w:cs="Calibri"/>
          <w:b/>
          <w:bCs/>
        </w:rPr>
        <w:t>T</w:t>
      </w:r>
    </w:p>
    <w:p w14:paraId="4B8160CF" w14:textId="77777777" w:rsidR="00635F08" w:rsidRPr="00120ECC" w:rsidRDefault="00635F08" w:rsidP="00120ECC">
      <w:pPr>
        <w:rPr>
          <w:rFonts w:ascii="Calibri" w:hAnsi="Calibri" w:cs="Calibri"/>
        </w:rPr>
      </w:pPr>
      <w:r w:rsidRPr="00120ECC">
        <w:rPr>
          <w:rFonts w:ascii="Calibri" w:hAnsi="Calibri" w:cs="Calibri"/>
        </w:rPr>
        <w:t>Given </w:t>
      </w:r>
      <w:r w:rsidRPr="00120ECC">
        <w:rPr>
          <w:rFonts w:ascii="Calibri" w:hAnsi="Calibri" w:cs="Calibri"/>
          <w:b/>
          <w:bCs/>
        </w:rPr>
        <w:t>side[],</w:t>
      </w:r>
      <w:r w:rsidRPr="00120ECC">
        <w:rPr>
          <w:rFonts w:ascii="Calibri" w:hAnsi="Calibri" w:cs="Calibri"/>
        </w:rPr>
        <w:t xml:space="preserve"> the cut weight is computed as:</w:t>
      </w:r>
    </w:p>
    <w:p w14:paraId="3D6BCF4C" w14:textId="77777777" w:rsidR="00635F08" w:rsidRPr="00120ECC" w:rsidRDefault="00635F08" w:rsidP="00120ECC">
      <w:pPr>
        <w:jc w:val="center"/>
        <w:rPr>
          <w:rFonts w:ascii="Calibri" w:hAnsi="Calibri" w:cs="Calibri"/>
          <w:sz w:val="28"/>
        </w:rPr>
      </w:pPr>
      <w:r w:rsidRPr="00120ECC">
        <w:rPr>
          <w:rFonts w:ascii="Calibri" w:hAnsi="Calibri" w:cs="Calibri"/>
        </w:rPr>
        <w:br/>
      </w:r>
      <m:oMathPara>
        <m:oMath>
          <m:r>
            <w:rPr>
              <w:rFonts w:ascii="Cambria Math" w:hAnsi="Cambria Math" w:cs="Calibri"/>
              <w:sz w:val="28"/>
            </w:rPr>
            <m:t>W=</m:t>
          </m:r>
          <m:nary>
            <m:naryPr>
              <m:chr m:val="∑"/>
              <m:supHide m:val="1"/>
              <m:ctrlPr>
                <w:rPr>
                  <w:rFonts w:ascii="Cambria Math" w:hAnsi="Cambria Math" w:cs="Calibri"/>
                  <w:sz w:val="28"/>
                </w:rPr>
              </m:ctrlPr>
            </m:naryPr>
            <m:sub>
              <m:r>
                <m:rPr>
                  <m:lit/>
                </m:rPr>
                <w:rPr>
                  <w:rFonts w:ascii="Cambria Math" w:hAnsi="Cambria Math" w:cs="Calibri"/>
                  <w:sz w:val="28"/>
                </w:rPr>
                <m:t>{</m:t>
              </m:r>
              <m:r>
                <w:rPr>
                  <w:rFonts w:ascii="Cambria Math" w:hAnsi="Cambria Math" w:cs="Calibri"/>
                  <w:sz w:val="28"/>
                </w:rPr>
                <m:t>u,v</m:t>
              </m:r>
              <m:r>
                <m:rPr>
                  <m:lit/>
                </m:rPr>
                <w:rPr>
                  <w:rFonts w:ascii="Cambria Math" w:hAnsi="Cambria Math" w:cs="Calibri"/>
                  <w:sz w:val="28"/>
                </w:rPr>
                <m:t>}</m:t>
              </m:r>
              <m:r>
                <m:rPr>
                  <m:sty m:val="p"/>
                </m:rPr>
                <w:rPr>
                  <w:rFonts w:ascii="Cambria Math" w:hAnsi="Cambria Math" w:cs="Calibri"/>
                  <w:sz w:val="28"/>
                </w:rPr>
                <m:t>∈</m:t>
              </m:r>
              <m:r>
                <w:rPr>
                  <w:rFonts w:ascii="Cambria Math" w:hAnsi="Cambria Math" w:cs="Calibri"/>
                  <w:sz w:val="28"/>
                </w:rPr>
                <m:t>E, side</m:t>
              </m:r>
              <m:d>
                <m:dPr>
                  <m:begChr m:val="["/>
                  <m:endChr m:val="]"/>
                  <m:ctrlPr>
                    <w:rPr>
                      <w:rFonts w:ascii="Cambria Math" w:hAnsi="Cambria Math" w:cs="Calibri"/>
                      <w:i/>
                      <w:sz w:val="28"/>
                    </w:rPr>
                  </m:ctrlPr>
                </m:dPr>
                <m:e>
                  <m:r>
                    <w:rPr>
                      <w:rFonts w:ascii="Cambria Math" w:hAnsi="Cambria Math" w:cs="Calibri"/>
                      <w:sz w:val="28"/>
                    </w:rPr>
                    <m:t>u</m:t>
                  </m:r>
                </m:e>
              </m:d>
              <m:r>
                <m:rPr>
                  <m:sty m:val="p"/>
                </m:rPr>
                <w:rPr>
                  <w:rFonts w:ascii="Cambria Math" w:hAnsi="Cambria Math" w:cs="Calibri"/>
                  <w:sz w:val="28"/>
                </w:rPr>
                <m:t>≠</m:t>
              </m:r>
              <m:r>
                <w:rPr>
                  <w:rFonts w:ascii="Cambria Math" w:hAnsi="Cambria Math" w:cs="Calibri"/>
                  <w:sz w:val="28"/>
                </w:rPr>
                <m:t>side</m:t>
              </m:r>
              <m:d>
                <m:dPr>
                  <m:begChr m:val="["/>
                  <m:endChr m:val="]"/>
                  <m:ctrlPr>
                    <w:rPr>
                      <w:rFonts w:ascii="Cambria Math" w:hAnsi="Cambria Math" w:cs="Calibri"/>
                      <w:i/>
                      <w:sz w:val="28"/>
                    </w:rPr>
                  </m:ctrlPr>
                </m:dPr>
                <m:e>
                  <m:r>
                    <w:rPr>
                      <w:rFonts w:ascii="Cambria Math" w:hAnsi="Cambria Math" w:cs="Calibri"/>
                      <w:sz w:val="28"/>
                    </w:rPr>
                    <m:t>v</m:t>
                  </m:r>
                </m:e>
              </m:d>
              <m:ctrlPr>
                <w:rPr>
                  <w:rFonts w:ascii="Cambria Math" w:hAnsi="Cambria Math" w:cs="Calibri"/>
                  <w:i/>
                  <w:sz w:val="28"/>
                </w:rPr>
              </m:ctrlPr>
            </m:sub>
            <m:sup>
              <m:ctrlPr>
                <w:rPr>
                  <w:rFonts w:ascii="Cambria Math" w:hAnsi="Cambria Math" w:cs="Calibri"/>
                  <w:i/>
                  <w:sz w:val="28"/>
                </w:rPr>
              </m:ctrlPr>
            </m:sup>
            <m:e>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u,v</m:t>
                  </m:r>
                </m:e>
              </m:d>
              <m:ctrlPr>
                <w:rPr>
                  <w:rFonts w:ascii="Cambria Math" w:hAnsi="Cambria Math" w:cs="Calibri"/>
                  <w:i/>
                  <w:sz w:val="28"/>
                </w:rPr>
              </m:ctrlPr>
            </m:e>
          </m:nary>
        </m:oMath>
      </m:oMathPara>
    </w:p>
    <w:p w14:paraId="6BFC783D" w14:textId="7846E956" w:rsidR="00635F08" w:rsidRDefault="00635F08" w:rsidP="00F35306">
      <w:pPr>
        <w:ind w:firstLine="720"/>
        <w:jc w:val="both"/>
        <w:rPr>
          <w:rFonts w:ascii="Calibri" w:hAnsi="Calibri" w:cs="Calibri"/>
          <w:rtl/>
        </w:rPr>
      </w:pPr>
      <w:r w:rsidRPr="00120ECC">
        <w:rPr>
          <w:rFonts w:ascii="Calibri" w:hAnsi="Calibri" w:cs="Calibri"/>
        </w:rPr>
        <w:t>This is the same objective as in brute force, but now we attempt to reduce </w:t>
      </w:r>
      <w:r w:rsidRPr="00120ECC">
        <w:rPr>
          <w:rFonts w:ascii="Calibri" w:hAnsi="Calibri" w:cs="Calibri"/>
          <w:b/>
          <w:bCs/>
        </w:rPr>
        <w:t>W</w:t>
      </w:r>
      <w:r w:rsidRPr="00120ECC">
        <w:rPr>
          <w:rFonts w:ascii="Calibri" w:hAnsi="Calibri" w:cs="Calibri"/>
        </w:rPr>
        <w:t> using local moves instead of enumerating all cuts.</w:t>
      </w:r>
    </w:p>
    <w:p w14:paraId="6F75C2F1" w14:textId="2FFB7D6A" w:rsidR="00635F08" w:rsidRPr="00120ECC" w:rsidRDefault="00635F08" w:rsidP="00F35306">
      <w:pPr>
        <w:pStyle w:val="Heading3"/>
        <w:jc w:val="both"/>
      </w:pPr>
      <w:bookmarkStart w:id="445" w:name="_Toc229070250"/>
      <w:r>
        <w:t>8.5</w:t>
      </w:r>
      <w:r w:rsidRPr="00120ECC">
        <w:t>.</w:t>
      </w:r>
      <w:r>
        <w:t>2</w:t>
      </w:r>
      <w:r w:rsidRPr="00120ECC">
        <w:t xml:space="preserve"> Neighborhood </w:t>
      </w:r>
      <w:r>
        <w:t>s</w:t>
      </w:r>
      <w:r w:rsidRPr="00120ECC">
        <w:t>tructure</w:t>
      </w:r>
      <w:bookmarkEnd w:id="445"/>
    </w:p>
    <w:p w14:paraId="13C49AAE" w14:textId="77777777" w:rsidR="00635F08" w:rsidRPr="00120ECC" w:rsidRDefault="00635F08" w:rsidP="00F35306">
      <w:pPr>
        <w:jc w:val="both"/>
        <w:rPr>
          <w:rFonts w:ascii="Calibri" w:hAnsi="Calibri" w:cs="Calibri"/>
        </w:rPr>
      </w:pPr>
      <w:r w:rsidRPr="00120ECC">
        <w:rPr>
          <w:rFonts w:ascii="Calibri" w:hAnsi="Calibri" w:cs="Calibri"/>
          <w:b/>
          <w:bCs/>
        </w:rPr>
        <w:t>Neighborhood definition:</w:t>
      </w:r>
      <w:r w:rsidRPr="00120ECC">
        <w:rPr>
          <w:rFonts w:ascii="Calibri" w:hAnsi="Calibri" w:cs="Calibri"/>
        </w:rPr>
        <w:t> A neighboring solution is obtained by selecting one vertex v and flipping it:</w:t>
      </w:r>
    </w:p>
    <w:p w14:paraId="786EB3E3" w14:textId="77777777" w:rsidR="00635F08" w:rsidRPr="00120ECC" w:rsidRDefault="00635F08" w:rsidP="00885D64">
      <w:pPr>
        <w:numPr>
          <w:ilvl w:val="0"/>
          <w:numId w:val="28"/>
        </w:numPr>
        <w:spacing w:before="0" w:after="160" w:line="278" w:lineRule="auto"/>
        <w:jc w:val="both"/>
        <w:rPr>
          <w:rFonts w:ascii="Calibri" w:hAnsi="Calibri" w:cs="Calibri"/>
          <w:b/>
          <w:bCs/>
        </w:rPr>
      </w:pPr>
      <w:r w:rsidRPr="00120ECC">
        <w:rPr>
          <w:rFonts w:ascii="Calibri" w:hAnsi="Calibri" w:cs="Calibri"/>
          <w:b/>
          <w:bCs/>
        </w:rPr>
        <w:lastRenderedPageBreak/>
        <w:t>side[v] = 1 - side[v]</w:t>
      </w:r>
    </w:p>
    <w:p w14:paraId="49F811E3" w14:textId="26678970" w:rsidR="00635F08" w:rsidRPr="00120ECC" w:rsidRDefault="00635F08" w:rsidP="002E5B99">
      <w:pPr>
        <w:ind w:firstLine="360"/>
        <w:jc w:val="both"/>
        <w:rPr>
          <w:rFonts w:ascii="Calibri" w:hAnsi="Calibri" w:cs="Calibri"/>
        </w:rPr>
      </w:pPr>
      <w:r w:rsidRPr="00120ECC">
        <w:rPr>
          <w:rFonts w:ascii="Calibri" w:hAnsi="Calibri" w:cs="Calibri"/>
          <w:b/>
          <w:bCs/>
        </w:rPr>
        <w:t>Validity constraint:</w:t>
      </w:r>
      <w:r w:rsidRPr="00120ECC">
        <w:rPr>
          <w:rFonts w:ascii="Calibri" w:hAnsi="Calibri" w:cs="Calibri"/>
        </w:rPr>
        <w:t> The cut must remain nontrivial, i.e., both sides must stay nonempty after the flip. Therefore, we reject any flip that would make all vertices belong to </w:t>
      </w:r>
      <w:r w:rsidRPr="00120ECC">
        <w:rPr>
          <w:rFonts w:ascii="Calibri" w:hAnsi="Calibri" w:cs="Calibri"/>
          <w:b/>
          <w:bCs/>
        </w:rPr>
        <w:t>S</w:t>
      </w:r>
      <w:r w:rsidRPr="00120ECC">
        <w:rPr>
          <w:rFonts w:ascii="Calibri" w:hAnsi="Calibri" w:cs="Calibri"/>
        </w:rPr>
        <w:t> or all vertices belong to </w:t>
      </w:r>
      <w:r w:rsidRPr="00120ECC">
        <w:rPr>
          <w:rFonts w:ascii="Calibri" w:hAnsi="Calibri" w:cs="Calibri"/>
          <w:b/>
          <w:bCs/>
        </w:rPr>
        <w:t>T</w:t>
      </w:r>
      <w:r w:rsidRPr="00120ECC">
        <w:rPr>
          <w:rFonts w:ascii="Calibri" w:hAnsi="Calibri" w:cs="Calibri"/>
        </w:rPr>
        <w:t>. (In implementation, we track </w:t>
      </w:r>
      <w:r w:rsidRPr="00120ECC">
        <w:rPr>
          <w:rFonts w:ascii="Calibri" w:hAnsi="Calibri" w:cs="Calibri"/>
          <w:b/>
          <w:bCs/>
        </w:rPr>
        <w:t>countS</w:t>
      </w:r>
      <w:r w:rsidRPr="00120ECC">
        <w:rPr>
          <w:rFonts w:ascii="Calibri" w:hAnsi="Calibri" w:cs="Calibri"/>
        </w:rPr>
        <w:t> and </w:t>
      </w:r>
      <w:r w:rsidRPr="00120ECC">
        <w:rPr>
          <w:rFonts w:ascii="Calibri" w:hAnsi="Calibri" w:cs="Calibri"/>
          <w:b/>
          <w:bCs/>
        </w:rPr>
        <w:t>countT</w:t>
      </w:r>
      <w:r w:rsidRPr="00120ECC">
        <w:rPr>
          <w:rFonts w:ascii="Calibri" w:hAnsi="Calibri" w:cs="Calibri"/>
        </w:rPr>
        <w:t> to enforce this.)</w:t>
      </w:r>
    </w:p>
    <w:p w14:paraId="4CD30635" w14:textId="77777777" w:rsidR="00635F08" w:rsidRPr="003B33F6" w:rsidRDefault="00635F08" w:rsidP="003B33F6">
      <w:pPr>
        <w:pStyle w:val="Heading3"/>
      </w:pPr>
      <w:bookmarkStart w:id="446" w:name="_Toc229070251"/>
      <w:r>
        <w:t>8.5</w:t>
      </w:r>
      <w:r w:rsidRPr="003B33F6">
        <w:t>.</w:t>
      </w:r>
      <w:r>
        <w:t>3</w:t>
      </w:r>
      <w:r w:rsidRPr="003B33F6">
        <w:t xml:space="preserve"> Delta</w:t>
      </w:r>
      <w:r>
        <w:t xml:space="preserve"> </w:t>
      </w:r>
      <w:r w:rsidRPr="003B33F6">
        <w:t xml:space="preserve">for </w:t>
      </w:r>
      <w:r>
        <w:t>f</w:t>
      </w:r>
      <w:r w:rsidRPr="003B33F6">
        <w:t xml:space="preserve">lipping </w:t>
      </w:r>
      <w:r>
        <w:t>o</w:t>
      </w:r>
      <w:r w:rsidRPr="003B33F6">
        <w:t xml:space="preserve">ne </w:t>
      </w:r>
      <w:r>
        <w:t>v</w:t>
      </w:r>
      <w:r w:rsidRPr="003B33F6">
        <w:t>ertex</w:t>
      </w:r>
      <w:bookmarkEnd w:id="446"/>
    </w:p>
    <w:p w14:paraId="56A209CD" w14:textId="77777777" w:rsidR="00635F08" w:rsidRPr="003B33F6" w:rsidRDefault="00635F08" w:rsidP="002A2A87">
      <w:pPr>
        <w:ind w:firstLine="720"/>
        <w:rPr>
          <w:rFonts w:ascii="Calibri" w:hAnsi="Calibri" w:cs="Calibri"/>
        </w:rPr>
      </w:pPr>
      <w:r w:rsidRPr="003B33F6">
        <w:rPr>
          <w:rFonts w:ascii="Calibri" w:hAnsi="Calibri" w:cs="Calibri"/>
        </w:rPr>
        <w:t>To perform local improvement efficiently, we need to compute how the cut weight changes if we flip a vertex </w:t>
      </w:r>
      <w:r w:rsidRPr="003B33F6">
        <w:rPr>
          <w:rFonts w:ascii="Calibri" w:hAnsi="Calibri" w:cs="Calibri"/>
          <w:b/>
          <w:bCs/>
        </w:rPr>
        <w:t>v</w:t>
      </w:r>
      <w:r w:rsidRPr="003B33F6">
        <w:rPr>
          <w:rFonts w:ascii="Calibri" w:hAnsi="Calibri" w:cs="Calibri"/>
        </w:rPr>
        <w:t>.</w:t>
      </w:r>
    </w:p>
    <w:p w14:paraId="215EE28E" w14:textId="77777777" w:rsidR="00635F08" w:rsidRPr="003B33F6" w:rsidRDefault="00635F08" w:rsidP="003B33F6">
      <w:pPr>
        <w:rPr>
          <w:rFonts w:ascii="Calibri" w:hAnsi="Calibri" w:cs="Calibri"/>
        </w:rPr>
      </w:pPr>
      <w:r w:rsidRPr="003B33F6">
        <w:rPr>
          <w:rFonts w:ascii="Calibri" w:hAnsi="Calibri" w:cs="Calibri"/>
        </w:rPr>
        <w:t>Let Delta(v) be the change in cut weight when v is flipped:</w:t>
      </w:r>
    </w:p>
    <w:p w14:paraId="50261656" w14:textId="77777777" w:rsidR="00635F08" w:rsidRPr="003B33F6" w:rsidRDefault="00635F08" w:rsidP="00885D64">
      <w:pPr>
        <w:numPr>
          <w:ilvl w:val="0"/>
          <w:numId w:val="29"/>
        </w:numPr>
        <w:spacing w:before="0" w:after="160" w:line="278" w:lineRule="auto"/>
        <w:rPr>
          <w:rFonts w:ascii="Calibri" w:hAnsi="Calibri" w:cs="Calibri"/>
        </w:rPr>
      </w:pPr>
      <w:r w:rsidRPr="003B33F6">
        <w:rPr>
          <w:rFonts w:ascii="Calibri" w:hAnsi="Calibri" w:cs="Calibri"/>
        </w:rPr>
        <w:t>New weight </w:t>
      </w:r>
      <w:r w:rsidRPr="003B33F6">
        <w:rPr>
          <w:rFonts w:ascii="Calibri" w:hAnsi="Calibri" w:cs="Calibri"/>
          <w:b/>
          <w:bCs/>
        </w:rPr>
        <w:t>W_new = W + Delta(v)</w:t>
      </w:r>
    </w:p>
    <w:p w14:paraId="6033B649" w14:textId="77777777" w:rsidR="00635F08" w:rsidRPr="003B33F6" w:rsidRDefault="00635F08" w:rsidP="003B33F6">
      <w:pPr>
        <w:rPr>
          <w:rFonts w:ascii="Calibri" w:hAnsi="Calibri" w:cs="Calibri"/>
        </w:rPr>
      </w:pPr>
      <w:r w:rsidRPr="003B33F6">
        <w:rPr>
          <w:rFonts w:ascii="Calibri" w:hAnsi="Calibri" w:cs="Calibri"/>
        </w:rPr>
        <w:t>For each neighbor </w:t>
      </w:r>
      <w:r w:rsidRPr="003B33F6">
        <w:rPr>
          <w:rFonts w:ascii="Calibri" w:hAnsi="Calibri" w:cs="Calibri"/>
          <w:b/>
          <w:bCs/>
        </w:rPr>
        <w:t>u</w:t>
      </w:r>
      <w:r w:rsidRPr="003B33F6">
        <w:rPr>
          <w:rFonts w:ascii="Calibri" w:hAnsi="Calibri" w:cs="Calibri"/>
        </w:rPr>
        <w:t> of </w:t>
      </w:r>
      <w:r w:rsidRPr="003B33F6">
        <w:rPr>
          <w:rFonts w:ascii="Calibri" w:hAnsi="Calibri" w:cs="Calibri"/>
          <w:b/>
          <w:bCs/>
        </w:rPr>
        <w:t>v</w:t>
      </w:r>
      <w:r w:rsidRPr="003B33F6">
        <w:rPr>
          <w:rFonts w:ascii="Calibri" w:hAnsi="Calibri" w:cs="Calibri"/>
        </w:rPr>
        <w:t>:</w:t>
      </w:r>
    </w:p>
    <w:p w14:paraId="3AE4EE94" w14:textId="77777777" w:rsidR="00635F08" w:rsidRPr="003B33F6" w:rsidRDefault="00635F08" w:rsidP="00885D64">
      <w:pPr>
        <w:numPr>
          <w:ilvl w:val="0"/>
          <w:numId w:val="30"/>
        </w:numPr>
        <w:spacing w:before="0" w:after="160" w:line="278" w:lineRule="auto"/>
        <w:rPr>
          <w:rFonts w:ascii="Calibri" w:hAnsi="Calibri" w:cs="Calibri"/>
        </w:rPr>
      </w:pPr>
      <w:r w:rsidRPr="003B33F6">
        <w:rPr>
          <w:rFonts w:ascii="Calibri" w:hAnsi="Calibri" w:cs="Calibri"/>
        </w:rPr>
        <w:t>If </w:t>
      </w:r>
      <w:r w:rsidRPr="003B33F6">
        <w:rPr>
          <w:rFonts w:ascii="Calibri" w:hAnsi="Calibri" w:cs="Calibri"/>
          <w:b/>
          <w:bCs/>
        </w:rPr>
        <w:t>u</w:t>
      </w:r>
      <w:r w:rsidRPr="003B33F6">
        <w:rPr>
          <w:rFonts w:ascii="Calibri" w:hAnsi="Calibri" w:cs="Calibri"/>
        </w:rPr>
        <w:t> is currently on the </w:t>
      </w:r>
      <w:r w:rsidRPr="003B33F6">
        <w:rPr>
          <w:rFonts w:ascii="Calibri" w:hAnsi="Calibri" w:cs="Calibri"/>
          <w:b/>
          <w:bCs/>
        </w:rPr>
        <w:t>same side</w:t>
      </w:r>
      <w:r w:rsidRPr="003B33F6">
        <w:rPr>
          <w:rFonts w:ascii="Calibri" w:hAnsi="Calibri" w:cs="Calibri"/>
        </w:rPr>
        <w:t> as </w:t>
      </w:r>
      <w:r w:rsidRPr="003B33F6">
        <w:rPr>
          <w:rFonts w:ascii="Calibri" w:hAnsi="Calibri" w:cs="Calibri"/>
          <w:b/>
          <w:bCs/>
        </w:rPr>
        <w:t>v</w:t>
      </w:r>
      <w:r w:rsidRPr="003B33F6">
        <w:rPr>
          <w:rFonts w:ascii="Calibri" w:hAnsi="Calibri" w:cs="Calibri"/>
        </w:rPr>
        <w:t>, then edge </w:t>
      </w:r>
      <w:r w:rsidRPr="003B33F6">
        <w:rPr>
          <w:rFonts w:ascii="Calibri" w:hAnsi="Calibri" w:cs="Calibri"/>
          <w:b/>
          <w:bCs/>
        </w:rPr>
        <w:t>(v,u)</w:t>
      </w:r>
      <w:r w:rsidRPr="003B33F6">
        <w:rPr>
          <w:rFonts w:ascii="Calibri" w:hAnsi="Calibri" w:cs="Calibri"/>
        </w:rPr>
        <w:t> is currently NOT crossing; after flipping </w:t>
      </w:r>
      <w:r w:rsidRPr="003B33F6">
        <w:rPr>
          <w:rFonts w:ascii="Calibri" w:hAnsi="Calibri" w:cs="Calibri"/>
          <w:b/>
          <w:bCs/>
        </w:rPr>
        <w:t>v</w:t>
      </w:r>
      <w:r w:rsidRPr="003B33F6">
        <w:rPr>
          <w:rFonts w:ascii="Calibri" w:hAnsi="Calibri" w:cs="Calibri"/>
        </w:rPr>
        <w:t>, it WILL cross, increasing the cut by </w:t>
      </w:r>
      <w:r w:rsidRPr="003B33F6">
        <w:rPr>
          <w:rFonts w:ascii="Calibri" w:hAnsi="Calibri" w:cs="Calibri"/>
          <w:b/>
          <w:bCs/>
        </w:rPr>
        <w:t>+w(v,u)</w:t>
      </w:r>
      <w:r w:rsidRPr="003B33F6">
        <w:rPr>
          <w:rFonts w:ascii="Calibri" w:hAnsi="Calibri" w:cs="Calibri"/>
        </w:rPr>
        <w:t>.</w:t>
      </w:r>
    </w:p>
    <w:p w14:paraId="7BA1785B" w14:textId="77777777" w:rsidR="00635F08" w:rsidRPr="003B33F6" w:rsidRDefault="00635F08" w:rsidP="00885D64">
      <w:pPr>
        <w:numPr>
          <w:ilvl w:val="0"/>
          <w:numId w:val="30"/>
        </w:numPr>
        <w:spacing w:before="0" w:after="160" w:line="278" w:lineRule="auto"/>
        <w:rPr>
          <w:rFonts w:ascii="Calibri" w:hAnsi="Calibri" w:cs="Calibri"/>
        </w:rPr>
      </w:pPr>
      <w:r w:rsidRPr="003B33F6">
        <w:rPr>
          <w:rFonts w:ascii="Calibri" w:hAnsi="Calibri" w:cs="Calibri"/>
        </w:rPr>
        <w:t>If </w:t>
      </w:r>
      <w:r w:rsidRPr="003B33F6">
        <w:rPr>
          <w:rFonts w:ascii="Calibri" w:hAnsi="Calibri" w:cs="Calibri"/>
          <w:b/>
          <w:bCs/>
        </w:rPr>
        <w:t>u</w:t>
      </w:r>
      <w:r w:rsidRPr="003B33F6">
        <w:rPr>
          <w:rFonts w:ascii="Calibri" w:hAnsi="Calibri" w:cs="Calibri"/>
        </w:rPr>
        <w:t> is currently on a </w:t>
      </w:r>
      <w:r w:rsidRPr="003B33F6">
        <w:rPr>
          <w:rFonts w:ascii="Calibri" w:hAnsi="Calibri" w:cs="Calibri"/>
          <w:b/>
          <w:bCs/>
        </w:rPr>
        <w:t>different side</w:t>
      </w:r>
      <w:r w:rsidRPr="003B33F6">
        <w:rPr>
          <w:rFonts w:ascii="Calibri" w:hAnsi="Calibri" w:cs="Calibri"/>
        </w:rPr>
        <w:t> than </w:t>
      </w:r>
      <w:r w:rsidRPr="003B33F6">
        <w:rPr>
          <w:rFonts w:ascii="Calibri" w:hAnsi="Calibri" w:cs="Calibri"/>
          <w:b/>
          <w:bCs/>
        </w:rPr>
        <w:t>v</w:t>
      </w:r>
      <w:r w:rsidRPr="003B33F6">
        <w:rPr>
          <w:rFonts w:ascii="Calibri" w:hAnsi="Calibri" w:cs="Calibri"/>
        </w:rPr>
        <w:t>, then edge </w:t>
      </w:r>
      <w:r w:rsidRPr="003B33F6">
        <w:rPr>
          <w:rFonts w:ascii="Calibri" w:hAnsi="Calibri" w:cs="Calibri"/>
          <w:b/>
          <w:bCs/>
        </w:rPr>
        <w:t>(v,u)</w:t>
      </w:r>
      <w:r w:rsidRPr="003B33F6">
        <w:rPr>
          <w:rFonts w:ascii="Calibri" w:hAnsi="Calibri" w:cs="Calibri"/>
        </w:rPr>
        <w:t> is currently crossing; after flipping </w:t>
      </w:r>
      <w:r w:rsidRPr="003B33F6">
        <w:rPr>
          <w:rFonts w:ascii="Calibri" w:hAnsi="Calibri" w:cs="Calibri"/>
          <w:b/>
          <w:bCs/>
        </w:rPr>
        <w:t>v</w:t>
      </w:r>
      <w:r w:rsidRPr="003B33F6">
        <w:rPr>
          <w:rFonts w:ascii="Calibri" w:hAnsi="Calibri" w:cs="Calibri"/>
        </w:rPr>
        <w:t>, it will become internal, decreasing the cut by </w:t>
      </w:r>
      <w:r w:rsidRPr="003B33F6">
        <w:rPr>
          <w:rFonts w:ascii="Calibri" w:hAnsi="Calibri" w:cs="Calibri"/>
          <w:b/>
          <w:bCs/>
        </w:rPr>
        <w:t>-w(v,u)</w:t>
      </w:r>
      <w:r w:rsidRPr="003B33F6">
        <w:rPr>
          <w:rFonts w:ascii="Calibri" w:hAnsi="Calibri" w:cs="Calibri"/>
        </w:rPr>
        <w:t>.</w:t>
      </w:r>
    </w:p>
    <w:p w14:paraId="7C933E08" w14:textId="77777777" w:rsidR="00635F08" w:rsidRPr="003B33F6" w:rsidRDefault="00635F08" w:rsidP="003B33F6">
      <w:pPr>
        <w:rPr>
          <w:rFonts w:ascii="Calibri" w:hAnsi="Calibri" w:cs="Calibri"/>
        </w:rPr>
      </w:pPr>
      <w:r w:rsidRPr="003B33F6">
        <w:rPr>
          <w:rFonts w:ascii="Calibri" w:hAnsi="Calibri" w:cs="Calibri"/>
        </w:rPr>
        <w:t>So:</w:t>
      </w:r>
    </w:p>
    <w:p w14:paraId="4253D61D" w14:textId="77777777" w:rsidR="00923215" w:rsidRDefault="00635F08" w:rsidP="00923215">
      <w:pPr>
        <w:keepNext/>
        <w:jc w:val="center"/>
      </w:pPr>
      <w:r w:rsidRPr="003B33F6">
        <w:rPr>
          <w:rFonts w:ascii="Calibri" w:hAnsi="Calibri" w:cs="Calibri"/>
        </w:rPr>
        <w:br/>
      </w:r>
      <w:r w:rsidRPr="003B33F6">
        <w:rPr>
          <w:rFonts w:ascii="Calibri" w:hAnsi="Calibri" w:cs="Calibri"/>
          <w:noProof/>
        </w:rPr>
        <w:drawing>
          <wp:inline distT="0" distB="0" distL="0" distR="0" wp14:anchorId="116A2BB6" wp14:editId="311BA7CE">
            <wp:extent cx="3672253" cy="615966"/>
            <wp:effectExtent l="0" t="0" r="4445" b="0"/>
            <wp:docPr id="16023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7351" name=""/>
                    <pic:cNvPicPr/>
                  </pic:nvPicPr>
                  <pic:blipFill>
                    <a:blip r:embed="rId50"/>
                    <a:stretch>
                      <a:fillRect/>
                    </a:stretch>
                  </pic:blipFill>
                  <pic:spPr>
                    <a:xfrm>
                      <a:off x="0" y="0"/>
                      <a:ext cx="3736421" cy="626729"/>
                    </a:xfrm>
                    <a:prstGeom prst="rect">
                      <a:avLst/>
                    </a:prstGeom>
                  </pic:spPr>
                </pic:pic>
              </a:graphicData>
            </a:graphic>
          </wp:inline>
        </w:drawing>
      </w:r>
    </w:p>
    <w:p w14:paraId="37BFA63A" w14:textId="4510E208" w:rsidR="00635F08" w:rsidRPr="003B33F6" w:rsidRDefault="00923215" w:rsidP="00923215">
      <w:pPr>
        <w:pStyle w:val="Caption"/>
      </w:pPr>
      <w:bookmarkStart w:id="447" w:name="_Toc229057540"/>
      <w:bookmarkStart w:id="448" w:name="_Toc229070359"/>
      <w:r>
        <w:t xml:space="preserve">Figure </w:t>
      </w:r>
      <w:fldSimple w:instr=" SEQ Figure \* ARABIC ">
        <w:r w:rsidR="00302A3E">
          <w:rPr>
            <w:noProof/>
          </w:rPr>
          <w:t>40</w:t>
        </w:r>
        <w:bookmarkEnd w:id="447"/>
        <w:bookmarkEnd w:id="448"/>
      </w:fldSimple>
    </w:p>
    <w:p w14:paraId="419D3348" w14:textId="0B4F0F61" w:rsidR="00635F08" w:rsidRPr="003B33F6" w:rsidRDefault="00635F08" w:rsidP="00422EDD">
      <w:pPr>
        <w:rPr>
          <w:rFonts w:ascii="Calibri" w:hAnsi="Calibri" w:cs="Calibri"/>
        </w:rPr>
      </w:pPr>
      <w:r w:rsidRPr="003B33F6">
        <w:rPr>
          <w:rFonts w:ascii="Calibri" w:hAnsi="Calibri" w:cs="Calibri"/>
        </w:rPr>
        <w:t>A flip is </w:t>
      </w:r>
      <w:r w:rsidRPr="003B33F6">
        <w:rPr>
          <w:rFonts w:ascii="Calibri" w:hAnsi="Calibri" w:cs="Calibri"/>
          <w:b/>
          <w:bCs/>
        </w:rPr>
        <w:t>improving</w:t>
      </w:r>
      <w:r w:rsidRPr="003B33F6">
        <w:rPr>
          <w:rFonts w:ascii="Calibri" w:hAnsi="Calibri" w:cs="Calibri"/>
        </w:rPr>
        <w:t> if it decreases the cut weight, i.e., if:</w:t>
      </w:r>
      <w:r w:rsidRPr="003B33F6">
        <w:rPr>
          <w:rFonts w:ascii="Calibri" w:hAnsi="Calibri" w:cs="Calibri"/>
        </w:rPr>
        <w:br/>
      </w:r>
      <m:oMathPara>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r>
            <w:rPr>
              <w:rFonts w:ascii="Cambria Math" w:hAnsi="Cambria Math" w:cs="Calibri"/>
            </w:rPr>
            <m:t>&lt;0</m:t>
          </m:r>
        </m:oMath>
      </m:oMathPara>
    </w:p>
    <w:p w14:paraId="46C52FF1" w14:textId="2663DA1E" w:rsidR="00635F08" w:rsidRPr="003B33F6" w:rsidRDefault="00635F08" w:rsidP="00000EE2">
      <w:pPr>
        <w:ind w:firstLine="720"/>
        <w:jc w:val="both"/>
        <w:rPr>
          <w:rFonts w:ascii="Calibri" w:hAnsi="Calibri" w:cs="Calibri"/>
        </w:rPr>
      </w:pPr>
      <w:r w:rsidRPr="003B33F6">
        <w:rPr>
          <w:rFonts w:ascii="Calibri" w:hAnsi="Calibri" w:cs="Calibri"/>
        </w:rPr>
        <w:t>This delta-based computation is a standard local search technique: evaluate the objective change of a local move without recomputing the full objective from scratch.</w:t>
      </w:r>
    </w:p>
    <w:p w14:paraId="15CD01C7" w14:textId="77777777" w:rsidR="00635F08" w:rsidRPr="003B33F6" w:rsidRDefault="00635F08" w:rsidP="003B33F6">
      <w:pPr>
        <w:pStyle w:val="Heading3"/>
      </w:pPr>
      <w:bookmarkStart w:id="449" w:name="_Toc229070252"/>
      <w:r>
        <w:lastRenderedPageBreak/>
        <w:t>8.5</w:t>
      </w:r>
      <w:r w:rsidRPr="003B33F6">
        <w:t>.</w:t>
      </w:r>
      <w:r>
        <w:t>4</w:t>
      </w:r>
      <w:r w:rsidRPr="003B33F6">
        <w:t xml:space="preserve"> Best-Improvement </w:t>
      </w:r>
      <w:r>
        <w:t>s</w:t>
      </w:r>
      <w:r w:rsidRPr="003B33F6">
        <w:t>trategy</w:t>
      </w:r>
      <w:bookmarkEnd w:id="449"/>
    </w:p>
    <w:p w14:paraId="74C9DEDF" w14:textId="77777777" w:rsidR="00635F08" w:rsidRPr="003B33F6" w:rsidRDefault="00635F08" w:rsidP="008D568E">
      <w:pPr>
        <w:ind w:firstLine="360"/>
        <w:rPr>
          <w:rFonts w:ascii="Calibri" w:hAnsi="Calibri" w:cs="Calibri"/>
        </w:rPr>
      </w:pPr>
      <w:r w:rsidRPr="003B33F6">
        <w:rPr>
          <w:rFonts w:ascii="Calibri" w:hAnsi="Calibri" w:cs="Calibri"/>
        </w:rPr>
        <w:t>In each iteration, there may be many vertices whose flip reduces the cut weight. We use the </w:t>
      </w:r>
      <w:r w:rsidRPr="003B33F6">
        <w:rPr>
          <w:rFonts w:ascii="Calibri" w:hAnsi="Calibri" w:cs="Calibri"/>
          <w:b/>
          <w:bCs/>
        </w:rPr>
        <w:t>best-improvement</w:t>
      </w:r>
      <w:r w:rsidRPr="003B33F6">
        <w:rPr>
          <w:rFonts w:ascii="Calibri" w:hAnsi="Calibri" w:cs="Calibri"/>
        </w:rPr>
        <w:t> strategy (also called steepest descent):</w:t>
      </w:r>
    </w:p>
    <w:p w14:paraId="7F77F7F6" w14:textId="77777777" w:rsidR="00635F08" w:rsidRPr="003B33F6" w:rsidRDefault="00635F08" w:rsidP="00885D64">
      <w:pPr>
        <w:numPr>
          <w:ilvl w:val="0"/>
          <w:numId w:val="31"/>
        </w:numPr>
        <w:spacing w:before="0" w:after="160" w:line="278" w:lineRule="auto"/>
        <w:rPr>
          <w:rFonts w:ascii="Calibri" w:hAnsi="Calibri" w:cs="Calibri"/>
        </w:rPr>
      </w:pPr>
      <w:r w:rsidRPr="003B33F6">
        <w:rPr>
          <w:rFonts w:ascii="Calibri" w:hAnsi="Calibri" w:cs="Calibri"/>
        </w:rPr>
        <w:t>Compute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3B33F6">
        <w:rPr>
          <w:rFonts w:ascii="Calibri" w:hAnsi="Calibri" w:cs="Calibri"/>
        </w:rPr>
        <w:t> for every vertex </w:t>
      </w:r>
      <w:r w:rsidRPr="00985838">
        <w:rPr>
          <w:rFonts w:ascii="Calibri" w:hAnsi="Calibri" w:cs="Calibri"/>
          <w:b/>
          <w:bCs/>
        </w:rPr>
        <w:t>v</w:t>
      </w:r>
      <w:r w:rsidRPr="003B33F6">
        <w:rPr>
          <w:rFonts w:ascii="Calibri" w:hAnsi="Calibri" w:cs="Calibri"/>
        </w:rPr>
        <w:t> (that can be flipped without violating nonempty sides).</w:t>
      </w:r>
    </w:p>
    <w:p w14:paraId="38708863" w14:textId="77777777" w:rsidR="00635F08" w:rsidRPr="003B33F6" w:rsidRDefault="00635F08" w:rsidP="00885D64">
      <w:pPr>
        <w:numPr>
          <w:ilvl w:val="0"/>
          <w:numId w:val="31"/>
        </w:numPr>
        <w:spacing w:before="0" w:after="160" w:line="278" w:lineRule="auto"/>
        <w:rPr>
          <w:rFonts w:ascii="Calibri" w:hAnsi="Calibri" w:cs="Calibri"/>
        </w:rPr>
      </w:pPr>
      <w:r w:rsidRPr="003B33F6">
        <w:rPr>
          <w:rFonts w:ascii="Calibri" w:hAnsi="Calibri" w:cs="Calibri"/>
        </w:rPr>
        <w:t>Select the vertex </w:t>
      </w:r>
      <w:r w:rsidRPr="00985838">
        <w:rPr>
          <w:rFonts w:ascii="Calibri" w:hAnsi="Calibri" w:cs="Calibri"/>
          <w:b/>
          <w:bCs/>
        </w:rPr>
        <w:t>v*</w:t>
      </w:r>
      <w:r w:rsidRPr="003B33F6">
        <w:rPr>
          <w:rFonts w:ascii="Calibri" w:hAnsi="Calibri" w:cs="Calibri"/>
        </w:rPr>
        <w:t> with the smallest delta (most negative).</w:t>
      </w:r>
    </w:p>
    <w:p w14:paraId="502D06B8" w14:textId="77777777" w:rsidR="00635F08" w:rsidRPr="003B33F6" w:rsidRDefault="00635F08" w:rsidP="00885D64">
      <w:pPr>
        <w:numPr>
          <w:ilvl w:val="0"/>
          <w:numId w:val="31"/>
        </w:numPr>
        <w:spacing w:before="0" w:after="160" w:line="278" w:lineRule="auto"/>
        <w:rPr>
          <w:rFonts w:ascii="Calibri" w:hAnsi="Calibri" w:cs="Calibri"/>
        </w:rPr>
      </w:pPr>
      <w:r w:rsidRPr="003B33F6">
        <w:rPr>
          <w:rFonts w:ascii="Calibri" w:hAnsi="Calibri" w:cs="Calibri"/>
        </w:rPr>
        <w:t>If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3B33F6">
        <w:rPr>
          <w:rFonts w:ascii="Calibri" w:hAnsi="Calibri" w:cs="Calibri"/>
        </w:rPr>
        <w:t>&lt; 0, flip </w:t>
      </w:r>
      <w:r w:rsidRPr="00985838">
        <w:rPr>
          <w:rFonts w:ascii="Calibri" w:hAnsi="Calibri" w:cs="Calibri"/>
          <w:b/>
          <w:bCs/>
        </w:rPr>
        <w:t>v*</w:t>
      </w:r>
      <w:r w:rsidRPr="003B33F6">
        <w:rPr>
          <w:rFonts w:ascii="Calibri" w:hAnsi="Calibri" w:cs="Calibri"/>
        </w:rPr>
        <w:t> and update the current solution.</w:t>
      </w:r>
    </w:p>
    <w:p w14:paraId="6A67A8FE" w14:textId="77777777" w:rsidR="00635F08" w:rsidRPr="003B33F6" w:rsidRDefault="00635F08" w:rsidP="00885D64">
      <w:pPr>
        <w:numPr>
          <w:ilvl w:val="0"/>
          <w:numId w:val="31"/>
        </w:numPr>
        <w:spacing w:before="0" w:after="160" w:line="278" w:lineRule="auto"/>
        <w:rPr>
          <w:rFonts w:ascii="Calibri" w:hAnsi="Calibri" w:cs="Calibri"/>
        </w:rPr>
      </w:pPr>
      <w:r w:rsidRPr="003B33F6">
        <w:rPr>
          <w:rFonts w:ascii="Calibri" w:hAnsi="Calibri" w:cs="Calibri"/>
        </w:rPr>
        <w:t>Otherwise, stop (local optimum reached).</w:t>
      </w:r>
    </w:p>
    <w:p w14:paraId="25CB048C" w14:textId="5FB379F4" w:rsidR="00635F08" w:rsidRDefault="00635F08" w:rsidP="00170543">
      <w:pPr>
        <w:ind w:firstLine="360"/>
        <w:jc w:val="both"/>
        <w:rPr>
          <w:rFonts w:ascii="Calibri" w:hAnsi="Calibri" w:cs="Calibri"/>
          <w:rtl/>
        </w:rPr>
      </w:pPr>
      <w:r w:rsidRPr="003B33F6">
        <w:rPr>
          <w:rFonts w:ascii="Calibri" w:hAnsi="Calibri" w:cs="Calibri"/>
        </w:rPr>
        <w:t>Best-improvement tends to use fewer iterations than first-improvement, but each iteration does more work because it evaluates all possible moves.</w:t>
      </w:r>
    </w:p>
    <w:p w14:paraId="0338CFC0" w14:textId="4C136BDF" w:rsidR="00635F08" w:rsidRPr="00985838" w:rsidRDefault="00635F08" w:rsidP="00985838">
      <w:pPr>
        <w:pStyle w:val="Heading3"/>
      </w:pPr>
      <w:bookmarkStart w:id="450" w:name="_Toc229070253"/>
      <w:r>
        <w:t>8.5</w:t>
      </w:r>
      <w:r w:rsidRPr="00985838">
        <w:t>.</w:t>
      </w:r>
      <w:r>
        <w:t>5</w:t>
      </w:r>
      <w:r w:rsidRPr="00985838">
        <w:t xml:space="preserve"> Multi-Start </w:t>
      </w:r>
      <w:r>
        <w:t>s</w:t>
      </w:r>
      <w:r w:rsidRPr="00985838">
        <w:t>trategy</w:t>
      </w:r>
      <w:bookmarkEnd w:id="450"/>
    </w:p>
    <w:p w14:paraId="3586B01F" w14:textId="77777777" w:rsidR="00635F08" w:rsidRPr="00985838" w:rsidRDefault="00635F08" w:rsidP="007862E9">
      <w:pPr>
        <w:ind w:firstLine="360"/>
        <w:jc w:val="both"/>
        <w:rPr>
          <w:rFonts w:ascii="Calibri" w:hAnsi="Calibri" w:cs="Calibri"/>
        </w:rPr>
      </w:pPr>
      <w:r w:rsidRPr="00985838">
        <w:rPr>
          <w:rFonts w:ascii="Calibri" w:hAnsi="Calibri" w:cs="Calibri"/>
        </w:rPr>
        <w:t>A single local search run can get stuck in a poor local minimum depending on the starting cut. To improve solution quality, we use </w:t>
      </w:r>
      <w:r w:rsidRPr="00985838">
        <w:rPr>
          <w:rFonts w:ascii="Calibri" w:hAnsi="Calibri" w:cs="Calibri"/>
          <w:b/>
          <w:bCs/>
        </w:rPr>
        <w:t>multi-start local search</w:t>
      </w:r>
      <w:r w:rsidRPr="00985838">
        <w:rPr>
          <w:rFonts w:ascii="Calibri" w:hAnsi="Calibri" w:cs="Calibri"/>
        </w:rPr>
        <w:t>:</w:t>
      </w:r>
    </w:p>
    <w:p w14:paraId="0B1F7806" w14:textId="77777777" w:rsidR="00635F08" w:rsidRPr="00985838" w:rsidRDefault="00635F08" w:rsidP="00885D64">
      <w:pPr>
        <w:numPr>
          <w:ilvl w:val="0"/>
          <w:numId w:val="32"/>
        </w:numPr>
        <w:spacing w:before="0" w:after="160" w:line="278" w:lineRule="auto"/>
        <w:rPr>
          <w:rFonts w:ascii="Calibri" w:hAnsi="Calibri" w:cs="Calibri"/>
        </w:rPr>
      </w:pPr>
      <w:r w:rsidRPr="00985838">
        <w:rPr>
          <w:rFonts w:ascii="Calibri" w:hAnsi="Calibri" w:cs="Calibri"/>
        </w:rPr>
        <w:t>Repeat local search from </w:t>
      </w:r>
      <w:r w:rsidRPr="00985838">
        <w:rPr>
          <w:rFonts w:ascii="Calibri" w:hAnsi="Calibri" w:cs="Calibri"/>
          <w:b/>
          <w:bCs/>
        </w:rPr>
        <w:t>R</w:t>
      </w:r>
      <w:r w:rsidRPr="00985838">
        <w:rPr>
          <w:rFonts w:ascii="Calibri" w:hAnsi="Calibri" w:cs="Calibri"/>
        </w:rPr>
        <w:t> different random initial cuts.</w:t>
      </w:r>
    </w:p>
    <w:p w14:paraId="514C31BB" w14:textId="77777777" w:rsidR="00635F08" w:rsidRPr="00985838" w:rsidRDefault="00635F08" w:rsidP="00885D64">
      <w:pPr>
        <w:numPr>
          <w:ilvl w:val="0"/>
          <w:numId w:val="32"/>
        </w:numPr>
        <w:spacing w:before="0" w:after="160" w:line="278" w:lineRule="auto"/>
        <w:rPr>
          <w:rFonts w:ascii="Calibri" w:hAnsi="Calibri" w:cs="Calibri"/>
        </w:rPr>
      </w:pPr>
      <w:r w:rsidRPr="00985838">
        <w:rPr>
          <w:rFonts w:ascii="Calibri" w:hAnsi="Calibri" w:cs="Calibri"/>
        </w:rPr>
        <w:t>Return the best cut found among all runs.</w:t>
      </w:r>
    </w:p>
    <w:p w14:paraId="731CAB92" w14:textId="4C44B045" w:rsidR="00635F08" w:rsidRPr="00985838" w:rsidRDefault="00635F08" w:rsidP="00985838">
      <w:pPr>
        <w:rPr>
          <w:rFonts w:ascii="Calibri" w:hAnsi="Calibri" w:cs="Calibri"/>
        </w:rPr>
      </w:pPr>
      <w:r w:rsidRPr="00985838">
        <w:rPr>
          <w:rFonts w:ascii="Calibri" w:hAnsi="Calibri" w:cs="Calibri"/>
        </w:rPr>
        <w:t>This is a standard way to mitigate local optima issues in heuristic optimization.</w:t>
      </w:r>
    </w:p>
    <w:p w14:paraId="2DEEFBAC" w14:textId="77777777" w:rsidR="00635F08" w:rsidRPr="00985838" w:rsidRDefault="00635F08" w:rsidP="00985838">
      <w:pPr>
        <w:pStyle w:val="Heading3"/>
      </w:pPr>
      <w:bookmarkStart w:id="451" w:name="_Toc229070254"/>
      <w:r>
        <w:t>8.5</w:t>
      </w:r>
      <w:r w:rsidRPr="00985838">
        <w:t>.</w:t>
      </w:r>
      <w:r>
        <w:t>6</w:t>
      </w:r>
      <w:r w:rsidRPr="00985838">
        <w:t xml:space="preserve"> Step-by-Step </w:t>
      </w:r>
      <w:r>
        <w:t>m</w:t>
      </w:r>
      <w:r w:rsidRPr="00985838">
        <w:t>ethodology (Iterative Improvement + Multi-Start)</w:t>
      </w:r>
      <w:bookmarkEnd w:id="451"/>
    </w:p>
    <w:p w14:paraId="4439C43C" w14:textId="77777777" w:rsidR="00635F08" w:rsidRPr="00985838" w:rsidRDefault="00635F08" w:rsidP="00985838">
      <w:pPr>
        <w:rPr>
          <w:rFonts w:ascii="Calibri" w:hAnsi="Calibri" w:cs="Calibri"/>
        </w:rPr>
      </w:pPr>
      <w:r w:rsidRPr="00985838">
        <w:rPr>
          <w:rFonts w:ascii="Calibri" w:hAnsi="Calibri" w:cs="Calibri"/>
        </w:rPr>
        <w:t>For a chosen number of restarts </w:t>
      </w:r>
      <w:r w:rsidRPr="00985838">
        <w:rPr>
          <w:rFonts w:ascii="Calibri" w:hAnsi="Calibri" w:cs="Calibri"/>
          <w:b/>
          <w:bCs/>
        </w:rPr>
        <w:t>R</w:t>
      </w:r>
      <w:r w:rsidRPr="00985838">
        <w:rPr>
          <w:rFonts w:ascii="Calibri" w:hAnsi="Calibri" w:cs="Calibri"/>
        </w:rPr>
        <w:t>:</w:t>
      </w:r>
    </w:p>
    <w:p w14:paraId="772A07F6" w14:textId="77777777" w:rsidR="00635F08" w:rsidRPr="00985838" w:rsidRDefault="00635F08" w:rsidP="00985838">
      <w:pPr>
        <w:rPr>
          <w:rFonts w:ascii="Calibri" w:hAnsi="Calibri" w:cs="Calibri"/>
        </w:rPr>
      </w:pPr>
      <w:r w:rsidRPr="00985838">
        <w:rPr>
          <w:rFonts w:ascii="Calibri" w:hAnsi="Calibri" w:cs="Calibri"/>
        </w:rPr>
        <w:t>For each restart </w:t>
      </w:r>
      <w:r w:rsidRPr="00985838">
        <w:rPr>
          <w:rFonts w:ascii="Calibri" w:hAnsi="Calibri" w:cs="Calibri"/>
          <w:b/>
          <w:bCs/>
        </w:rPr>
        <w:t>r = 1..R</w:t>
      </w:r>
      <w:r w:rsidRPr="00985838">
        <w:rPr>
          <w:rFonts w:ascii="Calibri" w:hAnsi="Calibri" w:cs="Calibri"/>
        </w:rPr>
        <w:t>:</w:t>
      </w:r>
    </w:p>
    <w:p w14:paraId="2280643A" w14:textId="77777777" w:rsidR="00635F08" w:rsidRPr="00985838" w:rsidRDefault="00635F08" w:rsidP="00885D64">
      <w:pPr>
        <w:numPr>
          <w:ilvl w:val="0"/>
          <w:numId w:val="33"/>
        </w:numPr>
        <w:spacing w:before="0" w:after="160" w:line="278" w:lineRule="auto"/>
        <w:rPr>
          <w:rFonts w:ascii="Calibri" w:hAnsi="Calibri" w:cs="Calibri"/>
        </w:rPr>
      </w:pPr>
      <w:r w:rsidRPr="00985838">
        <w:rPr>
          <w:rFonts w:ascii="Calibri" w:hAnsi="Calibri" w:cs="Calibri"/>
        </w:rPr>
        <w:t>Generate a random initial valid cut </w:t>
      </w:r>
      <w:r w:rsidRPr="00985838">
        <w:rPr>
          <w:rFonts w:ascii="Calibri" w:hAnsi="Calibri" w:cs="Calibri"/>
          <w:b/>
          <w:bCs/>
        </w:rPr>
        <w:t>side[]</w:t>
      </w:r>
      <w:r w:rsidRPr="00985838">
        <w:rPr>
          <w:rFonts w:ascii="Calibri" w:hAnsi="Calibri" w:cs="Calibri"/>
        </w:rPr>
        <w:t> (ensure both sides nonempty).</w:t>
      </w:r>
    </w:p>
    <w:p w14:paraId="3291C24A" w14:textId="77777777" w:rsidR="00635F08" w:rsidRPr="00985838" w:rsidRDefault="00635F08" w:rsidP="00885D64">
      <w:pPr>
        <w:numPr>
          <w:ilvl w:val="0"/>
          <w:numId w:val="33"/>
        </w:numPr>
        <w:spacing w:before="0" w:after="160" w:line="278" w:lineRule="auto"/>
        <w:rPr>
          <w:rFonts w:ascii="Calibri" w:hAnsi="Calibri" w:cs="Calibri"/>
        </w:rPr>
      </w:pPr>
      <w:r w:rsidRPr="00985838">
        <w:rPr>
          <w:rFonts w:ascii="Calibri" w:hAnsi="Calibri" w:cs="Calibri"/>
        </w:rPr>
        <w:t>Compute the initial cut weight </w:t>
      </w:r>
      <w:r w:rsidRPr="00985838">
        <w:rPr>
          <w:rFonts w:ascii="Calibri" w:hAnsi="Calibri" w:cs="Calibri"/>
          <w:b/>
          <w:bCs/>
        </w:rPr>
        <w:t>W.</w:t>
      </w:r>
    </w:p>
    <w:p w14:paraId="1CD753B9" w14:textId="77777777" w:rsidR="00635F08" w:rsidRPr="00985838" w:rsidRDefault="00635F08" w:rsidP="00885D64">
      <w:pPr>
        <w:numPr>
          <w:ilvl w:val="0"/>
          <w:numId w:val="33"/>
        </w:numPr>
        <w:spacing w:before="0" w:after="160" w:line="278" w:lineRule="auto"/>
        <w:rPr>
          <w:rFonts w:ascii="Calibri" w:hAnsi="Calibri" w:cs="Calibri"/>
        </w:rPr>
      </w:pPr>
      <w:r w:rsidRPr="00985838">
        <w:rPr>
          <w:rFonts w:ascii="Calibri" w:hAnsi="Calibri" w:cs="Calibri"/>
        </w:rPr>
        <w:t>Repeat:</w:t>
      </w:r>
    </w:p>
    <w:p w14:paraId="0BB39496" w14:textId="77777777" w:rsidR="00635F08" w:rsidRPr="00985838" w:rsidRDefault="00635F08" w:rsidP="00885D64">
      <w:pPr>
        <w:numPr>
          <w:ilvl w:val="1"/>
          <w:numId w:val="33"/>
        </w:numPr>
        <w:spacing w:before="0" w:after="160" w:line="278" w:lineRule="auto"/>
        <w:rPr>
          <w:rFonts w:ascii="Calibri" w:hAnsi="Calibri" w:cs="Calibri"/>
        </w:rPr>
      </w:pPr>
      <w:r w:rsidRPr="00985838">
        <w:rPr>
          <w:rFonts w:ascii="Calibri" w:hAnsi="Calibri" w:cs="Calibri"/>
        </w:rPr>
        <w:t>For each vertex </w:t>
      </w:r>
      <w:r w:rsidRPr="00985838">
        <w:rPr>
          <w:rFonts w:ascii="Calibri" w:hAnsi="Calibri" w:cs="Calibri"/>
          <w:b/>
          <w:bCs/>
        </w:rPr>
        <w:t>v</w:t>
      </w:r>
      <w:r w:rsidRPr="00985838">
        <w:rPr>
          <w:rFonts w:ascii="Calibri" w:hAnsi="Calibri" w:cs="Calibri"/>
        </w:rPr>
        <w:t>, compute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985838">
        <w:rPr>
          <w:rFonts w:ascii="Calibri" w:hAnsi="Calibri" w:cs="Calibri"/>
        </w:rPr>
        <w:t> (skip invalid flips that empty a side).</w:t>
      </w:r>
    </w:p>
    <w:p w14:paraId="0357F0B3" w14:textId="77777777" w:rsidR="00635F08" w:rsidRPr="00985838" w:rsidRDefault="00635F08" w:rsidP="00885D64">
      <w:pPr>
        <w:numPr>
          <w:ilvl w:val="1"/>
          <w:numId w:val="33"/>
        </w:numPr>
        <w:spacing w:before="0" w:after="160" w:line="278" w:lineRule="auto"/>
        <w:rPr>
          <w:rFonts w:ascii="Calibri" w:hAnsi="Calibri" w:cs="Calibri"/>
        </w:rPr>
      </w:pPr>
      <w:r w:rsidRPr="00985838">
        <w:rPr>
          <w:rFonts w:ascii="Calibri" w:hAnsi="Calibri" w:cs="Calibri"/>
        </w:rPr>
        <w:t>Choose the best improving vertex </w:t>
      </w:r>
      <w:r w:rsidRPr="00985838">
        <w:rPr>
          <w:rFonts w:ascii="Calibri" w:hAnsi="Calibri" w:cs="Calibri"/>
          <w:b/>
          <w:bCs/>
        </w:rPr>
        <w:t>v*</w:t>
      </w:r>
      <w:r w:rsidRPr="00985838">
        <w:rPr>
          <w:rFonts w:ascii="Calibri" w:hAnsi="Calibri" w:cs="Calibri"/>
        </w:rPr>
        <w:t> with minimum delta.</w:t>
      </w:r>
    </w:p>
    <w:p w14:paraId="5FB9AAF6" w14:textId="77777777" w:rsidR="00635F08" w:rsidRPr="00985838" w:rsidRDefault="00635F08" w:rsidP="00885D64">
      <w:pPr>
        <w:numPr>
          <w:ilvl w:val="1"/>
          <w:numId w:val="33"/>
        </w:numPr>
        <w:spacing w:before="0" w:after="160" w:line="278" w:lineRule="auto"/>
        <w:rPr>
          <w:rFonts w:ascii="Calibri" w:hAnsi="Calibri" w:cs="Calibri"/>
        </w:rPr>
      </w:pPr>
      <w:r w:rsidRPr="00985838">
        <w:rPr>
          <w:rFonts w:ascii="Calibri" w:hAnsi="Calibri" w:cs="Calibri"/>
        </w:rPr>
        <w:lastRenderedPageBreak/>
        <w:t>If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985838">
        <w:rPr>
          <w:rFonts w:ascii="Calibri" w:hAnsi="Calibri" w:cs="Calibri"/>
        </w:rPr>
        <w:t xml:space="preserve"> &lt; 0, flip </w:t>
      </w:r>
      <w:r w:rsidRPr="00985838">
        <w:rPr>
          <w:rFonts w:ascii="Calibri" w:hAnsi="Calibri" w:cs="Calibri"/>
          <w:b/>
          <w:bCs/>
        </w:rPr>
        <w:t>v*</w:t>
      </w:r>
      <w:r w:rsidRPr="00985838">
        <w:rPr>
          <w:rFonts w:ascii="Calibri" w:hAnsi="Calibri" w:cs="Calibri"/>
        </w:rPr>
        <w:t> and update </w:t>
      </w:r>
      <w:r w:rsidRPr="00985838">
        <w:rPr>
          <w:rFonts w:ascii="Calibri" w:hAnsi="Calibri" w:cs="Calibri"/>
          <w:b/>
          <w:bCs/>
        </w:rPr>
        <w:t>W.</w:t>
      </w:r>
    </w:p>
    <w:p w14:paraId="70E09873" w14:textId="77777777" w:rsidR="00635F08" w:rsidRPr="00985838" w:rsidRDefault="00635F08" w:rsidP="00885D64">
      <w:pPr>
        <w:numPr>
          <w:ilvl w:val="1"/>
          <w:numId w:val="33"/>
        </w:numPr>
        <w:spacing w:before="0" w:after="160" w:line="278" w:lineRule="auto"/>
        <w:rPr>
          <w:rFonts w:ascii="Calibri" w:hAnsi="Calibri" w:cs="Calibri"/>
        </w:rPr>
      </w:pPr>
      <w:r w:rsidRPr="00985838">
        <w:rPr>
          <w:rFonts w:ascii="Calibri" w:hAnsi="Calibri" w:cs="Calibri"/>
        </w:rPr>
        <w:t>Else stop.</w:t>
      </w:r>
    </w:p>
    <w:p w14:paraId="734561FE" w14:textId="77777777" w:rsidR="00635F08" w:rsidRPr="00985838" w:rsidRDefault="00635F08" w:rsidP="00885D64">
      <w:pPr>
        <w:numPr>
          <w:ilvl w:val="0"/>
          <w:numId w:val="33"/>
        </w:numPr>
        <w:spacing w:before="0" w:after="160" w:line="278" w:lineRule="auto"/>
        <w:rPr>
          <w:rFonts w:ascii="Calibri" w:hAnsi="Calibri" w:cs="Calibri"/>
        </w:rPr>
      </w:pPr>
      <w:r w:rsidRPr="00985838">
        <w:rPr>
          <w:rFonts w:ascii="Calibri" w:hAnsi="Calibri" w:cs="Calibri"/>
        </w:rPr>
        <w:t>Save the final solution of this restart.</w:t>
      </w:r>
    </w:p>
    <w:p w14:paraId="47CD54F8" w14:textId="77777777" w:rsidR="00635F08" w:rsidRPr="00985838" w:rsidRDefault="00635F08" w:rsidP="00885D64">
      <w:pPr>
        <w:numPr>
          <w:ilvl w:val="0"/>
          <w:numId w:val="33"/>
        </w:numPr>
        <w:spacing w:before="0" w:after="160" w:line="278" w:lineRule="auto"/>
        <w:rPr>
          <w:rFonts w:ascii="Calibri" w:hAnsi="Calibri" w:cs="Calibri"/>
        </w:rPr>
      </w:pPr>
      <w:r w:rsidRPr="00985838">
        <w:rPr>
          <w:rFonts w:ascii="Calibri" w:hAnsi="Calibri" w:cs="Calibri"/>
        </w:rPr>
        <w:t>Keep the best solution across all restarts.</w:t>
      </w:r>
    </w:p>
    <w:p w14:paraId="2B418623" w14:textId="4B9D15D3" w:rsidR="00635F08" w:rsidRPr="00985838" w:rsidRDefault="00635F08" w:rsidP="00ED406D">
      <w:pPr>
        <w:rPr>
          <w:rFonts w:ascii="Calibri" w:hAnsi="Calibri" w:cs="Calibri"/>
        </w:rPr>
      </w:pPr>
      <w:r w:rsidRPr="00985838">
        <w:rPr>
          <w:rFonts w:ascii="Calibri" w:hAnsi="Calibri" w:cs="Calibri"/>
          <w:b/>
          <w:bCs/>
        </w:rPr>
        <w:t>Output:</w:t>
      </w:r>
      <w:r w:rsidRPr="00985838">
        <w:rPr>
          <w:rFonts w:ascii="Calibri" w:hAnsi="Calibri" w:cs="Calibri"/>
        </w:rPr>
        <w:t> the best cut found, its weight, and diagnostic statistics such as number of iterations per restart and total restarts.</w:t>
      </w:r>
    </w:p>
    <w:p w14:paraId="0BC3B09A" w14:textId="77777777" w:rsidR="00635F08" w:rsidRPr="00985838" w:rsidRDefault="00635F08" w:rsidP="00985838">
      <w:pPr>
        <w:pStyle w:val="Heading3"/>
      </w:pPr>
      <w:bookmarkStart w:id="452" w:name="_Toc229070255"/>
      <w:r>
        <w:t>8.5</w:t>
      </w:r>
      <w:r w:rsidRPr="00985838">
        <w:t>.</w:t>
      </w:r>
      <w:r>
        <w:t>7</w:t>
      </w:r>
      <w:r w:rsidRPr="00985838">
        <w:t xml:space="preserve"> Iterative Improvement </w:t>
      </w:r>
      <w:r>
        <w:t>p</w:t>
      </w:r>
      <w:r w:rsidRPr="00985838">
        <w:t>seudocode</w:t>
      </w:r>
      <w:bookmarkEnd w:id="452"/>
    </w:p>
    <w:p w14:paraId="6D5ACD26" w14:textId="77777777" w:rsidR="00635F08" w:rsidRPr="00985838" w:rsidRDefault="00635F08" w:rsidP="00985838">
      <w:pPr>
        <w:rPr>
          <w:rFonts w:ascii="Calibri" w:hAnsi="Calibri" w:cs="Calibri"/>
        </w:rPr>
      </w:pPr>
      <w:r w:rsidRPr="00985838">
        <w:rPr>
          <w:rFonts w:ascii="Calibri" w:hAnsi="Calibri" w:cs="Calibri"/>
          <w:b/>
          <w:bCs/>
        </w:rPr>
        <w:t>Algorithm 2: LocalImprovementMinCut(G, R)</w:t>
      </w:r>
    </w:p>
    <w:p w14:paraId="4F7D1667" w14:textId="77777777" w:rsidR="00635F08" w:rsidRPr="00985838" w:rsidRDefault="00635F08" w:rsidP="00885D64">
      <w:pPr>
        <w:numPr>
          <w:ilvl w:val="0"/>
          <w:numId w:val="34"/>
        </w:numPr>
        <w:spacing w:before="0" w:after="160" w:line="278" w:lineRule="auto"/>
        <w:rPr>
          <w:rFonts w:ascii="Calibri" w:hAnsi="Calibri" w:cs="Calibri"/>
        </w:rPr>
      </w:pPr>
      <w:r w:rsidRPr="00985838">
        <w:rPr>
          <w:rFonts w:ascii="Calibri" w:hAnsi="Calibri" w:cs="Calibri"/>
          <w:b/>
          <w:bCs/>
        </w:rPr>
        <w:t>Input:</w:t>
      </w:r>
      <w:r w:rsidRPr="00985838">
        <w:rPr>
          <w:rFonts w:ascii="Calibri" w:hAnsi="Calibri" w:cs="Calibri"/>
        </w:rPr>
        <w:t> weighted undirected graph with n vertices and adjacency list adj, number of restarts R</w:t>
      </w:r>
    </w:p>
    <w:p w14:paraId="52B60B83" w14:textId="30936BA5" w:rsidR="00635F08" w:rsidRPr="00F61254" w:rsidRDefault="00635F08" w:rsidP="00885D64">
      <w:pPr>
        <w:numPr>
          <w:ilvl w:val="0"/>
          <w:numId w:val="34"/>
        </w:numPr>
        <w:spacing w:before="0" w:after="160" w:line="278" w:lineRule="auto"/>
        <w:rPr>
          <w:rFonts w:ascii="Calibri" w:hAnsi="Calibri" w:cs="Calibri"/>
        </w:rPr>
      </w:pPr>
      <w:r w:rsidRPr="00985838">
        <w:rPr>
          <w:rFonts w:ascii="Calibri" w:hAnsi="Calibri" w:cs="Calibri"/>
          <w:b/>
          <w:bCs/>
        </w:rPr>
        <w:t>Output:</w:t>
      </w:r>
      <w:r w:rsidRPr="00985838">
        <w:rPr>
          <w:rFonts w:ascii="Calibri" w:hAnsi="Calibri" w:cs="Calibri"/>
        </w:rPr>
        <w:t> best cut found (approximate) and its weight</w:t>
      </w:r>
    </w:p>
    <w:p w14:paraId="2CE47AE1"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LocalImprovementMinCut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n</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adj</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R</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seed</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544ADEDB"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rng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Random</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seed</w:t>
      </w:r>
      <w:r w:rsidRPr="00985838">
        <w:rPr>
          <w:rFonts w:ascii="Consolas" w:eastAsia="Times New Roman" w:hAnsi="Consolas" w:cs="Times New Roman"/>
          <w:color w:val="C3D2DE"/>
          <w:kern w:val="0"/>
          <w:sz w:val="21"/>
          <w:szCs w:val="21"/>
          <w14:ligatures w14:val="none"/>
        </w:rPr>
        <w:t>)</w:t>
      </w:r>
    </w:p>
    <w:p w14:paraId="57545E95"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bestWeight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infinity</w:t>
      </w:r>
    </w:p>
    <w:p w14:paraId="5ABD70F7"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bestSide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0..n</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all </w:t>
      </w:r>
      <w:r w:rsidRPr="00985838">
        <w:rPr>
          <w:rFonts w:ascii="Consolas" w:eastAsia="Times New Roman" w:hAnsi="Consolas" w:cs="Times New Roman"/>
          <w:color w:val="FFAA7D"/>
          <w:kern w:val="0"/>
          <w:sz w:val="21"/>
          <w:szCs w:val="21"/>
          <w14:ligatures w14:val="none"/>
        </w:rPr>
        <w:t>0</w:t>
      </w:r>
    </w:p>
    <w:p w14:paraId="30A390B8"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0DF3A648"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restart from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to R:</w:t>
      </w:r>
    </w:p>
    <w:p w14:paraId="573EDDEA"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side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RandomInitialCut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n</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rng</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ensure both sides nonempty</w:t>
      </w:r>
    </w:p>
    <w:p w14:paraId="21D437F8"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countS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number of vertices with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6573F664"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countT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n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countS</w:t>
      </w:r>
    </w:p>
    <w:p w14:paraId="2CC0373E"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51401FD"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CutWeight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edges</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compute initial weight O(m)</w:t>
      </w:r>
    </w:p>
    <w:p w14:paraId="4B9D3727"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959B0C0"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true</w:t>
      </w:r>
    </w:p>
    <w:p w14:paraId="30DEB0E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while</w:t>
      </w:r>
      <w:r w:rsidRPr="00985838">
        <w:rPr>
          <w:rFonts w:ascii="Consolas" w:eastAsia="Times New Roman" w:hAnsi="Consolas" w:cs="Times New Roman"/>
          <w:color w:val="A2B9CC"/>
          <w:kern w:val="0"/>
          <w:sz w:val="21"/>
          <w:szCs w:val="21"/>
          <w14:ligatures w14:val="none"/>
        </w:rPr>
        <w:t xml:space="preserve"> improved:</w:t>
      </w:r>
    </w:p>
    <w:p w14:paraId="6A368BFA"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false</w:t>
      </w:r>
    </w:p>
    <w:p w14:paraId="49A4D6C7"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53D06BC8"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bestV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p>
    <w:p w14:paraId="7DC3A92D"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563E152A"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v from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to n</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w:t>
      </w:r>
    </w:p>
    <w:p w14:paraId="26BEC2CD"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i/>
          <w:iCs/>
          <w:color w:val="436179"/>
          <w:kern w:val="0"/>
          <w:sz w:val="21"/>
          <w:szCs w:val="21"/>
          <w14:ligatures w14:val="none"/>
        </w:rPr>
        <w:t>                // Do not allow flips that make one side empty</w:t>
      </w:r>
    </w:p>
    <w:p w14:paraId="7F440471"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and</w:t>
      </w:r>
      <w:r w:rsidRPr="00985838">
        <w:rPr>
          <w:rFonts w:ascii="Consolas" w:eastAsia="Times New Roman" w:hAnsi="Consolas" w:cs="Times New Roman"/>
          <w:color w:val="A2B9CC"/>
          <w:kern w:val="0"/>
          <w:sz w:val="21"/>
          <w:szCs w:val="21"/>
          <w14:ligatures w14:val="none"/>
        </w:rPr>
        <w:t xml:space="preserve"> countS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continue</w:t>
      </w:r>
    </w:p>
    <w:p w14:paraId="6F6B5850"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and</w:t>
      </w:r>
      <w:r w:rsidRPr="00985838">
        <w:rPr>
          <w:rFonts w:ascii="Consolas" w:eastAsia="Times New Roman" w:hAnsi="Consolas" w:cs="Times New Roman"/>
          <w:color w:val="A2B9CC"/>
          <w:kern w:val="0"/>
          <w:sz w:val="21"/>
          <w:szCs w:val="21"/>
          <w14:ligatures w14:val="none"/>
        </w:rPr>
        <w:t xml:space="preserve"> countT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continue</w:t>
      </w:r>
    </w:p>
    <w:p w14:paraId="0427D93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07C5F3D2"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50278007"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lastRenderedPageBreak/>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each</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u</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w_uv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in </w:t>
      </w:r>
      <w:r w:rsidRPr="00985838">
        <w:rPr>
          <w:rFonts w:ascii="Consolas" w:eastAsia="Times New Roman" w:hAnsi="Consolas" w:cs="Times New Roman"/>
          <w:color w:val="FFAA7D"/>
          <w:kern w:val="0"/>
          <w:sz w:val="21"/>
          <w:szCs w:val="21"/>
          <w14:ligatures w14:val="none"/>
        </w:rPr>
        <w:t>adj</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166763FD"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u</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1773936A"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w_uv</w:t>
      </w:r>
    </w:p>
    <w:p w14:paraId="47EB0D51"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else</w:t>
      </w:r>
      <w:r w:rsidRPr="00985838">
        <w:rPr>
          <w:rFonts w:ascii="Consolas" w:eastAsia="Times New Roman" w:hAnsi="Consolas" w:cs="Times New Roman"/>
          <w:color w:val="A2B9CC"/>
          <w:kern w:val="0"/>
          <w:sz w:val="21"/>
          <w:szCs w:val="21"/>
          <w14:ligatures w14:val="none"/>
        </w:rPr>
        <w:t>:</w:t>
      </w:r>
    </w:p>
    <w:p w14:paraId="1F6AC507"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w_uv</w:t>
      </w:r>
    </w:p>
    <w:p w14:paraId="5E1566E5"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761958B9"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&lt;</w:t>
      </w:r>
      <w:r w:rsidRPr="00985838">
        <w:rPr>
          <w:rFonts w:ascii="Consolas" w:eastAsia="Times New Roman" w:hAnsi="Consolas" w:cs="Times New Roman"/>
          <w:color w:val="A2B9CC"/>
          <w:kern w:val="0"/>
          <w:sz w:val="21"/>
          <w:szCs w:val="21"/>
          <w14:ligatures w14:val="none"/>
        </w:rPr>
        <w:t xml:space="preserve"> bestDelta:</w:t>
      </w:r>
    </w:p>
    <w:p w14:paraId="456DA2E0"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w:t>
      </w:r>
    </w:p>
    <w:p w14:paraId="1A0E33FC"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bestV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v</w:t>
      </w:r>
    </w:p>
    <w:p w14:paraId="2DECFE66"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77E85D34"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bestV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we found an improving move</w:t>
      </w:r>
    </w:p>
    <w:p w14:paraId="284C7F0A"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i/>
          <w:iCs/>
          <w:color w:val="436179"/>
          <w:kern w:val="0"/>
          <w:sz w:val="21"/>
          <w:szCs w:val="21"/>
          <w14:ligatures w14:val="none"/>
        </w:rPr>
        <w:t>                // apply the flip</w:t>
      </w:r>
    </w:p>
    <w:p w14:paraId="19B272E2"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bestV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countS</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countT</w:t>
      </w:r>
      <w:r w:rsidRPr="00985838">
        <w:rPr>
          <w:rFonts w:ascii="Consolas" w:eastAsia="Times New Roman" w:hAnsi="Consolas" w:cs="Times New Roman"/>
          <w:color w:val="F5DF76"/>
          <w:kern w:val="0"/>
          <w:sz w:val="21"/>
          <w:szCs w:val="21"/>
          <w14:ligatures w14:val="none"/>
        </w:rPr>
        <w:t>++</w:t>
      </w:r>
    </w:p>
    <w:p w14:paraId="6DEE102E"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else</w:t>
      </w:r>
      <w:r w:rsidRPr="00985838">
        <w:rPr>
          <w:rFonts w:ascii="Consolas" w:eastAsia="Times New Roman" w:hAnsi="Consolas" w:cs="Times New Roman"/>
          <w:color w:val="A2B9CC"/>
          <w:kern w:val="0"/>
          <w:sz w:val="21"/>
          <w:szCs w:val="21"/>
          <w14:ligatures w14:val="none"/>
        </w:rPr>
        <w:t>:                countT</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countS</w:t>
      </w:r>
      <w:r w:rsidRPr="00985838">
        <w:rPr>
          <w:rFonts w:ascii="Consolas" w:eastAsia="Times New Roman" w:hAnsi="Consolas" w:cs="Times New Roman"/>
          <w:color w:val="F5DF76"/>
          <w:kern w:val="0"/>
          <w:sz w:val="21"/>
          <w:szCs w:val="21"/>
          <w14:ligatures w14:val="none"/>
        </w:rPr>
        <w:t>++</w:t>
      </w:r>
    </w:p>
    <w:p w14:paraId="60EFAAD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bestV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bestV</w:t>
      </w:r>
      <w:r w:rsidRPr="00985838">
        <w:rPr>
          <w:rFonts w:ascii="Consolas" w:eastAsia="Times New Roman" w:hAnsi="Consolas" w:cs="Times New Roman"/>
          <w:color w:val="C3D2DE"/>
          <w:kern w:val="0"/>
          <w:sz w:val="21"/>
          <w:szCs w:val="21"/>
          <w14:ligatures w14:val="none"/>
        </w:rPr>
        <w:t>]</w:t>
      </w:r>
    </w:p>
    <w:p w14:paraId="657B1815"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bestDelta</w:t>
      </w:r>
    </w:p>
    <w:p w14:paraId="3E57CD1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true</w:t>
      </w:r>
    </w:p>
    <w:p w14:paraId="496502E4"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432CBC7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&lt;</w:t>
      </w:r>
      <w:r w:rsidRPr="00985838">
        <w:rPr>
          <w:rFonts w:ascii="Consolas" w:eastAsia="Times New Roman" w:hAnsi="Consolas" w:cs="Times New Roman"/>
          <w:color w:val="A2B9CC"/>
          <w:kern w:val="0"/>
          <w:sz w:val="21"/>
          <w:szCs w:val="21"/>
          <w14:ligatures w14:val="none"/>
        </w:rPr>
        <w:t xml:space="preserve"> bestWeight:</w:t>
      </w:r>
    </w:p>
    <w:p w14:paraId="26481B8C"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bestWeight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w:t>
      </w:r>
    </w:p>
    <w:p w14:paraId="3755814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bestSide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side</w:t>
      </w:r>
    </w:p>
    <w:p w14:paraId="664E770F"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B3A5F9A" w14:textId="77777777" w:rsidR="00635F08" w:rsidRPr="00985838" w:rsidRDefault="00635F08" w:rsidP="00885D64">
      <w:pPr>
        <w:pStyle w:val="ListParagraph"/>
        <w:numPr>
          <w:ilvl w:val="0"/>
          <w:numId w:val="3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return</w:t>
      </w:r>
      <w:r w:rsidRPr="00985838">
        <w:rPr>
          <w:rFonts w:ascii="Consolas" w:eastAsia="Times New Roman" w:hAnsi="Consolas" w:cs="Times New Roman"/>
          <w:color w:val="A2B9CC"/>
          <w:kern w:val="0"/>
          <w:sz w:val="21"/>
          <w:szCs w:val="21"/>
          <w14:ligatures w14:val="none"/>
        </w:rPr>
        <w:t xml:space="preserve"> bestWeight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PartitionFrom</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bestSide</w:t>
      </w:r>
      <w:r w:rsidRPr="00985838">
        <w:rPr>
          <w:rFonts w:ascii="Consolas" w:eastAsia="Times New Roman" w:hAnsi="Consolas" w:cs="Times New Roman"/>
          <w:color w:val="C3D2DE"/>
          <w:kern w:val="0"/>
          <w:sz w:val="21"/>
          <w:szCs w:val="21"/>
          <w14:ligatures w14:val="none"/>
        </w:rPr>
        <w:t>)</w:t>
      </w:r>
    </w:p>
    <w:p w14:paraId="39727907" w14:textId="77777777" w:rsidR="00635F08" w:rsidRPr="00985838" w:rsidRDefault="00635F08" w:rsidP="00985838">
      <w:pPr>
        <w:pStyle w:val="Heading3"/>
      </w:pPr>
      <w:bookmarkStart w:id="453" w:name="_Toc229070256"/>
      <w:r>
        <w:t>8.5</w:t>
      </w:r>
      <w:r w:rsidRPr="00985838">
        <w:t>.</w:t>
      </w:r>
      <w:r>
        <w:t>8</w:t>
      </w:r>
      <w:r w:rsidRPr="00985838">
        <w:t xml:space="preserve"> Worked </w:t>
      </w:r>
      <w:r>
        <w:t>e</w:t>
      </w:r>
      <w:r w:rsidRPr="00985838">
        <w:t>xample</w:t>
      </w:r>
      <w:bookmarkEnd w:id="453"/>
      <w:r w:rsidRPr="00985838">
        <w:t xml:space="preserve"> </w:t>
      </w:r>
    </w:p>
    <w:p w14:paraId="7799D28A" w14:textId="77777777" w:rsidR="00635F08" w:rsidRPr="00985838" w:rsidRDefault="00635F08" w:rsidP="00985838">
      <w:pPr>
        <w:rPr>
          <w:rFonts w:ascii="Calibri" w:hAnsi="Calibri" w:cs="Calibri"/>
        </w:rPr>
      </w:pPr>
      <w:r w:rsidRPr="00985838">
        <w:rPr>
          <w:rFonts w:ascii="Calibri" w:hAnsi="Calibri" w:cs="Calibri"/>
        </w:rPr>
        <w:t xml:space="preserve">We use the same 4-vertex graph from Section </w:t>
      </w:r>
      <w:r>
        <w:rPr>
          <w:rFonts w:ascii="Calibri" w:hAnsi="Calibri" w:cs="Calibri"/>
        </w:rPr>
        <w:t>8.4</w:t>
      </w:r>
      <w:r w:rsidRPr="00985838">
        <w:rPr>
          <w:rFonts w:ascii="Calibri" w:hAnsi="Calibri" w:cs="Calibri"/>
        </w:rPr>
        <w:t>:</w:t>
      </w:r>
    </w:p>
    <w:p w14:paraId="632EDF88" w14:textId="77777777" w:rsidR="00635F08" w:rsidRPr="00985838" w:rsidRDefault="00635F08" w:rsidP="00985838">
      <w:pPr>
        <w:rPr>
          <w:rFonts w:ascii="Calibri" w:hAnsi="Calibri" w:cs="Calibri"/>
        </w:rPr>
      </w:pPr>
      <w:r w:rsidRPr="00985838">
        <w:rPr>
          <w:rFonts w:ascii="Calibri" w:hAnsi="Calibri" w:cs="Calibri"/>
        </w:rPr>
        <w:t>Edges:</w:t>
      </w:r>
    </w:p>
    <w:p w14:paraId="184257B9" w14:textId="77777777" w:rsidR="00635F08" w:rsidRPr="00985838" w:rsidRDefault="00635F08" w:rsidP="00885D64">
      <w:pPr>
        <w:numPr>
          <w:ilvl w:val="0"/>
          <w:numId w:val="35"/>
        </w:numPr>
        <w:spacing w:before="0" w:after="160" w:line="278" w:lineRule="auto"/>
        <w:rPr>
          <w:rFonts w:ascii="Calibri" w:hAnsi="Calibri" w:cs="Calibri"/>
          <w:b/>
          <w:bCs/>
        </w:rPr>
      </w:pPr>
      <w:r w:rsidRPr="00985838">
        <w:rPr>
          <w:rFonts w:ascii="Calibri" w:hAnsi="Calibri" w:cs="Calibri"/>
          <w:b/>
          <w:bCs/>
        </w:rPr>
        <w:t>(0,1,2)</w:t>
      </w:r>
    </w:p>
    <w:p w14:paraId="442C1C96" w14:textId="77777777" w:rsidR="00635F08" w:rsidRPr="00985838" w:rsidRDefault="00635F08" w:rsidP="00885D64">
      <w:pPr>
        <w:numPr>
          <w:ilvl w:val="0"/>
          <w:numId w:val="35"/>
        </w:numPr>
        <w:spacing w:before="0" w:after="160" w:line="278" w:lineRule="auto"/>
        <w:rPr>
          <w:rFonts w:ascii="Calibri" w:hAnsi="Calibri" w:cs="Calibri"/>
          <w:b/>
          <w:bCs/>
        </w:rPr>
      </w:pPr>
      <w:r w:rsidRPr="00985838">
        <w:rPr>
          <w:rFonts w:ascii="Calibri" w:hAnsi="Calibri" w:cs="Calibri"/>
          <w:b/>
          <w:bCs/>
        </w:rPr>
        <w:t>(0,2,3)</w:t>
      </w:r>
    </w:p>
    <w:p w14:paraId="6B519229" w14:textId="77777777" w:rsidR="00635F08" w:rsidRPr="00985838" w:rsidRDefault="00635F08" w:rsidP="00885D64">
      <w:pPr>
        <w:numPr>
          <w:ilvl w:val="0"/>
          <w:numId w:val="35"/>
        </w:numPr>
        <w:spacing w:before="0" w:after="160" w:line="278" w:lineRule="auto"/>
        <w:rPr>
          <w:rFonts w:ascii="Calibri" w:hAnsi="Calibri" w:cs="Calibri"/>
          <w:b/>
          <w:bCs/>
        </w:rPr>
      </w:pPr>
      <w:r w:rsidRPr="00985838">
        <w:rPr>
          <w:rFonts w:ascii="Calibri" w:hAnsi="Calibri" w:cs="Calibri"/>
          <w:b/>
          <w:bCs/>
        </w:rPr>
        <w:t>(0,3,1)</w:t>
      </w:r>
    </w:p>
    <w:p w14:paraId="33612FC6" w14:textId="77777777" w:rsidR="00635F08" w:rsidRPr="00985838" w:rsidRDefault="00635F08" w:rsidP="00885D64">
      <w:pPr>
        <w:numPr>
          <w:ilvl w:val="0"/>
          <w:numId w:val="35"/>
        </w:numPr>
        <w:spacing w:before="0" w:after="160" w:line="278" w:lineRule="auto"/>
        <w:rPr>
          <w:rFonts w:ascii="Calibri" w:hAnsi="Calibri" w:cs="Calibri"/>
          <w:b/>
          <w:bCs/>
        </w:rPr>
      </w:pPr>
      <w:r w:rsidRPr="00985838">
        <w:rPr>
          <w:rFonts w:ascii="Calibri" w:hAnsi="Calibri" w:cs="Calibri"/>
          <w:b/>
          <w:bCs/>
        </w:rPr>
        <w:t>(1,3,4)</w:t>
      </w:r>
    </w:p>
    <w:p w14:paraId="32728297" w14:textId="77777777" w:rsidR="00635F08" w:rsidRPr="00985838" w:rsidRDefault="00635F08" w:rsidP="00885D64">
      <w:pPr>
        <w:numPr>
          <w:ilvl w:val="0"/>
          <w:numId w:val="35"/>
        </w:numPr>
        <w:spacing w:before="0" w:after="160" w:line="278" w:lineRule="auto"/>
        <w:rPr>
          <w:rFonts w:ascii="Calibri" w:hAnsi="Calibri" w:cs="Calibri"/>
          <w:b/>
          <w:bCs/>
        </w:rPr>
      </w:pPr>
      <w:r w:rsidRPr="00985838">
        <w:rPr>
          <w:rFonts w:ascii="Calibri" w:hAnsi="Calibri" w:cs="Calibri"/>
          <w:b/>
          <w:bCs/>
        </w:rPr>
        <w:t>(2,3,5)</w:t>
      </w:r>
    </w:p>
    <w:p w14:paraId="6E08B584" w14:textId="77777777" w:rsidR="00635F08" w:rsidRPr="00985838" w:rsidRDefault="00635F08" w:rsidP="00985838">
      <w:pPr>
        <w:rPr>
          <w:rFonts w:ascii="Calibri" w:hAnsi="Calibri" w:cs="Calibri"/>
        </w:rPr>
      </w:pPr>
      <w:r w:rsidRPr="00985838">
        <w:rPr>
          <w:rFonts w:ascii="Calibri" w:hAnsi="Calibri" w:cs="Calibri"/>
        </w:rPr>
        <w:t>Suppose we start with the random cut:</w:t>
      </w:r>
    </w:p>
    <w:p w14:paraId="5F2880E9" w14:textId="77777777" w:rsidR="00635F08" w:rsidRPr="00985838" w:rsidRDefault="00635F08" w:rsidP="00885D64">
      <w:pPr>
        <w:numPr>
          <w:ilvl w:val="0"/>
          <w:numId w:val="36"/>
        </w:numPr>
        <w:spacing w:before="0" w:after="160" w:line="278" w:lineRule="auto"/>
        <w:rPr>
          <w:rFonts w:ascii="Calibri" w:hAnsi="Calibri" w:cs="Calibri"/>
          <w:b/>
          <w:bCs/>
        </w:rPr>
      </w:pPr>
      <w:r w:rsidRPr="00985838">
        <w:rPr>
          <w:rFonts w:ascii="Calibri" w:hAnsi="Calibri" w:cs="Calibri"/>
          <w:b/>
          <w:bCs/>
        </w:rPr>
        <w:t>S = {0,2}</w:t>
      </w:r>
    </w:p>
    <w:p w14:paraId="2FE66381" w14:textId="77777777" w:rsidR="00635F08" w:rsidRPr="00985838" w:rsidRDefault="00635F08" w:rsidP="00885D64">
      <w:pPr>
        <w:numPr>
          <w:ilvl w:val="0"/>
          <w:numId w:val="36"/>
        </w:numPr>
        <w:spacing w:before="0" w:after="160" w:line="278" w:lineRule="auto"/>
        <w:rPr>
          <w:rFonts w:ascii="Calibri" w:hAnsi="Calibri" w:cs="Calibri"/>
          <w:b/>
          <w:bCs/>
        </w:rPr>
      </w:pPr>
      <w:r w:rsidRPr="00985838">
        <w:rPr>
          <w:rFonts w:ascii="Calibri" w:hAnsi="Calibri" w:cs="Calibri"/>
          <w:b/>
          <w:bCs/>
        </w:rPr>
        <w:lastRenderedPageBreak/>
        <w:t>T = {1,3}</w:t>
      </w:r>
    </w:p>
    <w:p w14:paraId="3484252E" w14:textId="77777777" w:rsidR="00635F08" w:rsidRPr="00985838" w:rsidRDefault="00635F08" w:rsidP="00985838">
      <w:pPr>
        <w:rPr>
          <w:rFonts w:ascii="Calibri" w:hAnsi="Calibri" w:cs="Calibri"/>
        </w:rPr>
      </w:pPr>
      <w:r w:rsidRPr="00985838">
        <w:rPr>
          <w:rFonts w:ascii="Calibri" w:hAnsi="Calibri" w:cs="Calibri"/>
        </w:rPr>
        <w:t>Compute crossing edges:</w:t>
      </w:r>
    </w:p>
    <w:p w14:paraId="4C931CF8" w14:textId="77777777" w:rsidR="00635F08" w:rsidRPr="00985838" w:rsidRDefault="00635F08" w:rsidP="00885D64">
      <w:pPr>
        <w:numPr>
          <w:ilvl w:val="0"/>
          <w:numId w:val="37"/>
        </w:numPr>
        <w:spacing w:before="0" w:after="160" w:line="278" w:lineRule="auto"/>
        <w:rPr>
          <w:rFonts w:ascii="Calibri" w:hAnsi="Calibri" w:cs="Calibri"/>
          <w:b/>
          <w:bCs/>
        </w:rPr>
      </w:pPr>
      <w:r w:rsidRPr="00985838">
        <w:rPr>
          <w:rFonts w:ascii="Calibri" w:hAnsi="Calibri" w:cs="Calibri"/>
          <w:b/>
          <w:bCs/>
        </w:rPr>
        <w:t>(0,1) crosses: +2</w:t>
      </w:r>
    </w:p>
    <w:p w14:paraId="42CB25F8" w14:textId="77777777" w:rsidR="00635F08" w:rsidRPr="00985838" w:rsidRDefault="00635F08" w:rsidP="00885D64">
      <w:pPr>
        <w:numPr>
          <w:ilvl w:val="0"/>
          <w:numId w:val="37"/>
        </w:numPr>
        <w:spacing w:before="0" w:after="160" w:line="278" w:lineRule="auto"/>
        <w:rPr>
          <w:rFonts w:ascii="Calibri" w:hAnsi="Calibri" w:cs="Calibri"/>
          <w:b/>
          <w:bCs/>
        </w:rPr>
      </w:pPr>
      <w:r w:rsidRPr="00985838">
        <w:rPr>
          <w:rFonts w:ascii="Calibri" w:hAnsi="Calibri" w:cs="Calibri"/>
          <w:b/>
          <w:bCs/>
        </w:rPr>
        <w:t>(0,3) crosses: +1</w:t>
      </w:r>
    </w:p>
    <w:p w14:paraId="067C66B3" w14:textId="77777777" w:rsidR="00635F08" w:rsidRPr="00985838" w:rsidRDefault="00635F08" w:rsidP="00885D64">
      <w:pPr>
        <w:numPr>
          <w:ilvl w:val="0"/>
          <w:numId w:val="37"/>
        </w:numPr>
        <w:spacing w:before="0" w:after="160" w:line="278" w:lineRule="auto"/>
        <w:rPr>
          <w:rFonts w:ascii="Calibri" w:hAnsi="Calibri" w:cs="Calibri"/>
          <w:b/>
          <w:bCs/>
        </w:rPr>
      </w:pPr>
      <w:r w:rsidRPr="00985838">
        <w:rPr>
          <w:rFonts w:ascii="Calibri" w:hAnsi="Calibri" w:cs="Calibri"/>
          <w:b/>
          <w:bCs/>
        </w:rPr>
        <w:t>(2,3) crosses: +5 Total W = 8.</w:t>
      </w:r>
    </w:p>
    <w:p w14:paraId="6D7C9F11" w14:textId="77777777" w:rsidR="00635F08" w:rsidRPr="00985838" w:rsidRDefault="00635F08" w:rsidP="00985838">
      <w:pPr>
        <w:rPr>
          <w:rFonts w:ascii="Calibri" w:hAnsi="Calibri" w:cs="Calibri"/>
        </w:rPr>
      </w:pPr>
      <w:r w:rsidRPr="00985838">
        <w:rPr>
          <w:rFonts w:ascii="Calibri" w:hAnsi="Calibri" w:cs="Calibri"/>
        </w:rPr>
        <w:t xml:space="preserve">Now consider flipping vertex </w:t>
      </w:r>
      <w:r w:rsidRPr="00985838">
        <w:rPr>
          <w:rFonts w:ascii="Calibri" w:hAnsi="Calibri" w:cs="Calibri"/>
          <w:b/>
          <w:bCs/>
        </w:rPr>
        <w:t>2</w:t>
      </w:r>
      <w:r w:rsidRPr="00985838">
        <w:rPr>
          <w:rFonts w:ascii="Calibri" w:hAnsi="Calibri" w:cs="Calibri"/>
        </w:rPr>
        <w:t xml:space="preserve"> from </w:t>
      </w:r>
      <w:r w:rsidRPr="00985838">
        <w:rPr>
          <w:rFonts w:ascii="Calibri" w:hAnsi="Calibri" w:cs="Calibri"/>
          <w:b/>
          <w:bCs/>
        </w:rPr>
        <w:t>S</w:t>
      </w:r>
      <w:r w:rsidRPr="00985838">
        <w:rPr>
          <w:rFonts w:ascii="Calibri" w:hAnsi="Calibri" w:cs="Calibri"/>
        </w:rPr>
        <w:t> to </w:t>
      </w:r>
      <w:r w:rsidRPr="00985838">
        <w:rPr>
          <w:rFonts w:ascii="Calibri" w:hAnsi="Calibri" w:cs="Calibri"/>
          <w:b/>
          <w:bCs/>
        </w:rPr>
        <w:t>T</w:t>
      </w:r>
      <w:r w:rsidRPr="00985838">
        <w:rPr>
          <w:rFonts w:ascii="Calibri" w:hAnsi="Calibri" w:cs="Calibri"/>
        </w:rPr>
        <w:t>.</w:t>
      </w:r>
    </w:p>
    <w:p w14:paraId="60EF384C" w14:textId="77777777" w:rsidR="00635F08" w:rsidRPr="00985838" w:rsidRDefault="00635F08" w:rsidP="00885D64">
      <w:pPr>
        <w:numPr>
          <w:ilvl w:val="0"/>
          <w:numId w:val="38"/>
        </w:numPr>
        <w:spacing w:before="0" w:after="160" w:line="278" w:lineRule="auto"/>
        <w:rPr>
          <w:rFonts w:ascii="Calibri" w:hAnsi="Calibri" w:cs="Calibri"/>
        </w:rPr>
      </w:pPr>
      <w:r w:rsidRPr="00985838">
        <w:rPr>
          <w:rFonts w:ascii="Calibri" w:hAnsi="Calibri" w:cs="Calibri"/>
        </w:rPr>
        <w:t xml:space="preserve">Before flip, </w:t>
      </w:r>
      <w:r w:rsidRPr="00985838">
        <w:rPr>
          <w:rFonts w:ascii="Calibri" w:hAnsi="Calibri" w:cs="Calibri"/>
          <w:b/>
          <w:bCs/>
        </w:rPr>
        <w:t>2</w:t>
      </w:r>
      <w:r w:rsidRPr="00985838">
        <w:rPr>
          <w:rFonts w:ascii="Calibri" w:hAnsi="Calibri" w:cs="Calibri"/>
        </w:rPr>
        <w:t xml:space="preserve"> is in </w:t>
      </w:r>
      <w:r w:rsidRPr="00985838">
        <w:rPr>
          <w:rFonts w:ascii="Calibri" w:hAnsi="Calibri" w:cs="Calibri"/>
          <w:b/>
          <w:bCs/>
        </w:rPr>
        <w:t>S</w:t>
      </w:r>
      <w:r w:rsidRPr="00985838">
        <w:rPr>
          <w:rFonts w:ascii="Calibri" w:hAnsi="Calibri" w:cs="Calibri"/>
        </w:rPr>
        <w:t xml:space="preserve">; after flip, </w:t>
      </w:r>
      <w:r w:rsidRPr="00985838">
        <w:rPr>
          <w:rFonts w:ascii="Calibri" w:hAnsi="Calibri" w:cs="Calibri"/>
          <w:b/>
          <w:bCs/>
        </w:rPr>
        <w:t>2</w:t>
      </w:r>
      <w:r w:rsidRPr="00985838">
        <w:rPr>
          <w:rFonts w:ascii="Calibri" w:hAnsi="Calibri" w:cs="Calibri"/>
        </w:rPr>
        <w:t xml:space="preserve"> moves to </w:t>
      </w:r>
      <w:r w:rsidRPr="00620EA4">
        <w:rPr>
          <w:rFonts w:ascii="Calibri" w:hAnsi="Calibri" w:cs="Calibri"/>
          <w:b/>
          <w:bCs/>
        </w:rPr>
        <w:t>T</w:t>
      </w:r>
      <w:r w:rsidRPr="00985838">
        <w:rPr>
          <w:rFonts w:ascii="Calibri" w:hAnsi="Calibri" w:cs="Calibri"/>
        </w:rPr>
        <w:t>.</w:t>
      </w:r>
    </w:p>
    <w:p w14:paraId="544FB5D1" w14:textId="77777777" w:rsidR="00635F08" w:rsidRPr="00985838" w:rsidRDefault="00635F08" w:rsidP="00985838">
      <w:pPr>
        <w:rPr>
          <w:rFonts w:ascii="Calibri" w:hAnsi="Calibri" w:cs="Calibri"/>
        </w:rPr>
      </w:pPr>
      <w:r w:rsidRPr="00985838">
        <w:rPr>
          <w:rFonts w:ascii="Calibri" w:hAnsi="Calibri" w:cs="Calibri"/>
        </w:rPr>
        <w:t>Edges incident to 2:</w:t>
      </w:r>
    </w:p>
    <w:p w14:paraId="10FEF695" w14:textId="77777777" w:rsidR="00635F08" w:rsidRPr="00985838" w:rsidRDefault="00635F08" w:rsidP="00885D64">
      <w:pPr>
        <w:numPr>
          <w:ilvl w:val="0"/>
          <w:numId w:val="39"/>
        </w:numPr>
        <w:spacing w:before="0" w:after="160" w:line="278" w:lineRule="auto"/>
        <w:rPr>
          <w:rFonts w:ascii="Calibri" w:hAnsi="Calibri" w:cs="Calibri"/>
        </w:rPr>
      </w:pPr>
      <w:r w:rsidRPr="00985838">
        <w:rPr>
          <w:rFonts w:ascii="Calibri" w:hAnsi="Calibri" w:cs="Calibri"/>
        </w:rPr>
        <w:t>(0,2,3): currently crossing (0 in S, 2 in S? actually 0 in S, 2 in S -&gt; internal), after flip it becomes crossing -&gt; +3</w:t>
      </w:r>
    </w:p>
    <w:p w14:paraId="20467BEF" w14:textId="77777777" w:rsidR="00635F08" w:rsidRPr="00985838" w:rsidRDefault="00635F08" w:rsidP="00885D64">
      <w:pPr>
        <w:numPr>
          <w:ilvl w:val="0"/>
          <w:numId w:val="39"/>
        </w:numPr>
        <w:spacing w:before="0" w:after="160" w:line="278" w:lineRule="auto"/>
        <w:rPr>
          <w:rFonts w:ascii="Calibri" w:hAnsi="Calibri" w:cs="Calibri"/>
        </w:rPr>
      </w:pPr>
      <w:r w:rsidRPr="00985838">
        <w:rPr>
          <w:rFonts w:ascii="Calibri" w:hAnsi="Calibri" w:cs="Calibri"/>
        </w:rPr>
        <w:t>(2,3,5): currently crossing (2 in S, 3 in T), after flip becomes internal -&gt; -5</w:t>
      </w:r>
    </w:p>
    <w:p w14:paraId="4B0D5671" w14:textId="77777777" w:rsidR="00635F08" w:rsidRPr="00985838" w:rsidRDefault="00635F08" w:rsidP="00985838">
      <w:pPr>
        <w:rPr>
          <w:rFonts w:ascii="Calibri" w:hAnsi="Calibri" w:cs="Calibri"/>
        </w:rPr>
      </w:pPr>
      <w:r w:rsidRPr="00985838">
        <w:rPr>
          <w:rFonts w:ascii="Calibri" w:hAnsi="Calibri" w:cs="Calibri"/>
        </w:rPr>
        <w:t>So </w:t>
      </w:r>
      <w:r w:rsidRPr="00620EA4">
        <w:rPr>
          <w:rFonts w:ascii="Calibri" w:hAnsi="Calibri" w:cs="Calibri"/>
          <w:b/>
          <w:bCs/>
        </w:rPr>
        <w:t>Delta(2) = +3 - 5 = -2</w:t>
      </w:r>
      <w:r w:rsidRPr="00985838">
        <w:rPr>
          <w:rFonts w:ascii="Calibri" w:hAnsi="Calibri" w:cs="Calibri"/>
        </w:rPr>
        <w:t>, which is improving. New weight: </w:t>
      </w:r>
      <w:r w:rsidRPr="00620EA4">
        <w:rPr>
          <w:rFonts w:ascii="Calibri" w:hAnsi="Calibri" w:cs="Calibri"/>
          <w:b/>
          <w:bCs/>
        </w:rPr>
        <w:t>W_new = 8 + (-2) = 6.</w:t>
      </w:r>
    </w:p>
    <w:p w14:paraId="59BA05FD" w14:textId="77777777" w:rsidR="00635F08" w:rsidRPr="00985838" w:rsidRDefault="00635F08" w:rsidP="00985838">
      <w:pPr>
        <w:rPr>
          <w:rFonts w:ascii="Calibri" w:hAnsi="Calibri" w:cs="Calibri"/>
        </w:rPr>
      </w:pPr>
      <w:r w:rsidRPr="00985838">
        <w:rPr>
          <w:rFonts w:ascii="Calibri" w:hAnsi="Calibri" w:cs="Calibri"/>
        </w:rPr>
        <w:t>After the flip:</w:t>
      </w:r>
    </w:p>
    <w:p w14:paraId="5084AC0D" w14:textId="77777777" w:rsidR="00635F08" w:rsidRPr="00620EA4" w:rsidRDefault="00635F08" w:rsidP="00885D64">
      <w:pPr>
        <w:numPr>
          <w:ilvl w:val="0"/>
          <w:numId w:val="40"/>
        </w:numPr>
        <w:spacing w:before="0" w:after="160" w:line="278" w:lineRule="auto"/>
        <w:rPr>
          <w:rFonts w:ascii="Calibri" w:hAnsi="Calibri" w:cs="Calibri"/>
          <w:b/>
          <w:bCs/>
        </w:rPr>
      </w:pPr>
      <w:r w:rsidRPr="00620EA4">
        <w:rPr>
          <w:rFonts w:ascii="Calibri" w:hAnsi="Calibri" w:cs="Calibri"/>
          <w:b/>
          <w:bCs/>
        </w:rPr>
        <w:t>S = {0}</w:t>
      </w:r>
    </w:p>
    <w:p w14:paraId="0CC95334" w14:textId="77777777" w:rsidR="00635F08" w:rsidRPr="00620EA4" w:rsidRDefault="00635F08" w:rsidP="00885D64">
      <w:pPr>
        <w:numPr>
          <w:ilvl w:val="0"/>
          <w:numId w:val="40"/>
        </w:numPr>
        <w:spacing w:before="0" w:after="160" w:line="278" w:lineRule="auto"/>
        <w:rPr>
          <w:rFonts w:ascii="Calibri" w:hAnsi="Calibri" w:cs="Calibri"/>
          <w:b/>
          <w:bCs/>
        </w:rPr>
      </w:pPr>
      <w:r w:rsidRPr="00620EA4">
        <w:rPr>
          <w:rFonts w:ascii="Calibri" w:hAnsi="Calibri" w:cs="Calibri"/>
          <w:b/>
          <w:bCs/>
        </w:rPr>
        <w:t>T = {1,2,3} New crossing edges:</w:t>
      </w:r>
    </w:p>
    <w:p w14:paraId="2289BB9F" w14:textId="77777777" w:rsidR="00635F08" w:rsidRPr="00620EA4" w:rsidRDefault="00635F08" w:rsidP="00885D64">
      <w:pPr>
        <w:numPr>
          <w:ilvl w:val="0"/>
          <w:numId w:val="40"/>
        </w:numPr>
        <w:spacing w:before="0" w:after="160" w:line="278" w:lineRule="auto"/>
        <w:rPr>
          <w:rFonts w:ascii="Calibri" w:hAnsi="Calibri" w:cs="Calibri"/>
          <w:b/>
          <w:bCs/>
        </w:rPr>
      </w:pPr>
      <w:r w:rsidRPr="00620EA4">
        <w:rPr>
          <w:rFonts w:ascii="Calibri" w:hAnsi="Calibri" w:cs="Calibri"/>
          <w:b/>
          <w:bCs/>
        </w:rPr>
        <w:t>(0,1) +2</w:t>
      </w:r>
    </w:p>
    <w:p w14:paraId="18EF926A" w14:textId="77777777" w:rsidR="00635F08" w:rsidRPr="00620EA4" w:rsidRDefault="00635F08" w:rsidP="00885D64">
      <w:pPr>
        <w:numPr>
          <w:ilvl w:val="0"/>
          <w:numId w:val="40"/>
        </w:numPr>
        <w:spacing w:before="0" w:after="160" w:line="278" w:lineRule="auto"/>
        <w:rPr>
          <w:rFonts w:ascii="Calibri" w:hAnsi="Calibri" w:cs="Calibri"/>
          <w:b/>
          <w:bCs/>
        </w:rPr>
      </w:pPr>
      <w:r w:rsidRPr="00620EA4">
        <w:rPr>
          <w:rFonts w:ascii="Calibri" w:hAnsi="Calibri" w:cs="Calibri"/>
          <w:b/>
          <w:bCs/>
        </w:rPr>
        <w:t>(0,2) +3</w:t>
      </w:r>
    </w:p>
    <w:p w14:paraId="39D0A335" w14:textId="77777777" w:rsidR="00635F08" w:rsidRPr="00620EA4" w:rsidRDefault="00635F08" w:rsidP="00885D64">
      <w:pPr>
        <w:numPr>
          <w:ilvl w:val="0"/>
          <w:numId w:val="40"/>
        </w:numPr>
        <w:spacing w:before="0" w:after="160" w:line="278" w:lineRule="auto"/>
        <w:rPr>
          <w:rFonts w:ascii="Calibri" w:hAnsi="Calibri" w:cs="Calibri"/>
          <w:b/>
          <w:bCs/>
        </w:rPr>
      </w:pPr>
      <w:r w:rsidRPr="00620EA4">
        <w:rPr>
          <w:rFonts w:ascii="Calibri" w:hAnsi="Calibri" w:cs="Calibri"/>
          <w:b/>
          <w:bCs/>
        </w:rPr>
        <w:t>(0,3) +1 Total = 6.</w:t>
      </w:r>
    </w:p>
    <w:p w14:paraId="1411F2A9" w14:textId="77777777" w:rsidR="00635F08" w:rsidRPr="00985838" w:rsidRDefault="00635F08" w:rsidP="00861E4B">
      <w:pPr>
        <w:rPr>
          <w:rFonts w:ascii="Calibri" w:hAnsi="Calibri" w:cs="Calibri"/>
        </w:rPr>
      </w:pPr>
      <w:r w:rsidRPr="00985838">
        <w:rPr>
          <w:rFonts w:ascii="Calibri" w:hAnsi="Calibri" w:cs="Calibri"/>
        </w:rPr>
        <w:t>If no further single-vertex flip reduces the cut weight, local search stops here, returning cut weight 6.</w:t>
      </w:r>
    </w:p>
    <w:p w14:paraId="0F96FF09" w14:textId="566D61DA" w:rsidR="00635F08" w:rsidRDefault="00635F08" w:rsidP="00F61254">
      <w:pPr>
        <w:ind w:firstLine="720"/>
        <w:rPr>
          <w:rFonts w:ascii="Calibri" w:hAnsi="Calibri" w:cs="Calibri"/>
        </w:rPr>
      </w:pPr>
      <w:r w:rsidRPr="00985838">
        <w:rPr>
          <w:rFonts w:ascii="Calibri" w:hAnsi="Calibri" w:cs="Calibri"/>
        </w:rPr>
        <w:t>This illustrates how local improvement can reduce the cut weight step-by-step, but it may stop at a local optimum depending on the neighborhood definition and initial cut.</w:t>
      </w:r>
    </w:p>
    <w:p w14:paraId="2EC2B43E" w14:textId="77777777" w:rsidR="00635F08" w:rsidRDefault="00635F08" w:rsidP="00985838">
      <w:pPr>
        <w:rPr>
          <w:rFonts w:ascii="Calibri" w:hAnsi="Calibri" w:cs="Calibri"/>
        </w:rPr>
      </w:pPr>
    </w:p>
    <w:p w14:paraId="7E71146C" w14:textId="77777777" w:rsidR="00923215" w:rsidRDefault="00635F08" w:rsidP="00923215">
      <w:pPr>
        <w:keepNext/>
        <w:jc w:val="center"/>
      </w:pPr>
      <w:r w:rsidRPr="00501BF2">
        <w:rPr>
          <w:rFonts w:ascii="Calibri" w:hAnsi="Calibri" w:cs="Calibri"/>
          <w:noProof/>
        </w:rPr>
        <w:lastRenderedPageBreak/>
        <w:drawing>
          <wp:inline distT="0" distB="0" distL="0" distR="0" wp14:anchorId="0D0156A4" wp14:editId="07658C07">
            <wp:extent cx="2537461" cy="2019315"/>
            <wp:effectExtent l="0" t="0" r="0" b="0"/>
            <wp:docPr id="18877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17528" name=""/>
                    <pic:cNvPicPr/>
                  </pic:nvPicPr>
                  <pic:blipFill>
                    <a:blip r:embed="rId51"/>
                    <a:stretch>
                      <a:fillRect/>
                    </a:stretch>
                  </pic:blipFill>
                  <pic:spPr>
                    <a:xfrm>
                      <a:off x="0" y="0"/>
                      <a:ext cx="2539989" cy="2021327"/>
                    </a:xfrm>
                    <a:prstGeom prst="rect">
                      <a:avLst/>
                    </a:prstGeom>
                  </pic:spPr>
                </pic:pic>
              </a:graphicData>
            </a:graphic>
          </wp:inline>
        </w:drawing>
      </w:r>
    </w:p>
    <w:p w14:paraId="7E897C4C" w14:textId="04FBC185" w:rsidR="00635F08" w:rsidRDefault="00923215" w:rsidP="00923215">
      <w:pPr>
        <w:pStyle w:val="Caption"/>
      </w:pPr>
      <w:bookmarkStart w:id="454" w:name="_Toc229057541"/>
      <w:bookmarkStart w:id="455" w:name="_Toc229070360"/>
      <w:r>
        <w:t xml:space="preserve">Figure </w:t>
      </w:r>
      <w:fldSimple w:instr=" SEQ Figure \* ARABIC ">
        <w:r w:rsidR="00302A3E">
          <w:rPr>
            <w:noProof/>
          </w:rPr>
          <w:t>41</w:t>
        </w:r>
        <w:bookmarkEnd w:id="454"/>
        <w:bookmarkEnd w:id="455"/>
      </w:fldSimple>
    </w:p>
    <w:p w14:paraId="7B725E46" w14:textId="60573062" w:rsidR="00635F08" w:rsidRDefault="00635F08" w:rsidP="00501BF2">
      <w:pPr>
        <w:pStyle w:val="Caption"/>
      </w:pPr>
      <w:bookmarkStart w:id="456" w:name="_Toc229057542"/>
      <w:bookmarkStart w:id="457" w:name="_Toc229070361"/>
      <w:r>
        <w:t xml:space="preserve">Figure </w:t>
      </w:r>
      <w:fldSimple w:instr=" SEQ Figure \* ARABIC ">
        <w:r w:rsidR="00302A3E">
          <w:rPr>
            <w:noProof/>
          </w:rPr>
          <w:t>42</w:t>
        </w:r>
      </w:fldSimple>
      <w:r>
        <w:t xml:space="preserve"> - Weighted Graph for this example</w:t>
      </w:r>
      <w:bookmarkEnd w:id="456"/>
      <w:bookmarkEnd w:id="457"/>
    </w:p>
    <w:p w14:paraId="6D97AE92" w14:textId="77777777" w:rsidR="00635F08" w:rsidRDefault="00635F08" w:rsidP="00501BF2"/>
    <w:p w14:paraId="0A2BBC0D" w14:textId="77777777" w:rsidR="00923215" w:rsidRDefault="00635F08" w:rsidP="00923215">
      <w:pPr>
        <w:keepNext/>
        <w:jc w:val="center"/>
      </w:pPr>
      <w:r w:rsidRPr="00184FCB">
        <w:rPr>
          <w:noProof/>
        </w:rPr>
        <w:drawing>
          <wp:inline distT="0" distB="0" distL="0" distR="0" wp14:anchorId="5DB98FBB" wp14:editId="32CBD2B3">
            <wp:extent cx="4154805" cy="2240549"/>
            <wp:effectExtent l="0" t="0" r="0" b="7620"/>
            <wp:docPr id="8215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4326" name=""/>
                    <pic:cNvPicPr/>
                  </pic:nvPicPr>
                  <pic:blipFill>
                    <a:blip r:embed="rId52"/>
                    <a:stretch>
                      <a:fillRect/>
                    </a:stretch>
                  </pic:blipFill>
                  <pic:spPr>
                    <a:xfrm>
                      <a:off x="0" y="0"/>
                      <a:ext cx="4166439" cy="2246823"/>
                    </a:xfrm>
                    <a:prstGeom prst="rect">
                      <a:avLst/>
                    </a:prstGeom>
                  </pic:spPr>
                </pic:pic>
              </a:graphicData>
            </a:graphic>
          </wp:inline>
        </w:drawing>
      </w:r>
    </w:p>
    <w:p w14:paraId="6F10FCB7" w14:textId="253C910F" w:rsidR="00635F08" w:rsidRDefault="00923215" w:rsidP="00923215">
      <w:pPr>
        <w:pStyle w:val="Caption"/>
      </w:pPr>
      <w:bookmarkStart w:id="458" w:name="_Toc229057543"/>
      <w:bookmarkStart w:id="459" w:name="_Toc229070362"/>
      <w:r>
        <w:t xml:space="preserve">Figure </w:t>
      </w:r>
      <w:fldSimple w:instr=" SEQ Figure \* ARABIC ">
        <w:r w:rsidR="00302A3E">
          <w:rPr>
            <w:noProof/>
          </w:rPr>
          <w:t>43</w:t>
        </w:r>
        <w:bookmarkEnd w:id="458"/>
        <w:bookmarkEnd w:id="459"/>
      </w:fldSimple>
    </w:p>
    <w:p w14:paraId="79BBE50C" w14:textId="5E76603F" w:rsidR="00635F08" w:rsidRDefault="00635F08" w:rsidP="00184FCB">
      <w:pPr>
        <w:pStyle w:val="Caption"/>
      </w:pPr>
      <w:bookmarkStart w:id="460" w:name="_Toc229057544"/>
      <w:bookmarkStart w:id="461" w:name="_Toc229070363"/>
      <w:r>
        <w:t xml:space="preserve">Figure </w:t>
      </w:r>
      <w:fldSimple w:instr=" SEQ Figure \* ARABIC ">
        <w:r w:rsidR="00302A3E">
          <w:rPr>
            <w:noProof/>
          </w:rPr>
          <w:t>44</w:t>
        </w:r>
      </w:fldSimple>
      <w:r>
        <w:t xml:space="preserve"> -</w:t>
      </w:r>
      <w:r w:rsidRPr="00184FCB">
        <w:t xml:space="preserve"> Initial partition and its cut weight computed from crossing edges.</w:t>
      </w:r>
      <w:bookmarkEnd w:id="460"/>
      <w:bookmarkEnd w:id="461"/>
    </w:p>
    <w:p w14:paraId="384F0535" w14:textId="77777777" w:rsidR="00635F08" w:rsidRDefault="00635F08" w:rsidP="00184FCB">
      <w:pPr>
        <w:rPr>
          <w:rFonts w:ascii="Calibri" w:hAnsi="Calibri" w:cs="Calibri"/>
        </w:rPr>
      </w:pPr>
      <w:r w:rsidRPr="00184FCB">
        <w:rPr>
          <w:rFonts w:ascii="Calibri" w:hAnsi="Calibri" w:cs="Calibri"/>
          <w:b/>
          <w:bCs/>
        </w:rPr>
        <w:t>Crossing edges (X):</w:t>
      </w:r>
      <w:r w:rsidRPr="00184FCB">
        <w:rPr>
          <w:rFonts w:ascii="Calibri" w:hAnsi="Calibri" w:cs="Calibri"/>
        </w:rPr>
        <w:br/>
        <w:t>(0,1)=2</w:t>
      </w:r>
      <w:r w:rsidRPr="00184FCB">
        <w:rPr>
          <w:rFonts w:ascii="Calibri" w:hAnsi="Calibri" w:cs="Calibri"/>
        </w:rPr>
        <w:br/>
        <w:t>(0,3)=1</w:t>
      </w:r>
      <w:r w:rsidRPr="00184FCB">
        <w:rPr>
          <w:rFonts w:ascii="Calibri" w:hAnsi="Calibri" w:cs="Calibri"/>
        </w:rPr>
        <w:br/>
        <w:t>(2,3)=5</w:t>
      </w:r>
      <w:r w:rsidRPr="00184FCB">
        <w:rPr>
          <w:rFonts w:ascii="Calibri" w:hAnsi="Calibri" w:cs="Calibri"/>
        </w:rPr>
        <w:br/>
      </w:r>
      <w:r w:rsidRPr="00184FCB">
        <w:rPr>
          <w:rFonts w:ascii="Calibri" w:hAnsi="Calibri" w:cs="Calibri"/>
        </w:rPr>
        <w:br/>
      </w:r>
      <w:r w:rsidRPr="00184FCB">
        <w:rPr>
          <w:rFonts w:ascii="Calibri" w:hAnsi="Calibri" w:cs="Calibri"/>
          <w:b/>
          <w:bCs/>
        </w:rPr>
        <w:t>Cut weight W = 2 + 1 + 5 = 8</w:t>
      </w:r>
      <w:r w:rsidRPr="00184FCB">
        <w:rPr>
          <w:rFonts w:ascii="Calibri" w:hAnsi="Calibri" w:cs="Calibri"/>
        </w:rPr>
        <w:br/>
      </w:r>
      <w:r w:rsidRPr="00184FCB">
        <w:rPr>
          <w:rFonts w:ascii="Calibri" w:hAnsi="Calibri" w:cs="Calibri"/>
        </w:rPr>
        <w:lastRenderedPageBreak/>
        <w:br/>
      </w:r>
      <w:r w:rsidRPr="00184FCB">
        <w:rPr>
          <w:rFonts w:ascii="Calibri" w:hAnsi="Calibri" w:cs="Calibri"/>
          <w:b/>
          <w:bCs/>
        </w:rPr>
        <w:t>Non-crossing edges (·):</w:t>
      </w:r>
      <w:r w:rsidRPr="00184FCB">
        <w:rPr>
          <w:rFonts w:ascii="Calibri" w:hAnsi="Calibri" w:cs="Calibri"/>
        </w:rPr>
        <w:br/>
        <w:t>(0,2)=3</w:t>
      </w:r>
      <w:r w:rsidRPr="00184FCB">
        <w:rPr>
          <w:rFonts w:ascii="Calibri" w:hAnsi="Calibri" w:cs="Calibri"/>
        </w:rPr>
        <w:br/>
        <w:t>(1,3)=4</w:t>
      </w:r>
    </w:p>
    <w:p w14:paraId="4A8781DE" w14:textId="77777777" w:rsidR="00635F08" w:rsidRDefault="00635F08" w:rsidP="00184FCB">
      <w:pPr>
        <w:rPr>
          <w:rFonts w:ascii="Calibri" w:hAnsi="Calibri" w:cs="Calibri"/>
        </w:rPr>
      </w:pPr>
    </w:p>
    <w:p w14:paraId="402EF06C" w14:textId="77777777" w:rsidR="00923215" w:rsidRDefault="00635F08" w:rsidP="00923215">
      <w:pPr>
        <w:keepNext/>
        <w:jc w:val="center"/>
      </w:pPr>
      <w:r w:rsidRPr="00184FCB">
        <w:rPr>
          <w:rFonts w:ascii="Calibri" w:hAnsi="Calibri" w:cs="Calibri"/>
          <w:noProof/>
        </w:rPr>
        <w:drawing>
          <wp:inline distT="0" distB="0" distL="0" distR="0" wp14:anchorId="505EE7BB" wp14:editId="63ECCE71">
            <wp:extent cx="3154680" cy="2366010"/>
            <wp:effectExtent l="0" t="0" r="7620" b="0"/>
            <wp:docPr id="173901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7288" name=""/>
                    <pic:cNvPicPr/>
                  </pic:nvPicPr>
                  <pic:blipFill>
                    <a:blip r:embed="rId53"/>
                    <a:stretch>
                      <a:fillRect/>
                    </a:stretch>
                  </pic:blipFill>
                  <pic:spPr>
                    <a:xfrm>
                      <a:off x="0" y="0"/>
                      <a:ext cx="3155123" cy="2366342"/>
                    </a:xfrm>
                    <a:prstGeom prst="rect">
                      <a:avLst/>
                    </a:prstGeom>
                  </pic:spPr>
                </pic:pic>
              </a:graphicData>
            </a:graphic>
          </wp:inline>
        </w:drawing>
      </w:r>
    </w:p>
    <w:p w14:paraId="4B8E03A7" w14:textId="0DDC03EE" w:rsidR="00635F08" w:rsidRDefault="00923215" w:rsidP="00923215">
      <w:pPr>
        <w:pStyle w:val="Caption"/>
      </w:pPr>
      <w:bookmarkStart w:id="462" w:name="_Toc229057545"/>
      <w:bookmarkStart w:id="463" w:name="_Toc229070364"/>
      <w:r>
        <w:t xml:space="preserve">Figure </w:t>
      </w:r>
      <w:fldSimple w:instr=" SEQ Figure \* ARABIC ">
        <w:r w:rsidR="00302A3E">
          <w:rPr>
            <w:noProof/>
          </w:rPr>
          <w:t>45</w:t>
        </w:r>
        <w:bookmarkEnd w:id="462"/>
        <w:bookmarkEnd w:id="463"/>
      </w:fldSimple>
    </w:p>
    <w:p w14:paraId="222F0DFD" w14:textId="4D87F0D2" w:rsidR="00635F08" w:rsidRDefault="00635F08" w:rsidP="00184FCB">
      <w:pPr>
        <w:pStyle w:val="Caption"/>
      </w:pPr>
      <w:bookmarkStart w:id="464" w:name="_Toc229057546"/>
      <w:bookmarkStart w:id="465" w:name="_Toc229070365"/>
      <w:r>
        <w:t xml:space="preserve">Figure </w:t>
      </w:r>
      <w:fldSimple w:instr=" SEQ Figure \* ARABIC ">
        <w:r w:rsidR="00302A3E">
          <w:rPr>
            <w:noProof/>
          </w:rPr>
          <w:t>46</w:t>
        </w:r>
      </w:fldSimple>
      <w:r>
        <w:t xml:space="preserve"> -</w:t>
      </w:r>
      <w:r w:rsidRPr="00DF5DCF">
        <w:t xml:space="preserve"> Delta calculation for flipping one vertex using only incident edges.</w:t>
      </w:r>
      <w:bookmarkEnd w:id="464"/>
      <w:bookmarkEnd w:id="465"/>
    </w:p>
    <w:p w14:paraId="0238611B" w14:textId="77777777" w:rsidR="00635F08" w:rsidRDefault="00635F08" w:rsidP="00184FCB"/>
    <w:p w14:paraId="47F1F325" w14:textId="77777777" w:rsidR="00635F08" w:rsidRDefault="00635F08" w:rsidP="00184FCB">
      <w:pPr>
        <w:rPr>
          <w:rFonts w:ascii="Calibri" w:hAnsi="Calibri" w:cs="Calibri"/>
          <w:b/>
          <w:bCs/>
        </w:rPr>
      </w:pPr>
      <w:r w:rsidRPr="00184FCB">
        <w:rPr>
          <w:rFonts w:ascii="Calibri" w:hAnsi="Calibri" w:cs="Calibri"/>
          <w:b/>
          <w:bCs/>
        </w:rPr>
        <w:t>Before flip:</w:t>
      </w:r>
      <w:r w:rsidRPr="00184FCB">
        <w:rPr>
          <w:rFonts w:ascii="Calibri" w:hAnsi="Calibri" w:cs="Calibri"/>
        </w:rPr>
        <w:t> side[2] = S</w:t>
      </w:r>
      <w:r w:rsidRPr="00184FCB">
        <w:rPr>
          <w:rFonts w:ascii="Calibri" w:hAnsi="Calibri" w:cs="Calibri"/>
        </w:rPr>
        <w:br/>
      </w:r>
      <w:r w:rsidRPr="00184FCB">
        <w:rPr>
          <w:rFonts w:ascii="Calibri" w:hAnsi="Calibri" w:cs="Calibri"/>
          <w:b/>
          <w:bCs/>
        </w:rPr>
        <w:t>After flip:</w:t>
      </w:r>
      <w:r w:rsidRPr="00184FCB">
        <w:rPr>
          <w:rFonts w:ascii="Calibri" w:hAnsi="Calibri" w:cs="Calibri"/>
        </w:rPr>
        <w:t> side[2] = T</w:t>
      </w:r>
      <w:r w:rsidRPr="00184FCB">
        <w:rPr>
          <w:rFonts w:ascii="Calibri" w:hAnsi="Calibri" w:cs="Calibri"/>
        </w:rPr>
        <w:br/>
      </w:r>
      <w:r w:rsidRPr="00184FCB">
        <w:rPr>
          <w:rFonts w:ascii="Calibri" w:hAnsi="Calibri" w:cs="Calibri"/>
        </w:rPr>
        <w:br/>
      </w:r>
      <w:r w:rsidRPr="00184FCB">
        <w:rPr>
          <w:rFonts w:ascii="Calibri" w:hAnsi="Calibri" w:cs="Calibri"/>
          <w:b/>
          <w:bCs/>
        </w:rPr>
        <w:t>(0,2) = 3</w:t>
      </w:r>
      <w:r w:rsidRPr="00184FCB">
        <w:rPr>
          <w:rFonts w:ascii="Calibri" w:hAnsi="Calibri" w:cs="Calibri"/>
        </w:rPr>
        <w:br/>
        <w:t xml:space="preserve">Before: 0 in S and 2 in S </w:t>
      </w:r>
      <w:r w:rsidRPr="00184FCB">
        <w:rPr>
          <w:rFonts w:ascii="Cambria Math" w:hAnsi="Cambria Math" w:cs="Cambria Math"/>
        </w:rPr>
        <w:t>⇒</w:t>
      </w:r>
      <w:r w:rsidRPr="00184FCB">
        <w:rPr>
          <w:rFonts w:ascii="Calibri" w:hAnsi="Calibri" w:cs="Calibri"/>
        </w:rPr>
        <w:t> NOT crossing</w:t>
      </w:r>
      <w:r w:rsidRPr="00184FCB">
        <w:rPr>
          <w:rFonts w:ascii="Calibri" w:hAnsi="Calibri" w:cs="Calibri"/>
        </w:rPr>
        <w:br/>
        <w:t xml:space="preserve">After : 0 in S and 2 in T </w:t>
      </w:r>
      <w:r w:rsidRPr="00184FCB">
        <w:rPr>
          <w:rFonts w:ascii="Cambria Math" w:hAnsi="Cambria Math" w:cs="Cambria Math"/>
        </w:rPr>
        <w:t>⇒</w:t>
      </w:r>
      <w:r w:rsidRPr="00184FCB">
        <w:rPr>
          <w:rFonts w:ascii="Calibri" w:hAnsi="Calibri" w:cs="Calibri"/>
        </w:rPr>
        <w:t> crossing</w:t>
      </w:r>
      <w:r w:rsidRPr="00184FCB">
        <w:rPr>
          <w:rFonts w:ascii="Calibri" w:hAnsi="Calibri" w:cs="Calibri"/>
        </w:rPr>
        <w:br/>
        <w:t>Contribution to Δ(2): </w:t>
      </w:r>
      <w:r w:rsidRPr="00184FCB">
        <w:rPr>
          <w:rFonts w:ascii="Calibri" w:hAnsi="Calibri" w:cs="Calibri"/>
          <w:b/>
          <w:bCs/>
        </w:rPr>
        <w:t>+3</w:t>
      </w:r>
      <w:r w:rsidRPr="00184FCB">
        <w:rPr>
          <w:rFonts w:ascii="Calibri" w:hAnsi="Calibri" w:cs="Calibri"/>
        </w:rPr>
        <w:br/>
      </w:r>
      <w:r w:rsidRPr="00184FCB">
        <w:rPr>
          <w:rFonts w:ascii="Calibri" w:hAnsi="Calibri" w:cs="Calibri"/>
        </w:rPr>
        <w:br/>
      </w:r>
      <w:r w:rsidRPr="00184FCB">
        <w:rPr>
          <w:rFonts w:ascii="Calibri" w:hAnsi="Calibri" w:cs="Calibri"/>
          <w:b/>
          <w:bCs/>
        </w:rPr>
        <w:t>(2,3) = 5</w:t>
      </w:r>
      <w:r w:rsidRPr="00184FCB">
        <w:rPr>
          <w:rFonts w:ascii="Calibri" w:hAnsi="Calibri" w:cs="Calibri"/>
        </w:rPr>
        <w:br/>
        <w:t xml:space="preserve">Before: 2 in S and 3 in T </w:t>
      </w:r>
      <w:r w:rsidRPr="00184FCB">
        <w:rPr>
          <w:rFonts w:ascii="Cambria Math" w:hAnsi="Cambria Math" w:cs="Cambria Math"/>
        </w:rPr>
        <w:t>⇒</w:t>
      </w:r>
      <w:r w:rsidRPr="00184FCB">
        <w:rPr>
          <w:rFonts w:ascii="Calibri" w:hAnsi="Calibri" w:cs="Calibri"/>
        </w:rPr>
        <w:t> crossing</w:t>
      </w:r>
      <w:r w:rsidRPr="00184FCB">
        <w:rPr>
          <w:rFonts w:ascii="Calibri" w:hAnsi="Calibri" w:cs="Calibri"/>
        </w:rPr>
        <w:br/>
      </w:r>
      <w:r w:rsidRPr="00184FCB">
        <w:rPr>
          <w:rFonts w:ascii="Calibri" w:hAnsi="Calibri" w:cs="Calibri"/>
        </w:rPr>
        <w:lastRenderedPageBreak/>
        <w:t xml:space="preserve">After : 2 in T and 3 in T </w:t>
      </w:r>
      <w:r w:rsidRPr="00184FCB">
        <w:rPr>
          <w:rFonts w:ascii="Cambria Math" w:hAnsi="Cambria Math" w:cs="Cambria Math"/>
        </w:rPr>
        <w:t>⇒</w:t>
      </w:r>
      <w:r w:rsidRPr="00184FCB">
        <w:rPr>
          <w:rFonts w:ascii="Calibri" w:hAnsi="Calibri" w:cs="Calibri"/>
        </w:rPr>
        <w:t> NOT crossing</w:t>
      </w:r>
      <w:r w:rsidRPr="00184FCB">
        <w:rPr>
          <w:rFonts w:ascii="Calibri" w:hAnsi="Calibri" w:cs="Calibri"/>
        </w:rPr>
        <w:br/>
        <w:t>Contribution to Δ(2): </w:t>
      </w:r>
      <w:r w:rsidRPr="00184FCB">
        <w:rPr>
          <w:rFonts w:ascii="Calibri" w:hAnsi="Calibri" w:cs="Calibri"/>
          <w:b/>
          <w:bCs/>
        </w:rPr>
        <w:t>-5</w:t>
      </w:r>
      <w:r w:rsidRPr="00184FCB">
        <w:rPr>
          <w:rFonts w:ascii="Calibri" w:hAnsi="Calibri" w:cs="Calibri"/>
        </w:rPr>
        <w:br/>
      </w:r>
      <w:r w:rsidRPr="00184FCB">
        <w:rPr>
          <w:rFonts w:ascii="Calibri" w:hAnsi="Calibri" w:cs="Calibri"/>
        </w:rPr>
        <w:br/>
      </w:r>
      <w:r w:rsidRPr="00184FCB">
        <w:rPr>
          <w:rFonts w:ascii="Calibri" w:hAnsi="Calibri" w:cs="Calibri"/>
          <w:b/>
          <w:bCs/>
        </w:rPr>
        <w:t>Δ(2) = +3 + (-5) = -2</w:t>
      </w:r>
      <w:r w:rsidRPr="00184FCB">
        <w:rPr>
          <w:rFonts w:ascii="Calibri" w:hAnsi="Calibri" w:cs="Calibri"/>
        </w:rPr>
        <w:br/>
      </w:r>
      <w:r w:rsidRPr="00184FCB">
        <w:rPr>
          <w:rFonts w:ascii="Calibri" w:hAnsi="Calibri" w:cs="Calibri"/>
          <w:b/>
          <w:bCs/>
        </w:rPr>
        <w:t>W</w:t>
      </w:r>
      <w:r w:rsidRPr="00184FCB">
        <w:rPr>
          <w:rFonts w:ascii="Calibri" w:hAnsi="Calibri" w:cs="Calibri"/>
          <w:b/>
          <w:bCs/>
          <w:vertAlign w:val="subscript"/>
        </w:rPr>
        <w:t>new</w:t>
      </w:r>
      <w:r w:rsidRPr="00184FCB">
        <w:rPr>
          <w:rFonts w:ascii="Calibri" w:hAnsi="Calibri" w:cs="Calibri"/>
          <w:b/>
          <w:bCs/>
        </w:rPr>
        <w:t> = W + Δ(2) = 8 + (-2) = 6</w:t>
      </w:r>
    </w:p>
    <w:p w14:paraId="36AF7562" w14:textId="77777777" w:rsidR="00923215" w:rsidRDefault="00635F08" w:rsidP="00923215">
      <w:pPr>
        <w:keepNext/>
        <w:jc w:val="center"/>
      </w:pPr>
      <w:r w:rsidRPr="00184FCB">
        <w:rPr>
          <w:rFonts w:ascii="Calibri" w:hAnsi="Calibri" w:cs="Calibri"/>
          <w:noProof/>
        </w:rPr>
        <w:drawing>
          <wp:inline distT="0" distB="0" distL="0" distR="0" wp14:anchorId="0EB8B945" wp14:editId="5FA834FA">
            <wp:extent cx="4168140" cy="2478618"/>
            <wp:effectExtent l="0" t="0" r="3810" b="0"/>
            <wp:docPr id="54653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38071" name=""/>
                    <pic:cNvPicPr/>
                  </pic:nvPicPr>
                  <pic:blipFill>
                    <a:blip r:embed="rId54"/>
                    <a:stretch>
                      <a:fillRect/>
                    </a:stretch>
                  </pic:blipFill>
                  <pic:spPr>
                    <a:xfrm>
                      <a:off x="0" y="0"/>
                      <a:ext cx="4175128" cy="2482773"/>
                    </a:xfrm>
                    <a:prstGeom prst="rect">
                      <a:avLst/>
                    </a:prstGeom>
                  </pic:spPr>
                </pic:pic>
              </a:graphicData>
            </a:graphic>
          </wp:inline>
        </w:drawing>
      </w:r>
    </w:p>
    <w:p w14:paraId="28099DF9" w14:textId="28EFBC38" w:rsidR="00635F08" w:rsidRDefault="00923215" w:rsidP="00923215">
      <w:pPr>
        <w:pStyle w:val="Caption"/>
      </w:pPr>
      <w:bookmarkStart w:id="466" w:name="_Toc229057547"/>
      <w:bookmarkStart w:id="467" w:name="_Toc229070366"/>
      <w:r>
        <w:t xml:space="preserve">Figure </w:t>
      </w:r>
      <w:fldSimple w:instr=" SEQ Figure \* ARABIC ">
        <w:r w:rsidR="00302A3E">
          <w:rPr>
            <w:noProof/>
          </w:rPr>
          <w:t>47</w:t>
        </w:r>
        <w:bookmarkEnd w:id="466"/>
        <w:bookmarkEnd w:id="467"/>
      </w:fldSimple>
    </w:p>
    <w:p w14:paraId="13FE2789" w14:textId="6B2B9177" w:rsidR="00635F08" w:rsidRDefault="00635F08" w:rsidP="00184FCB">
      <w:pPr>
        <w:pStyle w:val="Caption"/>
      </w:pPr>
      <w:bookmarkStart w:id="468" w:name="_Toc229057548"/>
      <w:bookmarkStart w:id="469" w:name="_Toc229070367"/>
      <w:r>
        <w:t xml:space="preserve">Figure </w:t>
      </w:r>
      <w:fldSimple w:instr=" SEQ Figure \* ARABIC ">
        <w:r w:rsidR="00302A3E">
          <w:rPr>
            <w:noProof/>
          </w:rPr>
          <w:t>48</w:t>
        </w:r>
      </w:fldSimple>
      <w:r>
        <w:t xml:space="preserve"> -</w:t>
      </w:r>
      <w:r w:rsidRPr="00430212">
        <w:t>Partition after one improving move, resulting in a smaller cut weight.</w:t>
      </w:r>
      <w:bookmarkEnd w:id="468"/>
      <w:bookmarkEnd w:id="469"/>
    </w:p>
    <w:p w14:paraId="183F7097" w14:textId="2FA2D327" w:rsidR="00635F08" w:rsidRPr="00184FCB" w:rsidRDefault="00635F08" w:rsidP="00184FCB">
      <w:pPr>
        <w:rPr>
          <w:rFonts w:ascii="Calibri" w:hAnsi="Calibri" w:cs="Calibri"/>
        </w:rPr>
      </w:pPr>
      <w:r w:rsidRPr="00184FCB">
        <w:rPr>
          <w:rFonts w:ascii="Calibri" w:hAnsi="Calibri" w:cs="Calibri"/>
          <w:b/>
          <w:bCs/>
        </w:rPr>
        <w:t>Crossing edges (X):</w:t>
      </w:r>
      <w:r w:rsidRPr="00184FCB">
        <w:rPr>
          <w:rFonts w:ascii="Calibri" w:hAnsi="Calibri" w:cs="Calibri"/>
        </w:rPr>
        <w:br/>
        <w:t>(0,1)=2</w:t>
      </w:r>
      <w:r w:rsidRPr="00184FCB">
        <w:rPr>
          <w:rFonts w:ascii="Calibri" w:hAnsi="Calibri" w:cs="Calibri"/>
        </w:rPr>
        <w:br/>
        <w:t>(0,2)=3</w:t>
      </w:r>
      <w:r w:rsidRPr="00184FCB">
        <w:rPr>
          <w:rFonts w:ascii="Calibri" w:hAnsi="Calibri" w:cs="Calibri"/>
        </w:rPr>
        <w:br/>
        <w:t>(0,3)=1</w:t>
      </w:r>
      <w:r w:rsidRPr="00184FCB">
        <w:rPr>
          <w:rFonts w:ascii="Calibri" w:hAnsi="Calibri" w:cs="Calibri"/>
        </w:rPr>
        <w:br/>
      </w:r>
      <w:r w:rsidRPr="00184FCB">
        <w:rPr>
          <w:rFonts w:ascii="Calibri" w:hAnsi="Calibri" w:cs="Calibri"/>
          <w:b/>
          <w:bCs/>
        </w:rPr>
        <w:t>Cut weight W = 2 + 3 + 1 = 6</w:t>
      </w:r>
      <w:r w:rsidRPr="00184FCB">
        <w:rPr>
          <w:rFonts w:ascii="Calibri" w:hAnsi="Calibri" w:cs="Calibri"/>
        </w:rPr>
        <w:br/>
      </w:r>
      <w:r w:rsidRPr="00184FCB">
        <w:rPr>
          <w:rFonts w:ascii="Calibri" w:hAnsi="Calibri" w:cs="Calibri"/>
          <w:b/>
          <w:bCs/>
        </w:rPr>
        <w:t>Non-crossing edges (·):</w:t>
      </w:r>
      <w:r w:rsidRPr="00184FCB">
        <w:rPr>
          <w:rFonts w:ascii="Calibri" w:hAnsi="Calibri" w:cs="Calibri"/>
        </w:rPr>
        <w:br/>
        <w:t>(1,3)=4</w:t>
      </w:r>
      <w:r w:rsidRPr="00184FCB">
        <w:rPr>
          <w:rFonts w:ascii="Calibri" w:hAnsi="Calibri" w:cs="Calibri"/>
        </w:rPr>
        <w:br/>
        <w:t>(2,3)=5</w:t>
      </w:r>
    </w:p>
    <w:p w14:paraId="54CEFEB6" w14:textId="77777777" w:rsidR="00635F08" w:rsidRPr="00620EA4" w:rsidRDefault="00635F08" w:rsidP="00620EA4">
      <w:pPr>
        <w:pStyle w:val="Heading3"/>
      </w:pPr>
      <w:bookmarkStart w:id="470" w:name="_Toc229070257"/>
      <w:r>
        <w:lastRenderedPageBreak/>
        <w:t>8.5</w:t>
      </w:r>
      <w:r w:rsidRPr="00620EA4">
        <w:t>.</w:t>
      </w:r>
      <w:r>
        <w:t>9</w:t>
      </w:r>
      <w:r w:rsidRPr="00620EA4">
        <w:t xml:space="preserve"> Notes on </w:t>
      </w:r>
      <w:r>
        <w:t>l</w:t>
      </w:r>
      <w:r w:rsidRPr="00620EA4">
        <w:t>imitations</w:t>
      </w:r>
      <w:bookmarkEnd w:id="470"/>
    </w:p>
    <w:p w14:paraId="240E6C41" w14:textId="77777777" w:rsidR="00635F08" w:rsidRDefault="00635F08" w:rsidP="00C975D4">
      <w:pPr>
        <w:ind w:firstLine="720"/>
        <w:jc w:val="both"/>
        <w:rPr>
          <w:rFonts w:ascii="Calibri" w:hAnsi="Calibri" w:cs="Calibri"/>
          <w:rtl/>
        </w:rPr>
      </w:pPr>
      <w:r w:rsidRPr="00620EA4">
        <w:rPr>
          <w:rFonts w:ascii="Calibri" w:hAnsi="Calibri" w:cs="Calibri"/>
        </w:rPr>
        <w:t>Iterative improvement with single-vertex flips guarantees that the cut weight decreases in each improving step, so it must eventually terminate. However, termination only guarantees a solution that is locally optimal with respect to the chosen neighborhood (single-vertex flips). A better cut may exist that requires moving multiple vertices simultaneously, which single-vertex local search cannot reach without allowing non-improving moves or restarts.</w:t>
      </w:r>
    </w:p>
    <w:p w14:paraId="504E3A0D" w14:textId="6C109893" w:rsidR="00635F08" w:rsidRPr="001036B3" w:rsidRDefault="00635F08" w:rsidP="001036B3">
      <w:pPr>
        <w:pStyle w:val="Heading3"/>
      </w:pPr>
      <w:bookmarkStart w:id="471" w:name="_Toc229070258"/>
      <w:r>
        <w:t>8.5</w:t>
      </w:r>
      <w:r w:rsidRPr="001036B3">
        <w:t>.1</w:t>
      </w:r>
      <w:r w:rsidR="00AF70E9">
        <w:t>0</w:t>
      </w:r>
      <w:r w:rsidRPr="001036B3">
        <w:t xml:space="preserve"> Time and </w:t>
      </w:r>
      <w:r>
        <w:t>s</w:t>
      </w:r>
      <w:r w:rsidRPr="001036B3">
        <w:t xml:space="preserve">pace </w:t>
      </w:r>
      <w:r>
        <w:t>c</w:t>
      </w:r>
      <w:r w:rsidRPr="001036B3">
        <w:t>omplexity</w:t>
      </w:r>
      <w:bookmarkEnd w:id="471"/>
      <w:r w:rsidRPr="001036B3">
        <w:t xml:space="preserve"> </w:t>
      </w:r>
    </w:p>
    <w:p w14:paraId="6415F26A" w14:textId="77777777" w:rsidR="00635F08" w:rsidRPr="001036B3" w:rsidRDefault="00635F08" w:rsidP="001036B3">
      <w:pPr>
        <w:rPr>
          <w:rFonts w:ascii="Calibri" w:hAnsi="Calibri" w:cs="Calibri"/>
          <w:b/>
          <w:bCs/>
        </w:rPr>
      </w:pPr>
      <w:r w:rsidRPr="001036B3">
        <w:rPr>
          <w:rFonts w:ascii="Calibri" w:hAnsi="Calibri" w:cs="Calibri"/>
          <w:b/>
          <w:bCs/>
        </w:rPr>
        <w:t>Time Complexity</w:t>
      </w:r>
    </w:p>
    <w:p w14:paraId="3901C9B7" w14:textId="7F762F7A" w:rsidR="00635F08" w:rsidRPr="001036B3" w:rsidRDefault="00635F08" w:rsidP="00DA6397">
      <w:pPr>
        <w:ind w:firstLine="720"/>
        <w:jc w:val="both"/>
        <w:rPr>
          <w:rFonts w:ascii="Calibri" w:hAnsi="Calibri" w:cs="Calibri"/>
        </w:rPr>
      </w:pPr>
      <w:r w:rsidRPr="001036B3">
        <w:rPr>
          <w:rFonts w:ascii="Calibri" w:hAnsi="Calibri" w:cs="Calibri"/>
        </w:rPr>
        <w:t>In one local-search iteration, the algorithm considers flipping each vertex v (</w:t>
      </w:r>
      <w:r>
        <w:rPr>
          <w:rFonts w:ascii="Calibri" w:hAnsi="Calibri" w:cs="Calibri"/>
        </w:rPr>
        <w:t>when</w:t>
      </w:r>
      <w:r w:rsidRPr="001036B3">
        <w:rPr>
          <w:rFonts w:ascii="Calibri" w:hAnsi="Calibri" w:cs="Calibri"/>
        </w:rPr>
        <w:t xml:space="preserve"> flipping does not make one side empty). For each candidate vertex v, it computes Delta(v) by scanning all neighbors of v, which costs </w:t>
      </w:r>
      <m:oMath>
        <m:r>
          <w:rPr>
            <w:rFonts w:ascii="Cambria Math" w:hAnsi="Cambria Math" w:cs="Calibri"/>
          </w:rPr>
          <m:t>O</m:t>
        </m:r>
        <m:d>
          <m:dPr>
            <m:ctrlPr>
              <w:rPr>
                <w:rFonts w:ascii="Cambria Math" w:hAnsi="Cambria Math" w:cs="Calibri"/>
                <w:i/>
              </w:rPr>
            </m:ctrlPr>
          </m:dPr>
          <m:e>
            <m:r>
              <w:rPr>
                <w:rFonts w:ascii="Cambria Math" w:hAnsi="Cambria Math" w:cs="Calibri"/>
              </w:rPr>
              <m:t>deg</m:t>
            </m:r>
            <m:d>
              <m:dPr>
                <m:ctrlPr>
                  <w:rPr>
                    <w:rFonts w:ascii="Cambria Math" w:hAnsi="Cambria Math" w:cs="Calibri"/>
                    <w:i/>
                  </w:rPr>
                </m:ctrlPr>
              </m:dPr>
              <m:e>
                <m:r>
                  <w:rPr>
                    <w:rFonts w:ascii="Cambria Math" w:hAnsi="Cambria Math" w:cs="Calibri"/>
                  </w:rPr>
                  <m:t>v</m:t>
                </m:r>
              </m:e>
            </m:d>
          </m:e>
        </m:d>
      </m:oMath>
      <w:r w:rsidRPr="001036B3">
        <w:rPr>
          <w:rFonts w:ascii="Calibri" w:hAnsi="Calibri" w:cs="Calibri"/>
        </w:rPr>
        <w:t>.</w:t>
      </w:r>
    </w:p>
    <w:p w14:paraId="7B2A1A24" w14:textId="5F90939A" w:rsidR="00635F08" w:rsidRPr="001036B3" w:rsidRDefault="00635F08" w:rsidP="00B57CEF">
      <w:pPr>
        <w:rPr>
          <w:rFonts w:ascii="Calibri" w:hAnsi="Calibri" w:cs="Calibri"/>
        </w:rPr>
      </w:pPr>
      <w:r w:rsidRPr="001036B3">
        <w:rPr>
          <w:rFonts w:ascii="Calibri" w:hAnsi="Calibri" w:cs="Calibri"/>
        </w:rPr>
        <w:t>When this is done for all vertices in the same iteration, the total work is:</w:t>
      </w:r>
      <w:r w:rsidR="00B57CEF">
        <w:rPr>
          <w:rFonts w:ascii="Calibri" w:hAnsi="Calibri" w:cs="Calibri"/>
        </w:rPr>
        <w:t xml:space="preserve"> </w:t>
      </w:r>
      <w:r w:rsidRPr="001036B3">
        <w:rPr>
          <w:rFonts w:ascii="Calibri" w:hAnsi="Calibri" w:cs="Calibri"/>
        </w:rPr>
        <w:t>sum of deg(v) over all vertices = 2m in an undirected graph</w:t>
      </w:r>
      <w:r w:rsidR="00B57CEF">
        <w:rPr>
          <w:rFonts w:ascii="Calibri" w:hAnsi="Calibri" w:cs="Calibri"/>
        </w:rPr>
        <w:t>.</w:t>
      </w:r>
    </w:p>
    <w:p w14:paraId="1939E30C" w14:textId="77777777" w:rsidR="00635F08" w:rsidRPr="001036B3" w:rsidRDefault="00635F08" w:rsidP="001036B3">
      <w:pPr>
        <w:rPr>
          <w:rFonts w:ascii="Calibri" w:hAnsi="Calibri" w:cs="Calibri"/>
        </w:rPr>
      </w:pPr>
      <w:r w:rsidRPr="001036B3">
        <w:rPr>
          <w:rFonts w:ascii="Calibri" w:hAnsi="Calibri" w:cs="Calibri"/>
        </w:rPr>
        <w:t>So, the time per iteration is:</w:t>
      </w:r>
    </w:p>
    <w:p w14:paraId="5CC80286" w14:textId="2B3E92D9" w:rsidR="00635F08" w:rsidRPr="001036B3" w:rsidRDefault="009F1634" w:rsidP="00885D64">
      <w:pPr>
        <w:numPr>
          <w:ilvl w:val="0"/>
          <w:numId w:val="46"/>
        </w:numPr>
        <w:spacing w:before="0" w:after="160" w:line="278" w:lineRule="auto"/>
        <w:rPr>
          <w:rFonts w:ascii="Calibri" w:hAnsi="Calibri" w:cs="Calibri"/>
        </w:rPr>
      </w:pP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p>
    <w:p w14:paraId="5AA3DFD7" w14:textId="117F330B" w:rsidR="00635F08" w:rsidRPr="001036B3" w:rsidRDefault="00635F08" w:rsidP="00D03B75">
      <w:pPr>
        <w:ind w:firstLine="360"/>
        <w:rPr>
          <w:rFonts w:ascii="Calibri" w:hAnsi="Calibri" w:cs="Calibri"/>
        </w:rPr>
      </w:pPr>
      <w:r w:rsidRPr="001036B3">
        <w:rPr>
          <w:rFonts w:ascii="Calibri" w:hAnsi="Calibri" w:cs="Calibri"/>
        </w:rPr>
        <w:t>Let I be the number of improving flips (iterations) performed until the algorithm stops (reaches a local optimum) in one restart. Then the runtime for one restart is:</w:t>
      </w:r>
      <w:r w:rsidR="006F4217">
        <w:rPr>
          <w:rFonts w:ascii="Calibri" w:hAnsi="Calibri" w:cs="Calibri"/>
        </w:rPr>
        <w:t xml:space="preserve"> </w:t>
      </w:r>
      <m:oMath>
        <m:r>
          <w:rPr>
            <w:rFonts w:ascii="Cambria Math" w:hAnsi="Cambria Math" w:cs="Calibri"/>
          </w:rPr>
          <m:t>O</m:t>
        </m:r>
        <m:d>
          <m:dPr>
            <m:ctrlPr>
              <w:rPr>
                <w:rFonts w:ascii="Cambria Math" w:hAnsi="Cambria Math" w:cs="Calibri"/>
                <w:i/>
              </w:rPr>
            </m:ctrlPr>
          </m:dPr>
          <m:e>
            <m:r>
              <w:rPr>
                <w:rFonts w:ascii="Cambria Math" w:hAnsi="Cambria Math" w:cs="Calibri"/>
              </w:rPr>
              <m:t>I*m</m:t>
            </m:r>
          </m:e>
        </m:d>
      </m:oMath>
    </w:p>
    <w:p w14:paraId="57908EFD" w14:textId="49D1080B" w:rsidR="00635F08" w:rsidRPr="00507B08" w:rsidRDefault="00635F08" w:rsidP="00D03B75">
      <w:pPr>
        <w:ind w:firstLine="360"/>
        <w:rPr>
          <w:rFonts w:ascii="Calibri" w:hAnsi="Calibri" w:cs="Calibri"/>
          <w:b/>
          <w:bCs/>
          <w:color w:val="EE0000"/>
        </w:rPr>
      </w:pPr>
      <w:r w:rsidRPr="001036B3">
        <w:rPr>
          <w:rFonts w:ascii="Calibri" w:hAnsi="Calibri" w:cs="Calibri"/>
        </w:rPr>
        <w:t>If we run the algorithm for R restarts, the total time becomes:</w:t>
      </w:r>
      <w:r w:rsidR="00C92867">
        <w:rPr>
          <w:rFonts w:ascii="Calibri" w:hAnsi="Calibri" w:cs="Calibri"/>
        </w:rPr>
        <w:t xml:space="preserve"> </w:t>
      </w:r>
      <m:oMath>
        <m:r>
          <m:rPr>
            <m:sty m:val="bi"/>
          </m:rPr>
          <w:rPr>
            <w:rFonts w:ascii="Cambria Math" w:hAnsi="Cambria Math" w:cs="Calibri"/>
            <w:color w:val="EE0000"/>
          </w:rPr>
          <m:t>O</m:t>
        </m:r>
        <m:d>
          <m:dPr>
            <m:ctrlPr>
              <w:rPr>
                <w:rFonts w:ascii="Cambria Math" w:hAnsi="Cambria Math" w:cs="Calibri"/>
                <w:b/>
                <w:i/>
                <w:color w:val="EE0000"/>
              </w:rPr>
            </m:ctrlPr>
          </m:dPr>
          <m:e>
            <m:r>
              <m:rPr>
                <m:sty m:val="bi"/>
              </m:rPr>
              <w:rPr>
                <w:rFonts w:ascii="Cambria Math" w:hAnsi="Cambria Math" w:cs="Calibri"/>
                <w:color w:val="EE0000"/>
              </w:rPr>
              <m:t>R*</m:t>
            </m:r>
            <m:sSub>
              <m:sSubPr>
                <m:ctrlPr>
                  <w:rPr>
                    <w:rFonts w:ascii="Cambria Math" w:hAnsi="Cambria Math" w:cs="Calibri"/>
                    <w:b/>
                    <w:i/>
                    <w:color w:val="EE0000"/>
                  </w:rPr>
                </m:ctrlPr>
              </m:sSubPr>
              <m:e>
                <m:r>
                  <m:rPr>
                    <m:sty m:val="bi"/>
                  </m:rPr>
                  <w:rPr>
                    <w:rFonts w:ascii="Cambria Math" w:hAnsi="Cambria Math" w:cs="Calibri"/>
                    <w:color w:val="EE0000"/>
                  </w:rPr>
                  <m:t>I</m:t>
                </m:r>
              </m:e>
              <m:sub>
                <m:r>
                  <m:rPr>
                    <m:sty m:val="bi"/>
                  </m:rPr>
                  <w:rPr>
                    <w:rFonts w:ascii="Cambria Math" w:hAnsi="Cambria Math" w:cs="Calibri"/>
                    <w:color w:val="EE0000"/>
                  </w:rPr>
                  <m:t>a</m:t>
                </m:r>
              </m:sub>
            </m:sSub>
            <m:r>
              <m:rPr>
                <m:sty m:val="bi"/>
              </m:rPr>
              <w:rPr>
                <w:rFonts w:ascii="Cambria Math" w:hAnsi="Cambria Math" w:cs="Calibri"/>
                <w:color w:val="EE0000"/>
              </w:rPr>
              <m:t>vg*m</m:t>
            </m:r>
          </m:e>
        </m:d>
      </m:oMath>
      <w:r w:rsidR="00507B08">
        <w:rPr>
          <w:rFonts w:ascii="Calibri" w:hAnsi="Calibri" w:cs="Calibri"/>
          <w:b/>
          <w:bCs/>
          <w:color w:val="EE0000"/>
        </w:rPr>
        <w:t xml:space="preserve">, </w:t>
      </w:r>
      <w:r w:rsidRPr="001036B3">
        <w:rPr>
          <w:rFonts w:ascii="Calibri" w:hAnsi="Calibri" w:cs="Calibri"/>
        </w:rPr>
        <w:t>where </w:t>
      </w:r>
      <w:r w:rsidRPr="001036B3">
        <w:rPr>
          <w:rFonts w:ascii="Calibri" w:hAnsi="Calibri" w:cs="Calibri"/>
          <w:b/>
          <w:bCs/>
        </w:rPr>
        <w:t>I_avg</w:t>
      </w:r>
      <w:r w:rsidRPr="001036B3">
        <w:rPr>
          <w:rFonts w:ascii="Calibri" w:hAnsi="Calibri" w:cs="Calibri"/>
        </w:rPr>
        <w:t> is the average number of iterations per restart.</w:t>
      </w:r>
    </w:p>
    <w:p w14:paraId="5FCA6357" w14:textId="77777777" w:rsidR="00635F08" w:rsidRPr="001036B3" w:rsidRDefault="00635F08" w:rsidP="001036B3">
      <w:pPr>
        <w:rPr>
          <w:rFonts w:ascii="Calibri" w:hAnsi="Calibri" w:cs="Calibri"/>
          <w:b/>
          <w:bCs/>
        </w:rPr>
      </w:pPr>
      <w:r w:rsidRPr="001036B3">
        <w:rPr>
          <w:rFonts w:ascii="Calibri" w:hAnsi="Calibri" w:cs="Calibri"/>
          <w:b/>
          <w:bCs/>
        </w:rPr>
        <w:t>Space Complexity</w:t>
      </w:r>
    </w:p>
    <w:p w14:paraId="7251DBDE" w14:textId="77777777" w:rsidR="00635F08" w:rsidRPr="001036B3" w:rsidRDefault="00635F08" w:rsidP="001036B3">
      <w:pPr>
        <w:rPr>
          <w:rFonts w:ascii="Calibri" w:hAnsi="Calibri" w:cs="Calibri"/>
        </w:rPr>
      </w:pPr>
      <w:r w:rsidRPr="001036B3">
        <w:rPr>
          <w:rFonts w:ascii="Calibri" w:hAnsi="Calibri" w:cs="Calibri"/>
        </w:rPr>
        <w:t>The algorithm stores:</w:t>
      </w:r>
    </w:p>
    <w:p w14:paraId="496CB6A1" w14:textId="4CB96C09" w:rsidR="00635F08" w:rsidRPr="001036B3" w:rsidRDefault="00635F08" w:rsidP="00885D64">
      <w:pPr>
        <w:numPr>
          <w:ilvl w:val="0"/>
          <w:numId w:val="47"/>
        </w:numPr>
        <w:spacing w:before="0" w:after="160" w:line="278" w:lineRule="auto"/>
        <w:rPr>
          <w:rFonts w:ascii="Calibri" w:hAnsi="Calibri" w:cs="Calibri"/>
        </w:rPr>
      </w:pPr>
      <w:r w:rsidRPr="001036B3">
        <w:rPr>
          <w:rFonts w:ascii="Calibri" w:hAnsi="Calibri" w:cs="Calibri"/>
        </w:rPr>
        <w:t>the graph (adjacency list and/or edge list): </w:t>
      </w:r>
      <m:oMath>
        <m:r>
          <w:rPr>
            <w:rFonts w:ascii="Cambria Math" w:hAnsi="Cambria Math" w:cs="Calibri"/>
          </w:rPr>
          <m:t>O</m:t>
        </m:r>
        <m:d>
          <m:dPr>
            <m:ctrlPr>
              <w:rPr>
                <w:rFonts w:ascii="Cambria Math" w:hAnsi="Cambria Math" w:cs="Calibri"/>
                <w:i/>
              </w:rPr>
            </m:ctrlPr>
          </m:dPr>
          <m:e>
            <m:r>
              <w:rPr>
                <w:rFonts w:ascii="Cambria Math" w:hAnsi="Cambria Math" w:cs="Calibri"/>
              </w:rPr>
              <m:t>n+m</m:t>
            </m:r>
          </m:e>
        </m:d>
      </m:oMath>
    </w:p>
    <w:p w14:paraId="6AA71660" w14:textId="27703CC6" w:rsidR="00635F08" w:rsidRPr="001036B3" w:rsidRDefault="00635F08" w:rsidP="00885D64">
      <w:pPr>
        <w:numPr>
          <w:ilvl w:val="0"/>
          <w:numId w:val="47"/>
        </w:numPr>
        <w:spacing w:before="0" w:after="160" w:line="278" w:lineRule="auto"/>
        <w:rPr>
          <w:rFonts w:ascii="Calibri" w:hAnsi="Calibri" w:cs="Calibri"/>
        </w:rPr>
      </w:pPr>
      <w:r w:rsidRPr="001036B3">
        <w:rPr>
          <w:rFonts w:ascii="Calibri" w:hAnsi="Calibri" w:cs="Calibri"/>
        </w:rPr>
        <w:t>the current cut assignment side[]: </w:t>
      </w:r>
      <m:oMath>
        <m:r>
          <w:rPr>
            <w:rFonts w:ascii="Cambria Math" w:hAnsi="Cambria Math" w:cs="Calibri"/>
          </w:rPr>
          <m:t>O</m:t>
        </m:r>
        <m:d>
          <m:dPr>
            <m:ctrlPr>
              <w:rPr>
                <w:rFonts w:ascii="Cambria Math" w:hAnsi="Cambria Math" w:cs="Calibri"/>
                <w:i/>
              </w:rPr>
            </m:ctrlPr>
          </m:dPr>
          <m:e>
            <m:r>
              <w:rPr>
                <w:rFonts w:ascii="Cambria Math" w:hAnsi="Cambria Math" w:cs="Calibri"/>
              </w:rPr>
              <m:t>n</m:t>
            </m:r>
          </m:e>
        </m:d>
      </m:oMath>
    </w:p>
    <w:p w14:paraId="2712638D" w14:textId="265898BE" w:rsidR="00635F08" w:rsidRPr="001036B3" w:rsidRDefault="00635F08" w:rsidP="00885D64">
      <w:pPr>
        <w:numPr>
          <w:ilvl w:val="0"/>
          <w:numId w:val="47"/>
        </w:numPr>
        <w:spacing w:before="0" w:after="160" w:line="278" w:lineRule="auto"/>
        <w:rPr>
          <w:rFonts w:ascii="Calibri" w:hAnsi="Calibri" w:cs="Calibri"/>
        </w:rPr>
      </w:pPr>
      <w:r w:rsidRPr="001036B3">
        <w:rPr>
          <w:rFonts w:ascii="Calibri" w:hAnsi="Calibri" w:cs="Calibri"/>
        </w:rPr>
        <w:lastRenderedPageBreak/>
        <w:t>a few counters and variables: </w:t>
      </w:r>
      <m:oMath>
        <m:r>
          <w:rPr>
            <w:rFonts w:ascii="Cambria Math" w:hAnsi="Cambria Math" w:cs="Calibri"/>
          </w:rPr>
          <m:t>O</m:t>
        </m:r>
        <m:d>
          <m:dPr>
            <m:ctrlPr>
              <w:rPr>
                <w:rFonts w:ascii="Cambria Math" w:hAnsi="Cambria Math" w:cs="Calibri"/>
                <w:i/>
              </w:rPr>
            </m:ctrlPr>
          </m:dPr>
          <m:e>
            <m:r>
              <w:rPr>
                <w:rFonts w:ascii="Cambria Math" w:hAnsi="Cambria Math" w:cs="Calibri"/>
              </w:rPr>
              <m:t>1</m:t>
            </m:r>
          </m:e>
        </m:d>
      </m:oMath>
    </w:p>
    <w:p w14:paraId="0781E9AC" w14:textId="77777777" w:rsidR="00635F08" w:rsidRPr="001036B3" w:rsidRDefault="00635F08" w:rsidP="001036B3">
      <w:pPr>
        <w:rPr>
          <w:rFonts w:ascii="Calibri" w:hAnsi="Calibri" w:cs="Calibri"/>
        </w:rPr>
      </w:pPr>
      <w:r w:rsidRPr="001036B3">
        <w:rPr>
          <w:rFonts w:ascii="Calibri" w:hAnsi="Calibri" w:cs="Calibri"/>
        </w:rPr>
        <w:t>Therefore, the total space complexity is:</w:t>
      </w:r>
    </w:p>
    <w:p w14:paraId="55B317AE" w14:textId="718F62A7" w:rsidR="00635F08" w:rsidRPr="004802D3" w:rsidRDefault="009F1634" w:rsidP="00885D64">
      <w:pPr>
        <w:numPr>
          <w:ilvl w:val="0"/>
          <w:numId w:val="48"/>
        </w:numPr>
        <w:spacing w:before="0" w:after="160" w:line="278" w:lineRule="auto"/>
        <w:rPr>
          <w:rFonts w:ascii="Calibri" w:hAnsi="Calibri" w:cs="Calibri"/>
        </w:rPr>
      </w:pPr>
      <m:oMath>
        <m:r>
          <m:rPr>
            <m:sty m:val="bi"/>
          </m:rPr>
          <w:rPr>
            <w:rFonts w:ascii="Cambria Math" w:hAnsi="Cambria Math" w:cs="Calibri"/>
            <w:color w:val="EE0000"/>
          </w:rPr>
          <m:t>O</m:t>
        </m:r>
        <m:d>
          <m:dPr>
            <m:ctrlPr>
              <w:rPr>
                <w:rFonts w:ascii="Cambria Math" w:hAnsi="Cambria Math" w:cs="Calibri"/>
                <w:b/>
                <w:i/>
                <w:color w:val="EE0000"/>
              </w:rPr>
            </m:ctrlPr>
          </m:dPr>
          <m:e>
            <m:r>
              <m:rPr>
                <m:sty m:val="bi"/>
              </m:rPr>
              <w:rPr>
                <w:rFonts w:ascii="Cambria Math" w:hAnsi="Cambria Math" w:cs="Calibri"/>
                <w:color w:val="EE0000"/>
              </w:rPr>
              <m:t>n+m</m:t>
            </m:r>
          </m:e>
        </m:d>
      </m:oMath>
    </w:p>
    <w:p w14:paraId="52A05F34" w14:textId="77777777" w:rsidR="00635F08" w:rsidRDefault="00635F08" w:rsidP="0035260F">
      <w:pPr>
        <w:pStyle w:val="Heading2"/>
      </w:pPr>
      <w:bookmarkStart w:id="472" w:name="_Toc229070259"/>
      <w:r>
        <w:t xml:space="preserve">8.6 </w:t>
      </w:r>
      <w:r w:rsidRPr="0035260F">
        <w:t xml:space="preserve">Implementation </w:t>
      </w:r>
      <w:r>
        <w:t>d</w:t>
      </w:r>
      <w:r w:rsidRPr="0035260F">
        <w:t>etails</w:t>
      </w:r>
      <w:bookmarkEnd w:id="472"/>
    </w:p>
    <w:p w14:paraId="6D71246E" w14:textId="77777777" w:rsidR="00635F08" w:rsidRPr="001F010C" w:rsidRDefault="00635F08" w:rsidP="001F010C">
      <w:pPr>
        <w:pStyle w:val="Heading3"/>
      </w:pPr>
      <w:bookmarkStart w:id="473" w:name="_Toc229070260"/>
      <w:r>
        <w:t>8.6</w:t>
      </w:r>
      <w:r w:rsidRPr="001F010C">
        <w:t xml:space="preserve">.1 Implementation </w:t>
      </w:r>
      <w:r>
        <w:t>o</w:t>
      </w:r>
      <w:r w:rsidRPr="001F010C">
        <w:t>verview</w:t>
      </w:r>
      <w:bookmarkEnd w:id="473"/>
    </w:p>
    <w:p w14:paraId="288F884C" w14:textId="77777777" w:rsidR="00635F08" w:rsidRPr="001F010C" w:rsidRDefault="00635F08" w:rsidP="0031588A">
      <w:pPr>
        <w:jc w:val="both"/>
        <w:rPr>
          <w:rFonts w:ascii="Calibri" w:hAnsi="Calibri" w:cs="Calibri"/>
        </w:rPr>
      </w:pPr>
      <w:r w:rsidRPr="001F010C">
        <w:rPr>
          <w:rFonts w:ascii="Calibri" w:hAnsi="Calibri" w:cs="Calibri"/>
        </w:rPr>
        <w:t>This section describes how the two required techniques are implemented in C++:</w:t>
      </w:r>
    </w:p>
    <w:p w14:paraId="256C9AA9" w14:textId="77777777" w:rsidR="00635F08" w:rsidRPr="001F010C" w:rsidRDefault="00635F08" w:rsidP="00885D64">
      <w:pPr>
        <w:numPr>
          <w:ilvl w:val="0"/>
          <w:numId w:val="41"/>
        </w:numPr>
        <w:spacing w:before="0" w:after="160" w:line="278" w:lineRule="auto"/>
        <w:jc w:val="both"/>
        <w:rPr>
          <w:rFonts w:ascii="Calibri" w:hAnsi="Calibri" w:cs="Calibri"/>
        </w:rPr>
      </w:pPr>
      <w:r w:rsidRPr="001F010C">
        <w:rPr>
          <w:rFonts w:ascii="Calibri" w:hAnsi="Calibri" w:cs="Calibri"/>
          <w:b/>
          <w:bCs/>
        </w:rPr>
        <w:t>Brute Force (Exact):</w:t>
      </w:r>
      <w:r w:rsidRPr="001F010C">
        <w:rPr>
          <w:rFonts w:ascii="Calibri" w:hAnsi="Calibri" w:cs="Calibri"/>
        </w:rPr>
        <w:t> Enumerates all cuts by iterating over bitmasks representing membership of vertices in set T (with vertex 0 fixed in S to avoid duplicate cuts). For each mask, the cut weight is computed by scanning all edges.</w:t>
      </w:r>
    </w:p>
    <w:p w14:paraId="52761112" w14:textId="77777777" w:rsidR="00635F08" w:rsidRPr="001F010C" w:rsidRDefault="00635F08" w:rsidP="00885D64">
      <w:pPr>
        <w:numPr>
          <w:ilvl w:val="0"/>
          <w:numId w:val="41"/>
        </w:numPr>
        <w:spacing w:before="0" w:after="160" w:line="278" w:lineRule="auto"/>
        <w:jc w:val="both"/>
        <w:rPr>
          <w:rFonts w:ascii="Calibri" w:hAnsi="Calibri" w:cs="Calibri"/>
        </w:rPr>
      </w:pPr>
      <w:r w:rsidRPr="001F010C">
        <w:rPr>
          <w:rFonts w:ascii="Calibri" w:hAnsi="Calibri" w:cs="Calibri"/>
          <w:b/>
          <w:bCs/>
        </w:rPr>
        <w:t>Iterative Improvement (Approximate):</w:t>
      </w:r>
      <w:r w:rsidRPr="001F010C">
        <w:rPr>
          <w:rFonts w:ascii="Calibri" w:hAnsi="Calibri" w:cs="Calibri"/>
        </w:rPr>
        <w:t> Uses multi-start local search. Each restart begins with a random valid cut, then repeatedly applies the </w:t>
      </w:r>
      <w:r w:rsidRPr="001F010C">
        <w:rPr>
          <w:rFonts w:ascii="Calibri" w:hAnsi="Calibri" w:cs="Calibri"/>
          <w:b/>
          <w:bCs/>
        </w:rPr>
        <w:t>best-improving single-vertex flip</w:t>
      </w:r>
      <w:r w:rsidRPr="001F010C">
        <w:rPr>
          <w:rFonts w:ascii="Calibri" w:hAnsi="Calibri" w:cs="Calibri"/>
        </w:rPr>
        <w:t> until no improvement exists. The best final cut across all restarts is returned.</w:t>
      </w:r>
    </w:p>
    <w:p w14:paraId="1679CAEA" w14:textId="77777777" w:rsidR="00635F08" w:rsidRDefault="00635F08" w:rsidP="0031588A">
      <w:pPr>
        <w:ind w:firstLine="360"/>
        <w:jc w:val="both"/>
        <w:rPr>
          <w:rFonts w:ascii="Calibri" w:hAnsi="Calibri" w:cs="Calibri"/>
        </w:rPr>
      </w:pPr>
      <w:r w:rsidRPr="001F010C">
        <w:rPr>
          <w:rFonts w:ascii="Calibri" w:hAnsi="Calibri" w:cs="Calibri"/>
        </w:rPr>
        <w:t>This design follows standard local-search methodology and directly reflects the iterative improvement paradigm: start from a feasible solution, improve locally, and stop when no local improvement can be found.</w:t>
      </w:r>
    </w:p>
    <w:p w14:paraId="59FF8173" w14:textId="77777777" w:rsidR="00635F08" w:rsidRPr="00663C4D" w:rsidRDefault="00635F08" w:rsidP="00663C4D">
      <w:pPr>
        <w:pStyle w:val="Heading3"/>
      </w:pPr>
      <w:bookmarkStart w:id="474" w:name="_Toc229070261"/>
      <w:r>
        <w:t>8.6</w:t>
      </w:r>
      <w:r w:rsidRPr="00663C4D">
        <w:t xml:space="preserve">.2 Data </w:t>
      </w:r>
      <w:r>
        <w:t>s</w:t>
      </w:r>
      <w:r w:rsidRPr="00663C4D">
        <w:t>tructures</w:t>
      </w:r>
      <w:bookmarkEnd w:id="474"/>
    </w:p>
    <w:p w14:paraId="3A15F1F1" w14:textId="77777777" w:rsidR="00635F08" w:rsidRPr="00663C4D" w:rsidRDefault="00635F08" w:rsidP="00663C4D">
      <w:pPr>
        <w:rPr>
          <w:rFonts w:ascii="Calibri" w:hAnsi="Calibri" w:cs="Calibri"/>
        </w:rPr>
      </w:pPr>
      <w:r w:rsidRPr="00663C4D">
        <w:rPr>
          <w:rFonts w:ascii="Calibri" w:hAnsi="Calibri" w:cs="Calibri"/>
        </w:rPr>
        <w:t>To support both algorithms efficiently and clearly, we store the graph in two forms:</w:t>
      </w:r>
    </w:p>
    <w:p w14:paraId="76EF8A3B" w14:textId="77777777" w:rsidR="00635F08" w:rsidRPr="00663C4D" w:rsidRDefault="00635F08" w:rsidP="00885D64">
      <w:pPr>
        <w:numPr>
          <w:ilvl w:val="0"/>
          <w:numId w:val="42"/>
        </w:numPr>
        <w:spacing w:before="0" w:after="160" w:line="278" w:lineRule="auto"/>
        <w:rPr>
          <w:rFonts w:ascii="Calibri" w:hAnsi="Calibri" w:cs="Calibri"/>
        </w:rPr>
      </w:pPr>
      <w:r w:rsidRPr="00663C4D">
        <w:rPr>
          <w:rFonts w:ascii="Calibri" w:hAnsi="Calibri" w:cs="Calibri"/>
          <w:b/>
          <w:bCs/>
        </w:rPr>
        <w:t>Edge list</w:t>
      </w:r>
      <w:r w:rsidRPr="00663C4D">
        <w:rPr>
          <w:rFonts w:ascii="Calibri" w:hAnsi="Calibri" w:cs="Calibri"/>
        </w:rPr>
        <w:t> edges for brute force cut weight evaluation:</w:t>
      </w:r>
    </w:p>
    <w:p w14:paraId="5E96F7E9" w14:textId="77777777" w:rsidR="00635F08" w:rsidRPr="00663C4D" w:rsidRDefault="00635F08" w:rsidP="00885D64">
      <w:pPr>
        <w:numPr>
          <w:ilvl w:val="1"/>
          <w:numId w:val="42"/>
        </w:numPr>
        <w:spacing w:before="0" w:after="160" w:line="278" w:lineRule="auto"/>
        <w:rPr>
          <w:rFonts w:ascii="Calibri" w:hAnsi="Calibri" w:cs="Calibri"/>
        </w:rPr>
      </w:pPr>
      <w:r w:rsidRPr="00663C4D">
        <w:rPr>
          <w:rFonts w:ascii="Calibri" w:hAnsi="Calibri" w:cs="Calibri"/>
        </w:rPr>
        <w:t xml:space="preserve">Edge </w:t>
      </w:r>
      <w:r w:rsidRPr="00663C4D">
        <w:rPr>
          <w:rFonts w:ascii="Calibri" w:hAnsi="Calibri" w:cs="Calibri"/>
          <w:b/>
          <w:bCs/>
        </w:rPr>
        <w:t>{ int u, v; long long w; }</w:t>
      </w:r>
    </w:p>
    <w:p w14:paraId="60B196DC" w14:textId="77777777" w:rsidR="00635F08" w:rsidRPr="00663C4D" w:rsidRDefault="00635F08" w:rsidP="00885D64">
      <w:pPr>
        <w:numPr>
          <w:ilvl w:val="0"/>
          <w:numId w:val="42"/>
        </w:numPr>
        <w:spacing w:before="0" w:after="160" w:line="278" w:lineRule="auto"/>
        <w:rPr>
          <w:rFonts w:ascii="Calibri" w:hAnsi="Calibri" w:cs="Calibri"/>
        </w:rPr>
      </w:pPr>
      <w:r w:rsidRPr="00663C4D">
        <w:rPr>
          <w:rFonts w:ascii="Calibri" w:hAnsi="Calibri" w:cs="Calibri"/>
          <w:b/>
          <w:bCs/>
        </w:rPr>
        <w:t>Adjacency list</w:t>
      </w:r>
      <w:r w:rsidRPr="00663C4D">
        <w:rPr>
          <w:rFonts w:ascii="Calibri" w:hAnsi="Calibri" w:cs="Calibri"/>
        </w:rPr>
        <w:t> adj for local improvement delta computations:</w:t>
      </w:r>
    </w:p>
    <w:p w14:paraId="17F5615F" w14:textId="77777777" w:rsidR="00635F08" w:rsidRPr="00663C4D" w:rsidRDefault="00635F08" w:rsidP="00885D64">
      <w:pPr>
        <w:numPr>
          <w:ilvl w:val="1"/>
          <w:numId w:val="42"/>
        </w:numPr>
        <w:spacing w:before="0" w:after="160" w:line="278" w:lineRule="auto"/>
        <w:rPr>
          <w:rFonts w:ascii="Calibri" w:hAnsi="Calibri" w:cs="Calibri"/>
        </w:rPr>
      </w:pPr>
      <w:r w:rsidRPr="00663C4D">
        <w:rPr>
          <w:rFonts w:ascii="Calibri" w:hAnsi="Calibri" w:cs="Calibri"/>
          <w:b/>
          <w:bCs/>
        </w:rPr>
        <w:t>adj[v]</w:t>
      </w:r>
      <w:r w:rsidRPr="00663C4D">
        <w:rPr>
          <w:rFonts w:ascii="Calibri" w:hAnsi="Calibri" w:cs="Calibri"/>
        </w:rPr>
        <w:t xml:space="preserve"> contains </w:t>
      </w:r>
      <w:r w:rsidRPr="00663C4D">
        <w:rPr>
          <w:rFonts w:ascii="Calibri" w:hAnsi="Calibri" w:cs="Calibri"/>
          <w:b/>
          <w:bCs/>
        </w:rPr>
        <w:t>pairs (neighbor, weight)</w:t>
      </w:r>
    </w:p>
    <w:p w14:paraId="3BA53F1F" w14:textId="77777777" w:rsidR="00635F08" w:rsidRPr="00663C4D" w:rsidRDefault="00635F08" w:rsidP="00332293">
      <w:pPr>
        <w:ind w:firstLine="720"/>
        <w:jc w:val="both"/>
        <w:rPr>
          <w:rFonts w:ascii="Calibri" w:hAnsi="Calibri" w:cs="Calibri"/>
        </w:rPr>
      </w:pPr>
      <w:r w:rsidRPr="00663C4D">
        <w:rPr>
          <w:rFonts w:ascii="Calibri" w:hAnsi="Calibri" w:cs="Calibri"/>
        </w:rPr>
        <w:t>We use </w:t>
      </w:r>
      <w:r w:rsidRPr="00663C4D">
        <w:rPr>
          <w:rFonts w:ascii="Calibri" w:hAnsi="Calibri" w:cs="Calibri"/>
          <w:b/>
          <w:bCs/>
        </w:rPr>
        <w:t>long long</w:t>
      </w:r>
      <w:r w:rsidRPr="00663C4D">
        <w:rPr>
          <w:rFonts w:ascii="Calibri" w:hAnsi="Calibri" w:cs="Calibri"/>
        </w:rPr>
        <w:t> for weights and cut sums to reduce overflow risk when weights are integers and sums become large.</w:t>
      </w:r>
    </w:p>
    <w:p w14:paraId="4D735849" w14:textId="77777777" w:rsidR="00635F08" w:rsidRPr="00663C4D" w:rsidRDefault="00635F08" w:rsidP="00332293">
      <w:pPr>
        <w:jc w:val="both"/>
        <w:rPr>
          <w:rFonts w:ascii="Calibri" w:hAnsi="Calibri" w:cs="Calibri"/>
        </w:rPr>
      </w:pPr>
      <w:r w:rsidRPr="00663C4D">
        <w:rPr>
          <w:rFonts w:ascii="Calibri" w:hAnsi="Calibri" w:cs="Calibri"/>
          <w:b/>
          <w:bCs/>
        </w:rPr>
        <w:t>Note:</w:t>
      </w:r>
      <w:r w:rsidRPr="00663C4D">
        <w:rPr>
          <w:rFonts w:ascii="Calibri" w:hAnsi="Calibri" w:cs="Calibri"/>
        </w:rPr>
        <w:t xml:space="preserve"> If the input contains duplicate </w:t>
      </w:r>
      <w:r w:rsidRPr="00663C4D">
        <w:rPr>
          <w:rFonts w:ascii="Calibri" w:hAnsi="Calibri" w:cs="Calibri"/>
          <w:b/>
          <w:bCs/>
        </w:rPr>
        <w:t>edges (u, v)</w:t>
      </w:r>
      <w:r w:rsidRPr="00663C4D">
        <w:rPr>
          <w:rFonts w:ascii="Calibri" w:hAnsi="Calibri" w:cs="Calibri"/>
        </w:rPr>
        <w:t> multiple times, the implementation can either:</w:t>
      </w:r>
    </w:p>
    <w:p w14:paraId="5D0EC20F" w14:textId="77777777" w:rsidR="00635F08" w:rsidRPr="00663C4D" w:rsidRDefault="00635F08" w:rsidP="00885D64">
      <w:pPr>
        <w:numPr>
          <w:ilvl w:val="0"/>
          <w:numId w:val="43"/>
        </w:numPr>
        <w:spacing w:before="0" w:after="160" w:line="278" w:lineRule="auto"/>
        <w:jc w:val="both"/>
        <w:rPr>
          <w:rFonts w:ascii="Calibri" w:hAnsi="Calibri" w:cs="Calibri"/>
        </w:rPr>
      </w:pPr>
      <w:r w:rsidRPr="00663C4D">
        <w:rPr>
          <w:rFonts w:ascii="Calibri" w:hAnsi="Calibri" w:cs="Calibri"/>
        </w:rPr>
        <w:lastRenderedPageBreak/>
        <w:t>accept them as parallel edges (still valid; they simply add to the cut weight), or</w:t>
      </w:r>
    </w:p>
    <w:p w14:paraId="1A37959D" w14:textId="77777777" w:rsidR="00635F08" w:rsidRPr="00663C4D" w:rsidRDefault="00635F08" w:rsidP="00885D64">
      <w:pPr>
        <w:numPr>
          <w:ilvl w:val="0"/>
          <w:numId w:val="43"/>
        </w:numPr>
        <w:spacing w:before="0" w:after="160" w:line="278" w:lineRule="auto"/>
        <w:jc w:val="both"/>
        <w:rPr>
          <w:rFonts w:ascii="Calibri" w:hAnsi="Calibri" w:cs="Calibri"/>
        </w:rPr>
      </w:pPr>
      <w:r w:rsidRPr="00663C4D">
        <w:rPr>
          <w:rFonts w:ascii="Calibri" w:hAnsi="Calibri" w:cs="Calibri"/>
        </w:rPr>
        <w:t>optionally merge them by summing weights (not required for correctness).</w:t>
      </w:r>
    </w:p>
    <w:p w14:paraId="61736B8B" w14:textId="77777777" w:rsidR="00635F08" w:rsidRDefault="00635F08" w:rsidP="00332293">
      <w:pPr>
        <w:ind w:firstLine="360"/>
        <w:jc w:val="both"/>
        <w:rPr>
          <w:rFonts w:ascii="Calibri" w:hAnsi="Calibri" w:cs="Calibri"/>
        </w:rPr>
      </w:pPr>
      <w:r w:rsidRPr="00663C4D">
        <w:rPr>
          <w:rFonts w:ascii="Calibri" w:hAnsi="Calibri" w:cs="Calibri"/>
        </w:rPr>
        <w:t>For simplicity and correctness, we accept parallel edges as-is; this matches the mathematical model where each edge contributes to the cut weight independently.</w:t>
      </w:r>
    </w:p>
    <w:p w14:paraId="2FB0688D" w14:textId="77777777" w:rsidR="00635F08" w:rsidRPr="00501BF2" w:rsidRDefault="00635F08" w:rsidP="00501BF2">
      <w:pPr>
        <w:pStyle w:val="Heading3"/>
      </w:pPr>
      <w:bookmarkStart w:id="475" w:name="_Toc229070262"/>
      <w:r>
        <w:t>8.6</w:t>
      </w:r>
      <w:r w:rsidRPr="00501BF2">
        <w:t xml:space="preserve">.3 Helper </w:t>
      </w:r>
      <w:r>
        <w:t>f</w:t>
      </w:r>
      <w:r w:rsidRPr="00501BF2">
        <w:t>unctions</w:t>
      </w:r>
      <w:bookmarkEnd w:id="475"/>
    </w:p>
    <w:p w14:paraId="1DA7C29D" w14:textId="77777777" w:rsidR="00635F08" w:rsidRPr="00501BF2" w:rsidRDefault="00635F08" w:rsidP="00501BF2">
      <w:pPr>
        <w:rPr>
          <w:rFonts w:ascii="Calibri" w:hAnsi="Calibri" w:cs="Calibri"/>
        </w:rPr>
      </w:pPr>
      <w:r w:rsidRPr="00501BF2">
        <w:rPr>
          <w:rFonts w:ascii="Calibri" w:hAnsi="Calibri" w:cs="Calibri"/>
        </w:rPr>
        <w:t>The implementation is organized around these helper operations:</w:t>
      </w:r>
    </w:p>
    <w:p w14:paraId="47E1CF43" w14:textId="77777777" w:rsidR="00635F08" w:rsidRPr="00501BF2" w:rsidRDefault="00635F08" w:rsidP="00885D64">
      <w:pPr>
        <w:numPr>
          <w:ilvl w:val="0"/>
          <w:numId w:val="44"/>
        </w:numPr>
        <w:spacing w:before="0" w:after="160" w:line="278" w:lineRule="auto"/>
        <w:rPr>
          <w:rFonts w:ascii="Calibri" w:hAnsi="Calibri" w:cs="Calibri"/>
        </w:rPr>
      </w:pPr>
      <w:r w:rsidRPr="00501BF2">
        <w:rPr>
          <w:rFonts w:ascii="Calibri" w:hAnsi="Calibri" w:cs="Calibri"/>
          <w:b/>
          <w:bCs/>
        </w:rPr>
        <w:t>computeCutWeight(side)</w:t>
      </w:r>
      <w:r w:rsidRPr="00501BF2">
        <w:rPr>
          <w:rFonts w:ascii="Calibri" w:hAnsi="Calibri" w:cs="Calibri"/>
          <w:b/>
          <w:bCs/>
        </w:rPr>
        <w:br/>
      </w:r>
      <w:r w:rsidRPr="00501BF2">
        <w:rPr>
          <w:rFonts w:ascii="Calibri" w:hAnsi="Calibri" w:cs="Calibri"/>
        </w:rPr>
        <w:t>Returns total cut weight given side[v] in {0,1}.</w:t>
      </w:r>
    </w:p>
    <w:p w14:paraId="3CD90918" w14:textId="77777777" w:rsidR="00635F08" w:rsidRPr="00501BF2" w:rsidRDefault="00635F08" w:rsidP="00885D64">
      <w:pPr>
        <w:numPr>
          <w:ilvl w:val="0"/>
          <w:numId w:val="44"/>
        </w:numPr>
        <w:spacing w:before="0" w:after="160" w:line="278" w:lineRule="auto"/>
        <w:rPr>
          <w:rFonts w:ascii="Calibri" w:hAnsi="Calibri" w:cs="Calibri"/>
        </w:rPr>
      </w:pPr>
      <w:r w:rsidRPr="00501BF2">
        <w:rPr>
          <w:rFonts w:ascii="Calibri" w:hAnsi="Calibri" w:cs="Calibri"/>
          <w:b/>
          <w:bCs/>
        </w:rPr>
        <w:t>partitionFromSide(side)</w:t>
      </w:r>
      <w:r w:rsidRPr="00501BF2">
        <w:rPr>
          <w:rFonts w:ascii="Calibri" w:hAnsi="Calibri" w:cs="Calibri"/>
        </w:rPr>
        <w:br/>
        <w:t>Builds explicit vertex lists S and T for printing.</w:t>
      </w:r>
    </w:p>
    <w:p w14:paraId="6D3EA9B2" w14:textId="77777777" w:rsidR="00635F08" w:rsidRPr="00501BF2" w:rsidRDefault="00635F08" w:rsidP="00885D64">
      <w:pPr>
        <w:numPr>
          <w:ilvl w:val="0"/>
          <w:numId w:val="44"/>
        </w:numPr>
        <w:spacing w:before="0" w:after="160" w:line="278" w:lineRule="auto"/>
        <w:rPr>
          <w:rFonts w:ascii="Calibri" w:hAnsi="Calibri" w:cs="Calibri"/>
        </w:rPr>
      </w:pPr>
      <w:r w:rsidRPr="00501BF2">
        <w:rPr>
          <w:rFonts w:ascii="Calibri" w:hAnsi="Calibri" w:cs="Calibri"/>
          <w:b/>
          <w:bCs/>
        </w:rPr>
        <w:t>randomInitialCut(n, rng)</w:t>
      </w:r>
      <w:r w:rsidRPr="00501BF2">
        <w:rPr>
          <w:rFonts w:ascii="Calibri" w:hAnsi="Calibri" w:cs="Calibri"/>
        </w:rPr>
        <w:br/>
        <w:t>Generates a random cut with both sides nonempty.</w:t>
      </w:r>
    </w:p>
    <w:p w14:paraId="1800F28D" w14:textId="77777777" w:rsidR="00635F08" w:rsidRPr="00501BF2" w:rsidRDefault="00635F08" w:rsidP="00885D64">
      <w:pPr>
        <w:numPr>
          <w:ilvl w:val="0"/>
          <w:numId w:val="44"/>
        </w:numPr>
        <w:spacing w:before="0" w:after="160" w:line="278" w:lineRule="auto"/>
        <w:rPr>
          <w:rFonts w:ascii="Calibri" w:hAnsi="Calibri" w:cs="Calibri"/>
        </w:rPr>
      </w:pPr>
      <w:r w:rsidRPr="00501BF2">
        <w:rPr>
          <w:rFonts w:ascii="Calibri" w:hAnsi="Calibri" w:cs="Calibri"/>
          <w:b/>
          <w:bCs/>
        </w:rPr>
        <w:t>localImproveOnce(side)</w:t>
      </w:r>
      <w:r w:rsidRPr="00501BF2">
        <w:rPr>
          <w:rFonts w:ascii="Calibri" w:hAnsi="Calibri" w:cs="Calibri"/>
        </w:rPr>
        <w:br/>
        <w:t>Runs the best-improvement loop until a local optimum is reached; returns the final weight and side array.</w:t>
      </w:r>
    </w:p>
    <w:p w14:paraId="7765B973" w14:textId="77777777" w:rsidR="00635F08" w:rsidRPr="00501BF2" w:rsidRDefault="00635F08" w:rsidP="00885D64">
      <w:pPr>
        <w:numPr>
          <w:ilvl w:val="0"/>
          <w:numId w:val="44"/>
        </w:numPr>
        <w:spacing w:before="0" w:after="160" w:line="278" w:lineRule="auto"/>
        <w:rPr>
          <w:rFonts w:ascii="Calibri" w:hAnsi="Calibri" w:cs="Calibri"/>
        </w:rPr>
      </w:pPr>
      <w:r w:rsidRPr="00501BF2">
        <w:rPr>
          <w:rFonts w:ascii="Calibri" w:hAnsi="Calibri" w:cs="Calibri"/>
          <w:b/>
          <w:bCs/>
        </w:rPr>
        <w:t>multiStartLocalSearch(R)</w:t>
      </w:r>
      <w:r w:rsidRPr="00501BF2">
        <w:rPr>
          <w:rFonts w:ascii="Calibri" w:hAnsi="Calibri" w:cs="Calibri"/>
          <w:b/>
          <w:bCs/>
        </w:rPr>
        <w:br/>
      </w:r>
      <w:r w:rsidRPr="00501BF2">
        <w:rPr>
          <w:rFonts w:ascii="Calibri" w:hAnsi="Calibri" w:cs="Calibri"/>
        </w:rPr>
        <w:t>Runs R restarts and keeps the best result.</w:t>
      </w:r>
    </w:p>
    <w:p w14:paraId="148873C1" w14:textId="77777777" w:rsidR="00635F08" w:rsidRDefault="00635F08" w:rsidP="003510CC">
      <w:pPr>
        <w:ind w:firstLine="360"/>
        <w:jc w:val="both"/>
        <w:rPr>
          <w:rFonts w:ascii="Calibri" w:hAnsi="Calibri" w:cs="Calibri"/>
        </w:rPr>
      </w:pPr>
      <w:r w:rsidRPr="00501BF2">
        <w:rPr>
          <w:rFonts w:ascii="Calibri" w:hAnsi="Calibri" w:cs="Calibri"/>
        </w:rPr>
        <w:t>This modular structure improves clarity and helps satisfy the report requirement for step-by-step methodology.</w:t>
      </w:r>
    </w:p>
    <w:p w14:paraId="52D0DEE7" w14:textId="77777777" w:rsidR="00635F08" w:rsidRPr="001036B3" w:rsidRDefault="00635F08" w:rsidP="001036B3">
      <w:pPr>
        <w:pStyle w:val="Heading3"/>
      </w:pPr>
      <w:bookmarkStart w:id="476" w:name="_Toc229070263"/>
      <w:r>
        <w:t>8.6</w:t>
      </w:r>
      <w:r w:rsidRPr="001036B3">
        <w:t xml:space="preserve">.4 Implementation </w:t>
      </w:r>
      <w:r>
        <w:t>c</w:t>
      </w:r>
      <w:r w:rsidRPr="001036B3">
        <w:t>ode</w:t>
      </w:r>
      <w:bookmarkEnd w:id="476"/>
    </w:p>
    <w:p w14:paraId="3204200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5DF76"/>
          <w:sz w:val="21"/>
          <w:szCs w:val="21"/>
        </w:rPr>
        <w:t>include</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AFEA7B"/>
          <w:sz w:val="21"/>
          <w:szCs w:val="21"/>
        </w:rPr>
        <w:t>&lt;bits/stdc++.h&gt;</w:t>
      </w:r>
    </w:p>
    <w:p w14:paraId="634CA94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22D3B1"/>
          <w:sz w:val="21"/>
          <w:szCs w:val="21"/>
        </w:rPr>
        <w:t>using</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BC98FF"/>
          <w:sz w:val="21"/>
          <w:szCs w:val="21"/>
        </w:rPr>
        <w:t>namespace</w:t>
      </w:r>
      <w:r w:rsidRPr="001036B3">
        <w:rPr>
          <w:rFonts w:ascii="Consolas" w:eastAsia="Times New Roman" w:hAnsi="Consolas" w:cs="Times New Roman"/>
          <w:color w:val="A2B9CC"/>
          <w:sz w:val="21"/>
          <w:szCs w:val="21"/>
        </w:rPr>
        <w:t xml:space="preserve"> std</w:t>
      </w:r>
      <w:r w:rsidRPr="001036B3">
        <w:rPr>
          <w:rFonts w:ascii="Consolas" w:eastAsia="Times New Roman" w:hAnsi="Consolas" w:cs="Times New Roman"/>
          <w:color w:val="C3D2DE"/>
          <w:sz w:val="21"/>
          <w:szCs w:val="21"/>
        </w:rPr>
        <w:t>;</w:t>
      </w:r>
    </w:p>
    <w:p w14:paraId="0F068CE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958C67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BC98FF"/>
          <w:sz w:val="21"/>
          <w:szCs w:val="21"/>
        </w:rPr>
        <w:t>struct</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C3D2DE"/>
          <w:sz w:val="21"/>
          <w:szCs w:val="21"/>
        </w:rPr>
        <w:t>{</w:t>
      </w:r>
    </w:p>
    <w:p w14:paraId="2DC2E52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EC7886"/>
          <w:sz w:val="21"/>
          <w:szCs w:val="21"/>
        </w:rPr>
        <w:t xml:space="preserve"> 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 xml:space="preserve"> v</w:t>
      </w:r>
      <w:r w:rsidRPr="001036B3">
        <w:rPr>
          <w:rFonts w:ascii="Consolas" w:eastAsia="Times New Roman" w:hAnsi="Consolas" w:cs="Times New Roman"/>
          <w:color w:val="C3D2DE"/>
          <w:sz w:val="21"/>
          <w:szCs w:val="21"/>
        </w:rPr>
        <w:t>;</w:t>
      </w:r>
    </w:p>
    <w:p w14:paraId="28DDD0C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lastRenderedPageBreak/>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w:t>
      </w:r>
      <w:r w:rsidRPr="001036B3">
        <w:rPr>
          <w:rFonts w:ascii="Consolas" w:eastAsia="Times New Roman" w:hAnsi="Consolas" w:cs="Times New Roman"/>
          <w:color w:val="C3D2DE"/>
          <w:sz w:val="21"/>
          <w:szCs w:val="21"/>
        </w:rPr>
        <w:t>;</w:t>
      </w:r>
    </w:p>
    <w:p w14:paraId="60A014D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784BC00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D12195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BC98FF"/>
          <w:sz w:val="21"/>
          <w:szCs w:val="21"/>
        </w:rPr>
        <w:t>struct</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C3D2DE"/>
          <w:sz w:val="21"/>
          <w:szCs w:val="21"/>
        </w:rPr>
        <w:t>{</w:t>
      </w:r>
    </w:p>
    <w:p w14:paraId="0A6402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weight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FFAA7D"/>
          <w:sz w:val="21"/>
          <w:szCs w:val="21"/>
        </w:rPr>
        <w:t>62</w:t>
      </w:r>
      <w:r w:rsidRPr="001036B3">
        <w:rPr>
          <w:rFonts w:ascii="Consolas" w:eastAsia="Times New Roman" w:hAnsi="Consolas" w:cs="Times New Roman"/>
          <w:color w:val="C3D2DE"/>
          <w:sz w:val="21"/>
          <w:szCs w:val="21"/>
        </w:rPr>
        <w:t>);</w:t>
      </w:r>
    </w:p>
    <w:p w14:paraId="39C9F37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EC7886"/>
          <w:sz w:val="21"/>
          <w:szCs w:val="21"/>
        </w:rPr>
        <w:t xml:space="preserve"> 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0 =&gt; S, 1 =&gt; T</w:t>
      </w:r>
    </w:p>
    <w:p w14:paraId="138DD7C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iterations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local search iterations (moves)</w:t>
      </w:r>
    </w:p>
    <w:p w14:paraId="439C967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EC7886"/>
          <w:sz w:val="21"/>
          <w:szCs w:val="21"/>
        </w:rPr>
        <w:t xml:space="preserve"> restarts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6944EF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1498880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AA7905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computeCutWeight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958657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5F39719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C3D2DE"/>
          <w:sz w:val="21"/>
          <w:szCs w:val="21"/>
        </w:rPr>
        <w:t>&amp;</w:t>
      </w:r>
      <w:r w:rsidRPr="001036B3">
        <w:rPr>
          <w:rFonts w:ascii="Consolas" w:eastAsia="Times New Roman" w:hAnsi="Consolas" w:cs="Times New Roman"/>
          <w:color w:val="7FD7F5"/>
          <w:sz w:val="21"/>
          <w:szCs w:val="21"/>
        </w:rPr>
        <w:t xml:space="preserve"> 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9C805F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w:t>
      </w:r>
      <w:r w:rsidRPr="001036B3">
        <w:rPr>
          <w:rFonts w:ascii="Consolas" w:eastAsia="Times New Roman" w:hAnsi="Consolas" w:cs="Times New Roman"/>
          <w:color w:val="C3D2DE"/>
          <w:sz w:val="21"/>
          <w:szCs w:val="21"/>
        </w:rPr>
        <w:t>;</w:t>
      </w:r>
    </w:p>
    <w:p w14:paraId="49990F6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FF17B6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3E17D7B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33BC45C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8CDAE2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pair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partitionFromSide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659EACE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w:t>
      </w:r>
      <w:r w:rsidRPr="001036B3">
        <w:rPr>
          <w:rFonts w:ascii="Consolas" w:eastAsia="Times New Roman" w:hAnsi="Consolas" w:cs="Times New Roman"/>
          <w:color w:val="C3D2DE"/>
          <w:sz w:val="21"/>
          <w:szCs w:val="21"/>
        </w:rPr>
        <w:t>;</w:t>
      </w:r>
    </w:p>
    <w:p w14:paraId="135B6C7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size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55BD4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push_back</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
    <w:p w14:paraId="1EFC23A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push_back</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
    <w:p w14:paraId="49F0C03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C3D2DE"/>
          <w:sz w:val="21"/>
          <w:szCs w:val="21"/>
        </w:rPr>
        <w:t>}</w:t>
      </w:r>
    </w:p>
    <w:p w14:paraId="340A01A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w:t>
      </w:r>
      <w:r w:rsidRPr="001036B3">
        <w:rPr>
          <w:rFonts w:ascii="Consolas" w:eastAsia="Times New Roman" w:hAnsi="Consolas" w:cs="Times New Roman"/>
          <w:color w:val="C3D2DE"/>
          <w:sz w:val="21"/>
          <w:szCs w:val="21"/>
        </w:rPr>
        <w:t>};</w:t>
      </w:r>
    </w:p>
    <w:p w14:paraId="7EEF169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3541DF3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B1E1F4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7FD7F5"/>
          <w:sz w:val="21"/>
          <w:szCs w:val="21"/>
        </w:rPr>
        <w:t xml:space="preserve"> randomInitialCut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mt19937_64</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rng</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DA27A6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Ensure both sides are nonempty.</w:t>
      </w:r>
    </w:p>
    <w:p w14:paraId="2D3F71B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Simple approach: assign random sides, then fix if all ended up same.</w:t>
      </w:r>
    </w:p>
    <w:p w14:paraId="75F9D28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0C0E00C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uniform_int_distribution</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bit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p>
    <w:p w14:paraId="1040784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4533F8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while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true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8B8913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3BA85BF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4DC591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bit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rng</w:t>
      </w:r>
      <w:r w:rsidRPr="001036B3">
        <w:rPr>
          <w:rFonts w:ascii="Consolas" w:eastAsia="Times New Roman" w:hAnsi="Consolas" w:cs="Times New Roman"/>
          <w:color w:val="C3D2DE"/>
          <w:sz w:val="21"/>
          <w:szCs w:val="21"/>
        </w:rPr>
        <w:t>);</w:t>
      </w:r>
    </w:p>
    <w:p w14:paraId="54536D3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
    <w:p w14:paraId="1F920CA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0FD5B6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&amp;&amp;</w:t>
      </w:r>
      <w:r w:rsidRPr="001036B3">
        <w:rPr>
          <w:rFonts w:ascii="Consolas" w:eastAsia="Times New Roman" w:hAnsi="Consolas" w:cs="Times New Roman"/>
          <w:color w:val="7FD7F5"/>
          <w:sz w:val="21"/>
          <w:szCs w:val="21"/>
        </w:rPr>
        <w:t xml:space="preserve"> 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break</w:t>
      </w:r>
      <w:r w:rsidRPr="001036B3">
        <w:rPr>
          <w:rFonts w:ascii="Consolas" w:eastAsia="Times New Roman" w:hAnsi="Consolas" w:cs="Times New Roman"/>
          <w:color w:val="C3D2DE"/>
          <w:sz w:val="21"/>
          <w:szCs w:val="21"/>
        </w:rPr>
        <w:t>;</w:t>
      </w:r>
    </w:p>
    <w:p w14:paraId="52A889B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6B7D84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side</w:t>
      </w:r>
      <w:r w:rsidRPr="001036B3">
        <w:rPr>
          <w:rFonts w:ascii="Consolas" w:eastAsia="Times New Roman" w:hAnsi="Consolas" w:cs="Times New Roman"/>
          <w:color w:val="C3D2DE"/>
          <w:sz w:val="21"/>
          <w:szCs w:val="21"/>
        </w:rPr>
        <w:t>;</w:t>
      </w:r>
    </w:p>
    <w:p w14:paraId="75F1928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4F8F4AB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47322A1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7FD7F5"/>
          <w:sz w:val="21"/>
          <w:szCs w:val="21"/>
        </w:rPr>
        <w:t xml:space="preserve"> localImproveBestFlip</w:t>
      </w:r>
      <w:r w:rsidRPr="001036B3">
        <w:rPr>
          <w:rFonts w:ascii="Consolas" w:eastAsia="Times New Roman" w:hAnsi="Consolas" w:cs="Times New Roman"/>
          <w:color w:val="C3D2DE"/>
          <w:sz w:val="21"/>
          <w:szCs w:val="21"/>
        </w:rPr>
        <w:t>(</w:t>
      </w:r>
    </w:p>
    <w:p w14:paraId="6A86A0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pair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C3D2DE"/>
          <w:sz w:val="21"/>
          <w:szCs w:val="21"/>
        </w:rPr>
        <w:t>&gt;&gt;&gt;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adj</w:t>
      </w:r>
      <w:r w:rsidRPr="001036B3">
        <w:rPr>
          <w:rFonts w:ascii="Consolas" w:eastAsia="Times New Roman" w:hAnsi="Consolas" w:cs="Times New Roman"/>
          <w:color w:val="C3D2DE"/>
          <w:sz w:val="21"/>
          <w:szCs w:val="21"/>
        </w:rPr>
        <w:t>,</w:t>
      </w:r>
    </w:p>
    <w:p w14:paraId="49C2ACA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p>
    <w:p w14:paraId="4C659A1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sideInit</w:t>
      </w:r>
    </w:p>
    <w:p w14:paraId="70D4687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1FB9C6A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sideInit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size</w:t>
      </w:r>
      <w:r w:rsidRPr="001036B3">
        <w:rPr>
          <w:rFonts w:ascii="Consolas" w:eastAsia="Times New Roman" w:hAnsi="Consolas" w:cs="Times New Roman"/>
          <w:color w:val="C3D2DE"/>
          <w:sz w:val="21"/>
          <w:szCs w:val="21"/>
        </w:rPr>
        <w:t>();</w:t>
      </w:r>
    </w:p>
    <w:p w14:paraId="35079C1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side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std</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move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sideInit</w:t>
      </w:r>
      <w:r w:rsidRPr="001036B3">
        <w:rPr>
          <w:rFonts w:ascii="Consolas" w:eastAsia="Times New Roman" w:hAnsi="Consolas" w:cs="Times New Roman"/>
          <w:color w:val="C3D2DE"/>
          <w:sz w:val="21"/>
          <w:szCs w:val="21"/>
        </w:rPr>
        <w:t>);</w:t>
      </w:r>
    </w:p>
    <w:p w14:paraId="7FFCC00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E5FAEE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57C6809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
    <w:p w14:paraId="7540913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countS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countT</w:t>
      </w:r>
      <w:r w:rsidRPr="001036B3">
        <w:rPr>
          <w:rFonts w:ascii="Consolas" w:eastAsia="Times New Roman" w:hAnsi="Consolas" w:cs="Times New Roman"/>
          <w:color w:val="C3D2DE"/>
          <w:sz w:val="21"/>
          <w:szCs w:val="21"/>
        </w:rPr>
        <w:t>;</w:t>
      </w:r>
    </w:p>
    <w:p w14:paraId="49102C8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C88CB0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computeCutWeight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76E2784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92E263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iterations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2A7D231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DB8D1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while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true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63D635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bestDelta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we need delta &lt; 0 to improve</w:t>
      </w:r>
    </w:p>
    <w:p w14:paraId="0C180E9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bestV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p>
    <w:p w14:paraId="11F398F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4940B9E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328181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enforce nonempty sides after flip</w:t>
      </w:r>
    </w:p>
    <w:p w14:paraId="443160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&amp;&amp;</w:t>
      </w:r>
      <w:r w:rsidRPr="001036B3">
        <w:rPr>
          <w:rFonts w:ascii="Consolas" w:eastAsia="Times New Roman" w:hAnsi="Consolas" w:cs="Times New Roman"/>
          <w:color w:val="7FD7F5"/>
          <w:sz w:val="21"/>
          <w:szCs w:val="21"/>
        </w:rPr>
        <w:t xml:space="preserve"> countS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continue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would empty S</w:t>
      </w:r>
    </w:p>
    <w:p w14:paraId="3558C41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&amp;&amp;</w:t>
      </w:r>
      <w:r w:rsidRPr="001036B3">
        <w:rPr>
          <w:rFonts w:ascii="Consolas" w:eastAsia="Times New Roman" w:hAnsi="Consolas" w:cs="Times New Roman"/>
          <w:color w:val="7FD7F5"/>
          <w:sz w:val="21"/>
          <w:szCs w:val="21"/>
        </w:rPr>
        <w:t xml:space="preserve"> countT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continue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would empty T</w:t>
      </w:r>
    </w:p>
    <w:p w14:paraId="2968991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2CC64AF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4E37D63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w_uv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F2254B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w_uv</w:t>
      </w:r>
      <w:r w:rsidRPr="001036B3">
        <w:rPr>
          <w:rFonts w:ascii="Consolas" w:eastAsia="Times New Roman" w:hAnsi="Consolas" w:cs="Times New Roman"/>
          <w:color w:val="C3D2DE"/>
          <w:sz w:val="21"/>
          <w:szCs w:val="21"/>
        </w:rPr>
        <w:t>;</w:t>
      </w:r>
    </w:p>
    <w:p w14:paraId="731A0FE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w_uv</w:t>
      </w:r>
      <w:r w:rsidRPr="001036B3">
        <w:rPr>
          <w:rFonts w:ascii="Consolas" w:eastAsia="Times New Roman" w:hAnsi="Consolas" w:cs="Times New Roman"/>
          <w:color w:val="C3D2DE"/>
          <w:sz w:val="21"/>
          <w:szCs w:val="21"/>
        </w:rPr>
        <w:t>;</w:t>
      </w:r>
    </w:p>
    <w:p w14:paraId="49E02B8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7F3304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78F601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delta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bestDelta</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26645D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bestDelta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delta</w:t>
      </w:r>
      <w:r w:rsidRPr="001036B3">
        <w:rPr>
          <w:rFonts w:ascii="Consolas" w:eastAsia="Times New Roman" w:hAnsi="Consolas" w:cs="Times New Roman"/>
          <w:color w:val="C3D2DE"/>
          <w:sz w:val="21"/>
          <w:szCs w:val="21"/>
        </w:rPr>
        <w:t>;</w:t>
      </w:r>
    </w:p>
    <w:p w14:paraId="48915F9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bestV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C3D2DE"/>
          <w:sz w:val="21"/>
          <w:szCs w:val="21"/>
        </w:rPr>
        <w:t>;</w:t>
      </w:r>
    </w:p>
    <w:p w14:paraId="0C0DA0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1DC4DE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BA639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300F94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bestV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break</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no improving move</w:t>
      </w:r>
    </w:p>
    <w:p w14:paraId="4768C50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95B976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apply the best move</w:t>
      </w:r>
    </w:p>
    <w:p w14:paraId="69CB250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bestV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countS</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countT</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159422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countT</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countS</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84AE71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C906E4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bestV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bestV</w:t>
      </w:r>
      <w:r w:rsidRPr="001036B3">
        <w:rPr>
          <w:rFonts w:ascii="Consolas" w:eastAsia="Times New Roman" w:hAnsi="Consolas" w:cs="Times New Roman"/>
          <w:color w:val="C3D2DE"/>
          <w:sz w:val="21"/>
          <w:szCs w:val="21"/>
        </w:rPr>
        <w:t>];</w:t>
      </w:r>
    </w:p>
    <w:p w14:paraId="4BE30BC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bestDelta</w:t>
      </w:r>
      <w:r w:rsidRPr="001036B3">
        <w:rPr>
          <w:rFonts w:ascii="Consolas" w:eastAsia="Times New Roman" w:hAnsi="Consolas" w:cs="Times New Roman"/>
          <w:color w:val="C3D2DE"/>
          <w:sz w:val="21"/>
          <w:szCs w:val="21"/>
        </w:rPr>
        <w:t>;</w:t>
      </w:r>
    </w:p>
    <w:p w14:paraId="6047D2D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iterations</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p>
    <w:p w14:paraId="3E70847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D973E9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2E4A2E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Result res</w:t>
      </w:r>
      <w:r w:rsidRPr="001036B3">
        <w:rPr>
          <w:rFonts w:ascii="Consolas" w:eastAsia="Times New Roman" w:hAnsi="Consolas" w:cs="Times New Roman"/>
          <w:color w:val="C3D2DE"/>
          <w:sz w:val="21"/>
          <w:szCs w:val="21"/>
        </w:rPr>
        <w:t>;</w:t>
      </w:r>
    </w:p>
    <w:p w14:paraId="6EEF952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res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783A9FA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res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std</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move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p>
    <w:p w14:paraId="7C0B04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FFAA7D"/>
          <w:sz w:val="21"/>
          <w:szCs w:val="21"/>
        </w:rPr>
        <w:t>res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iterations</w:t>
      </w:r>
      <w:r w:rsidRPr="001036B3">
        <w:rPr>
          <w:rFonts w:ascii="Consolas" w:eastAsia="Times New Roman" w:hAnsi="Consolas" w:cs="Times New Roman"/>
          <w:color w:val="C3D2DE"/>
          <w:sz w:val="21"/>
          <w:szCs w:val="21"/>
        </w:rPr>
        <w:t>;</w:t>
      </w:r>
    </w:p>
    <w:p w14:paraId="4DB316A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res</w:t>
      </w:r>
      <w:r w:rsidRPr="001036B3">
        <w:rPr>
          <w:rFonts w:ascii="Consolas" w:eastAsia="Times New Roman" w:hAnsi="Consolas" w:cs="Times New Roman"/>
          <w:color w:val="C3D2DE"/>
          <w:sz w:val="21"/>
          <w:szCs w:val="21"/>
        </w:rPr>
        <w:t>;</w:t>
      </w:r>
    </w:p>
    <w:p w14:paraId="6A79381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476AD83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8F5F0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7FD7F5"/>
          <w:sz w:val="21"/>
          <w:szCs w:val="21"/>
        </w:rPr>
        <w:t xml:space="preserve"> multiStartLocalImprovement</w:t>
      </w:r>
      <w:r w:rsidRPr="001036B3">
        <w:rPr>
          <w:rFonts w:ascii="Consolas" w:eastAsia="Times New Roman" w:hAnsi="Consolas" w:cs="Times New Roman"/>
          <w:color w:val="C3D2DE"/>
          <w:sz w:val="21"/>
          <w:szCs w:val="21"/>
        </w:rPr>
        <w:t>(</w:t>
      </w:r>
    </w:p>
    <w:p w14:paraId="3E0BD6A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pair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C3D2DE"/>
          <w:sz w:val="21"/>
          <w:szCs w:val="21"/>
        </w:rPr>
        <w:t>&gt;&gt;&gt;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adj</w:t>
      </w:r>
      <w:r w:rsidRPr="001036B3">
        <w:rPr>
          <w:rFonts w:ascii="Consolas" w:eastAsia="Times New Roman" w:hAnsi="Consolas" w:cs="Times New Roman"/>
          <w:color w:val="C3D2DE"/>
          <w:sz w:val="21"/>
          <w:szCs w:val="21"/>
        </w:rPr>
        <w:t>,</w:t>
      </w:r>
    </w:p>
    <w:p w14:paraId="6736722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p>
    <w:p w14:paraId="2EC5FF7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R</w:t>
      </w:r>
      <w:r w:rsidRPr="001036B3">
        <w:rPr>
          <w:rFonts w:ascii="Consolas" w:eastAsia="Times New Roman" w:hAnsi="Consolas" w:cs="Times New Roman"/>
          <w:color w:val="C3D2DE"/>
          <w:sz w:val="21"/>
          <w:szCs w:val="21"/>
        </w:rPr>
        <w:t>,</w:t>
      </w:r>
    </w:p>
    <w:p w14:paraId="7CE61BA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unsigned</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seed</w:t>
      </w:r>
    </w:p>
    <w:p w14:paraId="22C06C1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AFFFA6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size</w:t>
      </w:r>
      <w:r w:rsidRPr="001036B3">
        <w:rPr>
          <w:rFonts w:ascii="Consolas" w:eastAsia="Times New Roman" w:hAnsi="Consolas" w:cs="Times New Roman"/>
          <w:color w:val="C3D2DE"/>
          <w:sz w:val="21"/>
          <w:szCs w:val="21"/>
        </w:rPr>
        <w:t>();</w:t>
      </w:r>
    </w:p>
    <w:p w14:paraId="593572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mt19937_64 rng</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seed</w:t>
      </w:r>
      <w:r w:rsidRPr="001036B3">
        <w:rPr>
          <w:rFonts w:ascii="Consolas" w:eastAsia="Times New Roman" w:hAnsi="Consolas" w:cs="Times New Roman"/>
          <w:color w:val="C3D2DE"/>
          <w:sz w:val="21"/>
          <w:szCs w:val="21"/>
        </w:rPr>
        <w:t>);</w:t>
      </w:r>
    </w:p>
    <w:p w14:paraId="727FC78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2B15699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Result best</w:t>
      </w:r>
      <w:r w:rsidRPr="001036B3">
        <w:rPr>
          <w:rFonts w:ascii="Consolas" w:eastAsia="Times New Roman" w:hAnsi="Consolas" w:cs="Times New Roman"/>
          <w:color w:val="C3D2DE"/>
          <w:sz w:val="21"/>
          <w:szCs w:val="21"/>
        </w:rPr>
        <w:t>;</w:t>
      </w:r>
    </w:p>
    <w:p w14:paraId="6F80BBD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FFAA7D"/>
          <w:sz w:val="21"/>
          <w:szCs w:val="21"/>
        </w:rPr>
        <w:t>62</w:t>
      </w:r>
      <w:r w:rsidRPr="001036B3">
        <w:rPr>
          <w:rFonts w:ascii="Consolas" w:eastAsia="Times New Roman" w:hAnsi="Consolas" w:cs="Times New Roman"/>
          <w:color w:val="C3D2DE"/>
          <w:sz w:val="21"/>
          <w:szCs w:val="21"/>
        </w:rPr>
        <w:t>);</w:t>
      </w:r>
    </w:p>
    <w:p w14:paraId="38B410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restarts</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C3D2DE"/>
          <w:sz w:val="21"/>
          <w:szCs w:val="21"/>
        </w:rPr>
        <w:t>;</w:t>
      </w:r>
    </w:p>
    <w:p w14:paraId="6EF1E0A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044F60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r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0A073B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init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randomInitialCut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rng</w:t>
      </w:r>
      <w:r w:rsidRPr="001036B3">
        <w:rPr>
          <w:rFonts w:ascii="Consolas" w:eastAsia="Times New Roman" w:hAnsi="Consolas" w:cs="Times New Roman"/>
          <w:color w:val="C3D2DE"/>
          <w:sz w:val="21"/>
          <w:szCs w:val="21"/>
        </w:rPr>
        <w:t>);</w:t>
      </w:r>
    </w:p>
    <w:p w14:paraId="268329C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cur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localImproveBestFlip</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init</w:t>
      </w:r>
      <w:r w:rsidRPr="001036B3">
        <w:rPr>
          <w:rFonts w:ascii="Consolas" w:eastAsia="Times New Roman" w:hAnsi="Consolas" w:cs="Times New Roman"/>
          <w:color w:val="C3D2DE"/>
          <w:sz w:val="21"/>
          <w:szCs w:val="21"/>
        </w:rPr>
        <w:t>);</w:t>
      </w:r>
    </w:p>
    <w:p w14:paraId="10E5FD3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cur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best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cur</w:t>
      </w:r>
      <w:r w:rsidRPr="001036B3">
        <w:rPr>
          <w:rFonts w:ascii="Consolas" w:eastAsia="Times New Roman" w:hAnsi="Consolas" w:cs="Times New Roman"/>
          <w:color w:val="C3D2DE"/>
          <w:sz w:val="21"/>
          <w:szCs w:val="21"/>
        </w:rPr>
        <w:t>;</w:t>
      </w:r>
    </w:p>
    <w:p w14:paraId="623061D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cur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total iterations across restarts (for reporting)</w:t>
      </w:r>
    </w:p>
    <w:p w14:paraId="7525528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3DCAF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best</w:t>
      </w:r>
      <w:r w:rsidRPr="001036B3">
        <w:rPr>
          <w:rFonts w:ascii="Consolas" w:eastAsia="Times New Roman" w:hAnsi="Consolas" w:cs="Times New Roman"/>
          <w:color w:val="C3D2DE"/>
          <w:sz w:val="21"/>
          <w:szCs w:val="21"/>
        </w:rPr>
        <w:t>;</w:t>
      </w:r>
    </w:p>
    <w:p w14:paraId="343C4E1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088DB8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FE269E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7FD7F5"/>
          <w:sz w:val="21"/>
          <w:szCs w:val="21"/>
        </w:rPr>
        <w:t xml:space="preserve"> bruteForceMinCut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6C05D06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Brute force enumerates subsets of vertices 1..n-1.</w:t>
      </w:r>
    </w:p>
    <w:p w14:paraId="3618170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side[0]=0 is fixed in S.</w:t>
      </w:r>
    </w:p>
    <w:p w14:paraId="5538D9E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side[v]=1 means vertex v is in T.</w:t>
      </w:r>
    </w:p>
    <w:p w14:paraId="010D96F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Result best</w:t>
      </w:r>
      <w:r w:rsidRPr="001036B3">
        <w:rPr>
          <w:rFonts w:ascii="Consolas" w:eastAsia="Times New Roman" w:hAnsi="Consolas" w:cs="Times New Roman"/>
          <w:color w:val="C3D2DE"/>
          <w:sz w:val="21"/>
          <w:szCs w:val="21"/>
        </w:rPr>
        <w:t>;</w:t>
      </w:r>
    </w:p>
    <w:p w14:paraId="0165663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FFAA7D"/>
          <w:sz w:val="21"/>
          <w:szCs w:val="21"/>
        </w:rPr>
        <w:t>62</w:t>
      </w:r>
      <w:r w:rsidRPr="001036B3">
        <w:rPr>
          <w:rFonts w:ascii="Consolas" w:eastAsia="Times New Roman" w:hAnsi="Consolas" w:cs="Times New Roman"/>
          <w:color w:val="C3D2DE"/>
          <w:sz w:val="21"/>
          <w:szCs w:val="21"/>
        </w:rPr>
        <w:t>);</w:t>
      </w:r>
    </w:p>
    <w:p w14:paraId="2A0EEF5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assign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1A01047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415B76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n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0294B3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No valid nontrivial cut exists; keep default.</w:t>
      </w:r>
    </w:p>
    <w:p w14:paraId="0B372A9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5E69245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best</w:t>
      </w:r>
      <w:r w:rsidRPr="001036B3">
        <w:rPr>
          <w:rFonts w:ascii="Consolas" w:eastAsia="Times New Roman" w:hAnsi="Consolas" w:cs="Times New Roman"/>
          <w:color w:val="C3D2DE"/>
          <w:sz w:val="21"/>
          <w:szCs w:val="21"/>
        </w:rPr>
        <w:t>;</w:t>
      </w:r>
    </w:p>
    <w:p w14:paraId="02A4F1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CC832E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7560ED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totalMasks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works for n-1 &lt;= 62; brute force is anyway small-n</w:t>
      </w:r>
    </w:p>
    <w:p w14:paraId="3B84BBD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6E2725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6ED116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661FB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mask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mask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totalMasks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mask</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80392F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mask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continue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would make T empty</w:t>
      </w:r>
    </w:p>
    <w:p w14:paraId="1C292F7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30EFB7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0D1DB2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mask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w:t>
      </w:r>
    </w:p>
    <w:p w14:paraId="2DD10F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843114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4FFA6A0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computeCutWeight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54C30A0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W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963925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5BF111F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side</w:t>
      </w:r>
      <w:r w:rsidRPr="001036B3">
        <w:rPr>
          <w:rFonts w:ascii="Consolas" w:eastAsia="Times New Roman" w:hAnsi="Consolas" w:cs="Times New Roman"/>
          <w:color w:val="C3D2DE"/>
          <w:sz w:val="21"/>
          <w:szCs w:val="21"/>
        </w:rPr>
        <w:t>;</w:t>
      </w:r>
    </w:p>
    <w:p w14:paraId="4A4B9AE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1819BA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43C4CE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best</w:t>
      </w:r>
      <w:r w:rsidRPr="001036B3">
        <w:rPr>
          <w:rFonts w:ascii="Consolas" w:eastAsia="Times New Roman" w:hAnsi="Consolas" w:cs="Times New Roman"/>
          <w:color w:val="C3D2DE"/>
          <w:sz w:val="21"/>
          <w:szCs w:val="21"/>
        </w:rPr>
        <w:t>;</w:t>
      </w:r>
    </w:p>
    <w:p w14:paraId="485FE6F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222CFE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33513B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main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16422DC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ios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sync_with_stdio</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false</w:t>
      </w:r>
      <w:r w:rsidRPr="001036B3">
        <w:rPr>
          <w:rFonts w:ascii="Consolas" w:eastAsia="Times New Roman" w:hAnsi="Consolas" w:cs="Times New Roman"/>
          <w:color w:val="C3D2DE"/>
          <w:sz w:val="21"/>
          <w:szCs w:val="21"/>
        </w:rPr>
        <w:t>);</w:t>
      </w:r>
    </w:p>
    <w:p w14:paraId="03E2B3B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cin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tie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nullptr</w:t>
      </w:r>
      <w:r w:rsidRPr="001036B3">
        <w:rPr>
          <w:rFonts w:ascii="Consolas" w:eastAsia="Times New Roman" w:hAnsi="Consolas" w:cs="Times New Roman"/>
          <w:color w:val="C3D2DE"/>
          <w:sz w:val="21"/>
          <w:szCs w:val="21"/>
        </w:rPr>
        <w:t>);</w:t>
      </w:r>
    </w:p>
    <w:p w14:paraId="2B14279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F400F6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m</w:t>
      </w:r>
      <w:r w:rsidRPr="001036B3">
        <w:rPr>
          <w:rFonts w:ascii="Consolas" w:eastAsia="Times New Roman" w:hAnsi="Consolas" w:cs="Times New Roman"/>
          <w:color w:val="C3D2DE"/>
          <w:sz w:val="21"/>
          <w:szCs w:val="21"/>
        </w:rPr>
        <w:t>;</w:t>
      </w:r>
    </w:p>
    <w:p w14:paraId="179C58D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cin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m</w:t>
      </w:r>
      <w:r w:rsidRPr="001036B3">
        <w:rPr>
          <w:rFonts w:ascii="Consolas" w:eastAsia="Times New Roman" w:hAnsi="Consolas" w:cs="Times New Roman"/>
          <w:color w:val="C3D2DE"/>
          <w:sz w:val="21"/>
          <w:szCs w:val="21"/>
        </w:rPr>
        <w:t>;</w:t>
      </w:r>
    </w:p>
    <w:p w14:paraId="6409B3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332962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Edge</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26B840A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reserve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m</w:t>
      </w:r>
      <w:r w:rsidRPr="001036B3">
        <w:rPr>
          <w:rFonts w:ascii="Consolas" w:eastAsia="Times New Roman" w:hAnsi="Consolas" w:cs="Times New Roman"/>
          <w:color w:val="C3D2DE"/>
          <w:sz w:val="21"/>
          <w:szCs w:val="21"/>
        </w:rPr>
        <w:t>);</w:t>
      </w:r>
    </w:p>
    <w:p w14:paraId="0595D7C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083F09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pair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p>
    <w:p w14:paraId="40B0CD8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9C8BE1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i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i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m</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i</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531EF6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C3D2DE"/>
          <w:sz w:val="21"/>
          <w:szCs w:val="21"/>
        </w:rPr>
        <w:t>;</w:t>
      </w:r>
    </w:p>
    <w:p w14:paraId="67B9CA8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5D9ACE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cin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u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16FA2FF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push_back</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170F8BA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push_back</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4A6E170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push_back</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7C7573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0D0822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A1EE9D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Parameters (can be adjusted for experiments)</w:t>
      </w:r>
    </w:p>
    <w:p w14:paraId="2EFEA43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R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50</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number of restarts for local improvement</w:t>
      </w:r>
    </w:p>
    <w:p w14:paraId="79EFBA0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unsigned</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seed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123456789ULL</w:t>
      </w:r>
      <w:r w:rsidRPr="001036B3">
        <w:rPr>
          <w:rFonts w:ascii="Consolas" w:eastAsia="Times New Roman" w:hAnsi="Consolas" w:cs="Times New Roman"/>
          <w:color w:val="C3D2DE"/>
          <w:sz w:val="21"/>
          <w:szCs w:val="21"/>
        </w:rPr>
        <w:t>;</w:t>
      </w:r>
    </w:p>
    <w:p w14:paraId="7CBFD69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699107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Run approximate method</w:t>
      </w:r>
    </w:p>
    <w:p w14:paraId="191A61F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approx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multiStartLocalImprovement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seed</w:t>
      </w:r>
      <w:r w:rsidRPr="001036B3">
        <w:rPr>
          <w:rFonts w:ascii="Consolas" w:eastAsia="Times New Roman" w:hAnsi="Consolas" w:cs="Times New Roman"/>
          <w:color w:val="C3D2DE"/>
          <w:sz w:val="21"/>
          <w:szCs w:val="21"/>
        </w:rPr>
        <w:t>);</w:t>
      </w:r>
    </w:p>
    <w:p w14:paraId="242C9F9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EF418E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Iterative Improvement (Approx) ===</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556D6CE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"Best cut weight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61F8B3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partitionFromSide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r w:rsidRPr="001036B3">
        <w:rPr>
          <w:rFonts w:ascii="Consolas" w:eastAsia="Times New Roman" w:hAnsi="Consolas" w:cs="Times New Roman"/>
          <w:color w:val="C3D2DE"/>
          <w:sz w:val="21"/>
          <w:szCs w:val="21"/>
        </w:rPr>
        <w:t>);</w:t>
      </w:r>
    </w:p>
    <w:p w14:paraId="1D13316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"S: "</w:t>
      </w:r>
      <w:r w:rsidRPr="001036B3">
        <w:rPr>
          <w:rFonts w:ascii="Consolas" w:eastAsia="Times New Roman" w:hAnsi="Consolas" w:cs="Times New Roman"/>
          <w:color w:val="C3D2DE"/>
          <w:sz w:val="21"/>
          <w:szCs w:val="21"/>
        </w:rPr>
        <w:t>;</w:t>
      </w:r>
    </w:p>
    <w:p w14:paraId="0459E4B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S1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07A7830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T: "</w:t>
      </w:r>
      <w:r w:rsidRPr="001036B3">
        <w:rPr>
          <w:rFonts w:ascii="Consolas" w:eastAsia="Times New Roman" w:hAnsi="Consolas" w:cs="Times New Roman"/>
          <w:color w:val="C3D2DE"/>
          <w:sz w:val="21"/>
          <w:szCs w:val="21"/>
        </w:rPr>
        <w:t>;</w:t>
      </w:r>
    </w:p>
    <w:p w14:paraId="405AF29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7C18A00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Total local moves (across restarts)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57BF45D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"Restarts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restarts</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5FE63BB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E8DBEB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Run exact brute force only for small n</w:t>
      </w:r>
    </w:p>
    <w:p w14:paraId="3ED92C4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n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25</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C85289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exact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bruteForceMinCut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0B72FF8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Brute Force (Exact) ===</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55C27DC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"Minimum cut weight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exact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215FB53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partitionFromSide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exact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r w:rsidRPr="001036B3">
        <w:rPr>
          <w:rFonts w:ascii="Consolas" w:eastAsia="Times New Roman" w:hAnsi="Consolas" w:cs="Times New Roman"/>
          <w:color w:val="C3D2DE"/>
          <w:sz w:val="21"/>
          <w:szCs w:val="21"/>
        </w:rPr>
        <w:t>);</w:t>
      </w:r>
    </w:p>
    <w:p w14:paraId="6FB8308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"S: "</w:t>
      </w:r>
      <w:r w:rsidRPr="001036B3">
        <w:rPr>
          <w:rFonts w:ascii="Consolas" w:eastAsia="Times New Roman" w:hAnsi="Consolas" w:cs="Times New Roman"/>
          <w:color w:val="C3D2DE"/>
          <w:sz w:val="21"/>
          <w:szCs w:val="21"/>
        </w:rPr>
        <w:t>;</w:t>
      </w:r>
    </w:p>
    <w:p w14:paraId="082BCA8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S2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130531C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T: "</w:t>
      </w:r>
      <w:r w:rsidRPr="001036B3">
        <w:rPr>
          <w:rFonts w:ascii="Consolas" w:eastAsia="Times New Roman" w:hAnsi="Consolas" w:cs="Times New Roman"/>
          <w:color w:val="C3D2DE"/>
          <w:sz w:val="21"/>
          <w:szCs w:val="21"/>
        </w:rPr>
        <w:t>;</w:t>
      </w:r>
    </w:p>
    <w:p w14:paraId="4954450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40E85F2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2D96431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897A0F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Brute Force (Exact) ===</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6C08047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cout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"Skipped (n too large for brute force enumeration).</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0AA135E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659DE0E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4CA76D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163D8C9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52475425" w14:textId="77777777" w:rsidR="00635F08" w:rsidRPr="00501BF2" w:rsidRDefault="00635F08" w:rsidP="00501BF2">
      <w:pPr>
        <w:rPr>
          <w:rFonts w:ascii="Calibri" w:hAnsi="Calibri" w:cs="Calibri"/>
        </w:rPr>
      </w:pPr>
    </w:p>
    <w:p w14:paraId="157400BC" w14:textId="77777777" w:rsidR="00635F08" w:rsidRPr="00184FCB" w:rsidRDefault="00635F08" w:rsidP="00184FCB">
      <w:pPr>
        <w:pStyle w:val="Heading3"/>
      </w:pPr>
      <w:bookmarkStart w:id="477" w:name="_Toc229070264"/>
      <w:r>
        <w:lastRenderedPageBreak/>
        <w:t>8.6</w:t>
      </w:r>
      <w:r w:rsidRPr="00184FCB">
        <w:t>.5 Notes</w:t>
      </w:r>
      <w:bookmarkEnd w:id="477"/>
    </w:p>
    <w:p w14:paraId="1E4CF85A" w14:textId="77777777" w:rsidR="00635F08" w:rsidRDefault="00635F08" w:rsidP="00885D64">
      <w:pPr>
        <w:numPr>
          <w:ilvl w:val="0"/>
          <w:numId w:val="45"/>
        </w:numPr>
        <w:spacing w:before="0" w:after="160" w:line="278" w:lineRule="auto"/>
        <w:jc w:val="both"/>
        <w:rPr>
          <w:rFonts w:ascii="Calibri" w:hAnsi="Calibri" w:cs="Calibri"/>
        </w:rPr>
      </w:pPr>
      <w:r w:rsidRPr="00184FCB">
        <w:rPr>
          <w:rFonts w:ascii="Calibri" w:hAnsi="Calibri" w:cs="Calibri"/>
          <w:b/>
          <w:bCs/>
        </w:rPr>
        <w:t>Correctness of brute force:</w:t>
      </w:r>
      <w:r w:rsidRPr="00184FCB">
        <w:rPr>
          <w:rFonts w:ascii="Calibri" w:hAnsi="Calibri" w:cs="Calibri"/>
        </w:rPr>
        <w:t> It checks all valid cuts (with vertex 0 fixed to remove symmetry), so it always finds the global minimum cut for small enough n.</w:t>
      </w:r>
    </w:p>
    <w:p w14:paraId="7E571978" w14:textId="77777777" w:rsidR="00635F08" w:rsidRDefault="00635F08" w:rsidP="00885D64">
      <w:pPr>
        <w:numPr>
          <w:ilvl w:val="0"/>
          <w:numId w:val="45"/>
        </w:numPr>
        <w:spacing w:before="0" w:after="160" w:line="278" w:lineRule="auto"/>
        <w:jc w:val="both"/>
        <w:rPr>
          <w:rFonts w:ascii="Calibri" w:hAnsi="Calibri" w:cs="Calibri"/>
        </w:rPr>
      </w:pPr>
      <w:r w:rsidRPr="00184FCB">
        <w:rPr>
          <w:rFonts w:ascii="Calibri" w:hAnsi="Calibri" w:cs="Calibri"/>
          <w:b/>
          <w:bCs/>
        </w:rPr>
        <w:t>Correctness of iterative improvement termination:</w:t>
      </w:r>
      <w:r w:rsidRPr="00184FCB">
        <w:rPr>
          <w:rFonts w:ascii="Calibri" w:hAnsi="Calibri" w:cs="Calibri"/>
        </w:rPr>
        <w:t> The local search accepts only strictly improving moves (Delta &lt; 0), so the cut weight decreases each iteration. Since there are finitely many cuts, the algorithm must terminate. The final cut is a local minimum with respect to single-vertex flips, not necessarily the global minimum.</w:t>
      </w:r>
    </w:p>
    <w:p w14:paraId="34F39A61" w14:textId="77777777" w:rsidR="00635F08" w:rsidRDefault="00635F08" w:rsidP="00885D64">
      <w:pPr>
        <w:numPr>
          <w:ilvl w:val="0"/>
          <w:numId w:val="45"/>
        </w:numPr>
        <w:spacing w:before="0" w:after="160" w:line="278" w:lineRule="auto"/>
        <w:jc w:val="both"/>
        <w:rPr>
          <w:rFonts w:ascii="Calibri" w:hAnsi="Calibri" w:cs="Calibri"/>
        </w:rPr>
      </w:pPr>
      <w:r w:rsidRPr="00184FCB">
        <w:rPr>
          <w:rFonts w:ascii="Calibri" w:hAnsi="Calibri" w:cs="Calibri"/>
          <w:b/>
          <w:bCs/>
        </w:rPr>
        <w:t>Randomness and reproducibility:</w:t>
      </w:r>
      <w:r w:rsidRPr="00184FCB">
        <w:rPr>
          <w:rFonts w:ascii="Calibri" w:hAnsi="Calibri" w:cs="Calibri"/>
        </w:rPr>
        <w:t> Using a fixed seed produces reproducible runs. Changing the seed can yield different solutions; multi-start improves the chance of finding a near-optimal cut.</w:t>
      </w:r>
    </w:p>
    <w:p w14:paraId="7BCA95ED" w14:textId="77777777" w:rsidR="004A53BA" w:rsidRDefault="004A53BA">
      <w:pPr>
        <w:spacing w:before="0" w:after="160" w:line="259" w:lineRule="auto"/>
        <w:rPr>
          <w:rFonts w:ascii="Calibri" w:hAnsi="Calibri" w:cs="Calibri"/>
        </w:rPr>
      </w:pPr>
      <w:r>
        <w:rPr>
          <w:rFonts w:ascii="Calibri" w:hAnsi="Calibri" w:cs="Calibri"/>
        </w:rPr>
        <w:br w:type="page"/>
      </w:r>
    </w:p>
    <w:p w14:paraId="539CD51D" w14:textId="77777777" w:rsidR="00635F08" w:rsidRDefault="00635F08" w:rsidP="00650731">
      <w:pPr>
        <w:pStyle w:val="Heading2"/>
      </w:pPr>
      <w:bookmarkStart w:id="478" w:name="_Toc229070265"/>
      <w:r>
        <w:lastRenderedPageBreak/>
        <w:t xml:space="preserve">8.7 </w:t>
      </w:r>
      <w:r w:rsidRPr="0035260F">
        <w:t xml:space="preserve">Comparative </w:t>
      </w:r>
      <w:r>
        <w:t>e</w:t>
      </w:r>
      <w:r w:rsidRPr="0035260F">
        <w:t>valuation</w:t>
      </w:r>
      <w:bookmarkEnd w:id="478"/>
      <w:r w:rsidRPr="0035260F">
        <w:t xml:space="preserve"> </w:t>
      </w:r>
    </w:p>
    <w:p w14:paraId="42A89B51" w14:textId="77777777" w:rsidR="00635F08" w:rsidRPr="001036B3" w:rsidRDefault="00635F08" w:rsidP="008D229E">
      <w:pPr>
        <w:pStyle w:val="Heading3"/>
      </w:pPr>
      <w:bookmarkStart w:id="479" w:name="_Toc229070266"/>
      <w:r>
        <w:t>8.7.1</w:t>
      </w:r>
      <w:r w:rsidRPr="001036B3">
        <w:t xml:space="preserve"> Evaluation </w:t>
      </w:r>
      <w:r>
        <w:t>c</w:t>
      </w:r>
      <w:r w:rsidRPr="001036B3">
        <w:t>riteria</w:t>
      </w:r>
      <w:bookmarkEnd w:id="479"/>
    </w:p>
    <w:p w14:paraId="595B594D" w14:textId="77777777" w:rsidR="00635F08" w:rsidRPr="007F55B6" w:rsidRDefault="00635F08" w:rsidP="008D229E">
      <w:pPr>
        <w:rPr>
          <w:b/>
          <w:bCs/>
        </w:rPr>
      </w:pPr>
      <w:r w:rsidRPr="007F55B6">
        <w:rPr>
          <w:b/>
          <w:bCs/>
        </w:rPr>
        <w:t xml:space="preserve">Solution </w:t>
      </w:r>
      <w:r>
        <w:rPr>
          <w:b/>
          <w:bCs/>
        </w:rPr>
        <w:t>q</w:t>
      </w:r>
      <w:r w:rsidRPr="007F55B6">
        <w:rPr>
          <w:b/>
          <w:bCs/>
        </w:rPr>
        <w:t>uality:</w:t>
      </w:r>
    </w:p>
    <w:p w14:paraId="207DC7E0" w14:textId="77777777" w:rsidR="00635F08" w:rsidRPr="001036B3" w:rsidRDefault="00635F08" w:rsidP="001036B3">
      <w:pPr>
        <w:rPr>
          <w:rFonts w:ascii="Calibri" w:hAnsi="Calibri" w:cs="Calibri"/>
        </w:rPr>
      </w:pPr>
      <w:r w:rsidRPr="001036B3">
        <w:rPr>
          <w:rFonts w:ascii="Calibri" w:hAnsi="Calibri" w:cs="Calibri"/>
        </w:rPr>
        <w:t>For a given graph:</w:t>
      </w:r>
    </w:p>
    <w:p w14:paraId="14699B3E" w14:textId="77777777" w:rsidR="00635F08" w:rsidRPr="001036B3" w:rsidRDefault="00635F08" w:rsidP="00885D64">
      <w:pPr>
        <w:numPr>
          <w:ilvl w:val="0"/>
          <w:numId w:val="49"/>
        </w:numPr>
        <w:spacing w:before="0" w:after="160" w:line="278" w:lineRule="auto"/>
        <w:rPr>
          <w:rFonts w:ascii="Calibri" w:hAnsi="Calibri" w:cs="Calibri"/>
        </w:rPr>
      </w:pPr>
      <w:r w:rsidRPr="001036B3">
        <w:rPr>
          <w:rFonts w:ascii="Calibri" w:hAnsi="Calibri" w:cs="Calibri"/>
        </w:rPr>
        <w:t>Let </w:t>
      </w:r>
      <w:r w:rsidRPr="001036B3">
        <w:rPr>
          <w:rFonts w:ascii="Calibri" w:hAnsi="Calibri" w:cs="Calibri"/>
          <w:b/>
          <w:bCs/>
        </w:rPr>
        <w:t>W_opt</w:t>
      </w:r>
      <w:r w:rsidRPr="001036B3">
        <w:rPr>
          <w:rFonts w:ascii="Calibri" w:hAnsi="Calibri" w:cs="Calibri"/>
        </w:rPr>
        <w:t> be the minimum cut weight found by brute force (exact).</w:t>
      </w:r>
    </w:p>
    <w:p w14:paraId="32755C36" w14:textId="77777777" w:rsidR="00635F08" w:rsidRPr="001036B3" w:rsidRDefault="00635F08" w:rsidP="00885D64">
      <w:pPr>
        <w:numPr>
          <w:ilvl w:val="0"/>
          <w:numId w:val="49"/>
        </w:numPr>
        <w:spacing w:before="0" w:after="160" w:line="278" w:lineRule="auto"/>
        <w:rPr>
          <w:rFonts w:ascii="Calibri" w:hAnsi="Calibri" w:cs="Calibri"/>
        </w:rPr>
      </w:pPr>
      <w:r w:rsidRPr="001036B3">
        <w:rPr>
          <w:rFonts w:ascii="Calibri" w:hAnsi="Calibri" w:cs="Calibri"/>
        </w:rPr>
        <w:t>Let </w:t>
      </w:r>
      <w:r w:rsidRPr="001036B3">
        <w:rPr>
          <w:rFonts w:ascii="Calibri" w:hAnsi="Calibri" w:cs="Calibri"/>
          <w:b/>
          <w:bCs/>
        </w:rPr>
        <w:t>W_approx</w:t>
      </w:r>
      <w:r w:rsidRPr="001036B3">
        <w:rPr>
          <w:rFonts w:ascii="Calibri" w:hAnsi="Calibri" w:cs="Calibri"/>
        </w:rPr>
        <w:t> be the cut weight found by iterative improvement (approx).</w:t>
      </w:r>
    </w:p>
    <w:p w14:paraId="5B5F506B" w14:textId="77777777" w:rsidR="00635F08" w:rsidRPr="001036B3" w:rsidRDefault="00635F08" w:rsidP="001036B3">
      <w:pPr>
        <w:rPr>
          <w:rFonts w:ascii="Calibri" w:hAnsi="Calibri" w:cs="Calibri"/>
        </w:rPr>
      </w:pPr>
      <w:r w:rsidRPr="001036B3">
        <w:rPr>
          <w:rFonts w:ascii="Calibri" w:hAnsi="Calibri" w:cs="Calibri"/>
        </w:rPr>
        <w:t>We compare:</w:t>
      </w:r>
    </w:p>
    <w:p w14:paraId="729CF9AD" w14:textId="77777777" w:rsidR="00635F08" w:rsidRPr="001036B3" w:rsidRDefault="00635F08" w:rsidP="00885D64">
      <w:pPr>
        <w:numPr>
          <w:ilvl w:val="0"/>
          <w:numId w:val="50"/>
        </w:numPr>
        <w:spacing w:before="0" w:after="160" w:line="278" w:lineRule="auto"/>
        <w:rPr>
          <w:rFonts w:ascii="Calibri" w:hAnsi="Calibri" w:cs="Calibri"/>
        </w:rPr>
      </w:pPr>
      <w:r w:rsidRPr="001036B3">
        <w:rPr>
          <w:rFonts w:ascii="Calibri" w:hAnsi="Calibri" w:cs="Calibri"/>
          <w:b/>
          <w:bCs/>
        </w:rPr>
        <w:t>Absolute gap:</w:t>
      </w:r>
      <w:r w:rsidRPr="001036B3">
        <w:rPr>
          <w:rFonts w:ascii="Calibri" w:hAnsi="Calibri" w:cs="Calibri"/>
        </w:rPr>
        <w:t> </w:t>
      </w:r>
      <w:r w:rsidRPr="001036B3">
        <w:rPr>
          <w:rFonts w:ascii="Calibri" w:hAnsi="Calibri" w:cs="Calibri"/>
          <w:b/>
          <w:bCs/>
        </w:rPr>
        <w:t>W_approx - W_opt</w:t>
      </w:r>
    </w:p>
    <w:p w14:paraId="0B2355C4" w14:textId="77777777" w:rsidR="00635F08" w:rsidRPr="001036B3" w:rsidRDefault="00635F08" w:rsidP="00885D64">
      <w:pPr>
        <w:numPr>
          <w:ilvl w:val="0"/>
          <w:numId w:val="50"/>
        </w:numPr>
        <w:spacing w:before="0" w:after="160" w:line="278" w:lineRule="auto"/>
        <w:rPr>
          <w:rFonts w:ascii="Calibri" w:hAnsi="Calibri" w:cs="Calibri"/>
          <w:b/>
          <w:bCs/>
        </w:rPr>
      </w:pPr>
      <w:r w:rsidRPr="001036B3">
        <w:rPr>
          <w:rFonts w:ascii="Calibri" w:hAnsi="Calibri" w:cs="Calibri"/>
          <w:b/>
          <w:bCs/>
        </w:rPr>
        <w:t>Approximation ratio (empirical):</w:t>
      </w:r>
      <w:r w:rsidRPr="001036B3">
        <w:rPr>
          <w:rFonts w:ascii="Calibri" w:hAnsi="Calibri" w:cs="Calibri"/>
        </w:rPr>
        <w:t> </w:t>
      </w:r>
      <w:r w:rsidRPr="001036B3">
        <w:rPr>
          <w:rFonts w:ascii="Calibri" w:hAnsi="Calibri" w:cs="Calibri"/>
          <w:b/>
          <w:bCs/>
        </w:rPr>
        <w:t>W_approx / W_opt (only when W_opt &gt; 0)</w:t>
      </w:r>
    </w:p>
    <w:p w14:paraId="659DF3AD" w14:textId="754D9A51" w:rsidR="00635F08" w:rsidRPr="001036B3" w:rsidRDefault="00635F08" w:rsidP="001036B3">
      <w:pPr>
        <w:rPr>
          <w:rFonts w:ascii="Calibri" w:hAnsi="Calibri" w:cs="Calibri"/>
        </w:rPr>
      </w:pPr>
      <w:r w:rsidRPr="001036B3">
        <w:rPr>
          <w:rFonts w:ascii="Calibri" w:hAnsi="Calibri" w:cs="Calibri"/>
        </w:rPr>
        <w:t xml:space="preserve">A ratio of </w:t>
      </w:r>
      <w:r w:rsidRPr="001036B3">
        <w:rPr>
          <w:rFonts w:ascii="Calibri" w:hAnsi="Calibri" w:cs="Calibri"/>
          <w:b/>
          <w:bCs/>
        </w:rPr>
        <w:t>1.0</w:t>
      </w:r>
      <w:r w:rsidRPr="001036B3">
        <w:rPr>
          <w:rFonts w:ascii="Calibri" w:hAnsi="Calibri" w:cs="Calibri"/>
        </w:rPr>
        <w:t xml:space="preserve"> means the heuristic matched the exact optimum on that instance.</w:t>
      </w:r>
    </w:p>
    <w:p w14:paraId="779A2BE1" w14:textId="77777777" w:rsidR="00635F08" w:rsidRPr="007F55B6" w:rsidRDefault="00635F08" w:rsidP="008D229E">
      <w:pPr>
        <w:rPr>
          <w:b/>
          <w:bCs/>
        </w:rPr>
      </w:pPr>
      <w:r w:rsidRPr="007F55B6">
        <w:rPr>
          <w:b/>
          <w:bCs/>
        </w:rPr>
        <w:t>Computational cost:</w:t>
      </w:r>
    </w:p>
    <w:p w14:paraId="7092567D" w14:textId="77777777" w:rsidR="00635F08" w:rsidRPr="001036B3" w:rsidRDefault="00635F08" w:rsidP="001036B3">
      <w:pPr>
        <w:rPr>
          <w:rFonts w:ascii="Calibri" w:hAnsi="Calibri" w:cs="Calibri"/>
        </w:rPr>
      </w:pPr>
      <w:r w:rsidRPr="001036B3">
        <w:rPr>
          <w:rFonts w:ascii="Calibri" w:hAnsi="Calibri" w:cs="Calibri"/>
        </w:rPr>
        <w:t>We compare:</w:t>
      </w:r>
    </w:p>
    <w:p w14:paraId="390CEE13" w14:textId="77777777" w:rsidR="00635F08" w:rsidRPr="001036B3" w:rsidRDefault="00635F08" w:rsidP="00885D64">
      <w:pPr>
        <w:numPr>
          <w:ilvl w:val="0"/>
          <w:numId w:val="51"/>
        </w:numPr>
        <w:spacing w:before="0" w:after="160" w:line="278" w:lineRule="auto"/>
        <w:rPr>
          <w:rFonts w:ascii="Calibri" w:hAnsi="Calibri" w:cs="Calibri"/>
        </w:rPr>
      </w:pPr>
      <w:r w:rsidRPr="001036B3">
        <w:rPr>
          <w:rFonts w:ascii="Calibri" w:hAnsi="Calibri" w:cs="Calibri"/>
        </w:rPr>
        <w:t>Whether brute force is feasible (it grows exponentially with n)</w:t>
      </w:r>
    </w:p>
    <w:p w14:paraId="401621B3" w14:textId="77777777" w:rsidR="00635F08" w:rsidRPr="001036B3" w:rsidRDefault="00635F08" w:rsidP="00885D64">
      <w:pPr>
        <w:numPr>
          <w:ilvl w:val="0"/>
          <w:numId w:val="51"/>
        </w:numPr>
        <w:spacing w:before="0" w:after="160" w:line="278" w:lineRule="auto"/>
        <w:rPr>
          <w:rFonts w:ascii="Calibri" w:hAnsi="Calibri" w:cs="Calibri"/>
        </w:rPr>
      </w:pPr>
      <w:r w:rsidRPr="001036B3">
        <w:rPr>
          <w:rFonts w:ascii="Calibri" w:hAnsi="Calibri" w:cs="Calibri"/>
        </w:rPr>
        <w:t>Number of local search moves (iterations) and restarts</w:t>
      </w:r>
    </w:p>
    <w:p w14:paraId="2C179EDA" w14:textId="77777777" w:rsidR="00635F08" w:rsidRPr="001036B3" w:rsidRDefault="00635F08" w:rsidP="00885D64">
      <w:pPr>
        <w:numPr>
          <w:ilvl w:val="0"/>
          <w:numId w:val="51"/>
        </w:numPr>
        <w:spacing w:before="0" w:after="160" w:line="278" w:lineRule="auto"/>
        <w:rPr>
          <w:rFonts w:ascii="Calibri" w:hAnsi="Calibri" w:cs="Calibri"/>
        </w:rPr>
      </w:pPr>
      <w:r w:rsidRPr="001036B3">
        <w:rPr>
          <w:rFonts w:ascii="Calibri" w:hAnsi="Calibri" w:cs="Calibri"/>
        </w:rPr>
        <w:t>Runtime (optional but recommended if you can measure it consistently)</w:t>
      </w:r>
    </w:p>
    <w:p w14:paraId="2135EE55" w14:textId="77777777" w:rsidR="00635F08" w:rsidRDefault="00635F08" w:rsidP="000C39CE">
      <w:pPr>
        <w:ind w:firstLine="360"/>
        <w:jc w:val="both"/>
        <w:rPr>
          <w:rFonts w:ascii="Calibri" w:hAnsi="Calibri" w:cs="Calibri"/>
        </w:rPr>
      </w:pPr>
      <w:r w:rsidRPr="001036B3">
        <w:rPr>
          <w:rFonts w:ascii="Calibri" w:hAnsi="Calibri" w:cs="Calibri"/>
        </w:rPr>
        <w:t>Because brute force has exponential time complexity, it is expected to become impractical even for moderate n, while iterative improvement should remain usable for much larger graphs.</w:t>
      </w:r>
    </w:p>
    <w:p w14:paraId="3480EF21" w14:textId="77777777" w:rsidR="00635F08" w:rsidRPr="001036B3" w:rsidRDefault="00635F08" w:rsidP="008D229E">
      <w:pPr>
        <w:pStyle w:val="Heading3"/>
      </w:pPr>
      <w:bookmarkStart w:id="480" w:name="_Toc229070267"/>
      <w:r>
        <w:t>8.7</w:t>
      </w:r>
      <w:r w:rsidRPr="001036B3">
        <w:t xml:space="preserve">.2 Experimental </w:t>
      </w:r>
      <w:r>
        <w:t>s</w:t>
      </w:r>
      <w:r w:rsidRPr="001036B3">
        <w:t>etup</w:t>
      </w:r>
      <w:bookmarkEnd w:id="480"/>
    </w:p>
    <w:p w14:paraId="5162A3B2" w14:textId="77777777" w:rsidR="00635F08" w:rsidRPr="00AF7C47" w:rsidRDefault="00635F08" w:rsidP="001036B3">
      <w:pPr>
        <w:rPr>
          <w:rFonts w:ascii="Calibri" w:hAnsi="Calibri" w:cs="Calibri"/>
        </w:rPr>
      </w:pPr>
      <w:r w:rsidRPr="00AF7C47">
        <w:rPr>
          <w:rFonts w:ascii="Calibri" w:hAnsi="Calibri" w:cs="Calibri"/>
        </w:rPr>
        <w:t>To make the evaluation meaningful , we use multiple categories of graphs:</w:t>
      </w:r>
    </w:p>
    <w:p w14:paraId="502ED448" w14:textId="77777777" w:rsidR="00635F08" w:rsidRPr="00AF7C47" w:rsidRDefault="00635F08" w:rsidP="00885D64">
      <w:pPr>
        <w:numPr>
          <w:ilvl w:val="0"/>
          <w:numId w:val="52"/>
        </w:numPr>
        <w:spacing w:before="0" w:after="160" w:line="278" w:lineRule="auto"/>
        <w:rPr>
          <w:rFonts w:ascii="Calibri" w:hAnsi="Calibri" w:cs="Calibri"/>
        </w:rPr>
      </w:pPr>
      <w:r w:rsidRPr="00AF7C47">
        <w:rPr>
          <w:rFonts w:ascii="Calibri" w:hAnsi="Calibri" w:cs="Calibri"/>
          <w:b/>
          <w:bCs/>
        </w:rPr>
        <w:t>Small graphs (n &lt;= 25):</w:t>
      </w:r>
      <w:r w:rsidRPr="00AF7C47">
        <w:rPr>
          <w:rFonts w:ascii="Calibri" w:hAnsi="Calibri" w:cs="Calibri"/>
        </w:rPr>
        <w:br/>
        <w:t>Brute force is run, so we can directly compare </w:t>
      </w:r>
      <w:r w:rsidRPr="00AF7C47">
        <w:rPr>
          <w:rFonts w:ascii="Calibri" w:hAnsi="Calibri" w:cs="Calibri"/>
          <w:b/>
          <w:bCs/>
        </w:rPr>
        <w:t>W_approx</w:t>
      </w:r>
      <w:r w:rsidRPr="00AF7C47">
        <w:rPr>
          <w:rFonts w:ascii="Calibri" w:hAnsi="Calibri" w:cs="Calibri"/>
        </w:rPr>
        <w:t> against </w:t>
      </w:r>
      <w:r w:rsidRPr="00AF7C47">
        <w:rPr>
          <w:rFonts w:ascii="Calibri" w:hAnsi="Calibri" w:cs="Calibri"/>
          <w:b/>
          <w:bCs/>
        </w:rPr>
        <w:t>W_opt</w:t>
      </w:r>
      <w:r w:rsidRPr="00AF7C47">
        <w:rPr>
          <w:rFonts w:ascii="Calibri" w:hAnsi="Calibri" w:cs="Calibri"/>
        </w:rPr>
        <w:t>.</w:t>
      </w:r>
    </w:p>
    <w:p w14:paraId="2F92A839" w14:textId="77777777" w:rsidR="00635F08" w:rsidRPr="00AF7C47" w:rsidRDefault="00635F08" w:rsidP="00885D64">
      <w:pPr>
        <w:numPr>
          <w:ilvl w:val="0"/>
          <w:numId w:val="52"/>
        </w:numPr>
        <w:spacing w:before="0" w:after="160" w:line="278" w:lineRule="auto"/>
        <w:rPr>
          <w:rFonts w:ascii="Calibri" w:hAnsi="Calibri" w:cs="Calibri"/>
        </w:rPr>
      </w:pPr>
      <w:r w:rsidRPr="00AF7C47">
        <w:rPr>
          <w:rFonts w:ascii="Calibri" w:hAnsi="Calibri" w:cs="Calibri"/>
          <w:b/>
          <w:bCs/>
        </w:rPr>
        <w:lastRenderedPageBreak/>
        <w:t>Larger graphs (n &gt; 25):</w:t>
      </w:r>
      <w:r w:rsidRPr="00AF7C47">
        <w:rPr>
          <w:rFonts w:ascii="Calibri" w:hAnsi="Calibri" w:cs="Calibri"/>
        </w:rPr>
        <w:br/>
        <w:t>Brute force is skipped. We evaluate the heuristic using:</w:t>
      </w:r>
    </w:p>
    <w:p w14:paraId="284C52EC" w14:textId="77777777" w:rsidR="00635F08" w:rsidRPr="00AF7C47" w:rsidRDefault="00635F08" w:rsidP="00885D64">
      <w:pPr>
        <w:numPr>
          <w:ilvl w:val="1"/>
          <w:numId w:val="52"/>
        </w:numPr>
        <w:spacing w:before="0" w:after="160" w:line="278" w:lineRule="auto"/>
        <w:rPr>
          <w:rFonts w:ascii="Calibri" w:hAnsi="Calibri" w:cs="Calibri"/>
        </w:rPr>
      </w:pPr>
      <w:r w:rsidRPr="00AF7C47">
        <w:rPr>
          <w:rFonts w:ascii="Calibri" w:hAnsi="Calibri" w:cs="Calibri"/>
        </w:rPr>
        <w:t>best weight found across restarts</w:t>
      </w:r>
    </w:p>
    <w:p w14:paraId="1315F4C4" w14:textId="77777777" w:rsidR="00635F08" w:rsidRPr="00AF7C47" w:rsidRDefault="00635F08" w:rsidP="00885D64">
      <w:pPr>
        <w:numPr>
          <w:ilvl w:val="1"/>
          <w:numId w:val="52"/>
        </w:numPr>
        <w:spacing w:before="0" w:after="160" w:line="278" w:lineRule="auto"/>
        <w:rPr>
          <w:rFonts w:ascii="Calibri" w:hAnsi="Calibri" w:cs="Calibri"/>
        </w:rPr>
      </w:pPr>
      <w:r w:rsidRPr="00AF7C47">
        <w:rPr>
          <w:rFonts w:ascii="Calibri" w:hAnsi="Calibri" w:cs="Calibri"/>
        </w:rPr>
        <w:t>variability across different runs (optional: different seeds)</w:t>
      </w:r>
    </w:p>
    <w:p w14:paraId="4C5BAC30" w14:textId="0D82B4C6" w:rsidR="00635F08" w:rsidRPr="00AF7C47" w:rsidRDefault="00635F08" w:rsidP="00885D64">
      <w:pPr>
        <w:numPr>
          <w:ilvl w:val="1"/>
          <w:numId w:val="52"/>
        </w:numPr>
        <w:spacing w:before="0" w:after="160" w:line="278" w:lineRule="auto"/>
        <w:rPr>
          <w:rFonts w:ascii="Calibri" w:hAnsi="Calibri" w:cs="Calibri"/>
        </w:rPr>
      </w:pPr>
      <w:r w:rsidRPr="00AF7C47">
        <w:rPr>
          <w:rFonts w:ascii="Calibri" w:hAnsi="Calibri" w:cs="Calibri"/>
        </w:rPr>
        <w:t>runtime / iteration counts</w:t>
      </w:r>
    </w:p>
    <w:p w14:paraId="73E994FC" w14:textId="77777777" w:rsidR="00635F08" w:rsidRPr="00CB6B39" w:rsidRDefault="00635F08" w:rsidP="008D229E">
      <w:pPr>
        <w:rPr>
          <w:b/>
          <w:bCs/>
        </w:rPr>
      </w:pPr>
      <w:r w:rsidRPr="00CB6B39">
        <w:rPr>
          <w:b/>
          <w:bCs/>
        </w:rPr>
        <w:t xml:space="preserve">Parameters </w:t>
      </w:r>
      <w:r>
        <w:rPr>
          <w:b/>
          <w:bCs/>
        </w:rPr>
        <w:t>u</w:t>
      </w:r>
      <w:r w:rsidRPr="00CB6B39">
        <w:rPr>
          <w:b/>
          <w:bCs/>
        </w:rPr>
        <w:t>sed</w:t>
      </w:r>
      <w:r>
        <w:rPr>
          <w:b/>
          <w:bCs/>
        </w:rPr>
        <w:t>:</w:t>
      </w:r>
    </w:p>
    <w:p w14:paraId="630588CC" w14:textId="77777777" w:rsidR="00635F08" w:rsidRPr="00AF7C47" w:rsidRDefault="00635F08" w:rsidP="00D21DC3">
      <w:pPr>
        <w:jc w:val="both"/>
        <w:rPr>
          <w:rFonts w:ascii="Calibri" w:hAnsi="Calibri" w:cs="Calibri"/>
        </w:rPr>
      </w:pPr>
      <w:r w:rsidRPr="00AF7C47">
        <w:rPr>
          <w:rFonts w:ascii="Calibri" w:hAnsi="Calibri" w:cs="Calibri"/>
        </w:rPr>
        <w:t>The iterative improvement algorithm depends on:</w:t>
      </w:r>
    </w:p>
    <w:p w14:paraId="665DE0AF" w14:textId="77777777" w:rsidR="00635F08" w:rsidRPr="00AF7C47" w:rsidRDefault="00635F08" w:rsidP="00885D64">
      <w:pPr>
        <w:numPr>
          <w:ilvl w:val="0"/>
          <w:numId w:val="53"/>
        </w:numPr>
        <w:spacing w:before="0" w:after="160" w:line="278" w:lineRule="auto"/>
        <w:jc w:val="both"/>
        <w:rPr>
          <w:rFonts w:ascii="Calibri" w:hAnsi="Calibri" w:cs="Calibri"/>
        </w:rPr>
      </w:pPr>
      <w:r w:rsidRPr="00AF7C47">
        <w:rPr>
          <w:rFonts w:ascii="Calibri" w:hAnsi="Calibri" w:cs="Calibri"/>
          <w:b/>
          <w:bCs/>
        </w:rPr>
        <w:t>R</w:t>
      </w:r>
      <w:r w:rsidRPr="00AF7C47">
        <w:rPr>
          <w:rFonts w:ascii="Calibri" w:hAnsi="Calibri" w:cs="Calibri"/>
        </w:rPr>
        <w:t>: number of restarts</w:t>
      </w:r>
    </w:p>
    <w:p w14:paraId="3A818CF7" w14:textId="77777777" w:rsidR="00635F08" w:rsidRPr="00AF7C47" w:rsidRDefault="00635F08" w:rsidP="00885D64">
      <w:pPr>
        <w:numPr>
          <w:ilvl w:val="0"/>
          <w:numId w:val="53"/>
        </w:numPr>
        <w:spacing w:before="0" w:after="160" w:line="278" w:lineRule="auto"/>
        <w:jc w:val="both"/>
        <w:rPr>
          <w:rFonts w:ascii="Calibri" w:hAnsi="Calibri" w:cs="Calibri"/>
        </w:rPr>
      </w:pPr>
      <w:r w:rsidRPr="00AF7C47">
        <w:rPr>
          <w:rFonts w:ascii="Calibri" w:hAnsi="Calibri" w:cs="Calibri"/>
          <w:b/>
          <w:bCs/>
        </w:rPr>
        <w:t>seed</w:t>
      </w:r>
      <w:r w:rsidRPr="00AF7C47">
        <w:rPr>
          <w:rFonts w:ascii="Calibri" w:hAnsi="Calibri" w:cs="Calibri"/>
        </w:rPr>
        <w:t>: random seed</w:t>
      </w:r>
    </w:p>
    <w:p w14:paraId="1709AF15" w14:textId="77777777" w:rsidR="00635F08" w:rsidRDefault="00635F08" w:rsidP="00F52FA5">
      <w:pPr>
        <w:ind w:firstLine="360"/>
        <w:jc w:val="both"/>
        <w:rPr>
          <w:rFonts w:ascii="Calibri" w:hAnsi="Calibri" w:cs="Calibri"/>
        </w:rPr>
      </w:pPr>
      <w:r w:rsidRPr="00AF7C47">
        <w:rPr>
          <w:rFonts w:ascii="Calibri" w:hAnsi="Calibri" w:cs="Calibri"/>
        </w:rPr>
        <w:t>In the provided implementation, R is set to 50 and a fixed seed is used for reproducibility. (For deeper evaluation, R can be varied such as 10, 50, 100 to show the trade-off between runtime and quality.)</w:t>
      </w:r>
    </w:p>
    <w:p w14:paraId="5FF20F10" w14:textId="77777777" w:rsidR="00635F08" w:rsidRPr="00AF7C47" w:rsidRDefault="00635F08" w:rsidP="008D229E">
      <w:pPr>
        <w:pStyle w:val="Heading3"/>
      </w:pPr>
      <w:bookmarkStart w:id="481" w:name="_Toc229070268"/>
      <w:r>
        <w:t>8.7</w:t>
      </w:r>
      <w:r w:rsidRPr="00AF7C47">
        <w:t xml:space="preserve">.3 Comparative </w:t>
      </w:r>
      <w:r>
        <w:t>r</w:t>
      </w:r>
      <w:r w:rsidRPr="00AF7C47">
        <w:t xml:space="preserve">esults on </w:t>
      </w:r>
      <w:r>
        <w:t>s</w:t>
      </w:r>
      <w:r w:rsidRPr="00AF7C47">
        <w:t xml:space="preserve">ample </w:t>
      </w:r>
      <w:r>
        <w:t>g</w:t>
      </w:r>
      <w:r w:rsidRPr="00AF7C47">
        <w:t>raphs</w:t>
      </w:r>
      <w:bookmarkEnd w:id="481"/>
    </w:p>
    <w:p w14:paraId="6438C53B" w14:textId="77777777" w:rsidR="00635F08" w:rsidRPr="00AF7C47" w:rsidRDefault="00635F08" w:rsidP="00D21DC3">
      <w:pPr>
        <w:ind w:firstLine="720"/>
        <w:jc w:val="both"/>
        <w:rPr>
          <w:rFonts w:ascii="Calibri" w:hAnsi="Calibri" w:cs="Calibri"/>
        </w:rPr>
      </w:pPr>
      <w:r w:rsidRPr="00AF7C47">
        <w:rPr>
          <w:rFonts w:ascii="Calibri" w:hAnsi="Calibri" w:cs="Calibri"/>
        </w:rPr>
        <w:t>This subsection reports the results you obtained from three representative test cases. These examples demonstrate both correctness (weights match the computed cut) and how the heuristic compares to the exact optimum on small graphs.</w:t>
      </w:r>
    </w:p>
    <w:p w14:paraId="70F36244" w14:textId="77777777" w:rsidR="00635F08" w:rsidRPr="00AF7C47" w:rsidRDefault="00635F08" w:rsidP="00AF7C47">
      <w:pPr>
        <w:rPr>
          <w:rFonts w:ascii="Calibri" w:hAnsi="Calibri" w:cs="Calibri"/>
          <w:b/>
          <w:bCs/>
        </w:rPr>
      </w:pPr>
      <w:r w:rsidRPr="00AF7C47">
        <w:rPr>
          <w:rFonts w:ascii="Calibri" w:hAnsi="Calibri" w:cs="Calibri"/>
          <w:b/>
          <w:bCs/>
        </w:rPr>
        <w:t>Table 1. Comparison of iterative improvement vs brute force on sample inputs.</w:t>
      </w:r>
    </w:p>
    <w:p w14:paraId="7CAE1E88" w14:textId="31E6C10E" w:rsidR="00923215" w:rsidRDefault="00923215" w:rsidP="00923215">
      <w:pPr>
        <w:pStyle w:val="Caption"/>
        <w:keepNext/>
      </w:pPr>
      <w:bookmarkStart w:id="482" w:name="_Toc229058145"/>
      <w:r>
        <w:t xml:space="preserve">Table </w:t>
      </w:r>
      <w:fldSimple w:instr=" SEQ Table \* ARABIC ">
        <w:r w:rsidR="00302A3E">
          <w:rPr>
            <w:noProof/>
          </w:rPr>
          <w:t>46</w:t>
        </w:r>
        <w:bookmarkEnd w:id="482"/>
      </w:fldSimple>
    </w:p>
    <w:tbl>
      <w:tblPr>
        <w:tblStyle w:val="TableGrid"/>
        <w:tblW w:w="0" w:type="auto"/>
        <w:tblLook w:val="04A0" w:firstRow="1" w:lastRow="0" w:firstColumn="1" w:lastColumn="0" w:noHBand="0" w:noVBand="1"/>
      </w:tblPr>
      <w:tblGrid>
        <w:gridCol w:w="679"/>
        <w:gridCol w:w="345"/>
        <w:gridCol w:w="412"/>
        <w:gridCol w:w="1246"/>
        <w:gridCol w:w="894"/>
        <w:gridCol w:w="2593"/>
        <w:gridCol w:w="2751"/>
      </w:tblGrid>
      <w:tr w:rsidR="00635F08" w:rsidRPr="00AF7C47" w14:paraId="5C9CDE7A" w14:textId="77777777">
        <w:tc>
          <w:tcPr>
            <w:tcW w:w="0" w:type="auto"/>
          </w:tcPr>
          <w:p w14:paraId="440DB1E1" w14:textId="77777777" w:rsidR="00635F08" w:rsidRPr="00AF7C47" w:rsidRDefault="00635F08" w:rsidP="00BA29E4">
            <w:pPr>
              <w:rPr>
                <w:rFonts w:ascii="Calibri" w:hAnsi="Calibri" w:cs="Calibri"/>
                <w:b/>
                <w:bCs/>
              </w:rPr>
            </w:pPr>
            <w:r w:rsidRPr="00AF7C47">
              <w:rPr>
                <w:rFonts w:ascii="Calibri" w:hAnsi="Calibri" w:cs="Calibri"/>
                <w:b/>
                <w:bCs/>
              </w:rPr>
              <w:t>Case</w:t>
            </w:r>
          </w:p>
        </w:tc>
        <w:tc>
          <w:tcPr>
            <w:tcW w:w="0" w:type="auto"/>
          </w:tcPr>
          <w:p w14:paraId="5C6DE339" w14:textId="77777777" w:rsidR="00635F08" w:rsidRPr="00AF7C47" w:rsidRDefault="00635F08" w:rsidP="00BA29E4">
            <w:pPr>
              <w:rPr>
                <w:rFonts w:ascii="Calibri" w:hAnsi="Calibri" w:cs="Calibri"/>
                <w:b/>
                <w:bCs/>
              </w:rPr>
            </w:pPr>
            <w:r w:rsidRPr="00AF7C47">
              <w:rPr>
                <w:rFonts w:ascii="Calibri" w:hAnsi="Calibri" w:cs="Calibri"/>
                <w:b/>
                <w:bCs/>
              </w:rPr>
              <w:t>n</w:t>
            </w:r>
          </w:p>
        </w:tc>
        <w:tc>
          <w:tcPr>
            <w:tcW w:w="0" w:type="auto"/>
          </w:tcPr>
          <w:p w14:paraId="7EB2DD6A" w14:textId="77777777" w:rsidR="00635F08" w:rsidRPr="00AF7C47" w:rsidRDefault="00635F08" w:rsidP="00BA29E4">
            <w:pPr>
              <w:rPr>
                <w:rFonts w:ascii="Calibri" w:hAnsi="Calibri" w:cs="Calibri"/>
                <w:b/>
                <w:bCs/>
              </w:rPr>
            </w:pPr>
            <w:r w:rsidRPr="00AF7C47">
              <w:rPr>
                <w:rFonts w:ascii="Calibri" w:hAnsi="Calibri" w:cs="Calibri"/>
                <w:b/>
                <w:bCs/>
              </w:rPr>
              <w:t>m</w:t>
            </w:r>
          </w:p>
        </w:tc>
        <w:tc>
          <w:tcPr>
            <w:tcW w:w="0" w:type="auto"/>
          </w:tcPr>
          <w:p w14:paraId="2EE5384D" w14:textId="77777777" w:rsidR="00635F08" w:rsidRPr="00AF7C47" w:rsidRDefault="00635F08" w:rsidP="00BA29E4">
            <w:pPr>
              <w:rPr>
                <w:rFonts w:ascii="Calibri" w:hAnsi="Calibri" w:cs="Calibri"/>
                <w:b/>
                <w:bCs/>
              </w:rPr>
            </w:pPr>
            <w:r w:rsidRPr="00AF7C47">
              <w:rPr>
                <w:rFonts w:ascii="Calibri" w:hAnsi="Calibri" w:cs="Calibri"/>
                <w:b/>
                <w:bCs/>
              </w:rPr>
              <w:t>W_approx</w:t>
            </w:r>
          </w:p>
        </w:tc>
        <w:tc>
          <w:tcPr>
            <w:tcW w:w="0" w:type="auto"/>
          </w:tcPr>
          <w:p w14:paraId="2AADA124" w14:textId="77777777" w:rsidR="00635F08" w:rsidRPr="00AF7C47" w:rsidRDefault="00635F08" w:rsidP="00BA29E4">
            <w:pPr>
              <w:rPr>
                <w:rFonts w:ascii="Calibri" w:hAnsi="Calibri" w:cs="Calibri"/>
                <w:b/>
                <w:bCs/>
              </w:rPr>
            </w:pPr>
            <w:r w:rsidRPr="00AF7C47">
              <w:rPr>
                <w:rFonts w:ascii="Calibri" w:hAnsi="Calibri" w:cs="Calibri"/>
                <w:b/>
                <w:bCs/>
              </w:rPr>
              <w:t>W_opt</w:t>
            </w:r>
          </w:p>
        </w:tc>
        <w:tc>
          <w:tcPr>
            <w:tcW w:w="0" w:type="auto"/>
          </w:tcPr>
          <w:p w14:paraId="620B9A46" w14:textId="77777777" w:rsidR="00635F08" w:rsidRPr="00AF7C47" w:rsidRDefault="00635F08" w:rsidP="00BA29E4">
            <w:pPr>
              <w:rPr>
                <w:rFonts w:ascii="Calibri" w:hAnsi="Calibri" w:cs="Calibri"/>
                <w:b/>
                <w:bCs/>
              </w:rPr>
            </w:pPr>
            <w:r w:rsidRPr="00AF7C47">
              <w:rPr>
                <w:rFonts w:ascii="Calibri" w:hAnsi="Calibri" w:cs="Calibri"/>
                <w:b/>
                <w:bCs/>
              </w:rPr>
              <w:t>Gap (W_approx-W_opt)</w:t>
            </w:r>
          </w:p>
        </w:tc>
        <w:tc>
          <w:tcPr>
            <w:tcW w:w="0" w:type="auto"/>
          </w:tcPr>
          <w:p w14:paraId="722A521C" w14:textId="77777777" w:rsidR="00635F08" w:rsidRPr="00AF7C47" w:rsidRDefault="00635F08" w:rsidP="00BA29E4">
            <w:pPr>
              <w:rPr>
                <w:rFonts w:ascii="Calibri" w:hAnsi="Calibri" w:cs="Calibri"/>
                <w:b/>
                <w:bCs/>
              </w:rPr>
            </w:pPr>
            <w:r w:rsidRPr="00AF7C47">
              <w:rPr>
                <w:rFonts w:ascii="Calibri" w:hAnsi="Calibri" w:cs="Calibri"/>
                <w:b/>
                <w:bCs/>
              </w:rPr>
              <w:t>Ratio (W_approx/W_opt)</w:t>
            </w:r>
          </w:p>
        </w:tc>
      </w:tr>
      <w:tr w:rsidR="00635F08" w:rsidRPr="00AF7C47" w14:paraId="06521336" w14:textId="77777777">
        <w:tc>
          <w:tcPr>
            <w:tcW w:w="0" w:type="auto"/>
          </w:tcPr>
          <w:p w14:paraId="090FD427"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3F4A89E0" w14:textId="77777777" w:rsidR="00635F08" w:rsidRPr="00AF7C47" w:rsidRDefault="00635F08" w:rsidP="00BA29E4">
            <w:pPr>
              <w:rPr>
                <w:rFonts w:ascii="Calibri" w:hAnsi="Calibri" w:cs="Calibri"/>
              </w:rPr>
            </w:pPr>
            <w:r w:rsidRPr="00AF7C47">
              <w:rPr>
                <w:rFonts w:ascii="Calibri" w:hAnsi="Calibri" w:cs="Calibri"/>
              </w:rPr>
              <w:t>4</w:t>
            </w:r>
          </w:p>
        </w:tc>
        <w:tc>
          <w:tcPr>
            <w:tcW w:w="0" w:type="auto"/>
          </w:tcPr>
          <w:p w14:paraId="29982893" w14:textId="77777777" w:rsidR="00635F08" w:rsidRPr="00AF7C47" w:rsidRDefault="00635F08" w:rsidP="00BA29E4">
            <w:pPr>
              <w:rPr>
                <w:rFonts w:ascii="Calibri" w:hAnsi="Calibri" w:cs="Calibri"/>
              </w:rPr>
            </w:pPr>
            <w:r w:rsidRPr="00AF7C47">
              <w:rPr>
                <w:rFonts w:ascii="Calibri" w:hAnsi="Calibri" w:cs="Calibri"/>
              </w:rPr>
              <w:t>5</w:t>
            </w:r>
          </w:p>
        </w:tc>
        <w:tc>
          <w:tcPr>
            <w:tcW w:w="0" w:type="auto"/>
          </w:tcPr>
          <w:p w14:paraId="4D594CD8" w14:textId="77777777" w:rsidR="00635F08" w:rsidRPr="00AF7C47" w:rsidRDefault="00635F08" w:rsidP="00BA29E4">
            <w:pPr>
              <w:rPr>
                <w:rFonts w:ascii="Calibri" w:hAnsi="Calibri" w:cs="Calibri"/>
              </w:rPr>
            </w:pPr>
            <w:r w:rsidRPr="00AF7C47">
              <w:rPr>
                <w:rFonts w:ascii="Calibri" w:hAnsi="Calibri" w:cs="Calibri"/>
              </w:rPr>
              <w:t>6</w:t>
            </w:r>
          </w:p>
        </w:tc>
        <w:tc>
          <w:tcPr>
            <w:tcW w:w="0" w:type="auto"/>
          </w:tcPr>
          <w:p w14:paraId="75E5D235" w14:textId="77777777" w:rsidR="00635F08" w:rsidRPr="00AF7C47" w:rsidRDefault="00635F08" w:rsidP="00BA29E4">
            <w:pPr>
              <w:rPr>
                <w:rFonts w:ascii="Calibri" w:hAnsi="Calibri" w:cs="Calibri"/>
              </w:rPr>
            </w:pPr>
            <w:r w:rsidRPr="00AF7C47">
              <w:rPr>
                <w:rFonts w:ascii="Calibri" w:hAnsi="Calibri" w:cs="Calibri"/>
              </w:rPr>
              <w:t>6</w:t>
            </w:r>
          </w:p>
        </w:tc>
        <w:tc>
          <w:tcPr>
            <w:tcW w:w="0" w:type="auto"/>
          </w:tcPr>
          <w:p w14:paraId="0CBE2FFF" w14:textId="77777777" w:rsidR="00635F08" w:rsidRPr="00AF7C47" w:rsidRDefault="00635F08" w:rsidP="00BA29E4">
            <w:pPr>
              <w:rPr>
                <w:rFonts w:ascii="Calibri" w:hAnsi="Calibri" w:cs="Calibri"/>
              </w:rPr>
            </w:pPr>
            <w:r w:rsidRPr="00AF7C47">
              <w:rPr>
                <w:rFonts w:ascii="Calibri" w:hAnsi="Calibri" w:cs="Calibri"/>
              </w:rPr>
              <w:t>0</w:t>
            </w:r>
          </w:p>
        </w:tc>
        <w:tc>
          <w:tcPr>
            <w:tcW w:w="0" w:type="auto"/>
          </w:tcPr>
          <w:p w14:paraId="7743FD1C" w14:textId="77777777" w:rsidR="00635F08" w:rsidRPr="00AF7C47" w:rsidRDefault="00635F08" w:rsidP="00BA29E4">
            <w:pPr>
              <w:rPr>
                <w:rFonts w:ascii="Calibri" w:hAnsi="Calibri" w:cs="Calibri"/>
              </w:rPr>
            </w:pPr>
            <w:r w:rsidRPr="00AF7C47">
              <w:rPr>
                <w:rFonts w:ascii="Calibri" w:hAnsi="Calibri" w:cs="Calibri"/>
              </w:rPr>
              <w:t>1.00</w:t>
            </w:r>
          </w:p>
        </w:tc>
      </w:tr>
      <w:tr w:rsidR="00635F08" w:rsidRPr="00AF7C47" w14:paraId="09B87DB0" w14:textId="77777777">
        <w:tc>
          <w:tcPr>
            <w:tcW w:w="0" w:type="auto"/>
          </w:tcPr>
          <w:p w14:paraId="15B7B1CC" w14:textId="77777777" w:rsidR="00635F08" w:rsidRPr="00AF7C47" w:rsidRDefault="00635F08" w:rsidP="00BA29E4">
            <w:pPr>
              <w:rPr>
                <w:rFonts w:ascii="Calibri" w:hAnsi="Calibri" w:cs="Calibri"/>
              </w:rPr>
            </w:pPr>
            <w:r w:rsidRPr="00AF7C47">
              <w:rPr>
                <w:rFonts w:ascii="Calibri" w:hAnsi="Calibri" w:cs="Calibri"/>
              </w:rPr>
              <w:t>2</w:t>
            </w:r>
          </w:p>
        </w:tc>
        <w:tc>
          <w:tcPr>
            <w:tcW w:w="0" w:type="auto"/>
          </w:tcPr>
          <w:p w14:paraId="432C94E8" w14:textId="77777777" w:rsidR="00635F08" w:rsidRPr="00AF7C47" w:rsidRDefault="00635F08" w:rsidP="00BA29E4">
            <w:pPr>
              <w:rPr>
                <w:rFonts w:ascii="Calibri" w:hAnsi="Calibri" w:cs="Calibri"/>
              </w:rPr>
            </w:pPr>
            <w:r w:rsidRPr="00AF7C47">
              <w:rPr>
                <w:rFonts w:ascii="Calibri" w:hAnsi="Calibri" w:cs="Calibri"/>
              </w:rPr>
              <w:t>2</w:t>
            </w:r>
          </w:p>
        </w:tc>
        <w:tc>
          <w:tcPr>
            <w:tcW w:w="0" w:type="auto"/>
          </w:tcPr>
          <w:p w14:paraId="20597228"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227D3543" w14:textId="77777777" w:rsidR="00635F08" w:rsidRPr="00AF7C47" w:rsidRDefault="00635F08" w:rsidP="00BA29E4">
            <w:pPr>
              <w:rPr>
                <w:rFonts w:ascii="Calibri" w:hAnsi="Calibri" w:cs="Calibri"/>
              </w:rPr>
            </w:pPr>
            <w:r w:rsidRPr="00AF7C47">
              <w:rPr>
                <w:rFonts w:ascii="Calibri" w:hAnsi="Calibri" w:cs="Calibri"/>
              </w:rPr>
              <w:t>7</w:t>
            </w:r>
          </w:p>
        </w:tc>
        <w:tc>
          <w:tcPr>
            <w:tcW w:w="0" w:type="auto"/>
          </w:tcPr>
          <w:p w14:paraId="3870FED1" w14:textId="77777777" w:rsidR="00635F08" w:rsidRPr="00AF7C47" w:rsidRDefault="00635F08" w:rsidP="00BA29E4">
            <w:pPr>
              <w:rPr>
                <w:rFonts w:ascii="Calibri" w:hAnsi="Calibri" w:cs="Calibri"/>
              </w:rPr>
            </w:pPr>
            <w:r w:rsidRPr="00AF7C47">
              <w:rPr>
                <w:rFonts w:ascii="Calibri" w:hAnsi="Calibri" w:cs="Calibri"/>
              </w:rPr>
              <w:t>7</w:t>
            </w:r>
          </w:p>
        </w:tc>
        <w:tc>
          <w:tcPr>
            <w:tcW w:w="0" w:type="auto"/>
          </w:tcPr>
          <w:p w14:paraId="61EC6999" w14:textId="77777777" w:rsidR="00635F08" w:rsidRPr="00AF7C47" w:rsidRDefault="00635F08" w:rsidP="00BA29E4">
            <w:pPr>
              <w:rPr>
                <w:rFonts w:ascii="Calibri" w:hAnsi="Calibri" w:cs="Calibri"/>
              </w:rPr>
            </w:pPr>
            <w:r w:rsidRPr="00AF7C47">
              <w:rPr>
                <w:rFonts w:ascii="Calibri" w:hAnsi="Calibri" w:cs="Calibri"/>
              </w:rPr>
              <w:t>0</w:t>
            </w:r>
          </w:p>
        </w:tc>
        <w:tc>
          <w:tcPr>
            <w:tcW w:w="0" w:type="auto"/>
          </w:tcPr>
          <w:p w14:paraId="459BEBF9" w14:textId="77777777" w:rsidR="00635F08" w:rsidRPr="00AF7C47" w:rsidRDefault="00635F08" w:rsidP="00BA29E4">
            <w:pPr>
              <w:rPr>
                <w:rFonts w:ascii="Calibri" w:hAnsi="Calibri" w:cs="Calibri"/>
              </w:rPr>
            </w:pPr>
            <w:r w:rsidRPr="00AF7C47">
              <w:rPr>
                <w:rFonts w:ascii="Calibri" w:hAnsi="Calibri" w:cs="Calibri"/>
              </w:rPr>
              <w:t>1.00</w:t>
            </w:r>
          </w:p>
        </w:tc>
      </w:tr>
      <w:tr w:rsidR="00635F08" w:rsidRPr="00AF7C47" w14:paraId="6E1E1AA1" w14:textId="77777777">
        <w:tc>
          <w:tcPr>
            <w:tcW w:w="0" w:type="auto"/>
          </w:tcPr>
          <w:p w14:paraId="05BA6E55" w14:textId="77777777" w:rsidR="00635F08" w:rsidRPr="00AF7C47" w:rsidRDefault="00635F08" w:rsidP="00BA29E4">
            <w:pPr>
              <w:rPr>
                <w:rFonts w:ascii="Calibri" w:hAnsi="Calibri" w:cs="Calibri"/>
              </w:rPr>
            </w:pPr>
            <w:r w:rsidRPr="00AF7C47">
              <w:rPr>
                <w:rFonts w:ascii="Calibri" w:hAnsi="Calibri" w:cs="Calibri"/>
              </w:rPr>
              <w:lastRenderedPageBreak/>
              <w:t>3</w:t>
            </w:r>
          </w:p>
        </w:tc>
        <w:tc>
          <w:tcPr>
            <w:tcW w:w="0" w:type="auto"/>
          </w:tcPr>
          <w:p w14:paraId="5C27587E" w14:textId="77777777" w:rsidR="00635F08" w:rsidRPr="00AF7C47" w:rsidRDefault="00635F08" w:rsidP="00BA29E4">
            <w:pPr>
              <w:rPr>
                <w:rFonts w:ascii="Calibri" w:hAnsi="Calibri" w:cs="Calibri"/>
              </w:rPr>
            </w:pPr>
            <w:r w:rsidRPr="00AF7C47">
              <w:rPr>
                <w:rFonts w:ascii="Calibri" w:hAnsi="Calibri" w:cs="Calibri"/>
              </w:rPr>
              <w:t>6</w:t>
            </w:r>
          </w:p>
        </w:tc>
        <w:tc>
          <w:tcPr>
            <w:tcW w:w="0" w:type="auto"/>
          </w:tcPr>
          <w:p w14:paraId="6C7ABAA7" w14:textId="77777777" w:rsidR="00635F08" w:rsidRPr="00AF7C47" w:rsidRDefault="00635F08" w:rsidP="00BA29E4">
            <w:pPr>
              <w:rPr>
                <w:rFonts w:ascii="Calibri" w:hAnsi="Calibri" w:cs="Calibri"/>
              </w:rPr>
            </w:pPr>
            <w:r w:rsidRPr="00AF7C47">
              <w:rPr>
                <w:rFonts w:ascii="Calibri" w:hAnsi="Calibri" w:cs="Calibri"/>
              </w:rPr>
              <w:t>7</w:t>
            </w:r>
          </w:p>
        </w:tc>
        <w:tc>
          <w:tcPr>
            <w:tcW w:w="0" w:type="auto"/>
          </w:tcPr>
          <w:p w14:paraId="3B57938D"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29C45DDE"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6D51D8B9" w14:textId="77777777" w:rsidR="00635F08" w:rsidRPr="00AF7C47" w:rsidRDefault="00635F08" w:rsidP="00BA29E4">
            <w:pPr>
              <w:rPr>
                <w:rFonts w:ascii="Calibri" w:hAnsi="Calibri" w:cs="Calibri"/>
              </w:rPr>
            </w:pPr>
            <w:r w:rsidRPr="00AF7C47">
              <w:rPr>
                <w:rFonts w:ascii="Calibri" w:hAnsi="Calibri" w:cs="Calibri"/>
              </w:rPr>
              <w:t>0</w:t>
            </w:r>
          </w:p>
        </w:tc>
        <w:tc>
          <w:tcPr>
            <w:tcW w:w="0" w:type="auto"/>
          </w:tcPr>
          <w:p w14:paraId="77F4318E" w14:textId="77777777" w:rsidR="00635F08" w:rsidRPr="00AF7C47" w:rsidRDefault="00635F08" w:rsidP="00BA29E4">
            <w:pPr>
              <w:rPr>
                <w:rFonts w:ascii="Calibri" w:hAnsi="Calibri" w:cs="Calibri"/>
              </w:rPr>
            </w:pPr>
            <w:r w:rsidRPr="00AF7C47">
              <w:rPr>
                <w:rFonts w:ascii="Calibri" w:hAnsi="Calibri" w:cs="Calibri"/>
              </w:rPr>
              <w:t>1.00</w:t>
            </w:r>
          </w:p>
        </w:tc>
      </w:tr>
    </w:tbl>
    <w:p w14:paraId="13F0910C" w14:textId="77777777" w:rsidR="00635F08" w:rsidRDefault="00635F08" w:rsidP="001036B3"/>
    <w:p w14:paraId="0EF924E5" w14:textId="77777777" w:rsidR="00635F08" w:rsidRPr="00AF7C47" w:rsidRDefault="00635F08" w:rsidP="00AF7C47">
      <w:pPr>
        <w:rPr>
          <w:rFonts w:ascii="Calibri" w:hAnsi="Calibri" w:cs="Calibri"/>
        </w:rPr>
      </w:pPr>
      <w:r w:rsidRPr="00AF7C47">
        <w:rPr>
          <w:rFonts w:ascii="Calibri" w:hAnsi="Calibri" w:cs="Calibri"/>
          <w:b/>
          <w:bCs/>
        </w:rPr>
        <w:t>Discussion:</w:t>
      </w:r>
    </w:p>
    <w:p w14:paraId="07092D20" w14:textId="77777777" w:rsidR="00635F08" w:rsidRPr="00AF7C47" w:rsidRDefault="00635F08" w:rsidP="00885D64">
      <w:pPr>
        <w:numPr>
          <w:ilvl w:val="0"/>
          <w:numId w:val="54"/>
        </w:numPr>
        <w:spacing w:before="0" w:after="160" w:line="278" w:lineRule="auto"/>
        <w:jc w:val="both"/>
        <w:rPr>
          <w:rFonts w:ascii="Calibri" w:hAnsi="Calibri" w:cs="Calibri"/>
        </w:rPr>
      </w:pPr>
      <w:r w:rsidRPr="00AF7C47">
        <w:rPr>
          <w:rFonts w:ascii="Calibri" w:hAnsi="Calibri" w:cs="Calibri"/>
        </w:rPr>
        <w:t>In all three sample cases, the iterative improvement method found a cut with the same weight as the brute-force optimum (ratio = 1.00).</w:t>
      </w:r>
    </w:p>
    <w:p w14:paraId="0614E67E" w14:textId="77777777" w:rsidR="00635F08" w:rsidRDefault="00635F08" w:rsidP="00885D64">
      <w:pPr>
        <w:numPr>
          <w:ilvl w:val="0"/>
          <w:numId w:val="54"/>
        </w:numPr>
        <w:spacing w:before="0" w:after="160" w:line="278" w:lineRule="auto"/>
        <w:jc w:val="both"/>
        <w:rPr>
          <w:rFonts w:ascii="Calibri" w:hAnsi="Calibri" w:cs="Calibri"/>
        </w:rPr>
      </w:pPr>
      <w:r w:rsidRPr="00AF7C47">
        <w:rPr>
          <w:rFonts w:ascii="Calibri" w:hAnsi="Calibri" w:cs="Calibri"/>
        </w:rPr>
        <w:t>Note that the </w:t>
      </w:r>
      <w:r w:rsidRPr="00AF7C47">
        <w:rPr>
          <w:rFonts w:ascii="Calibri" w:hAnsi="Calibri" w:cs="Calibri"/>
          <w:i/>
          <w:iCs/>
        </w:rPr>
        <w:t>partition</w:t>
      </w:r>
      <w:r w:rsidRPr="00AF7C47">
        <w:rPr>
          <w:rFonts w:ascii="Calibri" w:hAnsi="Calibri" w:cs="Calibri"/>
        </w:rPr>
        <w:t> returned by the heuristic may differ from the exact solver even when the weights match, because minimum cuts are not always unique.</w:t>
      </w:r>
    </w:p>
    <w:p w14:paraId="040294E0" w14:textId="77777777" w:rsidR="00635F08" w:rsidRPr="00AF7C47" w:rsidRDefault="00635F08" w:rsidP="008D229E">
      <w:pPr>
        <w:pStyle w:val="Heading3"/>
      </w:pPr>
      <w:bookmarkStart w:id="483" w:name="_Toc229070269"/>
      <w:r>
        <w:t>8.7</w:t>
      </w:r>
      <w:r w:rsidRPr="00AF7C47">
        <w:t xml:space="preserve">.4 Interpretation and </w:t>
      </w:r>
      <w:r>
        <w:t>s</w:t>
      </w:r>
      <w:r w:rsidRPr="00AF7C47">
        <w:t xml:space="preserve">calability </w:t>
      </w:r>
      <w:r>
        <w:t>d</w:t>
      </w:r>
      <w:r w:rsidRPr="00AF7C47">
        <w:t>iscussion</w:t>
      </w:r>
      <w:bookmarkEnd w:id="483"/>
    </w:p>
    <w:p w14:paraId="72161A88" w14:textId="77777777" w:rsidR="00635F08" w:rsidRPr="00C458B3" w:rsidRDefault="00635F08" w:rsidP="00833F8D">
      <w:pPr>
        <w:jc w:val="both"/>
        <w:rPr>
          <w:rFonts w:ascii="Calibri" w:hAnsi="Calibri" w:cs="Calibri"/>
        </w:rPr>
      </w:pPr>
      <w:r w:rsidRPr="00C458B3">
        <w:rPr>
          <w:rFonts w:ascii="Calibri" w:hAnsi="Calibri" w:cs="Calibri"/>
        </w:rPr>
        <w:t>Brute force is valuable as:</w:t>
      </w:r>
    </w:p>
    <w:p w14:paraId="5504C658" w14:textId="77777777" w:rsidR="00635F08" w:rsidRPr="00C458B3" w:rsidRDefault="00635F08" w:rsidP="00885D64">
      <w:pPr>
        <w:numPr>
          <w:ilvl w:val="0"/>
          <w:numId w:val="55"/>
        </w:numPr>
        <w:spacing w:before="0" w:after="160" w:line="278" w:lineRule="auto"/>
        <w:jc w:val="both"/>
        <w:rPr>
          <w:rFonts w:ascii="Calibri" w:hAnsi="Calibri" w:cs="Calibri"/>
        </w:rPr>
      </w:pPr>
      <w:r w:rsidRPr="00C458B3">
        <w:rPr>
          <w:rFonts w:ascii="Calibri" w:hAnsi="Calibri" w:cs="Calibri"/>
        </w:rPr>
        <w:t>an exact solver for very small graphs,</w:t>
      </w:r>
    </w:p>
    <w:p w14:paraId="333A1063" w14:textId="77777777" w:rsidR="00635F08" w:rsidRPr="00C458B3" w:rsidRDefault="00635F08" w:rsidP="00885D64">
      <w:pPr>
        <w:numPr>
          <w:ilvl w:val="0"/>
          <w:numId w:val="55"/>
        </w:numPr>
        <w:spacing w:before="0" w:after="160" w:line="278" w:lineRule="auto"/>
        <w:jc w:val="both"/>
        <w:rPr>
          <w:rFonts w:ascii="Calibri" w:hAnsi="Calibri" w:cs="Calibri"/>
        </w:rPr>
      </w:pPr>
      <w:r w:rsidRPr="00C458B3">
        <w:rPr>
          <w:rFonts w:ascii="Calibri" w:hAnsi="Calibri" w:cs="Calibri"/>
        </w:rPr>
        <w:t>a verification tool to confirm correctness of the heuristic implementation,</w:t>
      </w:r>
    </w:p>
    <w:p w14:paraId="55936774" w14:textId="77777777" w:rsidR="00635F08" w:rsidRPr="00C458B3" w:rsidRDefault="00635F08" w:rsidP="00885D64">
      <w:pPr>
        <w:numPr>
          <w:ilvl w:val="0"/>
          <w:numId w:val="55"/>
        </w:numPr>
        <w:spacing w:before="0" w:after="160" w:line="278" w:lineRule="auto"/>
        <w:jc w:val="both"/>
        <w:rPr>
          <w:rFonts w:ascii="Calibri" w:hAnsi="Calibri" w:cs="Calibri"/>
        </w:rPr>
      </w:pPr>
      <w:r w:rsidRPr="00C458B3">
        <w:rPr>
          <w:rFonts w:ascii="Calibri" w:hAnsi="Calibri" w:cs="Calibri"/>
        </w:rPr>
        <w:t>a baseline for measuring the heuristic’s empirical approximation quality.</w:t>
      </w:r>
    </w:p>
    <w:p w14:paraId="12F49D8B" w14:textId="77777777" w:rsidR="00635F08" w:rsidRDefault="00635F08" w:rsidP="00833F8D">
      <w:pPr>
        <w:ind w:firstLine="360"/>
        <w:jc w:val="both"/>
        <w:rPr>
          <w:rFonts w:ascii="Calibri" w:hAnsi="Calibri" w:cs="Calibri"/>
        </w:rPr>
      </w:pPr>
      <w:r w:rsidRPr="00C458B3">
        <w:rPr>
          <w:rFonts w:ascii="Calibri" w:hAnsi="Calibri" w:cs="Calibri"/>
        </w:rPr>
        <w:t>However, due to exponential growth in the number of cuts, brute force becomes impractical as n increases.</w:t>
      </w:r>
    </w:p>
    <w:p w14:paraId="0CCFD8BA" w14:textId="77777777" w:rsidR="00635F08" w:rsidRDefault="00635F08" w:rsidP="00833F8D">
      <w:pPr>
        <w:ind w:firstLine="720"/>
        <w:jc w:val="both"/>
        <w:rPr>
          <w:rFonts w:ascii="Calibri" w:hAnsi="Calibri" w:cs="Calibri"/>
        </w:rPr>
      </w:pPr>
      <w:r w:rsidRPr="00C458B3">
        <w:rPr>
          <w:rFonts w:ascii="Calibri" w:hAnsi="Calibri" w:cs="Calibri"/>
        </w:rPr>
        <w:t>Iterative improvement evaluates local changes and usually converges in a relatively small number of iterations compared to enumerating all cuts. With multi-start, it often produces near-optimal cuts in practice, but it has no guarantee to always find the global minimum cut.</w:t>
      </w:r>
    </w:p>
    <w:p w14:paraId="2AF59E20" w14:textId="77777777" w:rsidR="00635F08" w:rsidRDefault="00635F08">
      <w:r>
        <w:br w:type="page"/>
      </w:r>
    </w:p>
    <w:p w14:paraId="2BBFF12A" w14:textId="6034E745" w:rsidR="00635F08" w:rsidRDefault="00635F08" w:rsidP="008D229E">
      <w:pPr>
        <w:pStyle w:val="Heading2"/>
      </w:pPr>
      <w:bookmarkStart w:id="484" w:name="_Toc229070270"/>
      <w:r>
        <w:lastRenderedPageBreak/>
        <w:t>8.</w:t>
      </w:r>
      <w:r w:rsidR="00CA12F6">
        <w:t>8</w:t>
      </w:r>
      <w:r>
        <w:t xml:space="preserve"> </w:t>
      </w:r>
      <w:r w:rsidRPr="0035260F">
        <w:t xml:space="preserve">Alternative </w:t>
      </w:r>
      <w:r>
        <w:t>a</w:t>
      </w:r>
      <w:r w:rsidRPr="0035260F">
        <w:t>pproaches</w:t>
      </w:r>
      <w:bookmarkEnd w:id="484"/>
    </w:p>
    <w:p w14:paraId="7D93B34B" w14:textId="5588F697" w:rsidR="00635F08" w:rsidRPr="00ED29D2" w:rsidRDefault="00635F08" w:rsidP="0042388D">
      <w:pPr>
        <w:pStyle w:val="Heading3"/>
      </w:pPr>
      <w:bookmarkStart w:id="485" w:name="_Toc229070271"/>
      <w:r>
        <w:t>8.</w:t>
      </w:r>
      <w:r w:rsidR="00A21372">
        <w:t>8</w:t>
      </w:r>
      <w:r w:rsidRPr="00ED29D2">
        <w:t>.1 Exact Global Minimum Cut in Undirected Graphs (Stoer–Wagner)</w:t>
      </w:r>
      <w:bookmarkEnd w:id="485"/>
    </w:p>
    <w:p w14:paraId="265238B0" w14:textId="77777777" w:rsidR="00635F08" w:rsidRDefault="00635F08" w:rsidP="000E7EBC">
      <w:pPr>
        <w:ind w:firstLine="720"/>
        <w:jc w:val="both"/>
        <w:rPr>
          <w:rFonts w:ascii="Calibri" w:hAnsi="Calibri" w:cs="Calibri"/>
        </w:rPr>
      </w:pPr>
      <w:r w:rsidRPr="00BA74A5">
        <w:rPr>
          <w:rFonts w:ascii="Calibri" w:hAnsi="Calibri" w:cs="Calibri"/>
        </w:rPr>
        <w:t xml:space="preserve">For undirected weighted graphs, the </w:t>
      </w:r>
      <w:r w:rsidRPr="00BA74A5">
        <w:rPr>
          <w:rFonts w:ascii="Calibri" w:hAnsi="Calibri" w:cs="Calibri"/>
          <w:b/>
          <w:bCs/>
        </w:rPr>
        <w:t>Stoer-Wagner algorithm</w:t>
      </w:r>
      <w:r w:rsidRPr="00BA74A5">
        <w:rPr>
          <w:rFonts w:ascii="Calibri" w:hAnsi="Calibri" w:cs="Calibri"/>
        </w:rPr>
        <w:t xml:space="preserve"> finds the global minimum cut exactly in polynomial time. This is important because it shows that, under the assumptions used in this report (undirected graph, global min cut), there exists an exact method that is dramatically faster than brute force enumeration and does not suffer from local optimum issues like iterative improvement.</w:t>
      </w:r>
    </w:p>
    <w:p w14:paraId="3B5575E7" w14:textId="77777777" w:rsidR="00635F08" w:rsidRPr="000E7EBC" w:rsidRDefault="00635F08" w:rsidP="000E7EBC">
      <w:pPr>
        <w:ind w:firstLine="720"/>
        <w:jc w:val="both"/>
        <w:rPr>
          <w:rFonts w:ascii="Calibri" w:hAnsi="Calibri" w:cs="Calibri"/>
        </w:rPr>
      </w:pPr>
      <w:r w:rsidRPr="000E7EBC">
        <w:rPr>
          <w:rFonts w:ascii="Calibri" w:hAnsi="Calibri" w:cs="Calibri"/>
        </w:rPr>
        <w:t>In practice, Stoer-Wagner repeatedly performs a “minimum cut phase” that grows a set of vertices using maximum adjacency weights, producing a cut candidate at the end of each phase, and then contracting vertices to reduce the problem size. The minimum over all phases is the global minimum cut. While the internal details are not implemented in this project, the main takeaway is that it provides an exact solution with much better scalability than brute force.</w:t>
      </w:r>
    </w:p>
    <w:p w14:paraId="00CB0DCC" w14:textId="0A0A94ED" w:rsidR="00635F08" w:rsidRPr="00ED29D2" w:rsidRDefault="00635F08" w:rsidP="0042388D">
      <w:pPr>
        <w:pStyle w:val="Heading3"/>
      </w:pPr>
      <w:bookmarkStart w:id="486" w:name="_Toc229070272"/>
      <w:r>
        <w:t>8.</w:t>
      </w:r>
      <w:r w:rsidR="00A21372">
        <w:t>8</w:t>
      </w:r>
      <w:r w:rsidRPr="00ED29D2">
        <w:t>.2 Exact s–t Minimum Cut via Maximum Flow (Max-Flow Min-Cut)</w:t>
      </w:r>
      <w:bookmarkEnd w:id="486"/>
    </w:p>
    <w:p w14:paraId="08DD0110" w14:textId="77777777" w:rsidR="00635F08" w:rsidRPr="00ED29D2" w:rsidRDefault="00635F08" w:rsidP="00446E62">
      <w:pPr>
        <w:ind w:firstLine="720"/>
        <w:jc w:val="both"/>
        <w:rPr>
          <w:rFonts w:ascii="Calibri" w:hAnsi="Calibri" w:cs="Calibri"/>
        </w:rPr>
      </w:pPr>
      <w:r w:rsidRPr="00ED29D2">
        <w:rPr>
          <w:rFonts w:ascii="Calibri" w:hAnsi="Calibri" w:cs="Calibri"/>
        </w:rPr>
        <w:t>If a problem instance specifies two special vertices s (source) and t (sink), then the task becomes the </w:t>
      </w:r>
      <w:r w:rsidRPr="00ED29D2">
        <w:rPr>
          <w:rFonts w:ascii="Calibri" w:hAnsi="Calibri" w:cs="Calibri"/>
          <w:b/>
          <w:bCs/>
        </w:rPr>
        <w:t>s–t minimum cut</w:t>
      </w:r>
      <w:r w:rsidRPr="00ED29D2">
        <w:rPr>
          <w:rFonts w:ascii="Calibri" w:hAnsi="Calibri" w:cs="Calibri"/>
        </w:rPr>
        <w:t> problem. In that case, the minimum cut can be solved exactly by computing a </w:t>
      </w:r>
      <w:r w:rsidRPr="00ED29D2">
        <w:rPr>
          <w:rFonts w:ascii="Calibri" w:hAnsi="Calibri" w:cs="Calibri"/>
          <w:b/>
          <w:bCs/>
        </w:rPr>
        <w:t>maximum flow</w:t>
      </w:r>
      <w:r w:rsidRPr="00ED29D2">
        <w:rPr>
          <w:rFonts w:ascii="Calibri" w:hAnsi="Calibri" w:cs="Calibri"/>
        </w:rPr>
        <w:t>, due to the </w:t>
      </w:r>
      <w:r w:rsidRPr="00ED29D2">
        <w:rPr>
          <w:rFonts w:ascii="Calibri" w:hAnsi="Calibri" w:cs="Calibri"/>
          <w:b/>
          <w:bCs/>
        </w:rPr>
        <w:t>max-flow min-cut theorem</w:t>
      </w:r>
      <w:r w:rsidRPr="00ED29D2">
        <w:rPr>
          <w:rFonts w:ascii="Calibri" w:hAnsi="Calibri" w:cs="Calibri"/>
        </w:rPr>
        <w:t>. This approach is widely used in network design, routing, and many optimization applications.</w:t>
      </w:r>
    </w:p>
    <w:p w14:paraId="217E6DE6" w14:textId="77777777" w:rsidR="00635F08" w:rsidRDefault="00635F08" w:rsidP="00446E62">
      <w:pPr>
        <w:ind w:firstLine="720"/>
        <w:jc w:val="both"/>
        <w:rPr>
          <w:rFonts w:ascii="Calibri" w:hAnsi="Calibri" w:cs="Calibri"/>
        </w:rPr>
      </w:pPr>
      <w:r w:rsidRPr="00ED29D2">
        <w:rPr>
          <w:rFonts w:ascii="Calibri" w:hAnsi="Calibri" w:cs="Calibri"/>
        </w:rPr>
        <w:t>Several polynomial-time max-flow algorithms exist (e.g., Edmonds–Karp, Dinic, and push–relabel). Their performance depends on the graph size and density, but they are typically efficient on large inputs compared to brute force.</w:t>
      </w:r>
      <w:r>
        <w:rPr>
          <w:rFonts w:ascii="Calibri" w:hAnsi="Calibri" w:cs="Calibri"/>
        </w:rPr>
        <w:t xml:space="preserve"> M</w:t>
      </w:r>
      <w:r w:rsidRPr="00ED29D2">
        <w:rPr>
          <w:rFonts w:ascii="Calibri" w:hAnsi="Calibri" w:cs="Calibri"/>
        </w:rPr>
        <w:t>ax-flow is an important alternative to mention because it is a standard exact method for cut problems when the cut is defined with respect to specific terminals.</w:t>
      </w:r>
    </w:p>
    <w:p w14:paraId="7594F75E" w14:textId="42549434" w:rsidR="00635F08" w:rsidRPr="00ED29D2" w:rsidRDefault="00635F08" w:rsidP="0042388D">
      <w:pPr>
        <w:pStyle w:val="Heading3"/>
      </w:pPr>
      <w:bookmarkStart w:id="487" w:name="_Toc229070273"/>
      <w:r>
        <w:lastRenderedPageBreak/>
        <w:t>8.</w:t>
      </w:r>
      <w:r w:rsidR="00A21372">
        <w:t>8</w:t>
      </w:r>
      <w:r w:rsidRPr="00ED29D2">
        <w:t>.3 Randomized Algorithms for Min Cut (Alternative Exact/Probabilistic Perspective)</w:t>
      </w:r>
      <w:bookmarkEnd w:id="487"/>
    </w:p>
    <w:p w14:paraId="6EE2C28D" w14:textId="77777777" w:rsidR="00635F08" w:rsidRPr="00ED29D2" w:rsidRDefault="00635F08" w:rsidP="00A23013">
      <w:pPr>
        <w:ind w:firstLine="360"/>
        <w:jc w:val="both"/>
        <w:rPr>
          <w:rFonts w:ascii="Calibri" w:hAnsi="Calibri" w:cs="Calibri"/>
        </w:rPr>
      </w:pPr>
      <w:r w:rsidRPr="00ED29D2">
        <w:rPr>
          <w:rFonts w:ascii="Calibri" w:hAnsi="Calibri" w:cs="Calibri"/>
        </w:rPr>
        <w:t>Another direction is </w:t>
      </w:r>
      <w:r w:rsidRPr="00ED29D2">
        <w:rPr>
          <w:rFonts w:ascii="Calibri" w:hAnsi="Calibri" w:cs="Calibri"/>
          <w:b/>
          <w:bCs/>
        </w:rPr>
        <w:t>randomized algorithms</w:t>
      </w:r>
      <w:r w:rsidRPr="00ED29D2">
        <w:rPr>
          <w:rFonts w:ascii="Calibri" w:hAnsi="Calibri" w:cs="Calibri"/>
        </w:rPr>
        <w:t>. For undirected graphs, contraction-based randomized algorithms can find a global minimum cut with some probability, and repeating the algorithm increases the success probability. These methods can be attractive when:</w:t>
      </w:r>
    </w:p>
    <w:p w14:paraId="0C4E84F3" w14:textId="77777777" w:rsidR="00635F08" w:rsidRPr="00ED29D2" w:rsidRDefault="00635F08" w:rsidP="00885D64">
      <w:pPr>
        <w:numPr>
          <w:ilvl w:val="0"/>
          <w:numId w:val="56"/>
        </w:numPr>
        <w:spacing w:before="0" w:after="160" w:line="278" w:lineRule="auto"/>
        <w:rPr>
          <w:rFonts w:ascii="Calibri" w:hAnsi="Calibri" w:cs="Calibri"/>
        </w:rPr>
      </w:pPr>
      <w:r w:rsidRPr="00ED29D2">
        <w:rPr>
          <w:rFonts w:ascii="Calibri" w:hAnsi="Calibri" w:cs="Calibri"/>
        </w:rPr>
        <w:t>a fast algorithm is needed,</w:t>
      </w:r>
    </w:p>
    <w:p w14:paraId="3B4F1D25" w14:textId="77777777" w:rsidR="00635F08" w:rsidRPr="00ED29D2" w:rsidRDefault="00635F08" w:rsidP="00885D64">
      <w:pPr>
        <w:numPr>
          <w:ilvl w:val="0"/>
          <w:numId w:val="56"/>
        </w:numPr>
        <w:spacing w:before="0" w:after="160" w:line="278" w:lineRule="auto"/>
        <w:rPr>
          <w:rFonts w:ascii="Calibri" w:hAnsi="Calibri" w:cs="Calibri"/>
        </w:rPr>
      </w:pPr>
      <w:r w:rsidRPr="00ED29D2">
        <w:rPr>
          <w:rFonts w:ascii="Calibri" w:hAnsi="Calibri" w:cs="Calibri"/>
        </w:rPr>
        <w:t>some probability of failure is acceptable, or</w:t>
      </w:r>
    </w:p>
    <w:p w14:paraId="651DD720" w14:textId="77777777" w:rsidR="00635F08" w:rsidRPr="00ED29D2" w:rsidRDefault="00635F08" w:rsidP="00885D64">
      <w:pPr>
        <w:numPr>
          <w:ilvl w:val="0"/>
          <w:numId w:val="56"/>
        </w:numPr>
        <w:spacing w:before="0" w:after="160" w:line="278" w:lineRule="auto"/>
        <w:rPr>
          <w:rFonts w:ascii="Calibri" w:hAnsi="Calibri" w:cs="Calibri"/>
        </w:rPr>
      </w:pPr>
      <w:r w:rsidRPr="00ED29D2">
        <w:rPr>
          <w:rFonts w:ascii="Calibri" w:hAnsi="Calibri" w:cs="Calibri"/>
        </w:rPr>
        <w:t>the algorithm is repeated enough times to make failure extremely unlikely.</w:t>
      </w:r>
    </w:p>
    <w:p w14:paraId="44D2D9CA" w14:textId="77777777" w:rsidR="00635F08" w:rsidRDefault="00635F08" w:rsidP="00191711">
      <w:pPr>
        <w:ind w:firstLine="360"/>
        <w:jc w:val="both"/>
        <w:rPr>
          <w:rFonts w:ascii="Calibri" w:hAnsi="Calibri" w:cs="Calibri"/>
        </w:rPr>
      </w:pPr>
      <w:r w:rsidRPr="00ED29D2">
        <w:rPr>
          <w:rFonts w:ascii="Calibri" w:hAnsi="Calibri" w:cs="Calibri"/>
        </w:rPr>
        <w:t>This perspective is different from local improvement: instead of improving a single solution, randomized methods sample the solution space through random contractions.</w:t>
      </w:r>
    </w:p>
    <w:p w14:paraId="7C265459" w14:textId="759269BF" w:rsidR="00635F08" w:rsidRPr="00ED29D2" w:rsidRDefault="00635F08" w:rsidP="0042388D">
      <w:pPr>
        <w:pStyle w:val="Heading3"/>
      </w:pPr>
      <w:bookmarkStart w:id="488" w:name="_Toc229070274"/>
      <w:r>
        <w:t>8.</w:t>
      </w:r>
      <w:r w:rsidR="00A21372">
        <w:t>8</w:t>
      </w:r>
      <w:r w:rsidRPr="00ED29D2">
        <w:t>.4 Stronger Heuristics than Basic Local Improvement (Escaping Local Minima)</w:t>
      </w:r>
      <w:bookmarkEnd w:id="488"/>
    </w:p>
    <w:p w14:paraId="657EDA75" w14:textId="77777777" w:rsidR="00635F08" w:rsidRPr="00ED29D2" w:rsidRDefault="00635F08" w:rsidP="00436F04">
      <w:pPr>
        <w:ind w:firstLine="360"/>
        <w:jc w:val="both"/>
        <w:rPr>
          <w:rFonts w:ascii="Calibri" w:hAnsi="Calibri" w:cs="Calibri"/>
        </w:rPr>
      </w:pPr>
      <w:r w:rsidRPr="00ED29D2">
        <w:rPr>
          <w:rFonts w:ascii="Calibri" w:hAnsi="Calibri" w:cs="Calibri"/>
        </w:rPr>
        <w:t>The iterative improvement implemented in this project uses strict descent (only accept moves that reduce the cut weight). A known limitation of strict descent local search is that it can become trapped in a poor local optimum. Multi-start partially mitigates this, but other heuristic frameworks can further improve solution quality:</w:t>
      </w:r>
    </w:p>
    <w:p w14:paraId="4E8FABB8" w14:textId="77777777" w:rsidR="00635F08" w:rsidRPr="00ED29D2" w:rsidRDefault="00635F08" w:rsidP="00885D64">
      <w:pPr>
        <w:numPr>
          <w:ilvl w:val="0"/>
          <w:numId w:val="57"/>
        </w:numPr>
        <w:spacing w:before="0" w:after="160" w:line="278" w:lineRule="auto"/>
        <w:jc w:val="both"/>
        <w:rPr>
          <w:rFonts w:ascii="Calibri" w:hAnsi="Calibri" w:cs="Calibri"/>
        </w:rPr>
      </w:pPr>
      <w:r w:rsidRPr="00ED29D2">
        <w:rPr>
          <w:rFonts w:ascii="Calibri" w:hAnsi="Calibri" w:cs="Calibri"/>
          <w:b/>
          <w:bCs/>
        </w:rPr>
        <w:t>Simulated annealing:</w:t>
      </w:r>
      <w:r w:rsidRPr="00ED29D2">
        <w:rPr>
          <w:rFonts w:ascii="Calibri" w:hAnsi="Calibri" w:cs="Calibri"/>
        </w:rPr>
        <w:t> occasionally accepts worse moves early to escape local minima, then becomes more selective later.</w:t>
      </w:r>
    </w:p>
    <w:p w14:paraId="78BB9D4A" w14:textId="77777777" w:rsidR="00635F08" w:rsidRPr="00ED29D2" w:rsidRDefault="00635F08" w:rsidP="00885D64">
      <w:pPr>
        <w:numPr>
          <w:ilvl w:val="0"/>
          <w:numId w:val="57"/>
        </w:numPr>
        <w:spacing w:before="0" w:after="160" w:line="278" w:lineRule="auto"/>
        <w:jc w:val="both"/>
        <w:rPr>
          <w:rFonts w:ascii="Calibri" w:hAnsi="Calibri" w:cs="Calibri"/>
        </w:rPr>
      </w:pPr>
      <w:r w:rsidRPr="00ED29D2">
        <w:rPr>
          <w:rFonts w:ascii="Calibri" w:hAnsi="Calibri" w:cs="Calibri"/>
          <w:b/>
          <w:bCs/>
        </w:rPr>
        <w:t>Tabu search:</w:t>
      </w:r>
      <w:r w:rsidRPr="00ED29D2">
        <w:rPr>
          <w:rFonts w:ascii="Calibri" w:hAnsi="Calibri" w:cs="Calibri"/>
        </w:rPr>
        <w:t> uses short-term memory (tabu list) to avoid cycling and to encourage exploration.</w:t>
      </w:r>
    </w:p>
    <w:p w14:paraId="508E0BDB" w14:textId="77777777" w:rsidR="00635F08" w:rsidRPr="00ED29D2" w:rsidRDefault="00635F08" w:rsidP="00885D64">
      <w:pPr>
        <w:numPr>
          <w:ilvl w:val="0"/>
          <w:numId w:val="57"/>
        </w:numPr>
        <w:spacing w:before="0" w:after="160" w:line="278" w:lineRule="auto"/>
        <w:jc w:val="both"/>
        <w:rPr>
          <w:rFonts w:ascii="Calibri" w:hAnsi="Calibri" w:cs="Calibri"/>
        </w:rPr>
      </w:pPr>
      <w:r w:rsidRPr="00ED29D2">
        <w:rPr>
          <w:rFonts w:ascii="Calibri" w:hAnsi="Calibri" w:cs="Calibri"/>
          <w:b/>
          <w:bCs/>
        </w:rPr>
        <w:t>Genetic algorithms:</w:t>
      </w:r>
      <w:r w:rsidRPr="00ED29D2">
        <w:rPr>
          <w:rFonts w:ascii="Calibri" w:hAnsi="Calibri" w:cs="Calibri"/>
        </w:rPr>
        <w:t> maintain a population of cuts and combine them to create new candidate solutions.</w:t>
      </w:r>
    </w:p>
    <w:p w14:paraId="13452D8B" w14:textId="79C176FC" w:rsidR="00635F08" w:rsidRPr="00ED29D2" w:rsidRDefault="00635F08" w:rsidP="005653F4">
      <w:pPr>
        <w:ind w:firstLine="360"/>
        <w:jc w:val="both"/>
        <w:rPr>
          <w:rFonts w:ascii="Calibri" w:hAnsi="Calibri" w:cs="Calibri"/>
        </w:rPr>
      </w:pPr>
      <w:r w:rsidRPr="00ED29D2">
        <w:rPr>
          <w:rFonts w:ascii="Calibri" w:hAnsi="Calibri" w:cs="Calibri"/>
        </w:rPr>
        <w:t>These techniques typically require parameter tuning and more complex implementation, but they can outperform basic local improvement on difficult instances where local minima are common.</w:t>
      </w:r>
    </w:p>
    <w:p w14:paraId="36AE853C" w14:textId="646151AB" w:rsidR="00635F08" w:rsidRDefault="00635F08" w:rsidP="00811CDF">
      <w:pPr>
        <w:pStyle w:val="Heading2"/>
      </w:pPr>
      <w:bookmarkStart w:id="489" w:name="_Toc229070275"/>
      <w:r>
        <w:lastRenderedPageBreak/>
        <w:t>8.</w:t>
      </w:r>
      <w:r w:rsidR="00A21372">
        <w:t>9</w:t>
      </w:r>
      <w:r>
        <w:t xml:space="preserve"> </w:t>
      </w:r>
      <w:r w:rsidRPr="0035260F">
        <w:t xml:space="preserve">Sample </w:t>
      </w:r>
      <w:r>
        <w:t>i</w:t>
      </w:r>
      <w:r w:rsidRPr="0035260F">
        <w:t>nput</w:t>
      </w:r>
      <w:r>
        <w:t xml:space="preserve"> and o</w:t>
      </w:r>
      <w:r w:rsidRPr="0035260F">
        <w:t>utput</w:t>
      </w:r>
      <w:bookmarkEnd w:id="489"/>
    </w:p>
    <w:p w14:paraId="6A3B5ADA" w14:textId="77777777" w:rsidR="00923215" w:rsidRDefault="00635F08" w:rsidP="00923215">
      <w:pPr>
        <w:keepNext/>
        <w:jc w:val="center"/>
      </w:pPr>
      <w:r w:rsidRPr="00913EC4">
        <w:rPr>
          <w:noProof/>
        </w:rPr>
        <w:drawing>
          <wp:inline distT="0" distB="0" distL="0" distR="0" wp14:anchorId="53053B67" wp14:editId="0AC4BD6E">
            <wp:extent cx="2379345" cy="2246489"/>
            <wp:effectExtent l="0" t="0" r="1905" b="1905"/>
            <wp:docPr id="2747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5149" name=""/>
                    <pic:cNvPicPr/>
                  </pic:nvPicPr>
                  <pic:blipFill>
                    <a:blip r:embed="rId55"/>
                    <a:stretch>
                      <a:fillRect/>
                    </a:stretch>
                  </pic:blipFill>
                  <pic:spPr>
                    <a:xfrm>
                      <a:off x="0" y="0"/>
                      <a:ext cx="2386756" cy="2253487"/>
                    </a:xfrm>
                    <a:prstGeom prst="rect">
                      <a:avLst/>
                    </a:prstGeom>
                  </pic:spPr>
                </pic:pic>
              </a:graphicData>
            </a:graphic>
          </wp:inline>
        </w:drawing>
      </w:r>
    </w:p>
    <w:p w14:paraId="603A1800" w14:textId="3494D4BE" w:rsidR="00635F08" w:rsidRDefault="00923215" w:rsidP="00923215">
      <w:pPr>
        <w:pStyle w:val="Caption"/>
      </w:pPr>
      <w:bookmarkStart w:id="490" w:name="_Toc229057549"/>
      <w:bookmarkStart w:id="491" w:name="_Toc229070368"/>
      <w:r>
        <w:t xml:space="preserve">Figure </w:t>
      </w:r>
      <w:fldSimple w:instr=" SEQ Figure \* ARABIC ">
        <w:r w:rsidR="00302A3E">
          <w:rPr>
            <w:noProof/>
          </w:rPr>
          <w:t>49</w:t>
        </w:r>
        <w:bookmarkEnd w:id="490"/>
        <w:bookmarkEnd w:id="491"/>
      </w:fldSimple>
    </w:p>
    <w:p w14:paraId="5D9D6225" w14:textId="77777777" w:rsidR="00923215" w:rsidRDefault="00635F08" w:rsidP="00923215">
      <w:pPr>
        <w:keepNext/>
        <w:jc w:val="center"/>
      </w:pPr>
      <w:r w:rsidRPr="00913EC4">
        <w:rPr>
          <w:noProof/>
        </w:rPr>
        <w:drawing>
          <wp:inline distT="0" distB="0" distL="0" distR="0" wp14:anchorId="38A3E4BA" wp14:editId="028A7D27">
            <wp:extent cx="2374822" cy="1767017"/>
            <wp:effectExtent l="0" t="0" r="6985" b="5080"/>
            <wp:docPr id="2343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4983" name=""/>
                    <pic:cNvPicPr/>
                  </pic:nvPicPr>
                  <pic:blipFill>
                    <a:blip r:embed="rId56"/>
                    <a:stretch>
                      <a:fillRect/>
                    </a:stretch>
                  </pic:blipFill>
                  <pic:spPr>
                    <a:xfrm>
                      <a:off x="0" y="0"/>
                      <a:ext cx="2387172" cy="1776206"/>
                    </a:xfrm>
                    <a:prstGeom prst="rect">
                      <a:avLst/>
                    </a:prstGeom>
                  </pic:spPr>
                </pic:pic>
              </a:graphicData>
            </a:graphic>
          </wp:inline>
        </w:drawing>
      </w:r>
    </w:p>
    <w:p w14:paraId="2FB7A399" w14:textId="1352A624" w:rsidR="00635F08" w:rsidRDefault="00923215" w:rsidP="00923215">
      <w:pPr>
        <w:pStyle w:val="Caption"/>
      </w:pPr>
      <w:bookmarkStart w:id="492" w:name="_Toc229057550"/>
      <w:bookmarkStart w:id="493" w:name="_Toc229070369"/>
      <w:r>
        <w:t xml:space="preserve">Figure </w:t>
      </w:r>
      <w:fldSimple w:instr=" SEQ Figure \* ARABIC ">
        <w:r w:rsidR="00302A3E">
          <w:rPr>
            <w:noProof/>
          </w:rPr>
          <w:t>50</w:t>
        </w:r>
        <w:bookmarkEnd w:id="492"/>
        <w:bookmarkEnd w:id="493"/>
      </w:fldSimple>
    </w:p>
    <w:p w14:paraId="74E31B94" w14:textId="77777777" w:rsidR="00923215" w:rsidRDefault="00635F08" w:rsidP="00923215">
      <w:pPr>
        <w:keepNext/>
        <w:jc w:val="center"/>
      </w:pPr>
      <w:r w:rsidRPr="00913EC4">
        <w:rPr>
          <w:noProof/>
        </w:rPr>
        <w:lastRenderedPageBreak/>
        <w:drawing>
          <wp:inline distT="0" distB="0" distL="0" distR="0" wp14:anchorId="15F002E2" wp14:editId="33AB570B">
            <wp:extent cx="2247900" cy="2464495"/>
            <wp:effectExtent l="0" t="0" r="0" b="0"/>
            <wp:docPr id="13754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8927" name=""/>
                    <pic:cNvPicPr/>
                  </pic:nvPicPr>
                  <pic:blipFill>
                    <a:blip r:embed="rId57"/>
                    <a:stretch>
                      <a:fillRect/>
                    </a:stretch>
                  </pic:blipFill>
                  <pic:spPr>
                    <a:xfrm>
                      <a:off x="0" y="0"/>
                      <a:ext cx="2251088" cy="2467990"/>
                    </a:xfrm>
                    <a:prstGeom prst="rect">
                      <a:avLst/>
                    </a:prstGeom>
                  </pic:spPr>
                </pic:pic>
              </a:graphicData>
            </a:graphic>
          </wp:inline>
        </w:drawing>
      </w:r>
    </w:p>
    <w:p w14:paraId="330BF821" w14:textId="550CEE0D" w:rsidR="00635F08" w:rsidRDefault="00923215" w:rsidP="00923215">
      <w:pPr>
        <w:pStyle w:val="Caption"/>
      </w:pPr>
      <w:bookmarkStart w:id="494" w:name="_Toc229057551"/>
      <w:bookmarkStart w:id="495" w:name="_Toc229070370"/>
      <w:r>
        <w:t xml:space="preserve">Figure </w:t>
      </w:r>
      <w:fldSimple w:instr=" SEQ Figure \* ARABIC ">
        <w:r w:rsidR="00302A3E">
          <w:rPr>
            <w:noProof/>
          </w:rPr>
          <w:t>51</w:t>
        </w:r>
        <w:bookmarkEnd w:id="494"/>
        <w:bookmarkEnd w:id="495"/>
      </w:fldSimple>
    </w:p>
    <w:p w14:paraId="097262DB" w14:textId="08B95F7A" w:rsidR="004C0474" w:rsidRDefault="004C0474">
      <w:pPr>
        <w:spacing w:before="0" w:after="160" w:line="259" w:lineRule="auto"/>
      </w:pPr>
      <w:r>
        <w:br w:type="page"/>
      </w:r>
    </w:p>
    <w:p w14:paraId="53265A04" w14:textId="77777777" w:rsidR="003A162C" w:rsidRDefault="003A162C" w:rsidP="00434B6F">
      <w:pPr>
        <w:pStyle w:val="Heading1"/>
      </w:pPr>
      <w:bookmarkStart w:id="496" w:name="_Toc229070276"/>
      <w:r>
        <w:lastRenderedPageBreak/>
        <w:t>9. Cluster Points into Clusters</w:t>
      </w:r>
      <w:bookmarkEnd w:id="496"/>
    </w:p>
    <w:p w14:paraId="01581C4E" w14:textId="77777777" w:rsidR="003A162C" w:rsidRDefault="003A162C" w:rsidP="00434B6F">
      <w:pPr>
        <w:pStyle w:val="Heading2"/>
      </w:pPr>
      <w:bookmarkStart w:id="497" w:name="_Toc229070277"/>
      <w:r>
        <w:t>9.1 Problem description</w:t>
      </w:r>
      <w:bookmarkEnd w:id="497"/>
    </w:p>
    <w:p w14:paraId="2C428F70" w14:textId="77777777" w:rsidR="003A162C" w:rsidRDefault="003A162C" w:rsidP="0029045E">
      <w:pPr>
        <w:ind w:firstLine="720"/>
        <w:jc w:val="both"/>
        <w:rPr>
          <w:i/>
          <w:iCs/>
        </w:rPr>
      </w:pPr>
      <w:r w:rsidRPr="00E7423E">
        <w:rPr>
          <w:i/>
          <w:iCs/>
        </w:rPr>
        <w:t>Cluster points into k clusters. Use iterative improvement, divide</w:t>
      </w:r>
      <w:r>
        <w:rPr>
          <w:i/>
          <w:iCs/>
        </w:rPr>
        <w:t>-</w:t>
      </w:r>
      <w:r w:rsidRPr="00E7423E">
        <w:rPr>
          <w:i/>
          <w:iCs/>
        </w:rPr>
        <w:t>and</w:t>
      </w:r>
      <w:r>
        <w:rPr>
          <w:i/>
          <w:iCs/>
        </w:rPr>
        <w:t>-</w:t>
      </w:r>
      <w:r w:rsidRPr="00E7423E">
        <w:rPr>
          <w:i/>
          <w:iCs/>
        </w:rPr>
        <w:t>conquer</w:t>
      </w:r>
      <w:r>
        <w:rPr>
          <w:i/>
          <w:iCs/>
        </w:rPr>
        <w:t>,</w:t>
      </w:r>
      <w:r w:rsidRPr="00E7423E">
        <w:rPr>
          <w:i/>
          <w:iCs/>
        </w:rPr>
        <w:t xml:space="preserve"> and Brute Force to solve this problem.</w:t>
      </w:r>
    </w:p>
    <w:p w14:paraId="6D8035CB" w14:textId="262959F1" w:rsidR="003A162C" w:rsidRPr="00CB65D2" w:rsidRDefault="003A162C" w:rsidP="00C47388">
      <w:pPr>
        <w:ind w:firstLine="720"/>
        <w:jc w:val="both"/>
      </w:pPr>
      <w:r w:rsidRPr="00CB65D2">
        <w:t xml:space="preserve">Clustering is a fundamental task in data mining and unsupervised learning, focused on partitioning a set of objects into groups, or clusters, such that objects within the same group are more like each other than to those in other groups. </w:t>
      </w:r>
      <w:r w:rsidR="00C47388">
        <w:t xml:space="preserve"> </w:t>
      </w:r>
      <w:r w:rsidRPr="00CB65D2">
        <w:t xml:space="preserve">This </w:t>
      </w:r>
      <w:r w:rsidR="00C47388">
        <w:t xml:space="preserve">section </w:t>
      </w:r>
      <w:r w:rsidRPr="00CB65D2">
        <w:t>explores the implementation and performance of three distinct algorithmic paradigms: Divide and Conquer (Agglomerative), Brute Force (Exhaustive Search), and Iterative Improvement (K-Means).</w:t>
      </w:r>
    </w:p>
    <w:p w14:paraId="6A9CB0FE" w14:textId="77777777" w:rsidR="003A162C" w:rsidRDefault="003A162C" w:rsidP="0029045E">
      <w:pPr>
        <w:pStyle w:val="Heading2"/>
        <w:jc w:val="both"/>
      </w:pPr>
      <w:bookmarkStart w:id="498" w:name="_Toc229070278"/>
      <w:r>
        <w:t>9.2 Assumptions</w:t>
      </w:r>
      <w:bookmarkEnd w:id="498"/>
    </w:p>
    <w:p w14:paraId="183EF10B" w14:textId="77777777" w:rsidR="003A162C" w:rsidRDefault="003A162C" w:rsidP="00885D64">
      <w:pPr>
        <w:pStyle w:val="ListParagraph"/>
        <w:numPr>
          <w:ilvl w:val="0"/>
          <w:numId w:val="59"/>
        </w:numPr>
        <w:spacing w:line="259" w:lineRule="auto"/>
        <w:jc w:val="both"/>
      </w:pPr>
      <w:r>
        <w:t>Points are 2D with x- and y-coordinates.</w:t>
      </w:r>
    </w:p>
    <w:p w14:paraId="41B1F4A2" w14:textId="77777777" w:rsidR="003A162C" w:rsidRDefault="003A162C" w:rsidP="00885D64">
      <w:pPr>
        <w:pStyle w:val="ListParagraph"/>
        <w:numPr>
          <w:ilvl w:val="0"/>
          <w:numId w:val="59"/>
        </w:numPr>
        <w:spacing w:line="259" w:lineRule="auto"/>
        <w:jc w:val="both"/>
      </w:pPr>
      <w:r>
        <w:t>Euclidean distance: similarity between points and clusters is measured using Euclidean distance.</w:t>
      </w:r>
    </w:p>
    <w:p w14:paraId="6302C92F" w14:textId="77777777" w:rsidR="003A162C" w:rsidRDefault="003A162C" w:rsidP="00885D64">
      <w:pPr>
        <w:pStyle w:val="ListParagraph"/>
        <w:numPr>
          <w:ilvl w:val="0"/>
          <w:numId w:val="59"/>
        </w:numPr>
        <w:spacing w:line="259" w:lineRule="auto"/>
        <w:jc w:val="both"/>
      </w:pPr>
      <w:r>
        <w:t>Fixed cluster distance metric: the distance between two clusters is defined as the distance between their centroids.</w:t>
      </w:r>
    </w:p>
    <w:p w14:paraId="7CED0436" w14:textId="77777777" w:rsidR="003A162C" w:rsidRDefault="003A162C" w:rsidP="00885D64">
      <w:pPr>
        <w:pStyle w:val="ListParagraph"/>
        <w:numPr>
          <w:ilvl w:val="0"/>
          <w:numId w:val="59"/>
        </w:numPr>
        <w:spacing w:line="259" w:lineRule="auto"/>
        <w:jc w:val="both"/>
      </w:pPr>
      <w:r>
        <w:t>Centroid-based clustering: each cluster is represented by its centroid.</w:t>
      </w:r>
    </w:p>
    <w:p w14:paraId="2BC77A4A" w14:textId="77777777" w:rsidR="003A162C" w:rsidRDefault="003A162C" w:rsidP="00885D64">
      <w:pPr>
        <w:pStyle w:val="ListParagraph"/>
        <w:numPr>
          <w:ilvl w:val="0"/>
          <w:numId w:val="59"/>
        </w:numPr>
        <w:spacing w:line="259" w:lineRule="auto"/>
        <w:jc w:val="both"/>
      </w:pPr>
      <w:r>
        <w:t>Clustering Bias: points are assigned to clusters based on the minimum distance to a cluster’s centroid.</w:t>
      </w:r>
    </w:p>
    <w:p w14:paraId="1EAB274D" w14:textId="77777777" w:rsidR="003A162C" w:rsidRDefault="003A162C" w:rsidP="00885D64">
      <w:pPr>
        <w:pStyle w:val="ListParagraph"/>
        <w:numPr>
          <w:ilvl w:val="0"/>
          <w:numId w:val="59"/>
        </w:numPr>
        <w:spacing w:line="259" w:lineRule="auto"/>
        <w:jc w:val="both"/>
      </w:pPr>
      <w:r>
        <w:t>Convergence criterion: In iterative improvement, convergence is declared when all new centroids in an iteration are exactly equal to the previous one.</w:t>
      </w:r>
    </w:p>
    <w:p w14:paraId="270F7437" w14:textId="77777777" w:rsidR="003A162C" w:rsidRDefault="003A162C" w:rsidP="00885D64">
      <w:pPr>
        <w:pStyle w:val="ListParagraph"/>
        <w:numPr>
          <w:ilvl w:val="0"/>
          <w:numId w:val="59"/>
        </w:numPr>
        <w:spacing w:line="259" w:lineRule="auto"/>
        <w:jc w:val="both"/>
      </w:pPr>
      <w:r>
        <w:t>Initial centroids are data points: For iterative improvement, initial centroids are randomly chosen from the given points, not generated arbitrarily in continuous space.</w:t>
      </w:r>
    </w:p>
    <w:p w14:paraId="16EA2126" w14:textId="77777777" w:rsidR="003A162C" w:rsidRDefault="003A162C" w:rsidP="00885D64">
      <w:pPr>
        <w:pStyle w:val="ListParagraph"/>
        <w:numPr>
          <w:ilvl w:val="0"/>
          <w:numId w:val="59"/>
        </w:numPr>
        <w:spacing w:line="259" w:lineRule="auto"/>
        <w:jc w:val="both"/>
      </w:pPr>
      <w:r>
        <w:t>Base case: defined as `k == 1` or `k &gt;= number of points`, handled by returning either all points in one cluster or each point as its own cluster.</w:t>
      </w:r>
    </w:p>
    <w:p w14:paraId="2F066701" w14:textId="77777777" w:rsidR="003A162C" w:rsidRDefault="003A162C" w:rsidP="00885D64">
      <w:pPr>
        <w:pStyle w:val="ListParagraph"/>
        <w:numPr>
          <w:ilvl w:val="0"/>
          <w:numId w:val="59"/>
        </w:numPr>
        <w:spacing w:line="259" w:lineRule="auto"/>
        <w:jc w:val="both"/>
      </w:pPr>
      <w:r>
        <w:t>Deterministic brute force: Brute force enumerates all distinct assignments.</w:t>
      </w:r>
    </w:p>
    <w:p w14:paraId="23AA4DAF" w14:textId="77777777" w:rsidR="003A162C" w:rsidRDefault="003A162C" w:rsidP="00885D64">
      <w:pPr>
        <w:pStyle w:val="ListParagraph"/>
        <w:numPr>
          <w:ilvl w:val="0"/>
          <w:numId w:val="59"/>
        </w:numPr>
        <w:spacing w:line="259" w:lineRule="auto"/>
        <w:jc w:val="both"/>
      </w:pPr>
      <w:r>
        <w:t>Divide</w:t>
      </w:r>
      <w:r w:rsidRPr="00356DEB">
        <w:rPr>
          <w:rFonts w:ascii="Cambria Math" w:hAnsi="Cambria Math" w:cs="Cambria Math"/>
        </w:rPr>
        <w:t>‑</w:t>
      </w:r>
      <w:r>
        <w:t>and</w:t>
      </w:r>
      <w:r w:rsidRPr="00356DEB">
        <w:rPr>
          <w:rFonts w:ascii="Cambria Math" w:hAnsi="Cambria Math" w:cs="Cambria Math"/>
        </w:rPr>
        <w:t>‑</w:t>
      </w:r>
      <w:r>
        <w:t>conquer order: points are split by index order (first half / second half).</w:t>
      </w:r>
    </w:p>
    <w:p w14:paraId="5772EE84" w14:textId="77777777" w:rsidR="003A162C" w:rsidRDefault="003A162C" w:rsidP="00885D64">
      <w:pPr>
        <w:pStyle w:val="ListParagraph"/>
        <w:numPr>
          <w:ilvl w:val="0"/>
          <w:numId w:val="59"/>
        </w:numPr>
        <w:spacing w:line="259" w:lineRule="auto"/>
        <w:jc w:val="both"/>
      </w:pPr>
      <w:r>
        <w:t>No ties in nearest centroid: in nearest</w:t>
      </w:r>
      <w:r w:rsidRPr="00687E2E">
        <w:rPr>
          <w:rFonts w:ascii="Cambria Math" w:hAnsi="Cambria Math" w:cs="Cambria Math"/>
        </w:rPr>
        <w:t>‑</w:t>
      </w:r>
      <w:r>
        <w:t>centroid assignment, if a point is equidistant from two centroids, the code picks the first encountered centroid.</w:t>
      </w:r>
    </w:p>
    <w:p w14:paraId="6F3523C7" w14:textId="77777777" w:rsidR="003A162C" w:rsidRDefault="003A162C" w:rsidP="00885D64">
      <w:pPr>
        <w:pStyle w:val="ListParagraph"/>
        <w:numPr>
          <w:ilvl w:val="0"/>
          <w:numId w:val="59"/>
        </w:numPr>
        <w:spacing w:line="259" w:lineRule="auto"/>
        <w:jc w:val="both"/>
      </w:pPr>
      <w:r>
        <w:t>No randomness control: Random shuffling for iterative improvement uses `random_shuffle` without seeding, so results may vary across runs.</w:t>
      </w:r>
    </w:p>
    <w:p w14:paraId="64AA83B9" w14:textId="77777777" w:rsidR="003A162C" w:rsidRDefault="003A162C" w:rsidP="00885D64">
      <w:pPr>
        <w:pStyle w:val="ListParagraph"/>
        <w:numPr>
          <w:ilvl w:val="0"/>
          <w:numId w:val="59"/>
        </w:numPr>
        <w:spacing w:line="259" w:lineRule="auto"/>
        <w:jc w:val="both"/>
      </w:pPr>
      <w:r>
        <w:t>Single</w:t>
      </w:r>
      <w:r>
        <w:rPr>
          <w:rFonts w:ascii="Cambria Math" w:hAnsi="Cambria Math" w:cs="Cambria Math"/>
        </w:rPr>
        <w:t>‑</w:t>
      </w:r>
      <w:r>
        <w:t>run output: each algorithm returns the first converged/optimal solution without multiple restarts to avoid local optima.</w:t>
      </w:r>
    </w:p>
    <w:p w14:paraId="2CD62AC0" w14:textId="77777777" w:rsidR="003A162C" w:rsidRDefault="003A162C" w:rsidP="00961546">
      <w:pPr>
        <w:pStyle w:val="Heading2"/>
      </w:pPr>
      <w:bookmarkStart w:id="499" w:name="_Toc229070279"/>
      <w:r>
        <w:lastRenderedPageBreak/>
        <w:t>9.3 Methodology</w:t>
      </w:r>
      <w:bookmarkEnd w:id="499"/>
    </w:p>
    <w:p w14:paraId="2F32D766" w14:textId="77777777" w:rsidR="003A162C" w:rsidRPr="00774459" w:rsidRDefault="003A162C" w:rsidP="00512341">
      <w:pPr>
        <w:pStyle w:val="Heading3"/>
      </w:pPr>
      <w:bookmarkStart w:id="500" w:name="_Toc229070280"/>
      <w:r>
        <w:t>9.3.1 Brute-Force</w:t>
      </w:r>
      <w:bookmarkEnd w:id="500"/>
    </w:p>
    <w:p w14:paraId="4C7E411D" w14:textId="77777777" w:rsidR="003A162C" w:rsidRDefault="003A162C" w:rsidP="0029045E">
      <w:pPr>
        <w:jc w:val="both"/>
        <w:rPr>
          <w:i/>
          <w:iCs/>
        </w:rPr>
      </w:pPr>
      <w:r w:rsidRPr="00961546">
        <w:rPr>
          <w:i/>
          <w:iCs/>
        </w:rPr>
        <w:t>Step-by-Step description</w:t>
      </w:r>
      <w:r>
        <w:rPr>
          <w:i/>
          <w:iCs/>
        </w:rPr>
        <w:t xml:space="preserve"> (pseudocode in English).</w:t>
      </w:r>
    </w:p>
    <w:p w14:paraId="2294E64E" w14:textId="77777777" w:rsidR="003A162C" w:rsidRDefault="003A162C" w:rsidP="00885D64">
      <w:pPr>
        <w:pStyle w:val="ListParagraph"/>
        <w:numPr>
          <w:ilvl w:val="0"/>
          <w:numId w:val="58"/>
        </w:numPr>
        <w:spacing w:line="259" w:lineRule="auto"/>
        <w:jc w:val="both"/>
      </w:pPr>
      <w:r>
        <w:t>Generate all possible combinations of clustering points into k clusters.</w:t>
      </w:r>
    </w:p>
    <w:p w14:paraId="4553FFF9" w14:textId="77777777" w:rsidR="003A162C" w:rsidRDefault="003A162C" w:rsidP="00885D64">
      <w:pPr>
        <w:pStyle w:val="ListParagraph"/>
        <w:numPr>
          <w:ilvl w:val="0"/>
          <w:numId w:val="58"/>
        </w:numPr>
        <w:spacing w:line="259" w:lineRule="auto"/>
        <w:jc w:val="both"/>
      </w:pPr>
      <w:r>
        <w:t>Try each one using the points.</w:t>
      </w:r>
    </w:p>
    <w:p w14:paraId="428FD1CB" w14:textId="77777777" w:rsidR="003A162C" w:rsidRDefault="003A162C" w:rsidP="00885D64">
      <w:pPr>
        <w:pStyle w:val="ListParagraph"/>
        <w:numPr>
          <w:ilvl w:val="0"/>
          <w:numId w:val="58"/>
        </w:numPr>
        <w:spacing w:line="259" w:lineRule="auto"/>
        <w:jc w:val="both"/>
      </w:pPr>
      <w:r>
        <w:t>Compute the score of each combination.</w:t>
      </w:r>
    </w:p>
    <w:p w14:paraId="22702686" w14:textId="77777777" w:rsidR="003A162C" w:rsidRDefault="003A162C" w:rsidP="00885D64">
      <w:pPr>
        <w:pStyle w:val="ListParagraph"/>
        <w:numPr>
          <w:ilvl w:val="1"/>
          <w:numId w:val="58"/>
        </w:numPr>
        <w:spacing w:line="259" w:lineRule="auto"/>
        <w:jc w:val="both"/>
      </w:pPr>
      <w:r>
        <w:t>The score is the distance between each cluster’s centroid and the points inside of it for a given combination.</w:t>
      </w:r>
    </w:p>
    <w:p w14:paraId="4382AAFC" w14:textId="77777777" w:rsidR="003A162C" w:rsidRDefault="003A162C" w:rsidP="00885D64">
      <w:pPr>
        <w:pStyle w:val="ListParagraph"/>
        <w:numPr>
          <w:ilvl w:val="1"/>
          <w:numId w:val="58"/>
        </w:numPr>
        <w:spacing w:line="259" w:lineRule="auto"/>
        <w:jc w:val="both"/>
      </w:pPr>
      <w:r>
        <w:t>The best score is the minimum distance across all clusters.</w:t>
      </w:r>
    </w:p>
    <w:p w14:paraId="06E66A41" w14:textId="77777777" w:rsidR="003A162C" w:rsidRDefault="003A162C" w:rsidP="00885D64">
      <w:pPr>
        <w:pStyle w:val="ListParagraph"/>
        <w:numPr>
          <w:ilvl w:val="0"/>
          <w:numId w:val="58"/>
        </w:numPr>
        <w:spacing w:line="259" w:lineRule="auto"/>
        <w:jc w:val="both"/>
      </w:pPr>
      <w:r>
        <w:t>The combination with the best score is the optimal result.</w:t>
      </w:r>
    </w:p>
    <w:p w14:paraId="5086F7E2" w14:textId="77777777" w:rsidR="003A162C" w:rsidRDefault="003A162C" w:rsidP="00885D64">
      <w:pPr>
        <w:pStyle w:val="ListParagraph"/>
        <w:numPr>
          <w:ilvl w:val="0"/>
          <w:numId w:val="58"/>
        </w:numPr>
        <w:spacing w:line="259" w:lineRule="auto"/>
        <w:jc w:val="both"/>
      </w:pPr>
      <w:r>
        <w:t>Print the best combination.</w:t>
      </w:r>
    </w:p>
    <w:p w14:paraId="64E082C0" w14:textId="77777777" w:rsidR="003A162C" w:rsidRDefault="003A162C" w:rsidP="0029045E">
      <w:pPr>
        <w:pStyle w:val="Heading3"/>
        <w:jc w:val="both"/>
      </w:pPr>
      <w:bookmarkStart w:id="501" w:name="_Toc229070281"/>
      <w:r>
        <w:t>9.3.2 Divide and Conquer</w:t>
      </w:r>
      <w:bookmarkEnd w:id="501"/>
    </w:p>
    <w:p w14:paraId="1404DDF0" w14:textId="77777777" w:rsidR="003A162C" w:rsidRDefault="003A162C" w:rsidP="00885D64">
      <w:pPr>
        <w:pStyle w:val="ListParagraph"/>
        <w:numPr>
          <w:ilvl w:val="0"/>
          <w:numId w:val="60"/>
        </w:numPr>
        <w:spacing w:line="259" w:lineRule="auto"/>
        <w:jc w:val="both"/>
      </w:pPr>
      <w:r>
        <w:t>Divide the points two parts: left and right.</w:t>
      </w:r>
    </w:p>
    <w:p w14:paraId="19C30007" w14:textId="77777777" w:rsidR="003A162C" w:rsidRDefault="003A162C" w:rsidP="00885D64">
      <w:pPr>
        <w:pStyle w:val="ListParagraph"/>
        <w:numPr>
          <w:ilvl w:val="0"/>
          <w:numId w:val="60"/>
        </w:numPr>
        <w:spacing w:line="259" w:lineRule="auto"/>
        <w:jc w:val="both"/>
      </w:pPr>
      <w:r>
        <w:t>For each part divide again until the number of points is equal to or less than the number of clusters (k).</w:t>
      </w:r>
    </w:p>
    <w:p w14:paraId="68E4DD17" w14:textId="77777777" w:rsidR="003A162C" w:rsidRDefault="003A162C" w:rsidP="00885D64">
      <w:pPr>
        <w:pStyle w:val="ListParagraph"/>
        <w:numPr>
          <w:ilvl w:val="0"/>
          <w:numId w:val="60"/>
        </w:numPr>
        <w:spacing w:line="259" w:lineRule="auto"/>
        <w:jc w:val="both"/>
      </w:pPr>
      <w:r>
        <w:t>Then merge all the parts together.</w:t>
      </w:r>
    </w:p>
    <w:p w14:paraId="2F029F50" w14:textId="77777777" w:rsidR="003A162C" w:rsidRDefault="003A162C" w:rsidP="00885D64">
      <w:pPr>
        <w:pStyle w:val="ListParagraph"/>
        <w:numPr>
          <w:ilvl w:val="1"/>
          <w:numId w:val="60"/>
        </w:numPr>
        <w:spacing w:line="259" w:lineRule="auto"/>
        <w:jc w:val="both"/>
      </w:pPr>
      <w:r>
        <w:t>Append the right clusters to the left clusters, generating 2k clusters.</w:t>
      </w:r>
    </w:p>
    <w:p w14:paraId="12A67F61" w14:textId="77777777" w:rsidR="003A162C" w:rsidRDefault="003A162C" w:rsidP="00885D64">
      <w:pPr>
        <w:pStyle w:val="ListParagraph"/>
        <w:numPr>
          <w:ilvl w:val="1"/>
          <w:numId w:val="60"/>
        </w:numPr>
        <w:spacing w:line="259" w:lineRule="auto"/>
        <w:jc w:val="both"/>
      </w:pPr>
      <w:r>
        <w:t>While the number of clusters in the combined list is greater than k, repeatedly merge the two closest clusters.</w:t>
      </w:r>
    </w:p>
    <w:p w14:paraId="18717260" w14:textId="77777777" w:rsidR="003A162C" w:rsidRDefault="003A162C" w:rsidP="00885D64">
      <w:pPr>
        <w:pStyle w:val="ListParagraph"/>
        <w:numPr>
          <w:ilvl w:val="1"/>
          <w:numId w:val="60"/>
        </w:numPr>
        <w:spacing w:line="259" w:lineRule="auto"/>
        <w:jc w:val="both"/>
      </w:pPr>
      <w:r>
        <w:t>For every pair of distinct clusters i and j, calculate the distance between them using the centroid distance method:</w:t>
      </w:r>
    </w:p>
    <w:p w14:paraId="533D80F3" w14:textId="77777777" w:rsidR="003A162C" w:rsidRDefault="003A162C" w:rsidP="00885D64">
      <w:pPr>
        <w:pStyle w:val="ListParagraph"/>
        <w:numPr>
          <w:ilvl w:val="2"/>
          <w:numId w:val="60"/>
        </w:numPr>
        <w:spacing w:line="259" w:lineRule="auto"/>
        <w:jc w:val="both"/>
      </w:pPr>
      <w:r>
        <w:t>Compute the centroid (average point) of each cluster.</w:t>
      </w:r>
    </w:p>
    <w:p w14:paraId="7988CD54" w14:textId="77777777" w:rsidR="003A162C" w:rsidRDefault="003A162C" w:rsidP="00885D64">
      <w:pPr>
        <w:pStyle w:val="ListParagraph"/>
        <w:numPr>
          <w:ilvl w:val="2"/>
          <w:numId w:val="60"/>
        </w:numPr>
        <w:spacing w:line="259" w:lineRule="auto"/>
        <w:jc w:val="both"/>
      </w:pPr>
      <w:r>
        <w:t>Calculate the Euclidean distance between these two centroids.</w:t>
      </w:r>
    </w:p>
    <w:p w14:paraId="103A14AB" w14:textId="77777777" w:rsidR="003A162C" w:rsidRDefault="003A162C" w:rsidP="00885D64">
      <w:pPr>
        <w:pStyle w:val="ListParagraph"/>
        <w:numPr>
          <w:ilvl w:val="1"/>
          <w:numId w:val="60"/>
        </w:numPr>
        <w:spacing w:line="259" w:lineRule="auto"/>
        <w:jc w:val="both"/>
      </w:pPr>
      <w:r>
        <w:t>Find the closest pair and merge it by adding all points from the second cluster to the first cluster.</w:t>
      </w:r>
    </w:p>
    <w:p w14:paraId="1F378F0F" w14:textId="77777777" w:rsidR="003A162C" w:rsidRDefault="003A162C" w:rsidP="00885D64">
      <w:pPr>
        <w:pStyle w:val="ListParagraph"/>
        <w:numPr>
          <w:ilvl w:val="1"/>
          <w:numId w:val="60"/>
        </w:numPr>
        <w:spacing w:line="259" w:lineRule="auto"/>
        <w:jc w:val="both"/>
      </w:pPr>
      <w:r>
        <w:t>Remove the second cluster from the list.</w:t>
      </w:r>
    </w:p>
    <w:p w14:paraId="3177E900" w14:textId="77777777" w:rsidR="003A162C" w:rsidRDefault="003A162C" w:rsidP="00885D64">
      <w:pPr>
        <w:pStyle w:val="ListParagraph"/>
        <w:numPr>
          <w:ilvl w:val="1"/>
          <w:numId w:val="60"/>
        </w:numPr>
        <w:spacing w:line="259" w:lineRule="auto"/>
        <w:jc w:val="both"/>
      </w:pPr>
      <w:r>
        <w:t>Repeat until only k clusters remain.</w:t>
      </w:r>
    </w:p>
    <w:p w14:paraId="60326177" w14:textId="77777777" w:rsidR="003A162C" w:rsidRDefault="003A162C" w:rsidP="00885D64">
      <w:pPr>
        <w:pStyle w:val="ListParagraph"/>
        <w:numPr>
          <w:ilvl w:val="0"/>
          <w:numId w:val="60"/>
        </w:numPr>
        <w:spacing w:line="259" w:lineRule="auto"/>
        <w:jc w:val="both"/>
      </w:pPr>
      <w:r>
        <w:t>Return the merged clusters.</w:t>
      </w:r>
    </w:p>
    <w:p w14:paraId="07D2027A" w14:textId="77777777" w:rsidR="003A162C" w:rsidRDefault="003A162C" w:rsidP="00885D64">
      <w:pPr>
        <w:pStyle w:val="ListParagraph"/>
        <w:numPr>
          <w:ilvl w:val="0"/>
          <w:numId w:val="60"/>
        </w:numPr>
        <w:spacing w:line="259" w:lineRule="auto"/>
        <w:jc w:val="both"/>
      </w:pPr>
      <w:r>
        <w:t>At the end of the recursion cycle, the final clustering remains.</w:t>
      </w:r>
    </w:p>
    <w:p w14:paraId="005349A6" w14:textId="77777777" w:rsidR="00D34158" w:rsidRDefault="00D34158" w:rsidP="00D34158">
      <w:pPr>
        <w:spacing w:line="259" w:lineRule="auto"/>
        <w:jc w:val="both"/>
      </w:pPr>
    </w:p>
    <w:p w14:paraId="5E90B020" w14:textId="77777777" w:rsidR="00D34158" w:rsidRDefault="00D34158" w:rsidP="00D34158">
      <w:pPr>
        <w:spacing w:line="259" w:lineRule="auto"/>
        <w:jc w:val="both"/>
      </w:pPr>
    </w:p>
    <w:p w14:paraId="1EB5B98B" w14:textId="77777777" w:rsidR="003A162C" w:rsidRPr="000578C2" w:rsidRDefault="003A162C" w:rsidP="0029045E">
      <w:pPr>
        <w:pStyle w:val="Heading3"/>
        <w:jc w:val="both"/>
      </w:pPr>
      <w:bookmarkStart w:id="502" w:name="_Toc229070282"/>
      <w:r>
        <w:lastRenderedPageBreak/>
        <w:t>9.3.3 Iterative Improvement</w:t>
      </w:r>
      <w:bookmarkEnd w:id="502"/>
    </w:p>
    <w:p w14:paraId="3C9BDE51" w14:textId="77777777" w:rsidR="003A162C" w:rsidRDefault="003A162C" w:rsidP="00885D64">
      <w:pPr>
        <w:pStyle w:val="ListParagraph"/>
        <w:numPr>
          <w:ilvl w:val="0"/>
          <w:numId w:val="61"/>
        </w:numPr>
        <w:spacing w:line="259" w:lineRule="auto"/>
        <w:jc w:val="both"/>
      </w:pPr>
      <w:r>
        <w:t>Create k clusters each containing a random point from the points list; thus, a cluster is never empty.</w:t>
      </w:r>
    </w:p>
    <w:p w14:paraId="42AC9494" w14:textId="77777777" w:rsidR="003A162C" w:rsidRDefault="003A162C" w:rsidP="00885D64">
      <w:pPr>
        <w:pStyle w:val="ListParagraph"/>
        <w:numPr>
          <w:ilvl w:val="0"/>
          <w:numId w:val="61"/>
        </w:numPr>
        <w:spacing w:line="259" w:lineRule="auto"/>
        <w:jc w:val="both"/>
      </w:pPr>
      <w:r>
        <w:t>Repeat until convergence:</w:t>
      </w:r>
    </w:p>
    <w:p w14:paraId="71CCD2B8" w14:textId="77777777" w:rsidR="003A162C" w:rsidRDefault="003A162C" w:rsidP="00885D64">
      <w:pPr>
        <w:pStyle w:val="ListParagraph"/>
        <w:numPr>
          <w:ilvl w:val="1"/>
          <w:numId w:val="61"/>
        </w:numPr>
        <w:spacing w:line="259" w:lineRule="auto"/>
        <w:jc w:val="both"/>
      </w:pPr>
      <w:r>
        <w:t>Assign each point to its nearest cluster.</w:t>
      </w:r>
    </w:p>
    <w:p w14:paraId="59BCDEB1" w14:textId="77777777" w:rsidR="003A162C" w:rsidRDefault="003A162C" w:rsidP="00885D64">
      <w:pPr>
        <w:pStyle w:val="ListParagraph"/>
        <w:numPr>
          <w:ilvl w:val="1"/>
          <w:numId w:val="61"/>
        </w:numPr>
        <w:spacing w:line="259" w:lineRule="auto"/>
        <w:jc w:val="both"/>
      </w:pPr>
      <w:r>
        <w:t>Find the mean point of these points, this will be the new centroid of the cluster (iterative improvement step).</w:t>
      </w:r>
    </w:p>
    <w:p w14:paraId="3DB82443" w14:textId="77777777" w:rsidR="003A162C" w:rsidRDefault="003A162C" w:rsidP="00885D64">
      <w:pPr>
        <w:pStyle w:val="ListParagraph"/>
        <w:numPr>
          <w:ilvl w:val="1"/>
          <w:numId w:val="61"/>
        </w:numPr>
        <w:spacing w:line="259" w:lineRule="auto"/>
        <w:jc w:val="both"/>
      </w:pPr>
      <w:r>
        <w:t>If the new centroid is nearly equal to the old one, then convergence occur. If not, repeat.</w:t>
      </w:r>
    </w:p>
    <w:p w14:paraId="5C53F0C2" w14:textId="77777777" w:rsidR="003A162C" w:rsidRPr="00335562" w:rsidRDefault="003A162C" w:rsidP="00885D64">
      <w:pPr>
        <w:pStyle w:val="ListParagraph"/>
        <w:numPr>
          <w:ilvl w:val="0"/>
          <w:numId w:val="61"/>
        </w:numPr>
        <w:spacing w:line="259" w:lineRule="auto"/>
        <w:jc w:val="both"/>
      </w:pPr>
      <w:r>
        <w:t>Return the final clusters.</w:t>
      </w:r>
    </w:p>
    <w:p w14:paraId="1B483B30" w14:textId="77777777" w:rsidR="003A162C" w:rsidRDefault="003A162C">
      <w:r>
        <w:br w:type="page"/>
      </w:r>
    </w:p>
    <w:p w14:paraId="3D136BD1" w14:textId="77777777" w:rsidR="003A162C" w:rsidRDefault="003A162C" w:rsidP="00D03949">
      <w:pPr>
        <w:pStyle w:val="Heading2"/>
      </w:pPr>
      <w:bookmarkStart w:id="503" w:name="_Toc229070283"/>
      <w:r>
        <w:lastRenderedPageBreak/>
        <w:t>9.4 Pseudocode</w:t>
      </w:r>
      <w:bookmarkEnd w:id="503"/>
    </w:p>
    <w:p w14:paraId="2D1C006D" w14:textId="77777777" w:rsidR="003A162C" w:rsidRDefault="003A162C" w:rsidP="00194CDB">
      <w:pPr>
        <w:pStyle w:val="Heading3"/>
      </w:pPr>
      <w:bookmarkStart w:id="504" w:name="_Toc229070284"/>
      <w:r>
        <w:t>9.4.1 Helper Functions</w:t>
      </w:r>
      <w:bookmarkEnd w:id="504"/>
    </w:p>
    <w:p w14:paraId="264924B9" w14:textId="77777777" w:rsidR="003A162C" w:rsidRDefault="003A162C" w:rsidP="00CD405D">
      <w:r>
        <w:t>function eachPointAsCluster(points):</w:t>
      </w:r>
    </w:p>
    <w:p w14:paraId="5F129FDA" w14:textId="77777777" w:rsidR="003A162C" w:rsidRDefault="003A162C" w:rsidP="00CD405D">
      <w:r>
        <w:t xml:space="preserve">    clusters &lt;- empty list</w:t>
      </w:r>
    </w:p>
    <w:p w14:paraId="688B5572" w14:textId="77777777" w:rsidR="003A162C" w:rsidRDefault="003A162C" w:rsidP="00CD405D">
      <w:r>
        <w:t xml:space="preserve">    for each point in points:</w:t>
      </w:r>
    </w:p>
    <w:p w14:paraId="4459DBCB" w14:textId="77777777" w:rsidR="003A162C" w:rsidRDefault="003A162C" w:rsidP="00CD405D">
      <w:r>
        <w:t xml:space="preserve">        clusters.append([point])   // singleton cluster</w:t>
      </w:r>
    </w:p>
    <w:p w14:paraId="4AF3C012" w14:textId="218E1402" w:rsidR="003A162C" w:rsidRDefault="003A162C" w:rsidP="001B3969">
      <w:r>
        <w:t xml:space="preserve">    return clusters</w:t>
      </w:r>
    </w:p>
    <w:p w14:paraId="041C541A" w14:textId="77777777" w:rsidR="003A162C" w:rsidRDefault="003A162C" w:rsidP="00E55421">
      <w:r>
        <w:t xml:space="preserve">function clusterDistance(clusterA, clusterB):    </w:t>
      </w:r>
    </w:p>
    <w:p w14:paraId="4DD30997" w14:textId="77777777" w:rsidR="003A162C" w:rsidRDefault="003A162C" w:rsidP="00E55421">
      <w:r>
        <w:t xml:space="preserve">    centroidA &lt;- computeCentroid(clusterA)</w:t>
      </w:r>
    </w:p>
    <w:p w14:paraId="3423BCC6" w14:textId="77777777" w:rsidR="003A162C" w:rsidRDefault="003A162C" w:rsidP="00E55421">
      <w:r>
        <w:t xml:space="preserve">    centroidB &lt;- computeCentroid(clusterB)</w:t>
      </w:r>
    </w:p>
    <w:p w14:paraId="5D8057E5" w14:textId="62A25C54" w:rsidR="003A162C" w:rsidRDefault="003A162C" w:rsidP="001B3969">
      <w:r>
        <w:t xml:space="preserve">    return distance(centroidA, centroidB)</w:t>
      </w:r>
    </w:p>
    <w:p w14:paraId="1FB8D22C" w14:textId="77777777" w:rsidR="003A162C" w:rsidRDefault="003A162C" w:rsidP="00E55421">
      <w:r>
        <w:t xml:space="preserve">function computeCentroid(cluster): </w:t>
      </w:r>
    </w:p>
    <w:p w14:paraId="10639DA1" w14:textId="77777777" w:rsidR="003A162C" w:rsidRDefault="003A162C" w:rsidP="00E55421">
      <w:r>
        <w:t>// The centroid is the mean point of all the points in a cluster</w:t>
      </w:r>
    </w:p>
    <w:p w14:paraId="58A2F371" w14:textId="77777777" w:rsidR="003A162C" w:rsidRDefault="003A162C" w:rsidP="00E55421">
      <w:r>
        <w:t xml:space="preserve">    if cluster is empty:</w:t>
      </w:r>
    </w:p>
    <w:p w14:paraId="14A37D02" w14:textId="77A37104" w:rsidR="003A162C" w:rsidRDefault="003A162C" w:rsidP="001B3969">
      <w:r>
        <w:t xml:space="preserve">        return Point(0, 0)</w:t>
      </w:r>
    </w:p>
    <w:p w14:paraId="5EFF8154" w14:textId="77777777" w:rsidR="003A162C" w:rsidRDefault="003A162C" w:rsidP="00E55421">
      <w:r>
        <w:t xml:space="preserve">    sumX &lt;- 0</w:t>
      </w:r>
    </w:p>
    <w:p w14:paraId="0B1157EC" w14:textId="77777777" w:rsidR="003A162C" w:rsidRDefault="003A162C" w:rsidP="00E55421">
      <w:r>
        <w:t xml:space="preserve">    sumY &lt;-</w:t>
      </w:r>
      <w:r>
        <w:rPr>
          <w:rFonts w:hint="cs"/>
          <w:rtl/>
        </w:rPr>
        <w:t xml:space="preserve"> </w:t>
      </w:r>
      <w:r>
        <w:t>0</w:t>
      </w:r>
    </w:p>
    <w:p w14:paraId="3366BB7F" w14:textId="77777777" w:rsidR="003A162C" w:rsidRDefault="003A162C" w:rsidP="00E55421">
      <w:r>
        <w:t xml:space="preserve">    for each point in cluster:</w:t>
      </w:r>
    </w:p>
    <w:p w14:paraId="0733CAE9" w14:textId="77777777" w:rsidR="003A162C" w:rsidRDefault="003A162C" w:rsidP="00E55421">
      <w:r>
        <w:t xml:space="preserve">        sumX &lt;- sumX + point.x</w:t>
      </w:r>
    </w:p>
    <w:p w14:paraId="68FC02F7" w14:textId="77777777" w:rsidR="003A162C" w:rsidRDefault="003A162C" w:rsidP="00114E39">
      <w:r>
        <w:lastRenderedPageBreak/>
        <w:t xml:space="preserve">        sumY &lt;- sumY + point.y</w:t>
      </w:r>
    </w:p>
    <w:p w14:paraId="605C400F" w14:textId="5433A30F" w:rsidR="003A162C" w:rsidRDefault="003A162C" w:rsidP="001B3969">
      <w:r>
        <w:t xml:space="preserve">    return Point(sumX / length(cluster), sumY / length(cluster))</w:t>
      </w:r>
    </w:p>
    <w:p w14:paraId="4E125BE9" w14:textId="77777777" w:rsidR="003A162C" w:rsidRDefault="003A162C" w:rsidP="00CA0A8A">
      <w:r>
        <w:t>function distance(pointA, pointB):</w:t>
      </w:r>
    </w:p>
    <w:p w14:paraId="315CD908" w14:textId="77777777" w:rsidR="003A162C" w:rsidRDefault="003A162C" w:rsidP="00CA0A8A">
      <w:r>
        <w:t xml:space="preserve">    // Euclidean distance</w:t>
      </w:r>
    </w:p>
    <w:p w14:paraId="51FEC426" w14:textId="77777777" w:rsidR="003A162C" w:rsidRDefault="003A162C" w:rsidP="00CA0A8A">
      <w:r>
        <w:t xml:space="preserve">    dx = pointA.x - pointB.x</w:t>
      </w:r>
    </w:p>
    <w:p w14:paraId="35B7C125" w14:textId="77777777" w:rsidR="003A162C" w:rsidRDefault="003A162C" w:rsidP="00CA0A8A">
      <w:r>
        <w:t xml:space="preserve">    dy = pointA.y - pointB.y</w:t>
      </w:r>
    </w:p>
    <w:p w14:paraId="65796C06" w14:textId="77777777" w:rsidR="003A162C" w:rsidRDefault="003A162C" w:rsidP="00D72588">
      <w:r>
        <w:t xml:space="preserve">    return sqrt(dx*dx + dy*dy)</w:t>
      </w:r>
    </w:p>
    <w:p w14:paraId="7E321C3C" w14:textId="77777777" w:rsidR="003A162C" w:rsidRDefault="003A162C" w:rsidP="00CA0A8A">
      <w:r>
        <w:t>function isBaseCase(points, k):</w:t>
      </w:r>
    </w:p>
    <w:p w14:paraId="637225E0" w14:textId="77777777" w:rsidR="003A162C" w:rsidRDefault="003A162C" w:rsidP="00CA0A8A">
      <w:r>
        <w:t xml:space="preserve">    return (k == 1) or (k &gt;= length(points))</w:t>
      </w:r>
      <w:r>
        <w:br w:type="page"/>
      </w:r>
    </w:p>
    <w:p w14:paraId="2D23FAC9" w14:textId="77777777" w:rsidR="003A162C" w:rsidRDefault="003A162C" w:rsidP="009D3113">
      <w:pPr>
        <w:pStyle w:val="Heading3"/>
      </w:pPr>
      <w:bookmarkStart w:id="505" w:name="_Toc229070285"/>
      <w:r>
        <w:lastRenderedPageBreak/>
        <w:t>9.4.2 Brute-Force</w:t>
      </w:r>
      <w:bookmarkEnd w:id="505"/>
    </w:p>
    <w:p w14:paraId="5858C6E3" w14:textId="77777777" w:rsidR="003A162C" w:rsidRDefault="003A162C" w:rsidP="00625659">
      <w:r>
        <w:t xml:space="preserve">function bruteForceClusters(points, k):    </w:t>
      </w:r>
    </w:p>
    <w:p w14:paraId="60D2D272" w14:textId="77777777" w:rsidR="003A162C" w:rsidRDefault="003A162C" w:rsidP="00625659">
      <w:r>
        <w:t xml:space="preserve">    if k = 1:</w:t>
      </w:r>
    </w:p>
    <w:p w14:paraId="12E05368" w14:textId="77777777" w:rsidR="003A162C" w:rsidRDefault="003A162C" w:rsidP="00625659">
      <w:r>
        <w:t xml:space="preserve">        return [points]</w:t>
      </w:r>
    </w:p>
    <w:p w14:paraId="42EC7727" w14:textId="77777777" w:rsidR="003A162C" w:rsidRDefault="003A162C" w:rsidP="00625659">
      <w:r>
        <w:t xml:space="preserve">    if length(points) &lt;= k:</w:t>
      </w:r>
    </w:p>
    <w:p w14:paraId="04A3D9C1" w14:textId="77777777" w:rsidR="003A162C" w:rsidRDefault="003A162C" w:rsidP="00625659">
      <w:r>
        <w:t xml:space="preserve">        return eachPointAsCluster(points)</w:t>
      </w:r>
    </w:p>
    <w:p w14:paraId="1CE578A3" w14:textId="77777777" w:rsidR="003A162C" w:rsidRDefault="003A162C" w:rsidP="00625659"/>
    <w:p w14:paraId="2A51CF8C" w14:textId="77777777" w:rsidR="003A162C" w:rsidRDefault="003A162C" w:rsidP="00625659">
      <w:r>
        <w:t xml:space="preserve">    // Generate all valid partitions</w:t>
      </w:r>
    </w:p>
    <w:p w14:paraId="1F93E888" w14:textId="77777777" w:rsidR="003A162C" w:rsidRDefault="003A162C" w:rsidP="00625659">
      <w:r>
        <w:t xml:space="preserve">    allAssignments &lt;- empty list</w:t>
      </w:r>
    </w:p>
    <w:p w14:paraId="084C6581" w14:textId="77777777" w:rsidR="003A162C" w:rsidRDefault="003A162C" w:rsidP="00FE6954">
      <w:r>
        <w:t xml:space="preserve">    combination &lt;- array (length(points))</w:t>
      </w:r>
    </w:p>
    <w:p w14:paraId="75DEACE6" w14:textId="77777777" w:rsidR="003A162C" w:rsidRDefault="003A162C" w:rsidP="00625659">
      <w:r>
        <w:t xml:space="preserve">    generateAllCombinations(points, 0, combination, k, 0, allAssignments)</w:t>
      </w:r>
    </w:p>
    <w:p w14:paraId="7A9BE5BE" w14:textId="77777777" w:rsidR="003A162C" w:rsidRDefault="003A162C" w:rsidP="00625659">
      <w:r>
        <w:t xml:space="preserve">    </w:t>
      </w:r>
    </w:p>
    <w:p w14:paraId="49C9A355" w14:textId="77777777" w:rsidR="003A162C" w:rsidRDefault="003A162C" w:rsidP="00625659">
      <w:r>
        <w:t xml:space="preserve">    // Find assignment with minimum score</w:t>
      </w:r>
    </w:p>
    <w:p w14:paraId="578BD0B7" w14:textId="77777777" w:rsidR="003A162C" w:rsidRDefault="003A162C" w:rsidP="00625659">
      <w:r>
        <w:t xml:space="preserve">    bestScore &lt;- INFINITY</w:t>
      </w:r>
    </w:p>
    <w:p w14:paraId="29D2D858" w14:textId="77777777" w:rsidR="003A162C" w:rsidRDefault="003A162C" w:rsidP="00625659">
      <w:r>
        <w:t xml:space="preserve">    bestAssignment &lt;- empty list</w:t>
      </w:r>
    </w:p>
    <w:p w14:paraId="18C275F9" w14:textId="77777777" w:rsidR="003A162C" w:rsidRDefault="003A162C" w:rsidP="00625659">
      <w:r>
        <w:t xml:space="preserve">    </w:t>
      </w:r>
    </w:p>
    <w:p w14:paraId="7734884D" w14:textId="77777777" w:rsidR="003A162C" w:rsidRDefault="003A162C" w:rsidP="00625659">
      <w:r>
        <w:t xml:space="preserve">    for each combination in allAssignments:</w:t>
      </w:r>
    </w:p>
    <w:p w14:paraId="355DF0AD" w14:textId="77777777" w:rsidR="003A162C" w:rsidRDefault="003A162C" w:rsidP="00625659">
      <w:r>
        <w:t xml:space="preserve">        score &lt;- calculatePartitionScore(points, combination, k)</w:t>
      </w:r>
    </w:p>
    <w:p w14:paraId="6FE6FCAE" w14:textId="77777777" w:rsidR="003A162C" w:rsidRDefault="003A162C" w:rsidP="00625659">
      <w:r>
        <w:t xml:space="preserve">        if score &lt; bestScore:</w:t>
      </w:r>
    </w:p>
    <w:p w14:paraId="0B788544" w14:textId="77777777" w:rsidR="003A162C" w:rsidRDefault="003A162C" w:rsidP="00D63B51">
      <w:r>
        <w:lastRenderedPageBreak/>
        <w:t xml:space="preserve">            bestScore &lt;- score</w:t>
      </w:r>
    </w:p>
    <w:p w14:paraId="299D4477" w14:textId="77777777" w:rsidR="003A162C" w:rsidRDefault="003A162C" w:rsidP="00625659">
      <w:r>
        <w:t xml:space="preserve">            bestAssignment &lt;- assignment</w:t>
      </w:r>
    </w:p>
    <w:p w14:paraId="11585D01" w14:textId="77777777" w:rsidR="003A162C" w:rsidRDefault="003A162C" w:rsidP="00625659">
      <w:r>
        <w:t xml:space="preserve">    </w:t>
      </w:r>
    </w:p>
    <w:p w14:paraId="05F4A5B1" w14:textId="77777777" w:rsidR="003A162C" w:rsidRDefault="003A162C" w:rsidP="00625659">
      <w:r>
        <w:t xml:space="preserve">    // Build clusters from best combination</w:t>
      </w:r>
    </w:p>
    <w:p w14:paraId="15851EDE" w14:textId="77777777" w:rsidR="003A162C" w:rsidRDefault="003A162C" w:rsidP="00625659">
      <w:r>
        <w:t xml:space="preserve">    clusters &lt;- empty list</w:t>
      </w:r>
    </w:p>
    <w:p w14:paraId="2EFDDA87" w14:textId="77777777" w:rsidR="003A162C" w:rsidRDefault="003A162C" w:rsidP="00625659">
      <w:r>
        <w:t xml:space="preserve">    for i &lt;- 0 to length(points)-1:</w:t>
      </w:r>
    </w:p>
    <w:p w14:paraId="5BB54981" w14:textId="77777777" w:rsidR="003A162C" w:rsidRDefault="003A162C" w:rsidP="00625659">
      <w:r>
        <w:t xml:space="preserve">        clusterId = bestAssignment[i]</w:t>
      </w:r>
    </w:p>
    <w:p w14:paraId="54D1B93F" w14:textId="77777777" w:rsidR="003A162C" w:rsidRDefault="003A162C" w:rsidP="00FE6954">
      <w:r>
        <w:t xml:space="preserve">        clusters[clusterId].append(points[i])    </w:t>
      </w:r>
    </w:p>
    <w:p w14:paraId="37CD251D" w14:textId="2147D188" w:rsidR="003A162C" w:rsidRDefault="003A162C" w:rsidP="00B72E9E">
      <w:r>
        <w:t xml:space="preserve">    return clusters</w:t>
      </w:r>
    </w:p>
    <w:p w14:paraId="54158D1F" w14:textId="77777777" w:rsidR="003A162C" w:rsidRDefault="003A162C" w:rsidP="00BA09E3">
      <w:r>
        <w:t>function generateAllCombinations(points, index, combination, k, usedClusters, allAssignments):</w:t>
      </w:r>
    </w:p>
    <w:p w14:paraId="59D3B1F5" w14:textId="77777777" w:rsidR="003A162C" w:rsidRDefault="003A162C" w:rsidP="00625659">
      <w:r>
        <w:t xml:space="preserve">    n &lt;- length(points)</w:t>
      </w:r>
    </w:p>
    <w:p w14:paraId="295ED9B9" w14:textId="77777777" w:rsidR="003A162C" w:rsidRDefault="003A162C" w:rsidP="00625659">
      <w:r>
        <w:t xml:space="preserve">    remaining &lt;- n - index</w:t>
      </w:r>
    </w:p>
    <w:p w14:paraId="36D36041" w14:textId="77777777" w:rsidR="003A162C" w:rsidRDefault="003A162C" w:rsidP="00625659">
      <w:r>
        <w:t xml:space="preserve">    neededClusters &lt;- k - usedClusters</w:t>
      </w:r>
    </w:p>
    <w:p w14:paraId="6620737B" w14:textId="77777777" w:rsidR="003A162C" w:rsidRDefault="003A162C" w:rsidP="00625659">
      <w:r>
        <w:t xml:space="preserve">    </w:t>
      </w:r>
    </w:p>
    <w:p w14:paraId="05FB15AC" w14:textId="77777777" w:rsidR="003A162C" w:rsidRDefault="003A162C" w:rsidP="00625659">
      <w:r>
        <w:t xml:space="preserve">    // Pruning: not enough remaining points to fill needed clusters</w:t>
      </w:r>
    </w:p>
    <w:p w14:paraId="0C7B0EC0" w14:textId="77777777" w:rsidR="003A162C" w:rsidRDefault="003A162C" w:rsidP="00625659">
      <w:r>
        <w:t xml:space="preserve">    if remaining &lt; neededClusters:</w:t>
      </w:r>
    </w:p>
    <w:p w14:paraId="67F1961E" w14:textId="77777777" w:rsidR="003A162C" w:rsidRDefault="003A162C" w:rsidP="00911694">
      <w:r>
        <w:t xml:space="preserve">        return</w:t>
      </w:r>
    </w:p>
    <w:p w14:paraId="3A18E9D8" w14:textId="77777777" w:rsidR="003A162C" w:rsidRDefault="003A162C" w:rsidP="00625659">
      <w:r>
        <w:t xml:space="preserve">    // Base case: all points assigned</w:t>
      </w:r>
    </w:p>
    <w:p w14:paraId="68CFE15A" w14:textId="77777777" w:rsidR="003A162C" w:rsidRDefault="003A162C" w:rsidP="00625659">
      <w:r>
        <w:t xml:space="preserve">    if index = n:</w:t>
      </w:r>
    </w:p>
    <w:p w14:paraId="0A052A64" w14:textId="77777777" w:rsidR="003A162C" w:rsidRDefault="003A162C" w:rsidP="00625659">
      <w:r>
        <w:lastRenderedPageBreak/>
        <w:t xml:space="preserve">        if usedClusters = k:   // only keep full cluster assignments</w:t>
      </w:r>
    </w:p>
    <w:p w14:paraId="0337F900" w14:textId="77777777" w:rsidR="003A162C" w:rsidRDefault="003A162C" w:rsidP="00625659">
      <w:r>
        <w:t xml:space="preserve">            allAssignments.append(copy of combination)</w:t>
      </w:r>
    </w:p>
    <w:p w14:paraId="15583118" w14:textId="77777777" w:rsidR="003A162C" w:rsidRDefault="003A162C" w:rsidP="00625659">
      <w:r>
        <w:t xml:space="preserve">        return</w:t>
      </w:r>
    </w:p>
    <w:p w14:paraId="7360331F" w14:textId="77777777" w:rsidR="003A162C" w:rsidRDefault="003A162C" w:rsidP="00625659">
      <w:r>
        <w:t xml:space="preserve">    </w:t>
      </w:r>
    </w:p>
    <w:p w14:paraId="4C960F17" w14:textId="77777777" w:rsidR="003A162C" w:rsidRDefault="003A162C" w:rsidP="00625659">
      <w:r>
        <w:t xml:space="preserve">    // First point always goes to cluster 0 (to avoid symmetric duplicates)</w:t>
      </w:r>
    </w:p>
    <w:p w14:paraId="33CDD5AD" w14:textId="77777777" w:rsidR="003A162C" w:rsidRDefault="003A162C" w:rsidP="00625659">
      <w:r>
        <w:t xml:space="preserve">    if index = 0:</w:t>
      </w:r>
    </w:p>
    <w:p w14:paraId="7A8B0C09" w14:textId="77777777" w:rsidR="003A162C" w:rsidRDefault="003A162C" w:rsidP="00625659">
      <w:r>
        <w:t xml:space="preserve">        combination[index] &lt;- 0</w:t>
      </w:r>
    </w:p>
    <w:p w14:paraId="4359AC55" w14:textId="77777777" w:rsidR="003A162C" w:rsidRDefault="003A162C" w:rsidP="00625659">
      <w:r>
        <w:t xml:space="preserve">        generateAllCombinations(points, index+1, combination, k, 1, allAssignments)</w:t>
      </w:r>
    </w:p>
    <w:p w14:paraId="6235047B" w14:textId="77777777" w:rsidR="003A162C" w:rsidRDefault="003A162C" w:rsidP="00625659">
      <w:r>
        <w:t xml:space="preserve">        return</w:t>
      </w:r>
    </w:p>
    <w:p w14:paraId="26F9C717" w14:textId="77777777" w:rsidR="003A162C" w:rsidRDefault="003A162C" w:rsidP="00625659">
      <w:r>
        <w:t xml:space="preserve">    </w:t>
      </w:r>
    </w:p>
    <w:p w14:paraId="5757801E" w14:textId="77777777" w:rsidR="003A162C" w:rsidRDefault="003A162C" w:rsidP="00625659">
      <w:r>
        <w:t xml:space="preserve">    // Case 1: assign to an existing cluster</w:t>
      </w:r>
    </w:p>
    <w:p w14:paraId="52DAD2AB" w14:textId="77777777" w:rsidR="003A162C" w:rsidRDefault="003A162C" w:rsidP="00625659">
      <w:r>
        <w:t xml:space="preserve">    for cluster &lt;- 0 to usedClusters-1:</w:t>
      </w:r>
    </w:p>
    <w:p w14:paraId="2FD0C6CF" w14:textId="77777777" w:rsidR="003A162C" w:rsidRDefault="003A162C" w:rsidP="00625659">
      <w:r>
        <w:t xml:space="preserve">        combination[index] &lt;- cluster</w:t>
      </w:r>
    </w:p>
    <w:p w14:paraId="7767C11F" w14:textId="77777777" w:rsidR="003A162C" w:rsidRDefault="003A162C" w:rsidP="00625659">
      <w:r>
        <w:t xml:space="preserve">        generateAllCombinations(points, index+1, combination, k, usedClusters, allAssignments)</w:t>
      </w:r>
    </w:p>
    <w:p w14:paraId="6268BEDE" w14:textId="77777777" w:rsidR="003A162C" w:rsidRDefault="003A162C" w:rsidP="00017629">
      <w:r>
        <w:t xml:space="preserve"> </w:t>
      </w:r>
    </w:p>
    <w:p w14:paraId="676F272F" w14:textId="77777777" w:rsidR="003A162C" w:rsidRDefault="003A162C" w:rsidP="00625659">
      <w:r>
        <w:t xml:space="preserve">    // Case 2: assign to a new cluster (if available)</w:t>
      </w:r>
    </w:p>
    <w:p w14:paraId="2E3F1C6D" w14:textId="77777777" w:rsidR="003A162C" w:rsidRDefault="003A162C" w:rsidP="00625659">
      <w:r>
        <w:t xml:space="preserve">    if usedClusters &lt; k:</w:t>
      </w:r>
    </w:p>
    <w:p w14:paraId="46326015" w14:textId="77777777" w:rsidR="003A162C" w:rsidRDefault="003A162C" w:rsidP="00625659">
      <w:r>
        <w:t xml:space="preserve">        combination[index] &lt;- usedClusters</w:t>
      </w:r>
    </w:p>
    <w:p w14:paraId="3E7DAD08" w14:textId="1F65D923" w:rsidR="003A162C" w:rsidRDefault="003A162C" w:rsidP="00B72E9E">
      <w:r>
        <w:t xml:space="preserve">        generateAllCombinations(points, index+1, combination, k, usedClusters+1, allAssignments)</w:t>
      </w:r>
    </w:p>
    <w:p w14:paraId="7663F15B" w14:textId="77777777" w:rsidR="003A162C" w:rsidRDefault="003A162C" w:rsidP="00625659">
      <w:r>
        <w:lastRenderedPageBreak/>
        <w:t>function calculatePartitionScore(points, combination, k):</w:t>
      </w:r>
    </w:p>
    <w:p w14:paraId="732F2E03" w14:textId="77777777" w:rsidR="003A162C" w:rsidRDefault="003A162C" w:rsidP="004F29EA">
      <w:r>
        <w:t xml:space="preserve">    // Output: sum of distances from each point to its cluster's centroid    </w:t>
      </w:r>
    </w:p>
    <w:p w14:paraId="74050FF7" w14:textId="77777777" w:rsidR="003A162C" w:rsidRDefault="003A162C" w:rsidP="00625659"/>
    <w:p w14:paraId="01425FB6" w14:textId="77777777" w:rsidR="003A162C" w:rsidRDefault="003A162C" w:rsidP="00625659">
      <w:r>
        <w:t xml:space="preserve">    // Build clusters from combination</w:t>
      </w:r>
    </w:p>
    <w:p w14:paraId="6A5E68A9" w14:textId="77777777" w:rsidR="003A162C" w:rsidRDefault="003A162C" w:rsidP="00625659">
      <w:r>
        <w:t xml:space="preserve">    clusters &lt;- empty list</w:t>
      </w:r>
    </w:p>
    <w:p w14:paraId="42E2074B" w14:textId="77777777" w:rsidR="003A162C" w:rsidRDefault="003A162C" w:rsidP="00625659">
      <w:r>
        <w:t xml:space="preserve">    for i &lt;- 0 to k-1:</w:t>
      </w:r>
    </w:p>
    <w:p w14:paraId="743E9CC3" w14:textId="77777777" w:rsidR="003A162C" w:rsidRDefault="003A162C" w:rsidP="00625659">
      <w:r>
        <w:t xml:space="preserve">        clusters.append(empty list)</w:t>
      </w:r>
    </w:p>
    <w:p w14:paraId="2110E0D9" w14:textId="77777777" w:rsidR="003A162C" w:rsidRDefault="003A162C" w:rsidP="00625659">
      <w:r>
        <w:t xml:space="preserve">    </w:t>
      </w:r>
    </w:p>
    <w:p w14:paraId="1F8EAFFD" w14:textId="77777777" w:rsidR="003A162C" w:rsidRDefault="003A162C" w:rsidP="00625659">
      <w:r>
        <w:t xml:space="preserve">    for i &lt;- 0 to length(points)-1:</w:t>
      </w:r>
    </w:p>
    <w:p w14:paraId="40023781" w14:textId="77777777" w:rsidR="003A162C" w:rsidRDefault="003A162C" w:rsidP="00625659">
      <w:r>
        <w:t xml:space="preserve">        clusterId &lt;- combination [i]</w:t>
      </w:r>
    </w:p>
    <w:p w14:paraId="30182B5A" w14:textId="77777777" w:rsidR="003A162C" w:rsidRDefault="003A162C" w:rsidP="00625659">
      <w:r>
        <w:t xml:space="preserve">        clusters[clusterId].append(points[i])</w:t>
      </w:r>
    </w:p>
    <w:p w14:paraId="2A43ED38" w14:textId="76EC1399" w:rsidR="003A162C" w:rsidRDefault="003A162C" w:rsidP="00625659"/>
    <w:p w14:paraId="0AF048CD" w14:textId="77777777" w:rsidR="003A162C" w:rsidRDefault="003A162C" w:rsidP="00625659">
      <w:r>
        <w:t xml:space="preserve">    // Calculate total score</w:t>
      </w:r>
    </w:p>
    <w:p w14:paraId="3F259094" w14:textId="77777777" w:rsidR="003A162C" w:rsidRDefault="003A162C" w:rsidP="00625659">
      <w:r>
        <w:t xml:space="preserve">    totalScore &lt;- 0</w:t>
      </w:r>
    </w:p>
    <w:p w14:paraId="1F2848C5" w14:textId="77777777" w:rsidR="003A162C" w:rsidRDefault="003A162C" w:rsidP="00625659">
      <w:r>
        <w:t xml:space="preserve">    for each cluster in clusters:</w:t>
      </w:r>
    </w:p>
    <w:p w14:paraId="677C8096" w14:textId="77777777" w:rsidR="003A162C" w:rsidRDefault="003A162C" w:rsidP="00625659">
      <w:r>
        <w:t xml:space="preserve">        centroid &lt;- computeCentroid(cluster)</w:t>
      </w:r>
    </w:p>
    <w:p w14:paraId="2E5DDE39" w14:textId="77777777" w:rsidR="003A162C" w:rsidRDefault="003A162C" w:rsidP="00625659">
      <w:r>
        <w:t xml:space="preserve">        for each point in cluster:</w:t>
      </w:r>
    </w:p>
    <w:p w14:paraId="6223017A" w14:textId="77777777" w:rsidR="003A162C" w:rsidRDefault="003A162C" w:rsidP="004F79BC">
      <w:r>
        <w:t xml:space="preserve">            totalScore &lt;- totalScore + distance(point, centroid)</w:t>
      </w:r>
    </w:p>
    <w:p w14:paraId="73FC9E2D" w14:textId="77777777" w:rsidR="003A162C" w:rsidRDefault="003A162C" w:rsidP="00625659">
      <w:pPr>
        <w:rPr>
          <w:rtl/>
        </w:rPr>
      </w:pPr>
      <w:r>
        <w:t xml:space="preserve">    return totalScore</w:t>
      </w:r>
    </w:p>
    <w:p w14:paraId="536BE7CD" w14:textId="77777777" w:rsidR="003A162C" w:rsidRDefault="003A162C" w:rsidP="009D3113">
      <w:pPr>
        <w:pStyle w:val="Heading3"/>
      </w:pPr>
      <w:bookmarkStart w:id="506" w:name="_Toc229070286"/>
      <w:r>
        <w:lastRenderedPageBreak/>
        <w:t>9.4.3 Divide and Conquer</w:t>
      </w:r>
      <w:bookmarkEnd w:id="506"/>
    </w:p>
    <w:p w14:paraId="6DA87358" w14:textId="77777777" w:rsidR="003A162C" w:rsidRDefault="003A162C" w:rsidP="00274172">
      <w:r>
        <w:t xml:space="preserve">function divideAndConquerClusters(points, k):    </w:t>
      </w:r>
    </w:p>
    <w:p w14:paraId="725DE8EF" w14:textId="77777777" w:rsidR="003A162C" w:rsidRDefault="003A162C" w:rsidP="00635A58">
      <w:r>
        <w:t xml:space="preserve">    if length(points) &lt;= k:</w:t>
      </w:r>
    </w:p>
    <w:p w14:paraId="17BDFD4E" w14:textId="77777777" w:rsidR="003A162C" w:rsidRDefault="003A162C" w:rsidP="00635A58">
      <w:r>
        <w:t xml:space="preserve">        return eachPointAsCluster(points)</w:t>
      </w:r>
    </w:p>
    <w:p w14:paraId="6EAB6323" w14:textId="77777777" w:rsidR="003A162C" w:rsidRDefault="003A162C" w:rsidP="00635A58">
      <w:r>
        <w:t xml:space="preserve">   </w:t>
      </w:r>
    </w:p>
    <w:p w14:paraId="400732B2" w14:textId="77777777" w:rsidR="003A162C" w:rsidRDefault="003A162C" w:rsidP="00635A58">
      <w:r>
        <w:t xml:space="preserve">    // Divide</w:t>
      </w:r>
    </w:p>
    <w:p w14:paraId="6F30AF9A" w14:textId="77777777" w:rsidR="003A162C" w:rsidRDefault="003A162C" w:rsidP="00635A58">
      <w:r>
        <w:t xml:space="preserve">    middle &lt;- floor(length(points) / 2)</w:t>
      </w:r>
    </w:p>
    <w:p w14:paraId="39CD9816" w14:textId="77777777" w:rsidR="003A162C" w:rsidRDefault="003A162C" w:rsidP="00635A58">
      <w:r>
        <w:t xml:space="preserve">    leftPoints  &lt;- points[0 .. middle-1]</w:t>
      </w:r>
    </w:p>
    <w:p w14:paraId="1F5068A0" w14:textId="77777777" w:rsidR="003A162C" w:rsidRDefault="003A162C" w:rsidP="00635A58">
      <w:r>
        <w:t xml:space="preserve">    rightPoints &lt;- points[middle .. end-1]</w:t>
      </w:r>
    </w:p>
    <w:p w14:paraId="6ACA736D" w14:textId="77777777" w:rsidR="003A162C" w:rsidRDefault="003A162C" w:rsidP="00635A58"/>
    <w:p w14:paraId="73BB0A5D" w14:textId="77777777" w:rsidR="003A162C" w:rsidRDefault="003A162C" w:rsidP="00635A58">
      <w:r>
        <w:t xml:space="preserve">    // Conquer</w:t>
      </w:r>
    </w:p>
    <w:p w14:paraId="69899608" w14:textId="77777777" w:rsidR="003A162C" w:rsidRDefault="003A162C" w:rsidP="00635A58">
      <w:r>
        <w:t xml:space="preserve">    leftClusters  &lt;- divideAndConquerClusters(leftPoints, k)</w:t>
      </w:r>
    </w:p>
    <w:p w14:paraId="5E4DA1AC" w14:textId="77777777" w:rsidR="003A162C" w:rsidRDefault="003A162C" w:rsidP="00635A58">
      <w:r>
        <w:t xml:space="preserve">    rightClusters &lt;- divideAndConquerClusters(rightPoints, k)</w:t>
      </w:r>
    </w:p>
    <w:p w14:paraId="63402B7C" w14:textId="77777777" w:rsidR="003A162C" w:rsidRDefault="003A162C" w:rsidP="00635A58">
      <w:r>
        <w:t xml:space="preserve">    </w:t>
      </w:r>
    </w:p>
    <w:p w14:paraId="2FD11262" w14:textId="77777777" w:rsidR="003A162C" w:rsidRDefault="003A162C" w:rsidP="00635A58">
      <w:r>
        <w:t xml:space="preserve">    // Combine </w:t>
      </w:r>
    </w:p>
    <w:p w14:paraId="02BB0762" w14:textId="77777777" w:rsidR="003A162C" w:rsidRDefault="003A162C" w:rsidP="00635A58">
      <w:r>
        <w:t xml:space="preserve">    combined &lt;- leftClusters + rightClusters   // concatenate lists</w:t>
      </w:r>
    </w:p>
    <w:p w14:paraId="7417A533" w14:textId="2606B40E" w:rsidR="003A162C" w:rsidRDefault="003A162C" w:rsidP="00626CC6">
      <w:r>
        <w:t xml:space="preserve">    return mergeClusters(combined, k)</w:t>
      </w:r>
    </w:p>
    <w:p w14:paraId="4A298B2A" w14:textId="77777777" w:rsidR="003A162C" w:rsidRDefault="003A162C" w:rsidP="00635A58">
      <w:r>
        <w:t>function mergeClusters(clusters, targetCount):</w:t>
      </w:r>
    </w:p>
    <w:p w14:paraId="36CCAAFE" w14:textId="77777777" w:rsidR="003A162C" w:rsidRDefault="003A162C" w:rsidP="00DD2153">
      <w:r>
        <w:t xml:space="preserve">    // integer targetCount is k    </w:t>
      </w:r>
    </w:p>
    <w:p w14:paraId="64C898DB" w14:textId="77777777" w:rsidR="003A162C" w:rsidRDefault="003A162C" w:rsidP="00635A58">
      <w:r>
        <w:lastRenderedPageBreak/>
        <w:t xml:space="preserve">    while length(clusters) &gt; targetCount:</w:t>
      </w:r>
    </w:p>
    <w:p w14:paraId="7E9CE771" w14:textId="77777777" w:rsidR="003A162C" w:rsidRDefault="003A162C" w:rsidP="00635A58">
      <w:r>
        <w:t xml:space="preserve">        // Find closest pair of clusters</w:t>
      </w:r>
    </w:p>
    <w:p w14:paraId="6467CABE" w14:textId="77777777" w:rsidR="003A162C" w:rsidRDefault="003A162C" w:rsidP="00635A58">
      <w:r>
        <w:t xml:space="preserve">        minDistance &lt;- INFINITY</w:t>
      </w:r>
    </w:p>
    <w:p w14:paraId="7CD9BC0D" w14:textId="77777777" w:rsidR="003A162C" w:rsidRDefault="003A162C" w:rsidP="00635A58">
      <w:r>
        <w:t xml:space="preserve">        firstIndex &lt;- 0</w:t>
      </w:r>
    </w:p>
    <w:p w14:paraId="4810478B" w14:textId="77777777" w:rsidR="003A162C" w:rsidRDefault="003A162C" w:rsidP="00DD2153">
      <w:r>
        <w:t xml:space="preserve">        secondIndex &lt;- 1</w:t>
      </w:r>
    </w:p>
    <w:p w14:paraId="33956D0C" w14:textId="77777777" w:rsidR="003A162C" w:rsidRDefault="003A162C" w:rsidP="00DD2153"/>
    <w:p w14:paraId="06853F21" w14:textId="77777777" w:rsidR="003A162C" w:rsidRDefault="003A162C" w:rsidP="00635A58">
      <w:r>
        <w:t xml:space="preserve">        for i &lt;- 0 to length(clusters)-1:</w:t>
      </w:r>
    </w:p>
    <w:p w14:paraId="40D37954" w14:textId="77777777" w:rsidR="003A162C" w:rsidRDefault="003A162C" w:rsidP="00635A58">
      <w:r>
        <w:t xml:space="preserve">            for j &lt;- i+1 to length(clusters)-1:</w:t>
      </w:r>
    </w:p>
    <w:p w14:paraId="0BE26908" w14:textId="77777777" w:rsidR="003A162C" w:rsidRDefault="003A162C" w:rsidP="00635A58">
      <w:r>
        <w:t xml:space="preserve">                distance &lt;- clusterDistance(clusters[i], clusters[j])</w:t>
      </w:r>
    </w:p>
    <w:p w14:paraId="07E3FF66" w14:textId="77777777" w:rsidR="003A162C" w:rsidRDefault="003A162C" w:rsidP="00635A58">
      <w:r>
        <w:t xml:space="preserve">                if distance &lt; minDistance:</w:t>
      </w:r>
    </w:p>
    <w:p w14:paraId="50C994F7" w14:textId="77777777" w:rsidR="003A162C" w:rsidRDefault="003A162C" w:rsidP="00635A58">
      <w:r>
        <w:t xml:space="preserve">                    minDistance &lt;- distance</w:t>
      </w:r>
    </w:p>
    <w:p w14:paraId="6064A850" w14:textId="77777777" w:rsidR="003A162C" w:rsidRDefault="003A162C" w:rsidP="00635A58">
      <w:r>
        <w:t xml:space="preserve">                    firstIndex &lt;- i</w:t>
      </w:r>
    </w:p>
    <w:p w14:paraId="1099E413" w14:textId="77777777" w:rsidR="003A162C" w:rsidRDefault="003A162C" w:rsidP="00635A58">
      <w:r>
        <w:t xml:space="preserve">                    secondIndex &lt;- j</w:t>
      </w:r>
    </w:p>
    <w:p w14:paraId="7ACF6CAA" w14:textId="77777777" w:rsidR="003A162C" w:rsidRDefault="003A162C" w:rsidP="00635A58">
      <w:r>
        <w:t xml:space="preserve">        </w:t>
      </w:r>
    </w:p>
    <w:p w14:paraId="0288A5B4" w14:textId="77777777" w:rsidR="003A162C" w:rsidRDefault="003A162C" w:rsidP="00635A58">
      <w:r>
        <w:t xml:space="preserve">        // Merge the closest pair</w:t>
      </w:r>
    </w:p>
    <w:p w14:paraId="4F49AC41" w14:textId="77777777" w:rsidR="003A162C" w:rsidRDefault="003A162C" w:rsidP="00635A58">
      <w:r>
        <w:t xml:space="preserve">        for each point in clusters[secondIndex]:</w:t>
      </w:r>
    </w:p>
    <w:p w14:paraId="5862067E" w14:textId="77777777" w:rsidR="003A162C" w:rsidRDefault="003A162C" w:rsidP="00DD2153">
      <w:r>
        <w:t xml:space="preserve">            clusters[firstIndex].append(point)</w:t>
      </w:r>
    </w:p>
    <w:p w14:paraId="689B6029" w14:textId="331ACBBC" w:rsidR="003A162C" w:rsidRDefault="003A162C" w:rsidP="00626CC6">
      <w:r>
        <w:t xml:space="preserve">        remove clusters[secondIndex]              // Remove the second cluster</w:t>
      </w:r>
    </w:p>
    <w:p w14:paraId="2BC50639" w14:textId="77777777" w:rsidR="003A162C" w:rsidRDefault="003A162C" w:rsidP="00327040">
      <w:r>
        <w:t xml:space="preserve">    return clusters</w:t>
      </w:r>
    </w:p>
    <w:p w14:paraId="2E159022" w14:textId="77777777" w:rsidR="003A162C" w:rsidRPr="000578C2" w:rsidRDefault="003A162C" w:rsidP="009D3113">
      <w:pPr>
        <w:pStyle w:val="Heading3"/>
      </w:pPr>
      <w:bookmarkStart w:id="507" w:name="_Toc229070287"/>
      <w:r>
        <w:lastRenderedPageBreak/>
        <w:t>9.4.4 Iterative Improvement</w:t>
      </w:r>
      <w:bookmarkEnd w:id="507"/>
    </w:p>
    <w:p w14:paraId="0C4725A5" w14:textId="77777777" w:rsidR="003A162C" w:rsidRDefault="003A162C" w:rsidP="004F79BC">
      <w:r>
        <w:t xml:space="preserve">function iterativeImprovementClusters(points, k): </w:t>
      </w:r>
    </w:p>
    <w:p w14:paraId="207BF4BF" w14:textId="77777777" w:rsidR="003A162C" w:rsidRDefault="003A162C" w:rsidP="004F79BC">
      <w:r>
        <w:t xml:space="preserve">    // Base cases</w:t>
      </w:r>
    </w:p>
    <w:p w14:paraId="4E691A01" w14:textId="77777777" w:rsidR="003A162C" w:rsidRDefault="003A162C" w:rsidP="004F79BC">
      <w:r>
        <w:t xml:space="preserve">    if k = 1:</w:t>
      </w:r>
    </w:p>
    <w:p w14:paraId="3117714E" w14:textId="77777777" w:rsidR="003A162C" w:rsidRDefault="003A162C" w:rsidP="004F79BC">
      <w:r>
        <w:t xml:space="preserve">        return [points]                                           // single cluster containing all points</w:t>
      </w:r>
    </w:p>
    <w:p w14:paraId="6B62881D" w14:textId="77777777" w:rsidR="003A162C" w:rsidRDefault="003A162C" w:rsidP="004F79BC">
      <w:r>
        <w:t xml:space="preserve">    if length(points) &lt;= k:</w:t>
      </w:r>
    </w:p>
    <w:p w14:paraId="3E0CA504" w14:textId="77777777" w:rsidR="003A162C" w:rsidRDefault="003A162C" w:rsidP="004F79BC">
      <w:r>
        <w:t xml:space="preserve">        return eachPointAsCluster(points)</w:t>
      </w:r>
    </w:p>
    <w:p w14:paraId="06235443" w14:textId="77777777" w:rsidR="003A162C" w:rsidRDefault="003A162C" w:rsidP="004F79BC">
      <w:r>
        <w:t xml:space="preserve">    </w:t>
      </w:r>
    </w:p>
    <w:p w14:paraId="14643E99" w14:textId="77777777" w:rsidR="003A162C" w:rsidRDefault="003A162C" w:rsidP="004F79BC">
      <w:r>
        <w:t xml:space="preserve">    // Initialize centroids with k random distinct points from the input</w:t>
      </w:r>
    </w:p>
    <w:p w14:paraId="64C22628" w14:textId="77777777" w:rsidR="003A162C" w:rsidRDefault="003A162C" w:rsidP="004F79BC">
      <w:r>
        <w:t xml:space="preserve">    indices &lt;- [0, 1, 2, ..., length(points)-1]</w:t>
      </w:r>
    </w:p>
    <w:p w14:paraId="073EBDAD" w14:textId="77777777" w:rsidR="003A162C" w:rsidRDefault="003A162C" w:rsidP="004F79BC">
      <w:r>
        <w:t xml:space="preserve">    randomShuffle(indices)</w:t>
      </w:r>
      <w:r>
        <w:rPr>
          <w:rFonts w:hint="cs"/>
          <w:rtl/>
        </w:rPr>
        <w:t xml:space="preserve"> </w:t>
      </w:r>
      <w:r>
        <w:t xml:space="preserve">                             // generates random order</w:t>
      </w:r>
    </w:p>
    <w:p w14:paraId="0CFF53F7" w14:textId="77777777" w:rsidR="003A162C" w:rsidRDefault="003A162C" w:rsidP="004F79BC">
      <w:r>
        <w:t xml:space="preserve">    </w:t>
      </w:r>
    </w:p>
    <w:p w14:paraId="3A44F476" w14:textId="77777777" w:rsidR="003A162C" w:rsidRDefault="003A162C" w:rsidP="004F79BC">
      <w:r>
        <w:t xml:space="preserve">    centroids &lt;- empty list</w:t>
      </w:r>
    </w:p>
    <w:p w14:paraId="02632285" w14:textId="77777777" w:rsidR="003A162C" w:rsidRDefault="003A162C" w:rsidP="004F79BC">
      <w:r>
        <w:t xml:space="preserve">    for i &lt;- 0 to k-1:</w:t>
      </w:r>
    </w:p>
    <w:p w14:paraId="302FFF04" w14:textId="77777777" w:rsidR="003A162C" w:rsidRDefault="003A162C" w:rsidP="004F79BC">
      <w:r>
        <w:t xml:space="preserve">        randomIndex &lt;- indices[i]</w:t>
      </w:r>
    </w:p>
    <w:p w14:paraId="3C5706DC" w14:textId="77777777" w:rsidR="003A162C" w:rsidRDefault="003A162C" w:rsidP="004F79BC">
      <w:r>
        <w:t xml:space="preserve">        centroids.append(points[randomIndex])</w:t>
      </w:r>
    </w:p>
    <w:p w14:paraId="71AEFE8F" w14:textId="77777777" w:rsidR="003A162C" w:rsidRDefault="003A162C" w:rsidP="004F79BC">
      <w:r>
        <w:t xml:space="preserve">    </w:t>
      </w:r>
    </w:p>
    <w:p w14:paraId="6168AF94" w14:textId="77777777" w:rsidR="003A162C" w:rsidRDefault="003A162C" w:rsidP="004F79BC">
      <w:r>
        <w:t xml:space="preserve">    // Iterative improvement loop</w:t>
      </w:r>
    </w:p>
    <w:p w14:paraId="0824B5E2" w14:textId="77777777" w:rsidR="003A162C" w:rsidRDefault="003A162C" w:rsidP="004F79BC">
      <w:r>
        <w:t xml:space="preserve">    while true:</w:t>
      </w:r>
    </w:p>
    <w:p w14:paraId="03624EE9" w14:textId="77777777" w:rsidR="003A162C" w:rsidRDefault="003A162C" w:rsidP="004F79BC">
      <w:r>
        <w:lastRenderedPageBreak/>
        <w:t xml:space="preserve">        // Assignment step: assign each point to nearest centroid</w:t>
      </w:r>
    </w:p>
    <w:p w14:paraId="6D79EFC6" w14:textId="77777777" w:rsidR="003A162C" w:rsidRDefault="003A162C" w:rsidP="004F79BC">
      <w:r>
        <w:t xml:space="preserve">        clusters &lt;- assignPointsToNearestCluster(points, centroids)</w:t>
      </w:r>
    </w:p>
    <w:p w14:paraId="79F0626E" w14:textId="77777777" w:rsidR="003A162C" w:rsidRDefault="003A162C" w:rsidP="004F79BC">
      <w:r>
        <w:t xml:space="preserve">        </w:t>
      </w:r>
    </w:p>
    <w:p w14:paraId="15FD1E8F" w14:textId="77777777" w:rsidR="003A162C" w:rsidRDefault="003A162C" w:rsidP="004F79BC">
      <w:r>
        <w:t xml:space="preserve">        // Update step: compute new centroids</w:t>
      </w:r>
    </w:p>
    <w:p w14:paraId="2A8A0C86" w14:textId="77777777" w:rsidR="003A162C" w:rsidRDefault="003A162C" w:rsidP="004F79BC">
      <w:r>
        <w:t xml:space="preserve">        newCentroids &lt;- empty list</w:t>
      </w:r>
    </w:p>
    <w:p w14:paraId="0D0F297B" w14:textId="77777777" w:rsidR="003A162C" w:rsidRDefault="003A162C" w:rsidP="007E4164">
      <w:r>
        <w:t xml:space="preserve">        converged &lt;- true</w:t>
      </w:r>
    </w:p>
    <w:p w14:paraId="19B6FB06" w14:textId="77777777" w:rsidR="003A162C" w:rsidRDefault="003A162C" w:rsidP="004F79BC">
      <w:r>
        <w:t xml:space="preserve">        for i &lt;- 0 to k-1:</w:t>
      </w:r>
    </w:p>
    <w:p w14:paraId="1BC8D685" w14:textId="77777777" w:rsidR="003A162C" w:rsidRDefault="003A162C" w:rsidP="004F79BC">
      <w:r>
        <w:t xml:space="preserve">            newCentroid &lt;- computeCentroid(clusters[i])</w:t>
      </w:r>
    </w:p>
    <w:p w14:paraId="02DA6EC8" w14:textId="77777777" w:rsidR="003A162C" w:rsidRDefault="003A162C" w:rsidP="004F79BC">
      <w:r>
        <w:t xml:space="preserve">            newCentroids.append(newCentroid)</w:t>
      </w:r>
    </w:p>
    <w:p w14:paraId="10D8A68E" w14:textId="77777777" w:rsidR="003A162C" w:rsidRDefault="003A162C" w:rsidP="004F79BC">
      <w:r>
        <w:t xml:space="preserve">            if newCentroid != centroids[i]:</w:t>
      </w:r>
    </w:p>
    <w:p w14:paraId="627A5C65" w14:textId="77777777" w:rsidR="003A162C" w:rsidRDefault="003A162C" w:rsidP="007E4164">
      <w:r>
        <w:t xml:space="preserve">                converged &lt;- false</w:t>
      </w:r>
    </w:p>
    <w:p w14:paraId="0B377220" w14:textId="77777777" w:rsidR="003A162C" w:rsidRDefault="003A162C" w:rsidP="004F79BC">
      <w:r>
        <w:t xml:space="preserve">        if converged:</w:t>
      </w:r>
    </w:p>
    <w:p w14:paraId="6921EA86" w14:textId="77777777" w:rsidR="003A162C" w:rsidRDefault="003A162C" w:rsidP="00BB5FEF">
      <w:r>
        <w:t xml:space="preserve">            return clusters        </w:t>
      </w:r>
    </w:p>
    <w:p w14:paraId="552EF9A9" w14:textId="77777777" w:rsidR="003A162C" w:rsidRDefault="003A162C" w:rsidP="004F79BC">
      <w:r>
        <w:t xml:space="preserve">        // Prepare for next iteration</w:t>
      </w:r>
    </w:p>
    <w:p w14:paraId="062CA037" w14:textId="77777777" w:rsidR="003A162C" w:rsidRDefault="003A162C" w:rsidP="004F79BC">
      <w:r>
        <w:t xml:space="preserve">        centroids &lt;- newCentroids</w:t>
      </w:r>
    </w:p>
    <w:p w14:paraId="790B0CF5" w14:textId="77777777" w:rsidR="003A162C" w:rsidRDefault="003A162C" w:rsidP="004F79BC"/>
    <w:p w14:paraId="37FD0EF0" w14:textId="77777777" w:rsidR="003A162C" w:rsidRDefault="003A162C" w:rsidP="007E4164">
      <w:r>
        <w:t xml:space="preserve">function assignPointsToNearestCluster(points, centroids):    </w:t>
      </w:r>
    </w:p>
    <w:p w14:paraId="0232D174" w14:textId="77777777" w:rsidR="003A162C" w:rsidRDefault="003A162C" w:rsidP="004F79BC">
      <w:r>
        <w:t xml:space="preserve">    clusters &lt;- empty list</w:t>
      </w:r>
    </w:p>
    <w:p w14:paraId="7299EE75" w14:textId="77777777" w:rsidR="003A162C" w:rsidRDefault="003A162C" w:rsidP="004F79BC">
      <w:r>
        <w:t xml:space="preserve">    for i &lt;- 0 to length(centroids)-1:</w:t>
      </w:r>
    </w:p>
    <w:p w14:paraId="165DFBDD" w14:textId="77777777" w:rsidR="003A162C" w:rsidRDefault="003A162C" w:rsidP="004F79BC">
      <w:r>
        <w:lastRenderedPageBreak/>
        <w:t xml:space="preserve">        clusters.append(empty list)</w:t>
      </w:r>
    </w:p>
    <w:p w14:paraId="2E941358" w14:textId="77777777" w:rsidR="003A162C" w:rsidRDefault="003A162C" w:rsidP="004F79BC">
      <w:r>
        <w:t xml:space="preserve">    </w:t>
      </w:r>
    </w:p>
    <w:p w14:paraId="01B6EA71" w14:textId="77777777" w:rsidR="003A162C" w:rsidRDefault="003A162C" w:rsidP="004F79BC">
      <w:r>
        <w:t xml:space="preserve">    for each point in points:</w:t>
      </w:r>
    </w:p>
    <w:p w14:paraId="614CB1DD" w14:textId="77777777" w:rsidR="003A162C" w:rsidRDefault="003A162C" w:rsidP="004F79BC">
      <w:r>
        <w:t xml:space="preserve">        nearestIndex &lt;- 0</w:t>
      </w:r>
    </w:p>
    <w:p w14:paraId="565049B2" w14:textId="77777777" w:rsidR="003A162C" w:rsidRDefault="003A162C" w:rsidP="004F79BC">
      <w:r>
        <w:t xml:space="preserve">        minDistance &lt;- distance(point, centroids[0])</w:t>
      </w:r>
    </w:p>
    <w:p w14:paraId="61281D69" w14:textId="77777777" w:rsidR="003A162C" w:rsidRDefault="003A162C" w:rsidP="004F79BC">
      <w:r>
        <w:t xml:space="preserve">        </w:t>
      </w:r>
    </w:p>
    <w:p w14:paraId="5AFD26A0" w14:textId="77777777" w:rsidR="003A162C" w:rsidRDefault="003A162C" w:rsidP="004F79BC">
      <w:r>
        <w:t xml:space="preserve">        for i &lt;- 1 to length(centroids)-1:</w:t>
      </w:r>
    </w:p>
    <w:p w14:paraId="3CBFAE07" w14:textId="77777777" w:rsidR="003A162C" w:rsidRDefault="003A162C" w:rsidP="004F79BC">
      <w:r>
        <w:t xml:space="preserve">            dist &lt;- distance(point, centroids[i])</w:t>
      </w:r>
    </w:p>
    <w:p w14:paraId="20841D95" w14:textId="77777777" w:rsidR="003A162C" w:rsidRDefault="003A162C" w:rsidP="004F79BC">
      <w:r>
        <w:t xml:space="preserve">            if dist &lt; minDistance:</w:t>
      </w:r>
    </w:p>
    <w:p w14:paraId="076FAB35" w14:textId="77777777" w:rsidR="003A162C" w:rsidRDefault="003A162C" w:rsidP="004F79BC">
      <w:r>
        <w:t xml:space="preserve">                minDistance &lt;- dist</w:t>
      </w:r>
    </w:p>
    <w:p w14:paraId="6207CE11" w14:textId="77777777" w:rsidR="003A162C" w:rsidRDefault="003A162C" w:rsidP="004F79BC">
      <w:r>
        <w:t xml:space="preserve">                nearestIndex &lt;- i</w:t>
      </w:r>
    </w:p>
    <w:p w14:paraId="60795CC2" w14:textId="77777777" w:rsidR="003A162C" w:rsidRDefault="003A162C" w:rsidP="004F79BC">
      <w:r>
        <w:t xml:space="preserve">        </w:t>
      </w:r>
    </w:p>
    <w:p w14:paraId="2AE85E9C" w14:textId="77777777" w:rsidR="003A162C" w:rsidRDefault="003A162C" w:rsidP="004F79BC">
      <w:r>
        <w:t xml:space="preserve">        clusters[nearestIndex].append(point)</w:t>
      </w:r>
    </w:p>
    <w:p w14:paraId="2F82623C" w14:textId="77777777" w:rsidR="003A162C" w:rsidRDefault="003A162C" w:rsidP="004F79BC">
      <w:r>
        <w:t xml:space="preserve">    </w:t>
      </w:r>
    </w:p>
    <w:p w14:paraId="37FF704A" w14:textId="77777777" w:rsidR="003A162C" w:rsidRPr="009D3113" w:rsidRDefault="003A162C" w:rsidP="004F79BC">
      <w:r>
        <w:t xml:space="preserve">    return clusters</w:t>
      </w:r>
    </w:p>
    <w:p w14:paraId="5D838E37" w14:textId="77777777" w:rsidR="003A162C" w:rsidRDefault="003A162C" w:rsidP="00D03949"/>
    <w:p w14:paraId="1AF3AAD3" w14:textId="77777777" w:rsidR="003A162C" w:rsidRPr="00961546" w:rsidRDefault="003A162C" w:rsidP="00961546">
      <w:pPr>
        <w:rPr>
          <w:i/>
          <w:iCs/>
        </w:rPr>
      </w:pPr>
      <w:r w:rsidRPr="00961546">
        <w:rPr>
          <w:i/>
          <w:iCs/>
        </w:rPr>
        <w:br w:type="page"/>
      </w:r>
    </w:p>
    <w:p w14:paraId="10ED2823" w14:textId="77777777" w:rsidR="003A162C" w:rsidRDefault="003A162C" w:rsidP="00961546">
      <w:pPr>
        <w:pStyle w:val="Heading2"/>
      </w:pPr>
      <w:bookmarkStart w:id="508" w:name="_Toc229070288"/>
      <w:r>
        <w:lastRenderedPageBreak/>
        <w:t>9.5 Code implementation</w:t>
      </w:r>
      <w:bookmarkEnd w:id="508"/>
    </w:p>
    <w:p w14:paraId="75298521" w14:textId="77777777" w:rsidR="003A162C" w:rsidRDefault="003A162C" w:rsidP="00D0732D">
      <w:pPr>
        <w:pStyle w:val="Heading3"/>
      </w:pPr>
      <w:bookmarkStart w:id="509" w:name="_Toc229070289"/>
      <w:r>
        <w:t>9.5.1 Helper code</w:t>
      </w:r>
      <w:bookmarkEnd w:id="509"/>
    </w:p>
    <w:p w14:paraId="54E5289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#pragma</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once</w:t>
      </w:r>
    </w:p>
    <w:p w14:paraId="76530E6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#include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&lt;bits/stdc++.h&gt;</w:t>
      </w:r>
    </w:p>
    <w:p w14:paraId="6B5BA42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namespace</w:t>
      </w:r>
      <w:r w:rsidRPr="0071374A">
        <w:rPr>
          <w:rFonts w:ascii="Consolas" w:eastAsia="Times New Roman" w:hAnsi="Consolas" w:cs="Times New Roman"/>
          <w:color w:val="ABB2BF"/>
          <w:sz w:val="21"/>
          <w:szCs w:val="21"/>
        </w:rPr>
        <w:t xml:space="preserve"> std;</w:t>
      </w:r>
    </w:p>
    <w:p w14:paraId="35B59BB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1323F88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class</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p>
    <w:p w14:paraId="6602113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785BFB7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private:</w:t>
      </w:r>
    </w:p>
    <w:p w14:paraId="7BCC02A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w:t>
      </w:r>
    </w:p>
    <w:p w14:paraId="5C8F113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static</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constexpr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1.0</w:t>
      </w:r>
      <w:r w:rsidRPr="0071374A">
        <w:rPr>
          <w:rFonts w:ascii="Consolas" w:eastAsia="Times New Roman" w:hAnsi="Consolas" w:cs="Times New Roman"/>
          <w:color w:val="ABB2BF"/>
          <w:sz w:val="21"/>
          <w:szCs w:val="21"/>
        </w:rPr>
        <w:t>;</w:t>
      </w:r>
    </w:p>
    <w:p w14:paraId="7793721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6E8DE99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public:</w:t>
      </w:r>
    </w:p>
    <w:p w14:paraId="55487B5C"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Point</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x,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y) :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(x),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(y) {}</w:t>
      </w:r>
    </w:p>
    <w:p w14:paraId="58B1695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922FE2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getX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w:t>
      </w:r>
    </w:p>
    <w:p w14:paraId="3E7E00C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getY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w:t>
      </w:r>
    </w:p>
    <w:p w14:paraId="02F1AD5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0C948A0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distanceTo</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3980D03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DC0C75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other.</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w:t>
      </w:r>
    </w:p>
    <w:p w14:paraId="07ACC28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other.</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w:t>
      </w:r>
    </w:p>
    <w:p w14:paraId="09AE9D8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sqrt</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dy</w:t>
      </w:r>
      <w:r w:rsidRPr="0071374A">
        <w:rPr>
          <w:rFonts w:ascii="Consolas" w:eastAsia="Times New Roman" w:hAnsi="Consolas" w:cs="Times New Roman"/>
          <w:color w:val="ABB2BF"/>
          <w:sz w:val="21"/>
          <w:szCs w:val="21"/>
        </w:rPr>
        <w:t>);</w:t>
      </w:r>
    </w:p>
    <w:p w14:paraId="0ADE865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lastRenderedPageBreak/>
        <w:t>    }</w:t>
      </w:r>
    </w:p>
    <w:p w14:paraId="15D4447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0B5478E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operator==</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42AF1BAC"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52C5629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other.</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&amp;&amp;</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other.</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7963EAC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0933EAA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7BCFDD4"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operator!=</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1862719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3ACF4A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other.</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other.</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6D320D4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3434EEA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6DB478F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print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p>
    <w:p w14:paraId="3F91CF6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57CEB8CC"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cout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w:t>
      </w:r>
    </w:p>
    <w:p w14:paraId="3094592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62D0E5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498C5CB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8CE10B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&gt;;</w:t>
      </w:r>
    </w:p>
    <w:p w14:paraId="0464A284" w14:textId="77777777" w:rsidR="003A162C" w:rsidRDefault="003A162C" w:rsidP="0071374A">
      <w:pPr>
        <w:shd w:val="clear" w:color="auto" w:fill="282C34"/>
        <w:spacing w:after="0" w:line="285" w:lineRule="atLeast"/>
        <w:rPr>
          <w:rFonts w:ascii="Consolas" w:eastAsia="Times New Roman" w:hAnsi="Consolas" w:cs="Times New Roman"/>
          <w:color w:val="ABB2BF"/>
          <w:sz w:val="21"/>
          <w:szCs w:val="21"/>
        </w:rPr>
      </w:pPr>
    </w:p>
    <w:p w14:paraId="23BB477F" w14:textId="77777777" w:rsidR="003A162C" w:rsidRDefault="003A162C" w:rsidP="0071374A">
      <w:pPr>
        <w:shd w:val="clear" w:color="auto" w:fill="282C34"/>
        <w:spacing w:after="0" w:line="285" w:lineRule="atLeast"/>
        <w:rPr>
          <w:rFonts w:ascii="Consolas" w:eastAsia="Times New Roman" w:hAnsi="Consolas" w:cs="Times New Roman"/>
          <w:color w:val="ABB2BF"/>
          <w:sz w:val="21"/>
          <w:szCs w:val="21"/>
        </w:rPr>
      </w:pPr>
    </w:p>
    <w:p w14:paraId="62B286B0" w14:textId="77777777" w:rsidR="003A162C" w:rsidRDefault="003A162C" w:rsidP="0071374A">
      <w:pPr>
        <w:shd w:val="clear" w:color="auto" w:fill="282C34"/>
        <w:spacing w:after="0" w:line="285" w:lineRule="atLeast"/>
        <w:rPr>
          <w:rFonts w:ascii="Consolas" w:eastAsia="Times New Roman" w:hAnsi="Consolas" w:cs="Times New Roman"/>
          <w:color w:val="ABB2BF"/>
          <w:sz w:val="21"/>
          <w:szCs w:val="21"/>
        </w:rPr>
      </w:pPr>
    </w:p>
    <w:p w14:paraId="75E5E69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0FCB910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isBaseCase</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points,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k)</w:t>
      </w:r>
    </w:p>
    <w:p w14:paraId="0F87D50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lastRenderedPageBreak/>
        <w:t>{</w:t>
      </w:r>
    </w:p>
    <w:p w14:paraId="6903F6F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r w:rsidRPr="0071374A">
        <w:rPr>
          <w:rFonts w:ascii="Consolas" w:eastAsia="Times New Roman" w:hAnsi="Consolas" w:cs="Times New Roman"/>
          <w:color w:val="ABB2BF"/>
          <w:sz w:val="21"/>
          <w:szCs w:val="21"/>
        </w:rPr>
        <w:t>();</w:t>
      </w:r>
    </w:p>
    <w:p w14:paraId="5826F70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69E01E2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55F106F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61AFEF"/>
          <w:sz w:val="21"/>
          <w:szCs w:val="21"/>
        </w:rPr>
        <w:t>eachPointAsCluster</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1AA450C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CBB941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
    <w:p w14:paraId="332E3B1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 points)</w:t>
      </w:r>
    </w:p>
    <w:p w14:paraId="0F9D7BF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push_back</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
    <w:p w14:paraId="27A92BF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
    <w:p w14:paraId="2009556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11E887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B65351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computeCentroid</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64B2654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AE36DC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totalX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totalY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w:t>
      </w:r>
    </w:p>
    <w:p w14:paraId="71F6DB6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 points)</w:t>
      </w:r>
    </w:p>
    <w:p w14:paraId="264C118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F484AE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totalX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getX</w:t>
      </w:r>
      <w:r w:rsidRPr="0071374A">
        <w:rPr>
          <w:rFonts w:ascii="Consolas" w:eastAsia="Times New Roman" w:hAnsi="Consolas" w:cs="Times New Roman"/>
          <w:color w:val="ABB2BF"/>
          <w:sz w:val="21"/>
          <w:szCs w:val="21"/>
        </w:rPr>
        <w:t>();</w:t>
      </w:r>
    </w:p>
    <w:p w14:paraId="236EF70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totalY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getY</w:t>
      </w:r>
      <w:r w:rsidRPr="0071374A">
        <w:rPr>
          <w:rFonts w:ascii="Consolas" w:eastAsia="Times New Roman" w:hAnsi="Consolas" w:cs="Times New Roman"/>
          <w:color w:val="ABB2BF"/>
          <w:sz w:val="21"/>
          <w:szCs w:val="21"/>
        </w:rPr>
        <w:t>();</w:t>
      </w:r>
    </w:p>
    <w:p w14:paraId="7307C9B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0CD178B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totalX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points.</w:t>
      </w:r>
      <w:r w:rsidRPr="0071374A">
        <w:rPr>
          <w:rFonts w:ascii="Consolas" w:eastAsia="Times New Roman" w:hAnsi="Consolas" w:cs="Times New Roman"/>
          <w:color w:val="61AFEF"/>
          <w:sz w:val="21"/>
          <w:szCs w:val="21"/>
        </w:rPr>
        <w:t>size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totalY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points.</w:t>
      </w:r>
      <w:r w:rsidRPr="0071374A">
        <w:rPr>
          <w:rFonts w:ascii="Consolas" w:eastAsia="Times New Roman" w:hAnsi="Consolas" w:cs="Times New Roman"/>
          <w:color w:val="61AFEF"/>
          <w:sz w:val="21"/>
          <w:szCs w:val="21"/>
        </w:rPr>
        <w:t>size</w:t>
      </w:r>
      <w:r w:rsidRPr="0071374A">
        <w:rPr>
          <w:rFonts w:ascii="Consolas" w:eastAsia="Times New Roman" w:hAnsi="Consolas" w:cs="Times New Roman"/>
          <w:color w:val="ABB2BF"/>
          <w:sz w:val="21"/>
          <w:szCs w:val="21"/>
        </w:rPr>
        <w:t>());</w:t>
      </w:r>
    </w:p>
    <w:p w14:paraId="5B1025F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158E7F9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16C21A3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clusterDistance</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a,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b)</w:t>
      </w:r>
    </w:p>
    <w:p w14:paraId="2F74F06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lastRenderedPageBreak/>
        <w:t>{</w:t>
      </w:r>
    </w:p>
    <w:p w14:paraId="34373DE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centroidA</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computeCentroid</w:t>
      </w:r>
      <w:r w:rsidRPr="0071374A">
        <w:rPr>
          <w:rFonts w:ascii="Consolas" w:eastAsia="Times New Roman" w:hAnsi="Consolas" w:cs="Times New Roman"/>
          <w:color w:val="ABB2BF"/>
          <w:sz w:val="21"/>
          <w:szCs w:val="21"/>
        </w:rPr>
        <w:t>(a);</w:t>
      </w:r>
    </w:p>
    <w:p w14:paraId="464F111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centroidB</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computeCentroid</w:t>
      </w:r>
      <w:r w:rsidRPr="0071374A">
        <w:rPr>
          <w:rFonts w:ascii="Consolas" w:eastAsia="Times New Roman" w:hAnsi="Consolas" w:cs="Times New Roman"/>
          <w:color w:val="ABB2BF"/>
          <w:sz w:val="21"/>
          <w:szCs w:val="21"/>
        </w:rPr>
        <w:t>(b);</w:t>
      </w:r>
    </w:p>
    <w:p w14:paraId="624EE24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centroidA</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distanceTo</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centroidB</w:t>
      </w:r>
      <w:r w:rsidRPr="0071374A">
        <w:rPr>
          <w:rFonts w:ascii="Consolas" w:eastAsia="Times New Roman" w:hAnsi="Consolas" w:cs="Times New Roman"/>
          <w:color w:val="ABB2BF"/>
          <w:sz w:val="21"/>
          <w:szCs w:val="21"/>
        </w:rPr>
        <w:t>);</w:t>
      </w:r>
    </w:p>
    <w:p w14:paraId="074C094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0B0D8F5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240B13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printClusters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clusters)</w:t>
      </w:r>
    </w:p>
    <w:p w14:paraId="26DB055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3B6982B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i</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i</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)clusters.</w:t>
      </w:r>
      <w:r w:rsidRPr="0071374A">
        <w:rPr>
          <w:rFonts w:ascii="Consolas" w:eastAsia="Times New Roman" w:hAnsi="Consolas" w:cs="Times New Roman"/>
          <w:color w:val="61AFEF"/>
          <w:sz w:val="21"/>
          <w:szCs w:val="21"/>
        </w:rPr>
        <w:t>size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i</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w:t>
      </w:r>
    </w:p>
    <w:p w14:paraId="59C8C70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0689216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cout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Cluster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i</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w:t>
      </w:r>
    </w:p>
    <w:p w14:paraId="55D2500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 clusters</w:t>
      </w:r>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E06C75"/>
          <w:sz w:val="21"/>
          <w:szCs w:val="21"/>
        </w:rPr>
        <w:t>i</w:t>
      </w:r>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
    <w:p w14:paraId="00558C9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print</w:t>
      </w:r>
      <w:r w:rsidRPr="0071374A">
        <w:rPr>
          <w:rFonts w:ascii="Consolas" w:eastAsia="Times New Roman" w:hAnsi="Consolas" w:cs="Times New Roman"/>
          <w:color w:val="ABB2BF"/>
          <w:sz w:val="21"/>
          <w:szCs w:val="21"/>
        </w:rPr>
        <w:t>();</w:t>
      </w:r>
    </w:p>
    <w:p w14:paraId="6D003BF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cout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56B6C2"/>
          <w:sz w:val="21"/>
          <w:szCs w:val="21"/>
        </w:rPr>
        <w:t>\n</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
    <w:p w14:paraId="3D09B09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37C8D07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DF190B6" w14:textId="77777777" w:rsidR="003A162C" w:rsidRDefault="003A162C"/>
    <w:p w14:paraId="27497427" w14:textId="77777777" w:rsidR="003A162C" w:rsidRDefault="003A162C"/>
    <w:p w14:paraId="47F9D46F" w14:textId="77777777" w:rsidR="003A162C" w:rsidRDefault="003A162C">
      <w:r>
        <w:br w:type="page"/>
      </w:r>
    </w:p>
    <w:p w14:paraId="56577F1D" w14:textId="77777777" w:rsidR="003A162C" w:rsidRDefault="003A162C" w:rsidP="007F3D1F">
      <w:pPr>
        <w:pStyle w:val="Heading3"/>
      </w:pPr>
      <w:bookmarkStart w:id="510" w:name="_Toc229070290"/>
      <w:r>
        <w:lastRenderedPageBreak/>
        <w:t>9.5.2 Brute-Force</w:t>
      </w:r>
      <w:bookmarkEnd w:id="510"/>
    </w:p>
    <w:p w14:paraId="75B45EB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#include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"ClustersHelper.hpp"</w:t>
      </w:r>
    </w:p>
    <w:p w14:paraId="23A3656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using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namespace</w:t>
      </w:r>
      <w:r w:rsidRPr="00632E74">
        <w:rPr>
          <w:rFonts w:ascii="Consolas" w:eastAsia="Times New Roman" w:hAnsi="Consolas" w:cs="Times New Roman"/>
          <w:color w:val="ABB2BF"/>
          <w:sz w:val="21"/>
          <w:szCs w:val="21"/>
        </w:rPr>
        <w:t xml:space="preserve"> std;</w:t>
      </w:r>
    </w:p>
    <w:p w14:paraId="4E7529A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7FCBEFB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Using Stirling numbers of the second kind</w:t>
      </w:r>
    </w:p>
    <w:p w14:paraId="4DB7351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void</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generateAllCombinations</w:t>
      </w:r>
      <w:r w:rsidRPr="00632E74">
        <w:rPr>
          <w:rFonts w:ascii="Consolas" w:eastAsia="Times New Roman" w:hAnsi="Consolas" w:cs="Times New Roman"/>
          <w:color w:val="ABB2BF"/>
          <w:sz w:val="21"/>
          <w:szCs w:val="21"/>
        </w:rPr>
        <w:t>(</w:t>
      </w:r>
    </w:p>
    <w:p w14:paraId="087C7A7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points,</w:t>
      </w:r>
    </w:p>
    <w:p w14:paraId="2A72E92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index,</w:t>
      </w:r>
    </w:p>
    <w:p w14:paraId="1567EA7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combination,</w:t>
      </w:r>
    </w:p>
    <w:p w14:paraId="4E9ABAE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2100604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usedClusters,</w:t>
      </w:r>
    </w:p>
    <w:p w14:paraId="267A0DA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allAssignments)</w:t>
      </w:r>
    </w:p>
    <w:p w14:paraId="336BCB8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496B51B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points.</w:t>
      </w:r>
      <w:r w:rsidRPr="00632E74">
        <w:rPr>
          <w:rFonts w:ascii="Consolas" w:eastAsia="Times New Roman" w:hAnsi="Consolas" w:cs="Times New Roman"/>
          <w:color w:val="61AFEF"/>
          <w:sz w:val="21"/>
          <w:szCs w:val="21"/>
        </w:rPr>
        <w:t>size</w:t>
      </w:r>
      <w:r w:rsidRPr="00632E74">
        <w:rPr>
          <w:rFonts w:ascii="Consolas" w:eastAsia="Times New Roman" w:hAnsi="Consolas" w:cs="Times New Roman"/>
          <w:color w:val="ABB2BF"/>
          <w:sz w:val="21"/>
          <w:szCs w:val="21"/>
        </w:rPr>
        <w:t>();</w:t>
      </w:r>
    </w:p>
    <w:p w14:paraId="352B576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5AC5473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Prune when not enough remaining points</w:t>
      </w:r>
    </w:p>
    <w:p w14:paraId="5D4ABEC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index;</w:t>
      </w:r>
    </w:p>
    <w:p w14:paraId="1786E84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neededClusters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usedClusters;</w:t>
      </w:r>
    </w:p>
    <w:p w14:paraId="2D891CB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neededClusters</w:t>
      </w:r>
      <w:r w:rsidRPr="00632E74">
        <w:rPr>
          <w:rFonts w:ascii="Consolas" w:eastAsia="Times New Roman" w:hAnsi="Consolas" w:cs="Times New Roman"/>
          <w:color w:val="ABB2BF"/>
          <w:sz w:val="21"/>
          <w:szCs w:val="21"/>
        </w:rPr>
        <w:t>)</w:t>
      </w:r>
    </w:p>
    <w:p w14:paraId="00208D0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
    <w:p w14:paraId="7BCEFD8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4EE07EB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Return when all points assigned</w:t>
      </w:r>
    </w:p>
    <w:p w14:paraId="156AA2A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w:t>
      </w:r>
    </w:p>
    <w:p w14:paraId="36EDB40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82083E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(usedClusters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w:t>
      </w:r>
      <w:r w:rsidRPr="00632E74">
        <w:rPr>
          <w:rFonts w:ascii="Consolas" w:eastAsia="Times New Roman" w:hAnsi="Consolas" w:cs="Times New Roman"/>
          <w:i/>
          <w:iCs/>
          <w:color w:val="5C6370"/>
          <w:sz w:val="21"/>
          <w:szCs w:val="21"/>
        </w:rPr>
        <w:t xml:space="preserve"> // Only assignments that have filled clusters</w:t>
      </w:r>
    </w:p>
    <w:p w14:paraId="7271FFF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allAssignments.</w:t>
      </w:r>
      <w:r w:rsidRPr="00632E74">
        <w:rPr>
          <w:rFonts w:ascii="Consolas" w:eastAsia="Times New Roman" w:hAnsi="Consolas" w:cs="Times New Roman"/>
          <w:color w:val="61AFEF"/>
          <w:sz w:val="21"/>
          <w:szCs w:val="21"/>
        </w:rPr>
        <w:t>push_back</w:t>
      </w:r>
      <w:r w:rsidRPr="00632E74">
        <w:rPr>
          <w:rFonts w:ascii="Consolas" w:eastAsia="Times New Roman" w:hAnsi="Consolas" w:cs="Times New Roman"/>
          <w:color w:val="ABB2BF"/>
          <w:sz w:val="21"/>
          <w:szCs w:val="21"/>
        </w:rPr>
        <w:t>(combination);</w:t>
      </w:r>
    </w:p>
    <w:p w14:paraId="1A74F9D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14A1DB5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
    <w:p w14:paraId="206771F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B8BEBC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01E0B2A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Always assign to cluster 0 to avoid symmetric duplicates</w:t>
      </w:r>
    </w:p>
    <w:p w14:paraId="243221C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3245E3B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E3D1AC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4939FCF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generateAllCombinations</w:t>
      </w:r>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allAssignments);</w:t>
      </w:r>
    </w:p>
    <w:p w14:paraId="50AA8F6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
    <w:p w14:paraId="3A4C766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22671D4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68DB91D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Assign to existing clusters</w:t>
      </w:r>
    </w:p>
    <w:p w14:paraId="4A77163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usedClusters;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559CE4E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F07058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
    <w:p w14:paraId="4B6B028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generateAllCombinations</w:t>
      </w:r>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combination, k, usedClusters, allAssignments);</w:t>
      </w:r>
    </w:p>
    <w:p w14:paraId="634DA93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561CCE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03FF2BB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Assign to new cluster if there are any</w:t>
      </w:r>
    </w:p>
    <w:p w14:paraId="6F3CC4D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(usedClusters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k)</w:t>
      </w:r>
    </w:p>
    <w:p w14:paraId="0959A47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    {</w:t>
      </w:r>
    </w:p>
    <w:p w14:paraId="4F0709A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usedClusters;</w:t>
      </w:r>
    </w:p>
    <w:p w14:paraId="5C0AFE4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generateAllCombinations</w:t>
      </w:r>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usedClusters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allAssignments);</w:t>
      </w:r>
    </w:p>
    <w:p w14:paraId="2CC9A7C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F359FA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739E1B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6296125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Score is evaluated as sum of distances to centroid</w:t>
      </w:r>
    </w:p>
    <w:p w14:paraId="324A3EB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calculatePartitionScore</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combination,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6553D0C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B7D899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
    <w:p w14:paraId="7A14F04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1053908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push_back</w:t>
      </w:r>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70DBE9F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3FACD7D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totalScore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64E23FC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
    <w:p w14:paraId="56B5B73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442B7D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computeCentroid</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
    <w:p w14:paraId="5E93541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 xml:space="preserve"> :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
    <w:p w14:paraId="550D33B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totalScore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distanceTo</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w:t>
      </w:r>
    </w:p>
    <w:p w14:paraId="7686EDD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160426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totalScore</w:t>
      </w:r>
      <w:r w:rsidRPr="00632E74">
        <w:rPr>
          <w:rFonts w:ascii="Consolas" w:eastAsia="Times New Roman" w:hAnsi="Consolas" w:cs="Times New Roman"/>
          <w:color w:val="ABB2BF"/>
          <w:sz w:val="21"/>
          <w:szCs w:val="21"/>
        </w:rPr>
        <w:t>;</w:t>
      </w:r>
    </w:p>
    <w:p w14:paraId="54E1354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EC5AAE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61AFEF"/>
          <w:sz w:val="21"/>
          <w:szCs w:val="21"/>
        </w:rPr>
        <w:t>bruteForceClusters</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603B208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w:t>
      </w:r>
    </w:p>
    <w:p w14:paraId="575C0AD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isBaseCase</w:t>
      </w:r>
      <w:r w:rsidRPr="00632E74">
        <w:rPr>
          <w:rFonts w:ascii="Consolas" w:eastAsia="Times New Roman" w:hAnsi="Consolas" w:cs="Times New Roman"/>
          <w:color w:val="ABB2BF"/>
          <w:sz w:val="21"/>
          <w:szCs w:val="21"/>
        </w:rPr>
        <w:t>(points, k))</w:t>
      </w:r>
    </w:p>
    <w:p w14:paraId="01181F7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eachPointAsCluster</w:t>
      </w:r>
      <w:r w:rsidRPr="00632E74">
        <w:rPr>
          <w:rFonts w:ascii="Consolas" w:eastAsia="Times New Roman" w:hAnsi="Consolas" w:cs="Times New Roman"/>
          <w:color w:val="ABB2BF"/>
          <w:sz w:val="21"/>
          <w:szCs w:val="21"/>
        </w:rPr>
        <w:t>(points);</w:t>
      </w:r>
    </w:p>
    <w:p w14:paraId="157ADCE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2579AC9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allPartitions</w:t>
      </w:r>
      <w:r w:rsidRPr="00632E74">
        <w:rPr>
          <w:rFonts w:ascii="Consolas" w:eastAsia="Times New Roman" w:hAnsi="Consolas" w:cs="Times New Roman"/>
          <w:color w:val="ABB2BF"/>
          <w:sz w:val="21"/>
          <w:szCs w:val="21"/>
        </w:rPr>
        <w:t>;</w:t>
      </w:r>
    </w:p>
    <w:p w14:paraId="47DEE8F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4D9B641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generateAllCombinations</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allPartitions</w:t>
      </w:r>
      <w:r w:rsidRPr="00632E74">
        <w:rPr>
          <w:rFonts w:ascii="Consolas" w:eastAsia="Times New Roman" w:hAnsi="Consolas" w:cs="Times New Roman"/>
          <w:color w:val="ABB2BF"/>
          <w:sz w:val="21"/>
          <w:szCs w:val="21"/>
        </w:rPr>
        <w:t>);</w:t>
      </w:r>
    </w:p>
    <w:p w14:paraId="5D5AC1B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7DC70FC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bestScore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INT_MAX</w:t>
      </w:r>
      <w:r w:rsidRPr="00632E74">
        <w:rPr>
          <w:rFonts w:ascii="Consolas" w:eastAsia="Times New Roman" w:hAnsi="Consolas" w:cs="Times New Roman"/>
          <w:color w:val="ABB2BF"/>
          <w:sz w:val="21"/>
          <w:szCs w:val="21"/>
        </w:rPr>
        <w:t>;</w:t>
      </w:r>
      <w:r w:rsidRPr="00632E74">
        <w:rPr>
          <w:rFonts w:ascii="Consolas" w:eastAsia="Times New Roman" w:hAnsi="Consolas" w:cs="Times New Roman"/>
          <w:i/>
          <w:iCs/>
          <w:color w:val="5C6370"/>
          <w:sz w:val="21"/>
          <w:szCs w:val="21"/>
        </w:rPr>
        <w:t xml:space="preserve"> // minimum distance to centroid</w:t>
      </w:r>
    </w:p>
    <w:p w14:paraId="58B628C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bestAssignment</w:t>
      </w:r>
      <w:r w:rsidRPr="00632E74">
        <w:rPr>
          <w:rFonts w:ascii="Consolas" w:eastAsia="Times New Roman" w:hAnsi="Consolas" w:cs="Times New Roman"/>
          <w:color w:val="ABB2BF"/>
          <w:sz w:val="21"/>
          <w:szCs w:val="21"/>
        </w:rPr>
        <w:t>;</w:t>
      </w:r>
    </w:p>
    <w:p w14:paraId="5F46429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xml:space="preserve"> : </w:t>
      </w:r>
      <w:r w:rsidRPr="00632E74">
        <w:rPr>
          <w:rFonts w:ascii="Consolas" w:eastAsia="Times New Roman" w:hAnsi="Consolas" w:cs="Times New Roman"/>
          <w:color w:val="E06C75"/>
          <w:sz w:val="21"/>
          <w:szCs w:val="21"/>
        </w:rPr>
        <w:t>allPartitions</w:t>
      </w:r>
      <w:r w:rsidRPr="00632E74">
        <w:rPr>
          <w:rFonts w:ascii="Consolas" w:eastAsia="Times New Roman" w:hAnsi="Consolas" w:cs="Times New Roman"/>
          <w:color w:val="ABB2BF"/>
          <w:sz w:val="21"/>
          <w:szCs w:val="21"/>
        </w:rPr>
        <w:t>)</w:t>
      </w:r>
    </w:p>
    <w:p w14:paraId="25746EF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ED2061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calculatePartitionScore</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k);</w:t>
      </w:r>
    </w:p>
    <w:p w14:paraId="5A3FC28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bestScore</w:t>
      </w:r>
      <w:r w:rsidRPr="00632E74">
        <w:rPr>
          <w:rFonts w:ascii="Consolas" w:eastAsia="Times New Roman" w:hAnsi="Consolas" w:cs="Times New Roman"/>
          <w:color w:val="ABB2BF"/>
          <w:sz w:val="21"/>
          <w:szCs w:val="21"/>
        </w:rPr>
        <w:t>)</w:t>
      </w:r>
    </w:p>
    <w:p w14:paraId="5B173ED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continue</w:t>
      </w:r>
      <w:r w:rsidRPr="00632E74">
        <w:rPr>
          <w:rFonts w:ascii="Consolas" w:eastAsia="Times New Roman" w:hAnsi="Consolas" w:cs="Times New Roman"/>
          <w:color w:val="ABB2BF"/>
          <w:sz w:val="21"/>
          <w:szCs w:val="21"/>
        </w:rPr>
        <w:t>;</w:t>
      </w:r>
    </w:p>
    <w:p w14:paraId="25D1961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7478CD9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bestScore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w:t>
      </w:r>
    </w:p>
    <w:p w14:paraId="5974321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bestAssignment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w:t>
      </w:r>
    </w:p>
    <w:p w14:paraId="59B3399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BB5DC8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1ADB06F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
    <w:p w14:paraId="5FA7AB6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points.</w:t>
      </w:r>
      <w:r w:rsidRPr="00632E74">
        <w:rPr>
          <w:rFonts w:ascii="Consolas" w:eastAsia="Times New Roman" w:hAnsi="Consolas" w:cs="Times New Roman"/>
          <w:color w:val="61AFEF"/>
          <w:sz w:val="21"/>
          <w:szCs w:val="21"/>
        </w:rPr>
        <w:t>size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3E66FDD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025B54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auto</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bestAssignment</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11A8C5F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push_back</w:t>
      </w:r>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i</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12BEF4F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2C85A9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1B48D2F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
    <w:p w14:paraId="53D1FB5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39A4EA0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06B25D0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main</w:t>
      </w:r>
      <w:r w:rsidRPr="00632E74">
        <w:rPr>
          <w:rFonts w:ascii="Consolas" w:eastAsia="Times New Roman" w:hAnsi="Consolas" w:cs="Times New Roman"/>
          <w:color w:val="ABB2BF"/>
          <w:sz w:val="21"/>
          <w:szCs w:val="21"/>
        </w:rPr>
        <w:t>()</w:t>
      </w:r>
    </w:p>
    <w:p w14:paraId="03A739D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4161FF3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
    <w:p w14:paraId="67879C5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6</w:t>
      </w:r>
      <w:r w:rsidRPr="00632E74">
        <w:rPr>
          <w:rFonts w:ascii="Consolas" w:eastAsia="Times New Roman" w:hAnsi="Consolas" w:cs="Times New Roman"/>
          <w:color w:val="ABB2BF"/>
          <w:sz w:val="21"/>
          <w:szCs w:val="21"/>
        </w:rPr>
        <w:t>),</w:t>
      </w:r>
    </w:p>
    <w:p w14:paraId="5886AA5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12</w:t>
      </w:r>
      <w:r w:rsidRPr="00632E74">
        <w:rPr>
          <w:rFonts w:ascii="Consolas" w:eastAsia="Times New Roman" w:hAnsi="Consolas" w:cs="Times New Roman"/>
          <w:color w:val="ABB2BF"/>
          <w:sz w:val="21"/>
          <w:szCs w:val="21"/>
        </w:rPr>
        <w:t>),</w:t>
      </w:r>
    </w:p>
    <w:p w14:paraId="4142F1C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16</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20</w:t>
      </w:r>
      <w:r w:rsidRPr="00632E74">
        <w:rPr>
          <w:rFonts w:ascii="Consolas" w:eastAsia="Times New Roman" w:hAnsi="Consolas" w:cs="Times New Roman"/>
          <w:color w:val="ABB2BF"/>
          <w:sz w:val="21"/>
          <w:szCs w:val="21"/>
        </w:rPr>
        <w:t>}};</w:t>
      </w:r>
    </w:p>
    <w:p w14:paraId="40413A8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216F167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testCases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5</w:t>
      </w:r>
      <w:r w:rsidRPr="00632E74">
        <w:rPr>
          <w:rFonts w:ascii="Consolas" w:eastAsia="Times New Roman" w:hAnsi="Consolas" w:cs="Times New Roman"/>
          <w:color w:val="ABB2BF"/>
          <w:sz w:val="21"/>
          <w:szCs w:val="21"/>
        </w:rPr>
        <w:t>};</w:t>
      </w:r>
    </w:p>
    <w:p w14:paraId="3DBDFA1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 </w:t>
      </w:r>
      <w:r w:rsidRPr="00632E74">
        <w:rPr>
          <w:rFonts w:ascii="Consolas" w:eastAsia="Times New Roman" w:hAnsi="Consolas" w:cs="Times New Roman"/>
          <w:color w:val="E06C75"/>
          <w:sz w:val="21"/>
          <w:szCs w:val="21"/>
        </w:rPr>
        <w:t>testCases</w:t>
      </w:r>
      <w:r w:rsidRPr="00632E74">
        <w:rPr>
          <w:rFonts w:ascii="Consolas" w:eastAsia="Times New Roman" w:hAnsi="Consolas" w:cs="Times New Roman"/>
          <w:color w:val="ABB2BF"/>
          <w:sz w:val="21"/>
          <w:szCs w:val="21"/>
        </w:rPr>
        <w:t>)</w:t>
      </w:r>
    </w:p>
    <w:p w14:paraId="3C30584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25B6F19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cout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Brute Force Testing for "</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Clusters ==========</w:t>
      </w:r>
      <w:r w:rsidRPr="00632E74">
        <w:rPr>
          <w:rFonts w:ascii="Consolas" w:eastAsia="Times New Roman" w:hAnsi="Consolas" w:cs="Times New Roman"/>
          <w:color w:val="56B6C2"/>
          <w:sz w:val="21"/>
          <w:szCs w:val="21"/>
        </w:rPr>
        <w:t>\n</w:t>
      </w:r>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
    <w:p w14:paraId="765FBD6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printClusters</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bruteForceClusters</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w:t>
      </w:r>
    </w:p>
    <w:p w14:paraId="51F1AFB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cout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56B6C2"/>
          <w:sz w:val="21"/>
          <w:szCs w:val="21"/>
        </w:rPr>
        <w:t>\n</w:t>
      </w:r>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
    <w:p w14:paraId="3FEF129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1A80DA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3720BCB9" w14:textId="77777777" w:rsidR="003A162C" w:rsidRDefault="003A162C" w:rsidP="00961546"/>
    <w:p w14:paraId="7DF4E51D" w14:textId="77777777" w:rsidR="003A162C" w:rsidRDefault="003A162C">
      <w:r>
        <w:br w:type="page"/>
      </w:r>
    </w:p>
    <w:p w14:paraId="3706768F" w14:textId="77777777" w:rsidR="003A162C" w:rsidRDefault="003A162C" w:rsidP="006B011E">
      <w:pPr>
        <w:pStyle w:val="Heading3"/>
      </w:pPr>
      <w:bookmarkStart w:id="511" w:name="_Toc229070291"/>
      <w:r>
        <w:lastRenderedPageBreak/>
        <w:t>9.5.3 Divide and Conquer</w:t>
      </w:r>
      <w:bookmarkEnd w:id="511"/>
    </w:p>
    <w:p w14:paraId="0DFF0A85"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#include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98C379"/>
          <w:sz w:val="21"/>
          <w:szCs w:val="21"/>
        </w:rPr>
        <w:t>"ClustersHelper.hpp"</w:t>
      </w:r>
    </w:p>
    <w:p w14:paraId="0C43372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using</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namespace</w:t>
      </w:r>
      <w:r w:rsidRPr="00F3459D">
        <w:rPr>
          <w:rFonts w:ascii="Consolas" w:eastAsia="Times New Roman" w:hAnsi="Consolas" w:cs="Times New Roman"/>
          <w:color w:val="ABB2BF"/>
          <w:sz w:val="21"/>
          <w:szCs w:val="21"/>
        </w:rPr>
        <w:t xml:space="preserve"> std;</w:t>
      </w:r>
    </w:p>
    <w:p w14:paraId="09A6CA4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5EAABEB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r w:rsidRPr="00F3459D">
        <w:rPr>
          <w:rFonts w:ascii="Consolas" w:eastAsia="Times New Roman" w:hAnsi="Consolas" w:cs="Times New Roman"/>
          <w:color w:val="61AFEF"/>
          <w:sz w:val="21"/>
          <w:szCs w:val="21"/>
        </w:rPr>
        <w:t>mergeClusters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clusters,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targetCount)</w:t>
      </w:r>
    </w:p>
    <w:p w14:paraId="5764344C"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3A37271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while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targetCount)</w:t>
      </w:r>
    </w:p>
    <w:p w14:paraId="70E2A0BF"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13DBCF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firstIndex</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secondIndex</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w:t>
      </w:r>
    </w:p>
    <w:p w14:paraId="78873A0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minDistance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clusterDistance</w:t>
      </w:r>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76CAFB4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6415FA9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i</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i</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i</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w:t>
      </w:r>
    </w:p>
    <w:p w14:paraId="3A3BC7E1"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226FC5B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i</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w:t>
      </w:r>
    </w:p>
    <w:p w14:paraId="350132E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0A09D86E"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clusterDistance</w:t>
      </w:r>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i</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36C09CA6"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minDistance</w:t>
      </w:r>
      <w:r w:rsidRPr="00F3459D">
        <w:rPr>
          <w:rFonts w:ascii="Consolas" w:eastAsia="Times New Roman" w:hAnsi="Consolas" w:cs="Times New Roman"/>
          <w:color w:val="ABB2BF"/>
          <w:sz w:val="21"/>
          <w:szCs w:val="21"/>
        </w:rPr>
        <w:t>)</w:t>
      </w:r>
    </w:p>
    <w:p w14:paraId="164657FC"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23AA238F"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minDistance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w:t>
      </w:r>
    </w:p>
    <w:p w14:paraId="5122E39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firstIndex</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i</w:t>
      </w:r>
      <w:r w:rsidRPr="00F3459D">
        <w:rPr>
          <w:rFonts w:ascii="Consolas" w:eastAsia="Times New Roman" w:hAnsi="Consolas" w:cs="Times New Roman"/>
          <w:color w:val="ABB2BF"/>
          <w:sz w:val="21"/>
          <w:szCs w:val="21"/>
        </w:rPr>
        <w:t>;</w:t>
      </w:r>
    </w:p>
    <w:p w14:paraId="4281EC0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secondIndex</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w:t>
      </w:r>
    </w:p>
    <w:p w14:paraId="0D47952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0E324BF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3A9834A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7C294EF9"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57C791E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&amp;</w:t>
      </w:r>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 xml:space="preserve"> :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secondIndex</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1E35370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firstIndex</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push_back</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w:t>
      </w:r>
    </w:p>
    <w:p w14:paraId="7A8D589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erase</w:t>
      </w:r>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begin</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secondIndex</w:t>
      </w:r>
      <w:r w:rsidRPr="00F3459D">
        <w:rPr>
          <w:rFonts w:ascii="Consolas" w:eastAsia="Times New Roman" w:hAnsi="Consolas" w:cs="Times New Roman"/>
          <w:color w:val="ABB2BF"/>
          <w:sz w:val="21"/>
          <w:szCs w:val="21"/>
        </w:rPr>
        <w:t>);</w:t>
      </w:r>
    </w:p>
    <w:p w14:paraId="1B8C9085"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7A90F4F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clusters;</w:t>
      </w:r>
    </w:p>
    <w:p w14:paraId="261184F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0927A3AC"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50BEB515"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r w:rsidRPr="00F3459D">
        <w:rPr>
          <w:rFonts w:ascii="Consolas" w:eastAsia="Times New Roman" w:hAnsi="Consolas" w:cs="Times New Roman"/>
          <w:color w:val="61AFEF"/>
          <w:sz w:val="21"/>
          <w:szCs w:val="21"/>
        </w:rPr>
        <w:t>divideAndConquerClusters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&gt; </w:t>
      </w:r>
      <w:r w:rsidRPr="00F3459D">
        <w:rPr>
          <w:rFonts w:ascii="Consolas" w:eastAsia="Times New Roman" w:hAnsi="Consolas" w:cs="Times New Roman"/>
          <w:color w:val="C678DD"/>
          <w:sz w:val="21"/>
          <w:szCs w:val="21"/>
        </w:rPr>
        <w:t>&amp;</w:t>
      </w:r>
      <w:r w:rsidRPr="00F3459D">
        <w:rPr>
          <w:rFonts w:ascii="Consolas" w:eastAsia="Times New Roman" w:hAnsi="Consolas" w:cs="Times New Roman"/>
          <w:color w:val="ABB2BF"/>
          <w:sz w:val="21"/>
          <w:szCs w:val="21"/>
        </w:rPr>
        <w:t xml:space="preserve">points,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k)</w:t>
      </w:r>
    </w:p>
    <w:p w14:paraId="3F35B7E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0ADDDC03"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k)</w:t>
      </w:r>
    </w:p>
    <w:p w14:paraId="7C4E1B8E"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eachPointAsCluster</w:t>
      </w:r>
      <w:r w:rsidRPr="00F3459D">
        <w:rPr>
          <w:rFonts w:ascii="Consolas" w:eastAsia="Times New Roman" w:hAnsi="Consolas" w:cs="Times New Roman"/>
          <w:color w:val="ABB2BF"/>
          <w:sz w:val="21"/>
          <w:szCs w:val="21"/>
        </w:rPr>
        <w:t>(points);</w:t>
      </w:r>
    </w:p>
    <w:p w14:paraId="5B8406D4"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7306D0C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points.</w:t>
      </w:r>
      <w:r w:rsidRPr="00F3459D">
        <w:rPr>
          <w:rFonts w:ascii="Consolas" w:eastAsia="Times New Roman" w:hAnsi="Consolas" w:cs="Times New Roman"/>
          <w:color w:val="61AFEF"/>
          <w:sz w:val="21"/>
          <w:szCs w:val="21"/>
        </w:rPr>
        <w:t>size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2</w:t>
      </w:r>
      <w:r w:rsidRPr="00F3459D">
        <w:rPr>
          <w:rFonts w:ascii="Consolas" w:eastAsia="Times New Roman" w:hAnsi="Consolas" w:cs="Times New Roman"/>
          <w:color w:val="ABB2BF"/>
          <w:sz w:val="21"/>
          <w:szCs w:val="21"/>
        </w:rPr>
        <w:t>;</w:t>
      </w:r>
    </w:p>
    <w:p w14:paraId="67833881"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leftPoints</w:t>
      </w:r>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r w:rsidRPr="00F3459D">
        <w:rPr>
          <w:rFonts w:ascii="Consolas" w:eastAsia="Times New Roman" w:hAnsi="Consolas" w:cs="Times New Roman"/>
          <w:color w:val="ABB2BF"/>
          <w:sz w:val="21"/>
          <w:szCs w:val="21"/>
        </w:rPr>
        <w:t>(), points.</w:t>
      </w:r>
      <w:r w:rsidRPr="00F3459D">
        <w:rPr>
          <w:rFonts w:ascii="Consolas" w:eastAsia="Times New Roman" w:hAnsi="Consolas" w:cs="Times New Roman"/>
          <w:color w:val="61AFEF"/>
          <w:sz w:val="21"/>
          <w:szCs w:val="21"/>
        </w:rPr>
        <w:t>begin</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w:t>
      </w:r>
    </w:p>
    <w:p w14:paraId="301B964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rightPoints</w:t>
      </w:r>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points.</w:t>
      </w:r>
      <w:r w:rsidRPr="00F3459D">
        <w:rPr>
          <w:rFonts w:ascii="Consolas" w:eastAsia="Times New Roman" w:hAnsi="Consolas" w:cs="Times New Roman"/>
          <w:color w:val="61AFEF"/>
          <w:sz w:val="21"/>
          <w:szCs w:val="21"/>
        </w:rPr>
        <w:t>end</w:t>
      </w:r>
      <w:r w:rsidRPr="00F3459D">
        <w:rPr>
          <w:rFonts w:ascii="Consolas" w:eastAsia="Times New Roman" w:hAnsi="Consolas" w:cs="Times New Roman"/>
          <w:color w:val="ABB2BF"/>
          <w:sz w:val="21"/>
          <w:szCs w:val="21"/>
        </w:rPr>
        <w:t>());</w:t>
      </w:r>
    </w:p>
    <w:p w14:paraId="2D615E2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0B663D7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leftClusters</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divideAndConquerClusters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leftPoints</w:t>
      </w:r>
      <w:r w:rsidRPr="00F3459D">
        <w:rPr>
          <w:rFonts w:ascii="Consolas" w:eastAsia="Times New Roman" w:hAnsi="Consolas" w:cs="Times New Roman"/>
          <w:color w:val="ABB2BF"/>
          <w:sz w:val="21"/>
          <w:szCs w:val="21"/>
        </w:rPr>
        <w:t>, k);</w:t>
      </w:r>
    </w:p>
    <w:p w14:paraId="6C50A74A" w14:textId="77777777" w:rsidR="003A162C" w:rsidRPr="00F3459D" w:rsidRDefault="003A162C" w:rsidP="00A42C07">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divideAndConquerClusters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rightPoints</w:t>
      </w:r>
      <w:r w:rsidRPr="00F3459D">
        <w:rPr>
          <w:rFonts w:ascii="Consolas" w:eastAsia="Times New Roman" w:hAnsi="Consolas" w:cs="Times New Roman"/>
          <w:color w:val="ABB2BF"/>
          <w:sz w:val="21"/>
          <w:szCs w:val="21"/>
        </w:rPr>
        <w:t>, k);</w:t>
      </w:r>
    </w:p>
    <w:p w14:paraId="6D2EB066"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leftClusters</w:t>
      </w:r>
      <w:r w:rsidRPr="00F3459D">
        <w:rPr>
          <w:rFonts w:ascii="Consolas" w:eastAsia="Times New Roman" w:hAnsi="Consolas" w:cs="Times New Roman"/>
          <w:color w:val="ABB2BF"/>
          <w:sz w:val="21"/>
          <w:szCs w:val="21"/>
        </w:rPr>
        <w:t>;</w:t>
      </w:r>
    </w:p>
    <w:p w14:paraId="33323643"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insert</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begin</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r w:rsidRPr="00F3459D">
        <w:rPr>
          <w:rFonts w:ascii="Consolas" w:eastAsia="Times New Roman" w:hAnsi="Consolas" w:cs="Times New Roman"/>
          <w:color w:val="ABB2BF"/>
          <w:sz w:val="21"/>
          <w:szCs w:val="21"/>
        </w:rPr>
        <w:t>());</w:t>
      </w:r>
    </w:p>
    <w:p w14:paraId="28586FE6"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63C98FF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mergeClusters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k);</w:t>
      </w:r>
    </w:p>
    <w:p w14:paraId="46A3CBA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0869D239" w14:textId="77777777" w:rsidR="003A162C" w:rsidRPr="000578C2" w:rsidRDefault="003A162C" w:rsidP="006B011E">
      <w:pPr>
        <w:pStyle w:val="Heading3"/>
      </w:pPr>
      <w:bookmarkStart w:id="512" w:name="_Toc229070292"/>
      <w:r>
        <w:lastRenderedPageBreak/>
        <w:t>9.5.4 Iterative Improvement</w:t>
      </w:r>
      <w:bookmarkEnd w:id="512"/>
    </w:p>
    <w:p w14:paraId="5EB27C6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#include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98C379"/>
          <w:sz w:val="21"/>
          <w:szCs w:val="21"/>
        </w:rPr>
        <w:t>"ClustersHelper.hpp"</w:t>
      </w:r>
    </w:p>
    <w:p w14:paraId="005BF90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using</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namespace</w:t>
      </w:r>
      <w:r w:rsidRPr="00064817">
        <w:rPr>
          <w:rFonts w:ascii="Consolas" w:eastAsia="Times New Roman" w:hAnsi="Consolas" w:cs="Times New Roman"/>
          <w:color w:val="ABB2BF"/>
          <w:sz w:val="21"/>
          <w:szCs w:val="21"/>
        </w:rPr>
        <w:t xml:space="preserve"> std;</w:t>
      </w:r>
    </w:p>
    <w:p w14:paraId="636E3BF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16FE6CB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61AFEF"/>
          <w:sz w:val="21"/>
          <w:szCs w:val="21"/>
        </w:rPr>
        <w:t>assignPointsToNearestCluster</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centroids)</w:t>
      </w:r>
    </w:p>
    <w:p w14:paraId="399C5F8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3F096B6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r w:rsidRPr="00064817">
        <w:rPr>
          <w:rFonts w:ascii="Consolas" w:eastAsia="Times New Roman" w:hAnsi="Consolas" w:cs="Times New Roman"/>
          <w:color w:val="ABB2BF"/>
          <w:sz w:val="21"/>
          <w:szCs w:val="21"/>
        </w:rPr>
        <w:t>());</w:t>
      </w:r>
    </w:p>
    <w:p w14:paraId="67691797"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 xml:space="preserve"> : points)</w:t>
      </w:r>
    </w:p>
    <w:p w14:paraId="45BAF44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039AA9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nearestIndex</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
    <w:p w14:paraId="2F51830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minDistance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651C4AC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096EA19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7439249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4F3EC5A5"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minDistance</w:t>
      </w:r>
      <w:r w:rsidRPr="00064817">
        <w:rPr>
          <w:rFonts w:ascii="Consolas" w:eastAsia="Times New Roman" w:hAnsi="Consolas" w:cs="Times New Roman"/>
          <w:color w:val="ABB2BF"/>
          <w:sz w:val="21"/>
          <w:szCs w:val="21"/>
        </w:rPr>
        <w:t>)</w:t>
      </w:r>
    </w:p>
    <w:p w14:paraId="36313BB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9CC76C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minDistance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w:t>
      </w:r>
    </w:p>
    <w:p w14:paraId="53F4A87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nearestIndex</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w:t>
      </w:r>
    </w:p>
    <w:p w14:paraId="6BEF118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4D813CE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7209DB9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E06C75"/>
          <w:sz w:val="21"/>
          <w:szCs w:val="21"/>
        </w:rPr>
        <w:t>nearestIndex</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push_back</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p>
    <w:p w14:paraId="7F3AAEE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0955062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
    <w:p w14:paraId="1DDAA49F"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lastRenderedPageBreak/>
        <w:t>}</w:t>
      </w:r>
    </w:p>
    <w:p w14:paraId="67EA2B0C"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1D82498C"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61AFEF"/>
          <w:sz w:val="21"/>
          <w:szCs w:val="21"/>
        </w:rPr>
        <w:t>iterativeImprovementClusters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k)</w:t>
      </w:r>
    </w:p>
    <w:p w14:paraId="2A4C3FB3"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4A348693"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isBaseCase</w:t>
      </w:r>
      <w:r w:rsidRPr="00064817">
        <w:rPr>
          <w:rFonts w:ascii="Consolas" w:eastAsia="Times New Roman" w:hAnsi="Consolas" w:cs="Times New Roman"/>
          <w:color w:val="ABB2BF"/>
          <w:sz w:val="21"/>
          <w:szCs w:val="21"/>
        </w:rPr>
        <w:t>(points, k))</w:t>
      </w:r>
    </w:p>
    <w:p w14:paraId="5C1B995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k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eachPointAsCluster</w:t>
      </w:r>
      <w:r w:rsidRPr="00064817">
        <w:rPr>
          <w:rFonts w:ascii="Consolas" w:eastAsia="Times New Roman" w:hAnsi="Consolas" w:cs="Times New Roman"/>
          <w:color w:val="ABB2BF"/>
          <w:sz w:val="21"/>
          <w:szCs w:val="21"/>
        </w:rPr>
        <w:t>(points);</w:t>
      </w:r>
    </w:p>
    <w:p w14:paraId="29D71DB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3C9CA1C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Choose centroids from random points inside the points vector</w:t>
      </w:r>
    </w:p>
    <w:p w14:paraId="5FF7C32F"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
    <w:p w14:paraId="3F07C52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&lt;int&gt;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size</w:t>
      </w:r>
      <w:r w:rsidRPr="00064817">
        <w:rPr>
          <w:rFonts w:ascii="Consolas" w:eastAsia="Times New Roman" w:hAnsi="Consolas" w:cs="Times New Roman"/>
          <w:color w:val="ABB2BF"/>
          <w:sz w:val="21"/>
          <w:szCs w:val="21"/>
        </w:rPr>
        <w:t>());</w:t>
      </w:r>
    </w:p>
    <w:p w14:paraId="282261C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iota</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
    <w:p w14:paraId="4A0DBA27"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random_shuffle</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r w:rsidRPr="00064817">
        <w:rPr>
          <w:rFonts w:ascii="Consolas" w:eastAsia="Times New Roman" w:hAnsi="Consolas" w:cs="Times New Roman"/>
          <w:color w:val="ABB2BF"/>
          <w:sz w:val="21"/>
          <w:szCs w:val="21"/>
        </w:rPr>
        <w:t>());</w:t>
      </w:r>
    </w:p>
    <w:p w14:paraId="0BAB401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43C7592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randomPoint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1B2EA2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push_back</w:t>
      </w:r>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E06C75"/>
          <w:sz w:val="21"/>
          <w:szCs w:val="21"/>
        </w:rPr>
        <w:t>randomPoint</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7CCD51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6817E32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7771CBB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while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
    <w:p w14:paraId="63A1446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CCA3FA5"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assignPointsToNearestCluster</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
    <w:p w14:paraId="35F86C1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16569AD3"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newCentroids</w:t>
      </w:r>
      <w:r w:rsidRPr="00064817">
        <w:rPr>
          <w:rFonts w:ascii="Consolas" w:eastAsia="Times New Roman" w:hAnsi="Consolas" w:cs="Times New Roman"/>
          <w:color w:val="ABB2BF"/>
          <w:sz w:val="21"/>
          <w:szCs w:val="21"/>
        </w:rPr>
        <w:t>;</w:t>
      </w:r>
    </w:p>
    <w:p w14:paraId="137E518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bool</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
    <w:p w14:paraId="700B008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lastRenderedPageBreak/>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711F723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5E6D6C8A"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compute the mean point of the points in a cluster</w:t>
      </w:r>
    </w:p>
    <w:p w14:paraId="26E9CBC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this mean point is the new cluster centroid (iterative improvement step)</w:t>
      </w:r>
    </w:p>
    <w:p w14:paraId="723AEBA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newCentroid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computeCentroid</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p>
    <w:p w14:paraId="5970450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newCentroid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E06C75"/>
          <w:sz w:val="21"/>
          <w:szCs w:val="21"/>
        </w:rPr>
        <w:t>i</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43142CA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false</w:t>
      </w:r>
      <w:r w:rsidRPr="00064817">
        <w:rPr>
          <w:rFonts w:ascii="Consolas" w:eastAsia="Times New Roman" w:hAnsi="Consolas" w:cs="Times New Roman"/>
          <w:color w:val="ABB2BF"/>
          <w:sz w:val="21"/>
          <w:szCs w:val="21"/>
        </w:rPr>
        <w:t>;</w:t>
      </w:r>
    </w:p>
    <w:p w14:paraId="7800DA3A"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53C0D6AF"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newCentroids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push_back</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newCentroid</w:t>
      </w:r>
      <w:r w:rsidRPr="00064817">
        <w:rPr>
          <w:rFonts w:ascii="Consolas" w:eastAsia="Times New Roman" w:hAnsi="Consolas" w:cs="Times New Roman"/>
          <w:color w:val="ABB2BF"/>
          <w:sz w:val="21"/>
          <w:szCs w:val="21"/>
        </w:rPr>
        <w:t>);</w:t>
      </w:r>
    </w:p>
    <w:p w14:paraId="27F8DBE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1190F1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096423CC"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w:t>
      </w:r>
    </w:p>
    <w:p w14:paraId="61BDFF0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
    <w:p w14:paraId="50EEB3E5"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70784309"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newCentroids</w:t>
      </w:r>
      <w:r w:rsidRPr="00064817">
        <w:rPr>
          <w:rFonts w:ascii="Consolas" w:eastAsia="Times New Roman" w:hAnsi="Consolas" w:cs="Times New Roman"/>
          <w:color w:val="ABB2BF"/>
          <w:sz w:val="21"/>
          <w:szCs w:val="21"/>
        </w:rPr>
        <w:t>;</w:t>
      </w:r>
    </w:p>
    <w:p w14:paraId="50B0B13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258BA26A"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78E273A7" w14:textId="77777777" w:rsidR="003A162C" w:rsidRDefault="003A162C" w:rsidP="00961546"/>
    <w:p w14:paraId="227BC1E2" w14:textId="77777777" w:rsidR="003A162C" w:rsidRDefault="003A162C">
      <w:r>
        <w:br w:type="page"/>
      </w:r>
    </w:p>
    <w:p w14:paraId="00C9CA74" w14:textId="77777777" w:rsidR="003A162C" w:rsidRDefault="003A162C" w:rsidP="0094238A">
      <w:pPr>
        <w:pStyle w:val="Heading2"/>
      </w:pPr>
      <w:bookmarkStart w:id="513" w:name="_Toc229070293"/>
      <w:r>
        <w:lastRenderedPageBreak/>
        <w:t>9.6 Test cases</w:t>
      </w:r>
      <w:bookmarkEnd w:id="513"/>
    </w:p>
    <w:p w14:paraId="58688554" w14:textId="77777777" w:rsidR="003A162C" w:rsidRDefault="003A162C" w:rsidP="008B05FF">
      <w:pPr>
        <w:pStyle w:val="Heading3"/>
      </w:pPr>
      <w:bookmarkStart w:id="514" w:name="_Toc229070294"/>
      <w:r>
        <w:t>9.6.1 Chosen test cases</w:t>
      </w:r>
      <w:bookmarkEnd w:id="514"/>
    </w:p>
    <w:p w14:paraId="3CCFC268" w14:textId="77777777" w:rsidR="003A162C" w:rsidRDefault="003A162C" w:rsidP="005274C5">
      <w:pPr>
        <w:rPr>
          <w:b/>
          <w:bCs/>
        </w:rPr>
      </w:pPr>
      <w:r>
        <w:rPr>
          <w:b/>
          <w:bCs/>
        </w:rPr>
        <w:t>Test Case for Brute Force (Only 10 Points due to its the super-exponential nature):</w:t>
      </w:r>
    </w:p>
    <w:p w14:paraId="0961DB63" w14:textId="77777777" w:rsidR="003A162C" w:rsidRPr="0092153B" w:rsidRDefault="003A162C" w:rsidP="00EE3D1D">
      <w:r w:rsidRPr="0092153B">
        <w:t xml:space="preserve">    vector&lt;Point&gt; points = {</w:t>
      </w:r>
    </w:p>
    <w:p w14:paraId="0A2A2302" w14:textId="77777777" w:rsidR="003A162C" w:rsidRPr="0092153B" w:rsidRDefault="003A162C" w:rsidP="00EE3D1D">
      <w:r w:rsidRPr="0092153B">
        <w:t xml:space="preserve">        Point(1, 2), Point(3, 4), Point(5, 6),</w:t>
      </w:r>
    </w:p>
    <w:p w14:paraId="0D8DC67E" w14:textId="77777777" w:rsidR="003A162C" w:rsidRPr="0092153B" w:rsidRDefault="003A162C" w:rsidP="00EE3D1D">
      <w:r w:rsidRPr="0092153B">
        <w:t xml:space="preserve">        Point(7, 8), Point(9, 10), Point(11, 12),</w:t>
      </w:r>
    </w:p>
    <w:p w14:paraId="13047D2F" w14:textId="77777777" w:rsidR="003A162C" w:rsidRPr="0092153B" w:rsidRDefault="003A162C" w:rsidP="00EE3D1D">
      <w:r w:rsidRPr="0092153B">
        <w:t xml:space="preserve">        Point(13, 14), Point(15, 16), Point(17, 18), Point{19, 20}</w:t>
      </w:r>
    </w:p>
    <w:p w14:paraId="2E432A66" w14:textId="77777777" w:rsidR="003A162C" w:rsidRPr="0092153B" w:rsidRDefault="003A162C" w:rsidP="00013BBA">
      <w:r w:rsidRPr="0092153B">
        <w:t xml:space="preserve">     };</w:t>
      </w:r>
    </w:p>
    <w:p w14:paraId="61BE58FA" w14:textId="77777777" w:rsidR="003A162C" w:rsidRDefault="003A162C" w:rsidP="00EE3D1D">
      <w:pPr>
        <w:rPr>
          <w:b/>
          <w:bCs/>
        </w:rPr>
      </w:pPr>
    </w:p>
    <w:p w14:paraId="5E686B6D" w14:textId="77777777" w:rsidR="003A162C" w:rsidRDefault="003A162C" w:rsidP="00EE3D1D">
      <w:pPr>
        <w:rPr>
          <w:b/>
          <w:bCs/>
        </w:rPr>
      </w:pPr>
      <w:r>
        <w:rPr>
          <w:b/>
          <w:bCs/>
        </w:rPr>
        <w:t>Test Case for Iterative Improvement and Divide-and-Conquer:</w:t>
      </w:r>
    </w:p>
    <w:p w14:paraId="66EE110F" w14:textId="77777777" w:rsidR="003A162C" w:rsidRPr="0075143C" w:rsidRDefault="003A162C" w:rsidP="00EE3D1D">
      <w:r w:rsidRPr="0075143C">
        <w:t>vector&lt;Point&gt; points = {</w:t>
      </w:r>
    </w:p>
    <w:p w14:paraId="56114BD5" w14:textId="77777777" w:rsidR="003A162C" w:rsidRPr="0075143C" w:rsidRDefault="003A162C" w:rsidP="00EE3D1D">
      <w:r w:rsidRPr="0075143C">
        <w:t xml:space="preserve">        Point(2, 3), Point(3, 2), Point(4, 5), Point(5, 4), Point(6, 3),</w:t>
      </w:r>
    </w:p>
    <w:p w14:paraId="70970CFB" w14:textId="77777777" w:rsidR="003A162C" w:rsidRPr="0075143C" w:rsidRDefault="003A162C" w:rsidP="00EE3D1D">
      <w:r w:rsidRPr="0075143C">
        <w:t xml:space="preserve">        Point(1, 6), Point(7, 2), Point(3, 7), Point(4, 4), Point(5, 5),</w:t>
      </w:r>
    </w:p>
    <w:p w14:paraId="6DD9FAE2" w14:textId="77777777" w:rsidR="003A162C" w:rsidRPr="0075143C" w:rsidRDefault="003A162C" w:rsidP="00EE3D1D">
      <w:r w:rsidRPr="0075143C">
        <w:t xml:space="preserve">        Point(11, 12), Point(12, 11), Point(13, 14), Point(14, 13), Point(15, 12),</w:t>
      </w:r>
    </w:p>
    <w:p w14:paraId="5E7A9A20" w14:textId="77777777" w:rsidR="003A162C" w:rsidRPr="0075143C" w:rsidRDefault="003A162C" w:rsidP="00EE3D1D">
      <w:r w:rsidRPr="0075143C">
        <w:t xml:space="preserve">        Point(10, 15), Point(16, 11), Point(12, 16), Point(13, 13), Point(14, 14),</w:t>
      </w:r>
    </w:p>
    <w:p w14:paraId="2077985E" w14:textId="77777777" w:rsidR="003A162C" w:rsidRPr="0075143C" w:rsidRDefault="003A162C" w:rsidP="00EE3D1D">
      <w:r w:rsidRPr="0075143C">
        <w:t xml:space="preserve">        Point(20, 21), Point(21, 20), Point(22, 23), Point(23, 22), Point(24, 21),</w:t>
      </w:r>
    </w:p>
    <w:p w14:paraId="271D005A" w14:textId="77777777" w:rsidR="003A162C" w:rsidRPr="0075143C" w:rsidRDefault="003A162C" w:rsidP="00EE3D1D">
      <w:r w:rsidRPr="0075143C">
        <w:t xml:space="preserve">        Point(20, 24), Point(25, 22), Point(22, 25), Point(23, 23), Point(24, 24)</w:t>
      </w:r>
    </w:p>
    <w:p w14:paraId="1EA34AFF" w14:textId="77777777" w:rsidR="003A162C" w:rsidRPr="0075143C" w:rsidRDefault="003A162C" w:rsidP="00EE3D1D">
      <w:r w:rsidRPr="0075143C">
        <w:t xml:space="preserve">    };</w:t>
      </w:r>
    </w:p>
    <w:p w14:paraId="7980EB5B" w14:textId="77777777" w:rsidR="003A162C" w:rsidRDefault="003A162C">
      <w:r>
        <w:br w:type="page"/>
      </w:r>
    </w:p>
    <w:p w14:paraId="61D1F047" w14:textId="77777777" w:rsidR="003A162C" w:rsidRDefault="003A162C" w:rsidP="0052476B">
      <w:pPr>
        <w:pStyle w:val="Heading3"/>
      </w:pPr>
      <w:bookmarkStart w:id="515" w:name="_Toc229070295"/>
      <w:r>
        <w:lastRenderedPageBreak/>
        <w:t>9.6.2 Output</w:t>
      </w:r>
      <w:bookmarkEnd w:id="515"/>
    </w:p>
    <w:p w14:paraId="5421643A" w14:textId="77777777" w:rsidR="00923215" w:rsidRDefault="003A162C" w:rsidP="00923215">
      <w:pPr>
        <w:keepNext/>
        <w:jc w:val="center"/>
      </w:pPr>
      <w:r>
        <w:rPr>
          <w:noProof/>
        </w:rPr>
        <w:drawing>
          <wp:inline distT="0" distB="0" distL="0" distR="0" wp14:anchorId="33DD98C7" wp14:editId="04514663">
            <wp:extent cx="5274310" cy="3200400"/>
            <wp:effectExtent l="152400" t="152400" r="364490"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8089" cy="3202693"/>
                    </a:xfrm>
                    <a:prstGeom prst="rect">
                      <a:avLst/>
                    </a:prstGeom>
                    <a:ln>
                      <a:noFill/>
                    </a:ln>
                    <a:effectLst>
                      <a:outerShdw blurRad="292100" dist="139700" dir="2700000" algn="tl" rotWithShape="0">
                        <a:srgbClr val="333333">
                          <a:alpha val="65000"/>
                        </a:srgbClr>
                      </a:outerShdw>
                    </a:effectLst>
                  </pic:spPr>
                </pic:pic>
              </a:graphicData>
            </a:graphic>
          </wp:inline>
        </w:drawing>
      </w:r>
    </w:p>
    <w:p w14:paraId="4C606497" w14:textId="1C0DC716" w:rsidR="003A162C" w:rsidRPr="000A257A" w:rsidRDefault="00923215" w:rsidP="00923215">
      <w:pPr>
        <w:pStyle w:val="Caption"/>
      </w:pPr>
      <w:bookmarkStart w:id="516" w:name="_Toc229057552"/>
      <w:bookmarkStart w:id="517" w:name="_Toc229070371"/>
      <w:r>
        <w:t xml:space="preserve">Figure </w:t>
      </w:r>
      <w:fldSimple w:instr=" SEQ Figure \* ARABIC ">
        <w:r w:rsidR="00302A3E">
          <w:rPr>
            <w:noProof/>
          </w:rPr>
          <w:t>52</w:t>
        </w:r>
        <w:bookmarkEnd w:id="516"/>
        <w:bookmarkEnd w:id="517"/>
      </w:fldSimple>
    </w:p>
    <w:p w14:paraId="7C978858" w14:textId="77777777" w:rsidR="00923215" w:rsidRDefault="003A162C" w:rsidP="00923215">
      <w:pPr>
        <w:keepNext/>
        <w:jc w:val="center"/>
      </w:pPr>
      <w:r>
        <w:rPr>
          <w:noProof/>
        </w:rPr>
        <w:drawing>
          <wp:inline distT="0" distB="0" distL="0" distR="0" wp14:anchorId="07A8310A" wp14:editId="6A767580">
            <wp:extent cx="5272809" cy="2391104"/>
            <wp:effectExtent l="152400" t="152400" r="366395" b="3714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98397" cy="2402708"/>
                    </a:xfrm>
                    <a:prstGeom prst="rect">
                      <a:avLst/>
                    </a:prstGeom>
                    <a:ln>
                      <a:noFill/>
                    </a:ln>
                    <a:effectLst>
                      <a:outerShdw blurRad="292100" dist="139700" dir="2700000" algn="tl" rotWithShape="0">
                        <a:srgbClr val="333333">
                          <a:alpha val="65000"/>
                        </a:srgbClr>
                      </a:outerShdw>
                    </a:effectLst>
                  </pic:spPr>
                </pic:pic>
              </a:graphicData>
            </a:graphic>
          </wp:inline>
        </w:drawing>
      </w:r>
    </w:p>
    <w:p w14:paraId="7A13840A" w14:textId="62F5FAE5" w:rsidR="003A162C" w:rsidRDefault="00923215" w:rsidP="000444C7">
      <w:pPr>
        <w:pStyle w:val="Caption"/>
      </w:pPr>
      <w:bookmarkStart w:id="518" w:name="_Toc229057553"/>
      <w:bookmarkStart w:id="519" w:name="_Toc229070372"/>
      <w:r>
        <w:t xml:space="preserve">Figure </w:t>
      </w:r>
      <w:fldSimple w:instr=" SEQ Figure \* ARABIC ">
        <w:r w:rsidR="00302A3E">
          <w:rPr>
            <w:noProof/>
          </w:rPr>
          <w:t>53</w:t>
        </w:r>
        <w:bookmarkEnd w:id="518"/>
        <w:bookmarkEnd w:id="519"/>
      </w:fldSimple>
    </w:p>
    <w:p w14:paraId="24E97526" w14:textId="77777777" w:rsidR="00923215" w:rsidRDefault="003A162C" w:rsidP="00923215">
      <w:pPr>
        <w:keepNext/>
        <w:jc w:val="center"/>
      </w:pPr>
      <w:r>
        <w:rPr>
          <w:noProof/>
        </w:rPr>
        <w:lastRenderedPageBreak/>
        <w:drawing>
          <wp:inline distT="0" distB="0" distL="0" distR="0" wp14:anchorId="47C23275" wp14:editId="471B1FD8">
            <wp:extent cx="5384165" cy="2664372"/>
            <wp:effectExtent l="152400" t="152400" r="368935" b="3651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2926" cy="2673656"/>
                    </a:xfrm>
                    <a:prstGeom prst="rect">
                      <a:avLst/>
                    </a:prstGeom>
                    <a:ln>
                      <a:noFill/>
                    </a:ln>
                    <a:effectLst>
                      <a:outerShdw blurRad="292100" dist="139700" dir="2700000" algn="tl" rotWithShape="0">
                        <a:srgbClr val="333333">
                          <a:alpha val="65000"/>
                        </a:srgbClr>
                      </a:outerShdw>
                    </a:effectLst>
                  </pic:spPr>
                </pic:pic>
              </a:graphicData>
            </a:graphic>
          </wp:inline>
        </w:drawing>
      </w:r>
    </w:p>
    <w:p w14:paraId="59BD5EDB" w14:textId="1EBB85CF" w:rsidR="003A162C" w:rsidRDefault="00923215" w:rsidP="00923215">
      <w:pPr>
        <w:pStyle w:val="Caption"/>
        <w:rPr>
          <w:lang w:bidi="ar-EG"/>
        </w:rPr>
      </w:pPr>
      <w:bookmarkStart w:id="520" w:name="_Toc229057554"/>
      <w:bookmarkStart w:id="521" w:name="_Toc229070373"/>
      <w:r>
        <w:t xml:space="preserve">Figure </w:t>
      </w:r>
      <w:fldSimple w:instr=" SEQ Figure \* ARABIC ">
        <w:r w:rsidR="00302A3E">
          <w:rPr>
            <w:noProof/>
          </w:rPr>
          <w:t>54</w:t>
        </w:r>
        <w:bookmarkEnd w:id="520"/>
        <w:bookmarkEnd w:id="521"/>
      </w:fldSimple>
    </w:p>
    <w:p w14:paraId="50ECCEB3" w14:textId="77777777" w:rsidR="003A162C" w:rsidRDefault="003A162C" w:rsidP="00F408FB">
      <w:pPr>
        <w:ind w:firstLine="720"/>
        <w:jc w:val="both"/>
      </w:pPr>
      <w:r>
        <w:t xml:space="preserve">In the iterative improvement implementation, </w:t>
      </w:r>
      <w:r w:rsidRPr="004664F2">
        <w:t xml:space="preserve">A significant drawback of selecting initial centroids randomly is the algorithm's extreme sensitivity to these starting positions, which often leads to local optima where the final clusters fail to represent the true underlying patterns of the data. </w:t>
      </w:r>
    </w:p>
    <w:p w14:paraId="27C28C62" w14:textId="77777777" w:rsidR="003A162C" w:rsidRDefault="003A162C" w:rsidP="00F408FB">
      <w:pPr>
        <w:ind w:firstLine="720"/>
        <w:jc w:val="both"/>
      </w:pPr>
      <w:r w:rsidRPr="004664F2">
        <w:t xml:space="preserve">This randomness can cause "crowding," where multiple centroids begin in the same dense region, or "isolation," where a centroid is placed so far from data points that it becomes orphaned or produces suboptimal, unbalanced partitions. </w:t>
      </w:r>
    </w:p>
    <w:p w14:paraId="6D905FE5" w14:textId="77777777" w:rsidR="003A162C" w:rsidRPr="007A5048" w:rsidRDefault="003A162C" w:rsidP="00425699">
      <w:pPr>
        <w:jc w:val="mediumKashida"/>
        <w:rPr>
          <w:b/>
          <w:bCs/>
        </w:rPr>
      </w:pPr>
      <w:r w:rsidRPr="007A5048">
        <w:rPr>
          <w:b/>
          <w:bCs/>
        </w:rPr>
        <w:t>Other methods to overcome these weaknesses:</w:t>
      </w:r>
    </w:p>
    <w:p w14:paraId="56BBBB4B" w14:textId="77777777" w:rsidR="003A162C" w:rsidRDefault="003A162C" w:rsidP="00885D64">
      <w:pPr>
        <w:pStyle w:val="ListParagraph"/>
        <w:numPr>
          <w:ilvl w:val="0"/>
          <w:numId w:val="72"/>
        </w:numPr>
        <w:spacing w:line="259" w:lineRule="auto"/>
        <w:jc w:val="both"/>
      </w:pPr>
      <w:r w:rsidRPr="004664F2">
        <w:t>K-means++</w:t>
      </w:r>
      <w:r>
        <w:t>:</w:t>
      </w:r>
      <w:r w:rsidRPr="004664F2">
        <w:t xml:space="preserve"> is the industry-standard alternative; it initializes centroids by selecting points that are mathematically distant from one another, significantly improving the speed of convergence and the quality of the final clustering. </w:t>
      </w:r>
    </w:p>
    <w:p w14:paraId="7B0D03AF" w14:textId="77777777" w:rsidR="003A162C" w:rsidRDefault="003A162C" w:rsidP="00885D64">
      <w:pPr>
        <w:pStyle w:val="ListParagraph"/>
        <w:numPr>
          <w:ilvl w:val="0"/>
          <w:numId w:val="72"/>
        </w:numPr>
        <w:spacing w:line="259" w:lineRule="auto"/>
        <w:jc w:val="both"/>
      </w:pPr>
      <w:r w:rsidRPr="004664F2">
        <w:t>Bradley-Fayyad-Reina (BFR) approach</w:t>
      </w:r>
      <w:r>
        <w:t>:</w:t>
      </w:r>
      <w:r w:rsidRPr="004664F2">
        <w:t xml:space="preserve"> which utilizes statistical summaries to handle very large datasets</w:t>
      </w:r>
      <w:r>
        <w:t>.</w:t>
      </w:r>
    </w:p>
    <w:p w14:paraId="3D534FCE" w14:textId="77777777" w:rsidR="003A162C" w:rsidRDefault="003A162C" w:rsidP="00885D64">
      <w:pPr>
        <w:pStyle w:val="ListParagraph"/>
        <w:numPr>
          <w:ilvl w:val="0"/>
          <w:numId w:val="72"/>
        </w:numPr>
        <w:spacing w:line="259" w:lineRule="auto"/>
        <w:jc w:val="both"/>
      </w:pPr>
      <w:r>
        <w:t>T</w:t>
      </w:r>
      <w:r w:rsidRPr="004664F2">
        <w:t>he CURE algorithm, which uses multiple representative points instead of a single centroid to better accommodate clusters with non-spherical or irregular shapes.</w:t>
      </w:r>
      <w:r>
        <w:br w:type="page"/>
      </w:r>
    </w:p>
    <w:p w14:paraId="402955CC" w14:textId="77777777" w:rsidR="003A162C" w:rsidRDefault="003A162C" w:rsidP="00434B6F">
      <w:pPr>
        <w:pStyle w:val="Heading2"/>
      </w:pPr>
      <w:bookmarkStart w:id="522" w:name="_Toc229070296"/>
      <w:r>
        <w:lastRenderedPageBreak/>
        <w:t>9.7 Complexity analysis</w:t>
      </w:r>
      <w:bookmarkEnd w:id="522"/>
    </w:p>
    <w:p w14:paraId="0CCD4349" w14:textId="77777777" w:rsidR="003A162C" w:rsidRDefault="003A162C" w:rsidP="00B964B9">
      <w:pPr>
        <w:pStyle w:val="Heading3"/>
      </w:pPr>
      <w:bookmarkStart w:id="523" w:name="_Toc229070297"/>
      <w:r>
        <w:t>9.7.1 Brute Force</w:t>
      </w:r>
      <w:bookmarkEnd w:id="523"/>
    </w:p>
    <w:p w14:paraId="399B08A2" w14:textId="77777777" w:rsidR="003A162C" w:rsidRPr="00E02C62" w:rsidRDefault="003A162C" w:rsidP="001C3E3F">
      <w:pPr>
        <w:pStyle w:val="Heading4"/>
        <w:ind w:left="0"/>
      </w:pPr>
      <w:r>
        <w:t>9.7.1.1 Time complexity</w:t>
      </w:r>
    </w:p>
    <w:p w14:paraId="0BA702C6" w14:textId="77777777" w:rsidR="003A162C" w:rsidRPr="00516AF9" w:rsidRDefault="003A162C" w:rsidP="00516AF9">
      <w:pPr>
        <w:ind w:firstLine="720"/>
        <w:jc w:val="both"/>
      </w:pPr>
      <w:r w:rsidRPr="00516AF9">
        <w:t>The core of this code is generating every possible way to partition n points into k non-empty sets.</w:t>
      </w:r>
    </w:p>
    <w:p w14:paraId="21222A31" w14:textId="77777777" w:rsidR="003A162C" w:rsidRPr="00516AF9" w:rsidRDefault="003A162C" w:rsidP="00516AF9">
      <w:pPr>
        <w:jc w:val="both"/>
      </w:pPr>
      <w:r w:rsidRPr="00516AF9">
        <w:rPr>
          <w:b/>
          <w:bCs/>
        </w:rPr>
        <w:t xml:space="preserve">generateAllCombinations: </w:t>
      </w:r>
      <w:r w:rsidRPr="00516AF9">
        <w:t>This function generates partitions related to Stirling Numbers of the Second Kind.</w:t>
      </w:r>
    </w:p>
    <w:p w14:paraId="36B95F7C" w14:textId="77777777" w:rsidR="003A162C" w:rsidRPr="00516AF9" w:rsidRDefault="003A162C" w:rsidP="00885D64">
      <w:pPr>
        <w:pStyle w:val="ListParagraph"/>
        <w:numPr>
          <w:ilvl w:val="0"/>
          <w:numId w:val="63"/>
        </w:numPr>
        <w:spacing w:line="259" w:lineRule="auto"/>
        <w:jc w:val="both"/>
        <w:rPr>
          <w:rFonts w:cstheme="minorHAnsi"/>
        </w:rPr>
      </w:pPr>
      <w:r w:rsidRPr="00516AF9">
        <w:rPr>
          <w:rFonts w:cstheme="minorHAnsi"/>
        </w:rPr>
        <w:t>The number of ways to partition n elements into k non-empty subsets grows nearly exponentially.</w:t>
      </w:r>
    </w:p>
    <w:p w14:paraId="0090EF0B" w14:textId="77777777" w:rsidR="003A162C" w:rsidRPr="006A3B34" w:rsidRDefault="003A162C" w:rsidP="00885D64">
      <w:pPr>
        <w:pStyle w:val="ListParagraph"/>
        <w:numPr>
          <w:ilvl w:val="0"/>
          <w:numId w:val="63"/>
        </w:numPr>
        <w:spacing w:line="259" w:lineRule="auto"/>
        <w:jc w:val="both"/>
        <w:rPr>
          <w:rFonts w:cstheme="minorHAnsi"/>
        </w:rPr>
      </w:pPr>
      <w:r w:rsidRPr="00516AF9">
        <w:rPr>
          <w:rFonts w:cstheme="minorHAnsi"/>
        </w:rPr>
        <w:t xml:space="preserve">The exact number of iterations is roughly </w:t>
      </w:r>
      <m:oMath>
        <m:r>
          <w:rPr>
            <w:rFonts w:ascii="Cambria Math" w:hAnsi="Cambria Math" w:cstheme="minorHAnsi"/>
          </w:rPr>
          <m:t>O</m:t>
        </m:r>
        <m:d>
          <m:dPr>
            <m:ctrlPr>
              <w:rPr>
                <w:rFonts w:ascii="Cambria Math" w:hAnsi="Cambria Math" w:cstheme="minorHAnsi"/>
                <w:i/>
              </w:rPr>
            </m:ctrlPr>
          </m:dPr>
          <m:e>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n</m:t>
                    </m:r>
                  </m:sup>
                </m:sSup>
                <m:ctrlPr>
                  <w:rPr>
                    <w:rFonts w:ascii="Cambria Math" w:hAnsi="Cambria Math" w:cstheme="minorHAnsi"/>
                    <w:i/>
                  </w:rPr>
                </m:ctrlPr>
              </m:num>
              <m:den>
                <m:r>
                  <w:rPr>
                    <w:rFonts w:ascii="Cambria Math" w:hAnsi="Cambria Math" w:cstheme="minorHAnsi"/>
                  </w:rPr>
                  <m:t>k!</m:t>
                </m:r>
                <m:ctrlPr>
                  <w:rPr>
                    <w:rFonts w:ascii="Cambria Math" w:hAnsi="Cambria Math" w:cstheme="minorHAnsi"/>
                    <w:i/>
                  </w:rPr>
                </m:ctrlPr>
              </m:den>
            </m:f>
          </m:e>
        </m:d>
      </m:oMath>
      <w:r>
        <w:rPr>
          <w:rFonts w:eastAsiaTheme="minorEastAsia" w:cstheme="minorHAnsi"/>
        </w:rPr>
        <w:t xml:space="preserve">, for which </w:t>
      </w:r>
      <w:r w:rsidRPr="000F5C07">
        <w:rPr>
          <w:rFonts w:eastAsiaTheme="minorEastAsia" w:cstheme="minorHAnsi"/>
          <w:b/>
          <w:bCs/>
        </w:rPr>
        <w:t>we can ignore the factorial term</w:t>
      </w:r>
      <w:r>
        <w:rPr>
          <w:rFonts w:eastAsiaTheme="minorEastAsia" w:cstheme="minorHAnsi"/>
        </w:rPr>
        <w:t xml:space="preserve"> because the exponential is way higher.</w:t>
      </w:r>
    </w:p>
    <w:p w14:paraId="08607370" w14:textId="77777777" w:rsidR="00923215" w:rsidRDefault="003A162C" w:rsidP="00923215">
      <w:pPr>
        <w:keepNext/>
        <w:jc w:val="both"/>
      </w:pPr>
      <w:r>
        <w:rPr>
          <w:noProof/>
        </w:rPr>
        <w:drawing>
          <wp:inline distT="0" distB="0" distL="0" distR="0" wp14:anchorId="7CCDB53B" wp14:editId="7AAE98DC">
            <wp:extent cx="5274310" cy="951865"/>
            <wp:effectExtent l="152400" t="152400" r="364490" b="3625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951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2F280D" w14:textId="79DC132F" w:rsidR="003A162C" w:rsidRPr="00521022" w:rsidRDefault="00923215" w:rsidP="00923215">
      <w:pPr>
        <w:pStyle w:val="Caption"/>
        <w:jc w:val="both"/>
      </w:pPr>
      <w:bookmarkStart w:id="524" w:name="_Toc229057555"/>
      <w:bookmarkStart w:id="525" w:name="_Toc229070374"/>
      <w:r>
        <w:t xml:space="preserve">Figure </w:t>
      </w:r>
      <w:fldSimple w:instr=" SEQ Figure \* ARABIC ">
        <w:r w:rsidR="00302A3E">
          <w:rPr>
            <w:noProof/>
          </w:rPr>
          <w:t>55</w:t>
        </w:r>
        <w:bookmarkEnd w:id="524"/>
        <w:bookmarkEnd w:id="525"/>
      </w:fldSimple>
    </w:p>
    <w:p w14:paraId="53205742" w14:textId="77777777" w:rsidR="003A162C" w:rsidRPr="00516AF9" w:rsidRDefault="003A162C" w:rsidP="00516AF9">
      <w:pPr>
        <w:jc w:val="both"/>
      </w:pPr>
      <w:r w:rsidRPr="00516AF9">
        <w:rPr>
          <w:b/>
          <w:bCs/>
        </w:rPr>
        <w:t xml:space="preserve">calculatePartitionScore: </w:t>
      </w:r>
      <w:r w:rsidRPr="00516AF9">
        <w:t>For every single partition generated, the code calculates a score:</w:t>
      </w:r>
    </w:p>
    <w:p w14:paraId="1AC070CC" w14:textId="77777777" w:rsidR="003A162C" w:rsidRPr="00516AF9" w:rsidRDefault="003A162C" w:rsidP="00885D64">
      <w:pPr>
        <w:pStyle w:val="ListParagraph"/>
        <w:numPr>
          <w:ilvl w:val="0"/>
          <w:numId w:val="64"/>
        </w:numPr>
        <w:spacing w:line="259" w:lineRule="auto"/>
        <w:jc w:val="both"/>
        <w:rPr>
          <w:rFonts w:cstheme="minorHAnsi"/>
        </w:rPr>
      </w:pPr>
      <w:r w:rsidRPr="00516AF9">
        <w:rPr>
          <w:rFonts w:cstheme="minorHAnsi"/>
        </w:rPr>
        <w:t>Iterate points: O(n) to assign points to clusters.</w:t>
      </w:r>
    </w:p>
    <w:p w14:paraId="63B3F236" w14:textId="77777777" w:rsidR="003A162C" w:rsidRPr="00516AF9" w:rsidRDefault="003A162C" w:rsidP="00885D64">
      <w:pPr>
        <w:pStyle w:val="ListParagraph"/>
        <w:numPr>
          <w:ilvl w:val="0"/>
          <w:numId w:val="64"/>
        </w:numPr>
        <w:spacing w:line="259" w:lineRule="auto"/>
        <w:jc w:val="both"/>
        <w:rPr>
          <w:rFonts w:cstheme="minorHAnsi"/>
        </w:rPr>
      </w:pPr>
      <w:r w:rsidRPr="00516AF9">
        <w:rPr>
          <w:rFonts w:cstheme="minorHAnsi"/>
        </w:rPr>
        <w:t>Compute Centroids: O(n) total across all clusters.</w:t>
      </w:r>
    </w:p>
    <w:p w14:paraId="095FF2FD" w14:textId="77777777" w:rsidR="003A162C" w:rsidRPr="00516AF9" w:rsidRDefault="003A162C" w:rsidP="00885D64">
      <w:pPr>
        <w:pStyle w:val="ListParagraph"/>
        <w:numPr>
          <w:ilvl w:val="0"/>
          <w:numId w:val="64"/>
        </w:numPr>
        <w:spacing w:line="259" w:lineRule="auto"/>
        <w:jc w:val="both"/>
        <w:rPr>
          <w:rFonts w:cstheme="minorHAnsi"/>
        </w:rPr>
      </w:pPr>
      <w:r w:rsidRPr="00516AF9">
        <w:rPr>
          <w:rFonts w:cstheme="minorHAnsi"/>
        </w:rPr>
        <w:t>Calculation: O(n) to sum distances from points to centroids.</w:t>
      </w:r>
    </w:p>
    <w:p w14:paraId="40F98091" w14:textId="77777777" w:rsidR="003A162C" w:rsidRPr="00FD4B88" w:rsidRDefault="003A162C" w:rsidP="00FD4B88">
      <w:pPr>
        <w:ind w:firstLine="720"/>
        <w:jc w:val="both"/>
        <w:rPr>
          <w:b/>
          <w:bCs/>
        </w:rPr>
      </w:pPr>
      <w:r w:rsidRPr="00516AF9">
        <w:rPr>
          <w:b/>
          <w:bCs/>
        </w:rPr>
        <w:t>Total per partition: O(n).</w:t>
      </w:r>
    </w:p>
    <w:p w14:paraId="3EC61E68" w14:textId="77777777" w:rsidR="003A162C" w:rsidRPr="00516AF9" w:rsidRDefault="003A162C" w:rsidP="00516AF9">
      <w:pPr>
        <w:jc w:val="both"/>
        <w:rPr>
          <w:b/>
          <w:bCs/>
        </w:rPr>
      </w:pPr>
      <w:r w:rsidRPr="00516AF9">
        <w:rPr>
          <w:b/>
          <w:bCs/>
        </w:rPr>
        <w:t xml:space="preserve">Total </w:t>
      </w:r>
      <w:r>
        <w:rPr>
          <w:b/>
          <w:bCs/>
        </w:rPr>
        <w:t xml:space="preserve">Time </w:t>
      </w:r>
      <w:r w:rsidRPr="00516AF9">
        <w:rPr>
          <w:b/>
          <w:bCs/>
        </w:rPr>
        <w:t>Complexity:</w:t>
      </w:r>
    </w:p>
    <w:p w14:paraId="51894C8E" w14:textId="77777777" w:rsidR="003A162C" w:rsidRDefault="003A162C" w:rsidP="00516AF9">
      <w:pPr>
        <w:ind w:firstLine="720"/>
        <w:jc w:val="both"/>
      </w:pPr>
      <w:r w:rsidRPr="00516AF9">
        <w:lastRenderedPageBreak/>
        <w:t xml:space="preserve">In Big O notation, this is roughly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k</m:t>
                </m:r>
              </m:e>
              <m:sup>
                <m:r>
                  <w:rPr>
                    <w:rFonts w:ascii="Cambria Math" w:hAnsi="Cambria Math"/>
                  </w:rPr>
                  <m:t>n</m:t>
                </m:r>
              </m:sup>
            </m:sSup>
          </m:e>
        </m:d>
      </m:oMath>
      <w:r w:rsidRPr="00516AF9">
        <w:t>. This is why brute-forcing clusters is only feasible for very small datasets (usually n&lt;15).</w:t>
      </w:r>
    </w:p>
    <w:p w14:paraId="1C381CF2" w14:textId="77777777" w:rsidR="003A162C" w:rsidRDefault="003A162C" w:rsidP="00FA5E93">
      <w:pPr>
        <w:pStyle w:val="Heading4"/>
        <w:ind w:firstLine="0"/>
      </w:pPr>
      <w:r>
        <w:t>9.7.1.2 Space complexity</w:t>
      </w:r>
    </w:p>
    <w:p w14:paraId="2FBB372C" w14:textId="77777777" w:rsidR="003A162C" w:rsidRDefault="003A162C" w:rsidP="00F842A9">
      <w:r w:rsidRPr="00643250">
        <w:rPr>
          <w:b/>
          <w:bCs/>
        </w:rPr>
        <w:t>allPartitions Storage:</w:t>
      </w:r>
      <w:r>
        <w:t xml:space="preserve"> Stores every valid assignment in a vector&lt;vector&lt;int&gt;&gt;.</w:t>
      </w:r>
    </w:p>
    <w:p w14:paraId="3C4062DC" w14:textId="77777777" w:rsidR="003A162C" w:rsidRDefault="003A162C" w:rsidP="00AF1677">
      <w:r w:rsidRPr="00F842A9">
        <w:rPr>
          <w:b/>
          <w:bCs/>
        </w:rPr>
        <w:t>Recursion Stack:</w:t>
      </w:r>
      <w:r>
        <w:t xml:space="preserve"> The depth is O(n), which is negligible compared to the storage of the partitions.</w:t>
      </w:r>
    </w:p>
    <w:p w14:paraId="37B788C1" w14:textId="52BDFA1B" w:rsidR="003A162C" w:rsidRPr="000444C7" w:rsidRDefault="003A162C" w:rsidP="000444C7">
      <w:pPr>
        <w:jc w:val="center"/>
        <w:rPr>
          <w:b/>
          <w:bCs/>
        </w:rPr>
      </w:pPr>
      <w:r w:rsidRPr="00AF1677">
        <w:rPr>
          <w:b/>
          <w:bCs/>
        </w:rPr>
        <w:t xml:space="preserve">Total Space: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n</m:t>
                </m:r>
              </m:sup>
            </m:sSup>
          </m:e>
        </m:d>
      </m:oMath>
      <w:r w:rsidRPr="00AF1677">
        <w:rPr>
          <w:b/>
          <w:bCs/>
        </w:rPr>
        <w:t>.</w:t>
      </w:r>
    </w:p>
    <w:p w14:paraId="170627E3" w14:textId="77777777" w:rsidR="003A162C" w:rsidRDefault="003A162C" w:rsidP="0055485A">
      <w:pPr>
        <w:pStyle w:val="Heading3"/>
      </w:pPr>
      <w:bookmarkStart w:id="526" w:name="_Toc229070298"/>
      <w:r>
        <w:t>9.7.2 Divide and Conquer</w:t>
      </w:r>
      <w:bookmarkEnd w:id="526"/>
    </w:p>
    <w:p w14:paraId="6234E5C9" w14:textId="77777777" w:rsidR="003A162C" w:rsidRPr="00E02C62" w:rsidRDefault="003A162C" w:rsidP="002E612A">
      <w:pPr>
        <w:pStyle w:val="Heading4"/>
        <w:ind w:firstLine="0"/>
      </w:pPr>
      <w:r>
        <w:t>9.7.2.1 Time complexity</w:t>
      </w:r>
    </w:p>
    <w:p w14:paraId="2260444F" w14:textId="77777777" w:rsidR="003A162C" w:rsidRDefault="003A162C" w:rsidP="00D70AAE">
      <w:pPr>
        <w:jc w:val="both"/>
      </w:pPr>
      <w:r>
        <w:t>1. Complexity of mergeClusters</w:t>
      </w:r>
    </w:p>
    <w:p w14:paraId="622960F1" w14:textId="77777777" w:rsidR="003A162C" w:rsidRDefault="003A162C" w:rsidP="00D70AAE">
      <w:pPr>
        <w:ind w:firstLine="720"/>
        <w:jc w:val="both"/>
      </w:pPr>
      <w:r>
        <w:t>This function is the bottleneck. It repeatedly merges the two closest clusters until the count reaches targetCount.</w:t>
      </w:r>
    </w:p>
    <w:p w14:paraId="6878DA03" w14:textId="77777777" w:rsidR="003A162C" w:rsidRDefault="003A162C" w:rsidP="00D70AAE">
      <w:pPr>
        <w:jc w:val="both"/>
      </w:pPr>
      <w:r>
        <w:t xml:space="preserve">    Outer While Loop: Runs m−k times (where m is the initial number of clusters). In the merge step of the recursion, m=2k, so it runs roughly k times.</w:t>
      </w:r>
    </w:p>
    <w:p w14:paraId="7F508478" w14:textId="77777777" w:rsidR="003A162C" w:rsidRDefault="003A162C" w:rsidP="00D70AAE">
      <w:pPr>
        <w:jc w:val="both"/>
      </w:pPr>
      <w:r>
        <w:t xml:space="preserve">    Nested For Loops: To find the minDistance, it compares every pair of clusters. If there are m clusters, this takes O(m2) comparisons.</w:t>
      </w:r>
    </w:p>
    <w:p w14:paraId="4EF6F890" w14:textId="77777777" w:rsidR="003A162C" w:rsidRDefault="003A162C" w:rsidP="00D70AAE">
      <w:pPr>
        <w:jc w:val="both"/>
      </w:pPr>
      <w:r>
        <w:t xml:space="preserve">    Distance Calculation: clusterDistance calculates centroids. This depends on the number of points in the clusters, which can be up to N.</w:t>
      </w:r>
    </w:p>
    <w:p w14:paraId="73AA87A6" w14:textId="77777777" w:rsidR="003A162C" w:rsidRDefault="003A162C" w:rsidP="00D70AAE">
      <w:pPr>
        <w:jc w:val="both"/>
      </w:pPr>
      <w:r>
        <w:t xml:space="preserve">    Vector Operations: clusters.erase() is O(m) because it shifts elements.</w:t>
      </w:r>
    </w:p>
    <w:p w14:paraId="7022D540" w14:textId="77777777" w:rsidR="003A162C" w:rsidRDefault="003A162C" w:rsidP="00D70AAE">
      <w:pPr>
        <w:ind w:firstLine="720"/>
        <w:jc w:val="both"/>
      </w:pPr>
      <w:r w:rsidRPr="00B2105B">
        <w:rPr>
          <w:b/>
          <w:bCs/>
        </w:rPr>
        <w:t>Complexity for one merge call:</w:t>
      </w:r>
      <w:r>
        <w:t xml:space="preserve"> Since m is proportional to k during the recursion, this function behaves as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+N</m:t>
            </m:r>
          </m:e>
        </m:d>
      </m:oMath>
      <w:r>
        <w:t>.</w:t>
      </w:r>
    </w:p>
    <w:p w14:paraId="035BF276" w14:textId="77777777" w:rsidR="003A162C" w:rsidRDefault="003A162C" w:rsidP="00D70AAE">
      <w:pPr>
        <w:jc w:val="both"/>
      </w:pPr>
      <w:r>
        <w:t>2. Complexity of divideAndConquerClusters</w:t>
      </w:r>
    </w:p>
    <w:p w14:paraId="7971563B" w14:textId="77777777" w:rsidR="003A162C" w:rsidRPr="00083FEC" w:rsidRDefault="003A162C" w:rsidP="00D70AAE">
      <w:pPr>
        <w:jc w:val="both"/>
        <w:rPr>
          <w:b/>
          <w:bCs/>
        </w:rPr>
      </w:pPr>
      <w:r>
        <w:lastRenderedPageBreak/>
        <w:t xml:space="preserve">    </w:t>
      </w:r>
      <w:r w:rsidRPr="00083FEC">
        <w:rPr>
          <w:b/>
          <w:bCs/>
        </w:rPr>
        <w:t>Recurrence Relation:</w:t>
      </w:r>
    </w:p>
    <w:p w14:paraId="0C060C93" w14:textId="77777777" w:rsidR="003A162C" w:rsidRDefault="003A162C" w:rsidP="00D70AAE">
      <w:pPr>
        <w:jc w:val="both"/>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+mergeClusters</m:t>
          </m:r>
          <m:d>
            <m:dPr>
              <m:ctrlPr>
                <w:rPr>
                  <w:rFonts w:ascii="Cambria Math" w:hAnsi="Cambria Math"/>
                  <w:i/>
                </w:rPr>
              </m:ctrlPr>
            </m:dPr>
            <m:e>
              <m:r>
                <w:rPr>
                  <w:rFonts w:ascii="Cambria Math" w:hAnsi="Cambria Math"/>
                </w:rPr>
                <m:t>2k,k</m:t>
              </m:r>
            </m:e>
          </m:d>
        </m:oMath>
      </m:oMathPara>
    </w:p>
    <w:p w14:paraId="5F1D0FAF" w14:textId="77777777" w:rsidR="003A162C" w:rsidRDefault="003A162C" w:rsidP="00D70AAE">
      <w:pPr>
        <w:jc w:val="both"/>
      </w:pPr>
    </w:p>
    <w:p w14:paraId="78EF93D2" w14:textId="77777777" w:rsidR="003A162C" w:rsidRDefault="003A162C" w:rsidP="00D70AAE">
      <w:pPr>
        <w:jc w:val="both"/>
      </w:pPr>
      <w:r>
        <w:t xml:space="preserve">   Base Case: When N ≤ k, it returns N clusters (each point is its own cluster).</w:t>
      </w:r>
    </w:p>
    <w:p w14:paraId="1A06EB08" w14:textId="77777777" w:rsidR="003A162C" w:rsidRDefault="003A162C" w:rsidP="00D70AAE">
      <w:pPr>
        <w:jc w:val="both"/>
      </w:pPr>
      <w:r>
        <w:t xml:space="preserve">    Recursive Work: The "Divide" step takes O(N) to copy points into leftPoints and rightPoints.</w:t>
      </w:r>
    </w:p>
    <w:p w14:paraId="1673629B" w14:textId="77777777" w:rsidR="003A162C" w:rsidRDefault="003A162C" w:rsidP="00D70AAE">
      <w:pPr>
        <w:jc w:val="both"/>
      </w:pPr>
      <w:r>
        <w:t xml:space="preserve">    Combining Step: The mergeClusters function is called at every level of the tree.</w:t>
      </w:r>
    </w:p>
    <w:p w14:paraId="639A9FD6" w14:textId="77777777" w:rsidR="003A162C" w:rsidRPr="00772FC9" w:rsidRDefault="003A162C" w:rsidP="00885D64">
      <w:pPr>
        <w:pStyle w:val="ListParagraph"/>
        <w:numPr>
          <w:ilvl w:val="0"/>
          <w:numId w:val="62"/>
        </w:numPr>
        <w:spacing w:line="259" w:lineRule="auto"/>
        <w:jc w:val="both"/>
      </w:pPr>
      <w:r w:rsidRPr="00772FC9">
        <w:t>Overall Time Complexity</w:t>
      </w:r>
    </w:p>
    <w:p w14:paraId="3DF2B22E" w14:textId="77777777" w:rsidR="003A162C" w:rsidRDefault="003A162C" w:rsidP="00D70AAE">
      <w:pPr>
        <w:ind w:firstLine="360"/>
        <w:jc w:val="both"/>
      </w:pPr>
      <w:r>
        <w:t>Because the mergeClusters step is applied at each level of the recursion and its complexity depends heavily on k (which is constant relative to N in most calls), the overall complexity is:</w:t>
      </w:r>
    </w:p>
    <w:p w14:paraId="22AA5598" w14:textId="77777777" w:rsidR="003A162C" w:rsidRDefault="003A162C" w:rsidP="00D70AAE">
      <w:pPr>
        <w:jc w:val="both"/>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w:rPr>
                  <w:rFonts w:ascii="Cambria Math" w:hAnsi="Cambria Math"/>
                </w: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p w14:paraId="7BA27B9C" w14:textId="77777777" w:rsidR="003A162C" w:rsidRDefault="003A162C" w:rsidP="00D70AAE">
      <w:pPr>
        <w:jc w:val="both"/>
      </w:pPr>
    </w:p>
    <w:p w14:paraId="236D163F" w14:textId="77777777" w:rsidR="003A162C" w:rsidRDefault="003A162C" w:rsidP="00D70AAE">
      <w:pPr>
        <w:ind w:firstLine="720"/>
        <w:jc w:val="both"/>
      </w:pPr>
      <w:r>
        <w:t xml:space="preserve">However, if k is small, the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 xml:space="preserve"> dominates due to the slicing and copying of vectors at each level. If k is large, the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e>
        </m:d>
      </m:oMath>
      <w:r>
        <w:t xml:space="preserve"> merges at each level become the primary cost.</w:t>
      </w:r>
    </w:p>
    <w:p w14:paraId="2410BE29" w14:textId="77777777" w:rsidR="00D12C5A" w:rsidRDefault="00D12C5A" w:rsidP="00D70AAE">
      <w:pPr>
        <w:ind w:firstLine="720"/>
        <w:jc w:val="both"/>
      </w:pPr>
    </w:p>
    <w:p w14:paraId="2AFB2B0E" w14:textId="77777777" w:rsidR="003A162C" w:rsidRDefault="003A162C" w:rsidP="002E612A">
      <w:pPr>
        <w:pStyle w:val="Heading4"/>
        <w:ind w:firstLine="0"/>
      </w:pPr>
      <w:r>
        <w:t>9.7.2.2 Space complexity</w:t>
      </w:r>
    </w:p>
    <w:p w14:paraId="00AF8C76" w14:textId="77777777" w:rsidR="003A162C" w:rsidRDefault="003A162C" w:rsidP="0029045E">
      <w:pPr>
        <w:jc w:val="both"/>
      </w:pPr>
      <w:r>
        <w:t>The space complexity is dominated by the recursion stack and the creation of new vectors:</w:t>
      </w:r>
    </w:p>
    <w:p w14:paraId="69AC2C35" w14:textId="77777777" w:rsidR="003A162C" w:rsidRDefault="003A162C" w:rsidP="0029045E">
      <w:pPr>
        <w:jc w:val="both"/>
      </w:pPr>
      <w:r>
        <w:t xml:space="preserve">    Stack Depth: O(logN) due to the halving of points.</w:t>
      </w:r>
    </w:p>
    <w:p w14:paraId="0D28E6F1" w14:textId="77777777" w:rsidR="003A162C" w:rsidRDefault="003A162C" w:rsidP="0029045E">
      <w:pPr>
        <w:jc w:val="both"/>
      </w:pPr>
      <w:r>
        <w:t xml:space="preserve">    Vector Storage: At each level, you are creating new vector&lt;Point&gt; objects. Since each point exists in only one branch of the tree at a time, the storage for points across one level is O(N).</w:t>
      </w:r>
    </w:p>
    <w:p w14:paraId="0E124E98" w14:textId="325B1D75" w:rsidR="003A162C" w:rsidRDefault="003A162C" w:rsidP="000444C7">
      <w:pPr>
        <w:jc w:val="both"/>
      </w:pPr>
      <w:r>
        <w:lastRenderedPageBreak/>
        <w:t xml:space="preserve">    Total Space: O(NlogN) in the worst case due to the way vectors are copied and passed in this specific C++ implementation. (Note: Passing by reference or using std::span could reduce this to O(N)).</w:t>
      </w:r>
    </w:p>
    <w:p w14:paraId="6F5DDC02" w14:textId="77777777" w:rsidR="003A162C" w:rsidRDefault="003A162C" w:rsidP="00E640BE">
      <w:pPr>
        <w:pStyle w:val="Heading3"/>
      </w:pPr>
      <w:bookmarkStart w:id="527" w:name="_Toc229070299"/>
      <w:r>
        <w:t>9.7.3 Iterative Improvement</w:t>
      </w:r>
      <w:bookmarkEnd w:id="527"/>
    </w:p>
    <w:p w14:paraId="7ECE1ACE" w14:textId="77777777" w:rsidR="003A162C" w:rsidRPr="00E02C62" w:rsidRDefault="003A162C" w:rsidP="00D67924">
      <w:pPr>
        <w:pStyle w:val="Heading4"/>
        <w:ind w:firstLine="0"/>
      </w:pPr>
      <w:r>
        <w:t>9.7.3.1 Time complexity</w:t>
      </w:r>
    </w:p>
    <w:p w14:paraId="43E74832" w14:textId="77777777" w:rsidR="003A162C" w:rsidRDefault="003A162C" w:rsidP="00A03C3A">
      <w:pPr>
        <w:ind w:firstLine="720"/>
        <w:jc w:val="both"/>
      </w:pPr>
      <w:r>
        <w:t>The time complexity is sensitive to the number of points (n), the number of clusters (k), and the number of iterations required to reach convergence (I).</w:t>
      </w:r>
    </w:p>
    <w:p w14:paraId="1AC98DA5" w14:textId="77777777" w:rsidR="003A162C" w:rsidRDefault="003A162C" w:rsidP="00A03C3A">
      <w:pPr>
        <w:jc w:val="both"/>
      </w:pPr>
      <w:r>
        <w:t>A. Initialization</w:t>
      </w:r>
    </w:p>
    <w:p w14:paraId="414BA080" w14:textId="77777777" w:rsidR="003A162C" w:rsidRDefault="003A162C" w:rsidP="00885D64">
      <w:pPr>
        <w:pStyle w:val="ListParagraph"/>
        <w:numPr>
          <w:ilvl w:val="0"/>
          <w:numId w:val="65"/>
        </w:numPr>
        <w:spacing w:line="259" w:lineRule="auto"/>
        <w:jc w:val="both"/>
      </w:pPr>
      <w:r>
        <w:t>Generating indices and shuffling: O(n) using random_shuffle (or std::shuffle).</w:t>
      </w:r>
    </w:p>
    <w:p w14:paraId="0D5912C3" w14:textId="77777777" w:rsidR="003A162C" w:rsidRDefault="003A162C" w:rsidP="00885D64">
      <w:pPr>
        <w:pStyle w:val="ListParagraph"/>
        <w:numPr>
          <w:ilvl w:val="0"/>
          <w:numId w:val="65"/>
        </w:numPr>
        <w:spacing w:line="259" w:lineRule="auto"/>
        <w:jc w:val="both"/>
      </w:pPr>
      <w:r>
        <w:t>Selecting the first k points: O(k).</w:t>
      </w:r>
    </w:p>
    <w:p w14:paraId="2D318886" w14:textId="77777777" w:rsidR="003A162C" w:rsidRPr="00AA7F5F" w:rsidRDefault="003A162C" w:rsidP="00AA7F5F">
      <w:pPr>
        <w:jc w:val="center"/>
        <w:rPr>
          <w:b/>
          <w:bCs/>
        </w:rPr>
      </w:pPr>
      <w:r w:rsidRPr="005C762B">
        <w:rPr>
          <w:b/>
          <w:bCs/>
        </w:rPr>
        <w:t>Total: O(n).</w:t>
      </w:r>
    </w:p>
    <w:p w14:paraId="604F53AB" w14:textId="77777777" w:rsidR="003A162C" w:rsidRDefault="003A162C" w:rsidP="00A03C3A">
      <w:pPr>
        <w:jc w:val="both"/>
      </w:pPr>
      <w:r>
        <w:t>B. Assignment Phase (assignPointsToNearestCluster)</w:t>
      </w:r>
    </w:p>
    <w:p w14:paraId="5E49C2E7" w14:textId="77777777" w:rsidR="003A162C" w:rsidRDefault="003A162C" w:rsidP="00885D64">
      <w:pPr>
        <w:pStyle w:val="ListParagraph"/>
        <w:numPr>
          <w:ilvl w:val="0"/>
          <w:numId w:val="66"/>
        </w:numPr>
        <w:spacing w:line="259" w:lineRule="auto"/>
        <w:jc w:val="both"/>
      </w:pPr>
      <w:r>
        <w:t>For each of the n points, the algorithm calculates the distance to all k centroids.</w:t>
      </w:r>
    </w:p>
    <w:p w14:paraId="4EC6F474" w14:textId="77777777" w:rsidR="003A162C" w:rsidRPr="00AA7F5F" w:rsidRDefault="003A162C" w:rsidP="00AA7F5F">
      <w:pPr>
        <w:jc w:val="center"/>
        <w:rPr>
          <w:b/>
          <w:bCs/>
        </w:rPr>
      </w:pPr>
      <w:r w:rsidRPr="00EA4A48">
        <w:rPr>
          <w:b/>
          <w:bCs/>
        </w:rPr>
        <w:t>Total per iteration: O(n</w:t>
      </w:r>
      <w:r w:rsidRPr="00EA4A48">
        <w:rPr>
          <w:rFonts w:ascii="Cambria Math" w:hAnsi="Cambria Math" w:cs="Cambria Math"/>
          <w:b/>
          <w:bCs/>
        </w:rPr>
        <w:t>⋅</w:t>
      </w:r>
      <w:r w:rsidRPr="00EA4A48">
        <w:rPr>
          <w:b/>
          <w:bCs/>
        </w:rPr>
        <w:t>k).</w:t>
      </w:r>
    </w:p>
    <w:p w14:paraId="419CEC7E" w14:textId="77777777" w:rsidR="003A162C" w:rsidRDefault="003A162C" w:rsidP="00A03C3A">
      <w:pPr>
        <w:jc w:val="both"/>
      </w:pPr>
      <w:r>
        <w:t>C. Update Phase (computeCentroid)</w:t>
      </w:r>
    </w:p>
    <w:p w14:paraId="3C297C42" w14:textId="77777777" w:rsidR="003A162C" w:rsidRDefault="003A162C" w:rsidP="00885D64">
      <w:pPr>
        <w:pStyle w:val="ListParagraph"/>
        <w:numPr>
          <w:ilvl w:val="0"/>
          <w:numId w:val="66"/>
        </w:numPr>
        <w:spacing w:line="259" w:lineRule="auto"/>
        <w:jc w:val="both"/>
      </w:pPr>
      <w:r>
        <w:t>The algorithm iterates through all clusters and their constituent points to calculate the new mean.</w:t>
      </w:r>
    </w:p>
    <w:p w14:paraId="1E90CBB1" w14:textId="77777777" w:rsidR="003A162C" w:rsidRDefault="003A162C" w:rsidP="00885D64">
      <w:pPr>
        <w:pStyle w:val="ListParagraph"/>
        <w:numPr>
          <w:ilvl w:val="0"/>
          <w:numId w:val="66"/>
        </w:numPr>
        <w:spacing w:line="259" w:lineRule="auto"/>
        <w:jc w:val="both"/>
      </w:pPr>
      <w:r>
        <w:t>Since every point belongs to exactly one cluster, the total work across all clusters is O(n).</w:t>
      </w:r>
    </w:p>
    <w:p w14:paraId="33E3055E" w14:textId="77777777" w:rsidR="003A162C" w:rsidRPr="00AA7F5F" w:rsidRDefault="003A162C" w:rsidP="00AA7F5F">
      <w:pPr>
        <w:jc w:val="center"/>
        <w:rPr>
          <w:b/>
          <w:bCs/>
        </w:rPr>
      </w:pPr>
      <w:r w:rsidRPr="00637DEC">
        <w:rPr>
          <w:b/>
          <w:bCs/>
        </w:rPr>
        <w:t>Total per iteration: O(n).</w:t>
      </w:r>
    </w:p>
    <w:p w14:paraId="2751A63D" w14:textId="77777777" w:rsidR="003A162C" w:rsidRDefault="003A162C" w:rsidP="00A03C3A">
      <w:pPr>
        <w:jc w:val="both"/>
      </w:pPr>
      <w:r>
        <w:t>D. Overall Time Complexity</w:t>
      </w:r>
    </w:p>
    <w:p w14:paraId="026349C1" w14:textId="77777777" w:rsidR="003A162C" w:rsidRPr="00B30A12" w:rsidRDefault="003A162C" w:rsidP="00A03C3A">
      <w:pPr>
        <w:jc w:val="both"/>
        <w:rPr>
          <w:b/>
          <w:bCs/>
        </w:rPr>
      </w:pPr>
      <w:r w:rsidRPr="00B30A12">
        <w:rPr>
          <w:b/>
          <w:bCs/>
        </w:rPr>
        <w:t>The total complexity is expressed as:</w:t>
      </w:r>
    </w:p>
    <w:p w14:paraId="3611318D" w14:textId="77777777" w:rsidR="003A162C" w:rsidRDefault="003A162C" w:rsidP="00A03C3A">
      <w:pPr>
        <w:jc w:val="both"/>
      </w:pPr>
      <m:oMathPara>
        <m:oMath>
          <m:r>
            <w:rPr>
              <w:rFonts w:ascii="Cambria Math" w:hAnsi="Cambria Math"/>
            </w:rPr>
            <m:t>O</m:t>
          </m:r>
          <m:d>
            <m:dPr>
              <m:ctrlPr>
                <w:rPr>
                  <w:rFonts w:ascii="Cambria Math" w:hAnsi="Cambria Math"/>
                  <w:i/>
                </w:rPr>
              </m:ctrlPr>
            </m:dPr>
            <m:e>
              <m:r>
                <w:rPr>
                  <w:rFonts w:ascii="Cambria Math" w:hAnsi="Cambria Math"/>
                </w:rPr>
                <m:t>I</m:t>
              </m:r>
              <m:r>
                <m:rPr>
                  <m:sty m:val="p"/>
                </m:rPr>
                <w:rPr>
                  <w:rFonts w:ascii="Cambria Math" w:hAnsi="Cambria Math" w:cs="Cambria Math"/>
                </w:rPr>
                <m:t>×</m:t>
              </m:r>
              <m:r>
                <w:rPr>
                  <w:rFonts w:ascii="Cambria Math" w:hAnsi="Cambria Math"/>
                </w:rPr>
                <m:t>n</m:t>
              </m:r>
              <m:r>
                <m:rPr>
                  <m:sty m:val="p"/>
                </m:rPr>
                <w:rPr>
                  <w:rFonts w:ascii="Cambria Math" w:hAnsi="Cambria Math" w:cs="Cambria Math"/>
                </w:rPr>
                <m:t>×</m:t>
              </m:r>
              <m:r>
                <w:rPr>
                  <w:rFonts w:ascii="Cambria Math" w:hAnsi="Cambria Math"/>
                </w:rPr>
                <m:t>k</m:t>
              </m:r>
            </m:e>
          </m:d>
          <m:r>
            <m:rPr>
              <m:sty m:val="p"/>
            </m:rP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CA6D028" w14:textId="77777777" w:rsidR="003A162C" w:rsidRDefault="003A162C" w:rsidP="00885D64">
      <w:pPr>
        <w:pStyle w:val="ListParagraph"/>
        <w:numPr>
          <w:ilvl w:val="0"/>
          <w:numId w:val="67"/>
        </w:numPr>
        <w:spacing w:line="259" w:lineRule="auto"/>
        <w:jc w:val="both"/>
      </w:pPr>
      <w:r>
        <w:t>n: Number of points (30 in the example).</w:t>
      </w:r>
    </w:p>
    <w:p w14:paraId="368C6885" w14:textId="77777777" w:rsidR="003A162C" w:rsidRDefault="003A162C" w:rsidP="00885D64">
      <w:pPr>
        <w:pStyle w:val="ListParagraph"/>
        <w:numPr>
          <w:ilvl w:val="0"/>
          <w:numId w:val="67"/>
        </w:numPr>
        <w:spacing w:line="259" w:lineRule="auto"/>
        <w:jc w:val="both"/>
      </w:pPr>
      <w:r>
        <w:lastRenderedPageBreak/>
        <w:t>k: Number of clusters.</w:t>
      </w:r>
    </w:p>
    <w:p w14:paraId="439295ED" w14:textId="77777777" w:rsidR="003A162C" w:rsidRDefault="003A162C" w:rsidP="00885D64">
      <w:pPr>
        <w:pStyle w:val="ListParagraph"/>
        <w:numPr>
          <w:ilvl w:val="0"/>
          <w:numId w:val="67"/>
        </w:numPr>
        <w:spacing w:line="259" w:lineRule="auto"/>
        <w:jc w:val="both"/>
      </w:pPr>
      <w:r>
        <w:t>I: Number of iterations until convergence.</w:t>
      </w:r>
    </w:p>
    <w:p w14:paraId="698E763E" w14:textId="77777777" w:rsidR="003A162C" w:rsidRDefault="003A162C" w:rsidP="00081910">
      <w:pPr>
        <w:jc w:val="both"/>
      </w:pPr>
    </w:p>
    <w:p w14:paraId="195B1DDD" w14:textId="77777777" w:rsidR="003A162C" w:rsidRDefault="003A162C" w:rsidP="00E701C7">
      <w:pPr>
        <w:pStyle w:val="Heading4"/>
        <w:ind w:firstLine="0"/>
      </w:pPr>
      <w:r>
        <w:t>9.7.3.2 Space complexity</w:t>
      </w:r>
    </w:p>
    <w:p w14:paraId="57956BFE" w14:textId="77777777" w:rsidR="003A162C" w:rsidRDefault="003A162C" w:rsidP="008B0815">
      <w:pPr>
        <w:ind w:firstLine="720"/>
        <w:jc w:val="both"/>
      </w:pPr>
      <w:r>
        <w:t>The algorithm is highly memory efficient as it does not need to store all possible combinations.</w:t>
      </w:r>
    </w:p>
    <w:p w14:paraId="1A5CDEC5" w14:textId="77777777" w:rsidR="003A162C" w:rsidRDefault="003A162C" w:rsidP="00885D64">
      <w:pPr>
        <w:pStyle w:val="ListParagraph"/>
        <w:numPr>
          <w:ilvl w:val="0"/>
          <w:numId w:val="68"/>
        </w:numPr>
        <w:spacing w:line="259" w:lineRule="auto"/>
        <w:jc w:val="both"/>
      </w:pPr>
      <w:r>
        <w:t>Point Storage: The original points vector: O(n).</w:t>
      </w:r>
    </w:p>
    <w:p w14:paraId="77DAE9D4" w14:textId="77777777" w:rsidR="003A162C" w:rsidRDefault="003A162C" w:rsidP="00885D64">
      <w:pPr>
        <w:pStyle w:val="ListParagraph"/>
        <w:numPr>
          <w:ilvl w:val="0"/>
          <w:numId w:val="68"/>
        </w:numPr>
        <w:spacing w:line="259" w:lineRule="auto"/>
        <w:jc w:val="both"/>
      </w:pPr>
      <w:r>
        <w:t>Cluster Storage: The clusters vector (a partition of points): O(n).</w:t>
      </w:r>
    </w:p>
    <w:p w14:paraId="2449680C" w14:textId="77777777" w:rsidR="003A162C" w:rsidRDefault="003A162C" w:rsidP="00885D64">
      <w:pPr>
        <w:pStyle w:val="ListParagraph"/>
        <w:numPr>
          <w:ilvl w:val="0"/>
          <w:numId w:val="68"/>
        </w:numPr>
        <w:spacing w:line="259" w:lineRule="auto"/>
        <w:jc w:val="both"/>
      </w:pPr>
      <w:r>
        <w:t>Centroid Storage: A small vector of k points: O(k).</w:t>
      </w:r>
    </w:p>
    <w:p w14:paraId="66F48569" w14:textId="77777777" w:rsidR="000444C7" w:rsidRDefault="003A162C" w:rsidP="000444C7">
      <w:pPr>
        <w:jc w:val="center"/>
        <w:rPr>
          <w:rtl/>
        </w:rPr>
      </w:pPr>
      <w:r w:rsidRPr="00C65B6C">
        <w:rPr>
          <w:b/>
          <w:bCs/>
        </w:rPr>
        <w:t xml:space="preserve">Total Space: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n+k</m:t>
            </m:r>
          </m:e>
        </m:d>
        <m:r>
          <m:rPr>
            <m:sty m:val="b"/>
          </m:rPr>
          <w:rPr>
            <w:rFonts w:ascii="Cambria Math" w:hAnsi="Cambria Math"/>
          </w:rPr>
          <m:t>≈</m:t>
        </m:r>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p>
    <w:p w14:paraId="60B80BC1" w14:textId="6892E8A9" w:rsidR="003A162C" w:rsidRPr="000444C7" w:rsidRDefault="003A162C" w:rsidP="000444C7">
      <w:pPr>
        <w:pStyle w:val="Heading2"/>
        <w:rPr>
          <w:bCs/>
        </w:rPr>
      </w:pPr>
      <w:bookmarkStart w:id="528" w:name="_Toc229070300"/>
      <w:r>
        <w:t>9.8 Technique comparison</w:t>
      </w:r>
      <w:bookmarkEnd w:id="528"/>
    </w:p>
    <w:p w14:paraId="3360C91F" w14:textId="65C3E2BC" w:rsidR="003A162C" w:rsidRDefault="003A162C" w:rsidP="001C0F52">
      <w:pPr>
        <w:ind w:firstLine="720"/>
        <w:jc w:val="both"/>
      </w:pPr>
      <w:r>
        <w:t>This section provides a comparative analysis of the three implemented clustering strategies: Divide &amp; Conquer, Brute Force (Exhaustive), and Iterative Improvement (K-Means). Each approach offers distinct trade-offs between computational speed, memory usage, and result quality.</w:t>
      </w:r>
    </w:p>
    <w:p w14:paraId="2310854D" w14:textId="77777777" w:rsidR="003A162C" w:rsidRDefault="003A162C" w:rsidP="003E77E7">
      <w:pPr>
        <w:pStyle w:val="Heading3"/>
      </w:pPr>
      <w:bookmarkStart w:id="529" w:name="_Toc229070301"/>
      <w:r>
        <w:t>9.8.1 Comparative Summary Table</w:t>
      </w:r>
      <w:bookmarkEnd w:id="529"/>
    </w:p>
    <w:p w14:paraId="3BEACEC5" w14:textId="414ED89D" w:rsidR="00923215" w:rsidRDefault="00923215" w:rsidP="00923215">
      <w:pPr>
        <w:pStyle w:val="Caption"/>
        <w:keepNext/>
      </w:pPr>
      <w:bookmarkStart w:id="530" w:name="_Toc229058146"/>
      <w:r>
        <w:t xml:space="preserve">Table </w:t>
      </w:r>
      <w:fldSimple w:instr=" SEQ Table \* ARABIC ">
        <w:r w:rsidR="00302A3E">
          <w:rPr>
            <w:noProof/>
          </w:rPr>
          <w:t>47</w:t>
        </w:r>
        <w:bookmarkEnd w:id="530"/>
      </w:fldSimple>
    </w:p>
    <w:tbl>
      <w:tblPr>
        <w:tblW w:w="8290" w:type="dxa"/>
        <w:tblCellMar>
          <w:left w:w="0" w:type="dxa"/>
          <w:right w:w="0" w:type="dxa"/>
        </w:tblCellMar>
        <w:tblLook w:val="04A0" w:firstRow="1" w:lastRow="0" w:firstColumn="1" w:lastColumn="0" w:noHBand="0" w:noVBand="1"/>
      </w:tblPr>
      <w:tblGrid>
        <w:gridCol w:w="2062"/>
        <w:gridCol w:w="2430"/>
        <w:gridCol w:w="1890"/>
        <w:gridCol w:w="1908"/>
      </w:tblGrid>
      <w:tr w:rsidR="003A162C" w:rsidRPr="003E77E7" w14:paraId="5EB98794"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D6A90C" w14:textId="77777777" w:rsidR="003A162C" w:rsidRPr="003E77E7" w:rsidRDefault="003A162C" w:rsidP="003E77E7">
            <w:pPr>
              <w:jc w:val="center"/>
            </w:pPr>
            <w:r w:rsidRPr="003E77E7">
              <w:t>Feature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20158B" w14:textId="77777777" w:rsidR="003A162C" w:rsidRPr="003E77E7" w:rsidRDefault="003A162C" w:rsidP="003E77E7">
            <w:pPr>
              <w:jc w:val="center"/>
            </w:pPr>
            <w:r w:rsidRPr="003E77E7">
              <w:t>Divide &amp; Conquer</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E7235A" w14:textId="77777777" w:rsidR="003A162C" w:rsidRPr="003E77E7" w:rsidRDefault="003A162C" w:rsidP="003E77E7">
            <w:pPr>
              <w:jc w:val="center"/>
            </w:pPr>
            <w:r w:rsidRPr="003E77E7">
              <w:t>Brute Force</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04413D4" w14:textId="77777777" w:rsidR="003A162C" w:rsidRPr="003E77E7" w:rsidRDefault="003A162C" w:rsidP="003E77E7">
            <w:pPr>
              <w:jc w:val="center"/>
            </w:pPr>
            <w:r w:rsidRPr="003E77E7">
              <w:t>Iterative Improvement</w:t>
            </w:r>
          </w:p>
        </w:tc>
      </w:tr>
      <w:tr w:rsidR="003A162C" w:rsidRPr="003E77E7" w14:paraId="6473B799"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931142" w14:textId="77777777" w:rsidR="003A162C" w:rsidRPr="003E77E7" w:rsidRDefault="003A162C" w:rsidP="0083795E">
            <w:pPr>
              <w:jc w:val="center"/>
            </w:pPr>
            <w:r w:rsidRPr="003E77E7">
              <w:t>Time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9D84F" w14:textId="77777777" w:rsidR="003A162C" w:rsidRPr="003E77E7" w:rsidRDefault="003A162C" w:rsidP="003E77E7">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C258C" w14:textId="77777777" w:rsidR="003A162C" w:rsidRPr="003E77E7" w:rsidRDefault="003A162C" w:rsidP="003E77E7">
            <w:r w:rsidRPr="003E77E7">
              <w:t>O(n</w:t>
            </w:r>
            <w:r w:rsidRPr="003E77E7">
              <w:rPr>
                <w:rFonts w:ascii="Cambria Math" w:hAnsi="Cambria Math" w:cs="Cambria Math"/>
              </w:rPr>
              <w:t>⋅</w:t>
            </w:r>
            <w:r w:rsidRPr="003E77E7">
              <w:t>kn)</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0CFA" w14:textId="77777777" w:rsidR="003A162C" w:rsidRPr="003E77E7" w:rsidRDefault="003A162C" w:rsidP="003E77E7">
            <w:r w:rsidRPr="003E77E7">
              <w:t>O(I</w:t>
            </w:r>
            <w:r w:rsidRPr="003E77E7">
              <w:rPr>
                <w:rFonts w:ascii="Cambria Math" w:hAnsi="Cambria Math" w:cs="Cambria Math"/>
              </w:rPr>
              <w:t>⋅</w:t>
            </w:r>
            <w:r w:rsidRPr="003E77E7">
              <w:t>n</w:t>
            </w:r>
            <w:r w:rsidRPr="003E77E7">
              <w:rPr>
                <w:rFonts w:ascii="Cambria Math" w:hAnsi="Cambria Math" w:cs="Cambria Math"/>
              </w:rPr>
              <w:t>⋅</w:t>
            </w:r>
            <w:r w:rsidRPr="003E77E7">
              <w:t>k)</w:t>
            </w:r>
          </w:p>
        </w:tc>
      </w:tr>
      <w:tr w:rsidR="003A162C" w:rsidRPr="003E77E7" w14:paraId="5D6F11CD"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574E2F" w14:textId="77777777" w:rsidR="003A162C" w:rsidRPr="003E77E7" w:rsidRDefault="003A162C" w:rsidP="0083795E">
            <w:pPr>
              <w:jc w:val="center"/>
            </w:pPr>
            <w:r w:rsidRPr="003E77E7">
              <w:t>Space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F469B" w14:textId="77777777" w:rsidR="003A162C" w:rsidRPr="003E77E7" w:rsidRDefault="003A162C" w:rsidP="003E77E7">
            <w:r w:rsidRPr="003E77E7">
              <w:t>O(NlogN)</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46081" w14:textId="77777777" w:rsidR="003A162C" w:rsidRPr="003E77E7" w:rsidRDefault="003A162C" w:rsidP="003E77E7">
            <w:r w:rsidRPr="003E77E7">
              <w:t>O(n</w:t>
            </w:r>
            <w:r w:rsidRPr="003E77E7">
              <w:rPr>
                <w:rFonts w:ascii="Cambria Math" w:hAnsi="Cambria Math" w:cs="Cambria Math"/>
              </w:rPr>
              <w:t>⋅</w:t>
            </w:r>
            <w:r w:rsidRPr="003E77E7">
              <w:t>kn)</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7178B" w14:textId="77777777" w:rsidR="003A162C" w:rsidRPr="003E77E7" w:rsidRDefault="003A162C" w:rsidP="003E77E7">
            <w:r w:rsidRPr="003E77E7">
              <w:t>O(n+k)</w:t>
            </w:r>
          </w:p>
        </w:tc>
      </w:tr>
      <w:tr w:rsidR="003A162C" w:rsidRPr="003E77E7" w14:paraId="0B9D29EC"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0ACB4E" w14:textId="77777777" w:rsidR="003A162C" w:rsidRPr="003E77E7" w:rsidRDefault="003A162C" w:rsidP="0083795E">
            <w:pPr>
              <w:jc w:val="center"/>
            </w:pPr>
            <w:r w:rsidRPr="003E77E7">
              <w:lastRenderedPageBreak/>
              <w:t>Optimality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61D0A" w14:textId="77777777" w:rsidR="003A162C" w:rsidRPr="003E77E7" w:rsidRDefault="003A162C" w:rsidP="003E77E7">
            <w:r w:rsidRPr="003E77E7">
              <w:t>Sub-optimal</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50132" w14:textId="77777777" w:rsidR="003A162C" w:rsidRPr="003E77E7" w:rsidRDefault="003A162C" w:rsidP="003E77E7">
            <w:r w:rsidRPr="003E77E7">
              <w:t>Global Optimum</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B98AE" w14:textId="77777777" w:rsidR="003A162C" w:rsidRPr="003E77E7" w:rsidRDefault="003A162C" w:rsidP="003E77E7">
            <w:r w:rsidRPr="003E77E7">
              <w:t>Local Optimum</w:t>
            </w:r>
          </w:p>
        </w:tc>
      </w:tr>
      <w:tr w:rsidR="003A162C" w:rsidRPr="003E77E7" w14:paraId="62D9CAF5"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5E0CFD" w14:textId="77777777" w:rsidR="003A162C" w:rsidRPr="003E77E7" w:rsidRDefault="003A162C" w:rsidP="0083795E">
            <w:pPr>
              <w:jc w:val="center"/>
            </w:pPr>
            <w:r w:rsidRPr="003E77E7">
              <w:t>Scalability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51FF9" w14:textId="77777777" w:rsidR="003A162C" w:rsidRPr="003E77E7" w:rsidRDefault="003A162C" w:rsidP="003E77E7">
            <w:r w:rsidRPr="003E77E7">
              <w:t>High</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87A08" w14:textId="77777777" w:rsidR="003A162C" w:rsidRPr="003E77E7" w:rsidRDefault="003A162C" w:rsidP="003E77E7">
            <w:r w:rsidRPr="003E77E7">
              <w:t>Very Low</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E784B" w14:textId="77777777" w:rsidR="003A162C" w:rsidRPr="003E77E7" w:rsidRDefault="003A162C" w:rsidP="003E77E7">
            <w:r w:rsidRPr="003E77E7">
              <w:t>Very High</w:t>
            </w:r>
          </w:p>
        </w:tc>
      </w:tr>
      <w:tr w:rsidR="003A162C" w:rsidRPr="003E77E7" w14:paraId="09046DA5"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4C008E" w14:textId="77777777" w:rsidR="003A162C" w:rsidRPr="003E77E7" w:rsidRDefault="003A162C" w:rsidP="0083795E">
            <w:pPr>
              <w:jc w:val="center"/>
            </w:pPr>
            <w:r w:rsidRPr="003E77E7">
              <w:t>Best Use Case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E2279" w14:textId="77777777" w:rsidR="003A162C" w:rsidRPr="003E77E7" w:rsidRDefault="003A162C" w:rsidP="003E77E7">
            <w:r w:rsidRPr="003E77E7">
              <w:t>Small to medium datasets with hierarchical structures.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D6275" w14:textId="77777777" w:rsidR="003A162C" w:rsidRPr="003E77E7" w:rsidRDefault="003A162C" w:rsidP="003E77E7">
            <w:r w:rsidRPr="003E77E7">
              <w:t>Establishing a "Gold Standard" for very small n (&lt;15).</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F70EEE" w14:textId="77777777" w:rsidR="003A162C" w:rsidRPr="003E77E7" w:rsidRDefault="003A162C" w:rsidP="003E77E7">
            <w:r w:rsidRPr="003E77E7">
              <w:t>General purpose, large-scale data mining.</w:t>
            </w:r>
          </w:p>
        </w:tc>
      </w:tr>
    </w:tbl>
    <w:p w14:paraId="09EF1ABA" w14:textId="77777777" w:rsidR="003A162C" w:rsidRDefault="003A162C" w:rsidP="008941A6"/>
    <w:p w14:paraId="34E1057F" w14:textId="77777777" w:rsidR="003A162C" w:rsidRDefault="003A162C" w:rsidP="003E77E7">
      <w:pPr>
        <w:pStyle w:val="Heading3"/>
      </w:pPr>
      <w:bookmarkStart w:id="531" w:name="_Toc229070302"/>
      <w:r>
        <w:t>9.8.2 Deep dive analysis</w:t>
      </w:r>
      <w:bookmarkEnd w:id="531"/>
    </w:p>
    <w:p w14:paraId="379CAE42" w14:textId="77777777" w:rsidR="003A162C" w:rsidRDefault="003A162C" w:rsidP="00326D1D">
      <w:pPr>
        <w:ind w:firstLine="720"/>
        <w:jc w:val="both"/>
      </w:pPr>
      <w:r>
        <w:t>The Brute Force approach is the only method guaranteed to find the absolute best clustering solution. However, due to its combinatorial nature (Stirling numbers of the second kind), the search space grows at a "super-exponential" rate, making it a theoretical tool rather than a practical one for real-world data.</w:t>
      </w:r>
    </w:p>
    <w:p w14:paraId="10D5DAA5" w14:textId="77777777" w:rsidR="003A162C" w:rsidRDefault="003A162C" w:rsidP="00326D1D">
      <w:pPr>
        <w:ind w:firstLine="720"/>
        <w:jc w:val="both"/>
      </w:pPr>
      <w:r>
        <w:t>K-Means is the most scalable of the three. By starting with k random centroids and refining them, it avoids the exponential search space. While it can get "stuck" in a local minimum (a solution that is better than its neighbors but not the best possible), its space requirement and fast convergence make it the industry standard for large datasets.</w:t>
      </w:r>
    </w:p>
    <w:p w14:paraId="7731960C" w14:textId="77777777" w:rsidR="003A162C" w:rsidRDefault="003A162C" w:rsidP="00326D1D">
      <w:pPr>
        <w:ind w:firstLine="720"/>
        <w:jc w:val="both"/>
      </w:pPr>
      <w:r>
        <w:t>The Divide-and-Conquer approach provides a middle ground. By recursively breaking the problem into smaller subsets and merging them, it builds a "tree" of clusters. It is faster than Brute Force and provides more structural information than K-Means, but the repeated centroid recalculations and vector copying make it more memory-intensive than the iterative approach.</w:t>
      </w:r>
    </w:p>
    <w:p w14:paraId="44564DB5" w14:textId="77777777" w:rsidR="003A162C" w:rsidRDefault="003A162C" w:rsidP="008941A6"/>
    <w:p w14:paraId="3DF002A1" w14:textId="77777777" w:rsidR="003A162C" w:rsidRDefault="003A162C">
      <w:r>
        <w:br w:type="page"/>
      </w:r>
    </w:p>
    <w:p w14:paraId="3BA1A737" w14:textId="77777777" w:rsidR="003A162C" w:rsidRDefault="003A162C" w:rsidP="009C7F47">
      <w:pPr>
        <w:pStyle w:val="Heading2"/>
      </w:pPr>
      <w:bookmarkStart w:id="532" w:name="_Toc229070303"/>
      <w:r>
        <w:lastRenderedPageBreak/>
        <w:t>9.9 Alternative approaches</w:t>
      </w:r>
      <w:bookmarkEnd w:id="532"/>
    </w:p>
    <w:p w14:paraId="4398C2D2" w14:textId="77777777" w:rsidR="003A162C" w:rsidRPr="00ED0CE2" w:rsidRDefault="003A162C" w:rsidP="006029D4">
      <w:pPr>
        <w:ind w:firstLine="720"/>
        <w:jc w:val="both"/>
      </w:pPr>
      <w:r w:rsidRPr="00ED0CE2">
        <w:t xml:space="preserve">In addition to standard hierarchical and point assignment methods, several specialized algorithms address large datasets and non-standard cluster shapes. </w:t>
      </w:r>
    </w:p>
    <w:p w14:paraId="5676C3F6" w14:textId="77777777" w:rsidR="003A162C" w:rsidRPr="006029D4" w:rsidRDefault="003A162C" w:rsidP="006029D4">
      <w:pPr>
        <w:pStyle w:val="Heading3"/>
        <w:jc w:val="both"/>
      </w:pPr>
      <w:bookmarkStart w:id="533" w:name="_Toc229070304"/>
      <w:r>
        <w:t>9.9.1</w:t>
      </w:r>
      <w:r w:rsidRPr="006029D4">
        <w:t xml:space="preserve"> BFR (Bradley-Fayyad-Reina) Algorithm</w:t>
      </w:r>
      <w:bookmarkEnd w:id="533"/>
    </w:p>
    <w:p w14:paraId="25488DC2" w14:textId="77777777" w:rsidR="003A162C" w:rsidRPr="00ED0CE2" w:rsidRDefault="003A162C" w:rsidP="006029D4">
      <w:pPr>
        <w:ind w:firstLine="360"/>
        <w:jc w:val="both"/>
      </w:pPr>
      <w:r w:rsidRPr="00ED0CE2">
        <w:t xml:space="preserve">BFR is a variant of the k-means algorithm designed specifically for very large, disk-resident datasets. </w:t>
      </w:r>
    </w:p>
    <w:p w14:paraId="6B7319B3" w14:textId="77777777" w:rsidR="003A162C" w:rsidRPr="00ED0CE2" w:rsidRDefault="003A162C" w:rsidP="00885D64">
      <w:pPr>
        <w:numPr>
          <w:ilvl w:val="0"/>
          <w:numId w:val="70"/>
        </w:numPr>
        <w:spacing w:before="0" w:after="160" w:line="259" w:lineRule="auto"/>
        <w:jc w:val="both"/>
      </w:pPr>
      <w:r w:rsidRPr="00ED0CE2">
        <w:rPr>
          <w:b/>
          <w:bCs/>
        </w:rPr>
        <w:t>Assumptions</w:t>
      </w:r>
      <w:r w:rsidRPr="00ED0CE2">
        <w:t xml:space="preserve">: It assumes clusters are normally distributed around a centroid in Euclidean space, though standard deviations may vary across different dimensions. </w:t>
      </w:r>
    </w:p>
    <w:p w14:paraId="39ADDA25" w14:textId="77777777" w:rsidR="003A162C" w:rsidRPr="00ED0CE2" w:rsidRDefault="003A162C" w:rsidP="00885D64">
      <w:pPr>
        <w:numPr>
          <w:ilvl w:val="0"/>
          <w:numId w:val="70"/>
        </w:numPr>
        <w:spacing w:before="0" w:after="160" w:line="259" w:lineRule="auto"/>
        <w:jc w:val="both"/>
      </w:pPr>
      <w:r w:rsidRPr="00ED0CE2">
        <w:rPr>
          <w:b/>
          <w:bCs/>
        </w:rPr>
        <w:t>Data Processing</w:t>
      </w:r>
      <w:r w:rsidRPr="00ED0CE2">
        <w:t xml:space="preserve">: Data is processed one main-memory-load at a time, with points categorized into three classes: </w:t>
      </w:r>
    </w:p>
    <w:p w14:paraId="5D96897E" w14:textId="77777777" w:rsidR="003A162C" w:rsidRPr="00ED0CE2" w:rsidRDefault="003A162C" w:rsidP="00885D64">
      <w:pPr>
        <w:numPr>
          <w:ilvl w:val="1"/>
          <w:numId w:val="70"/>
        </w:numPr>
        <w:spacing w:before="0" w:after="160" w:line="259" w:lineRule="auto"/>
        <w:jc w:val="both"/>
      </w:pPr>
      <w:r w:rsidRPr="00ED0CE2">
        <w:rPr>
          <w:b/>
          <w:bCs/>
        </w:rPr>
        <w:t>Discard Set (DS)</w:t>
      </w:r>
      <w:r w:rsidRPr="00ED0CE2">
        <w:t xml:space="preserve">: Points close enough to a cluster centroid to be summarized by simple statistics (N, SUM, and SUMSQ). </w:t>
      </w:r>
    </w:p>
    <w:p w14:paraId="73258E9F" w14:textId="77777777" w:rsidR="003A162C" w:rsidRPr="00ED0CE2" w:rsidRDefault="003A162C" w:rsidP="00885D64">
      <w:pPr>
        <w:numPr>
          <w:ilvl w:val="1"/>
          <w:numId w:val="70"/>
        </w:numPr>
        <w:spacing w:before="0" w:after="160" w:line="259" w:lineRule="auto"/>
        <w:jc w:val="both"/>
      </w:pPr>
      <w:r w:rsidRPr="00ED0CE2">
        <w:rPr>
          <w:b/>
          <w:bCs/>
        </w:rPr>
        <w:t>Compression Set (CS)</w:t>
      </w:r>
      <w:r w:rsidRPr="00ED0CE2">
        <w:t xml:space="preserve">: Groups of points that are close to each other but not to any existing cluster centroid. </w:t>
      </w:r>
    </w:p>
    <w:p w14:paraId="02DD6087" w14:textId="77777777" w:rsidR="003A162C" w:rsidRPr="00ED0CE2" w:rsidRDefault="003A162C" w:rsidP="00885D64">
      <w:pPr>
        <w:numPr>
          <w:ilvl w:val="1"/>
          <w:numId w:val="70"/>
        </w:numPr>
        <w:spacing w:before="0" w:after="160" w:line="259" w:lineRule="auto"/>
        <w:jc w:val="both"/>
      </w:pPr>
      <w:r w:rsidRPr="00ED0CE2">
        <w:rPr>
          <w:b/>
          <w:bCs/>
        </w:rPr>
        <w:t>Retained Set (RS)</w:t>
      </w:r>
      <w:r w:rsidRPr="00ED0CE2">
        <w:t xml:space="preserve">: Isolated points that cannot be summarized. </w:t>
      </w:r>
    </w:p>
    <w:p w14:paraId="01CCCAC7" w14:textId="77777777" w:rsidR="003A162C" w:rsidRPr="00ED0CE2" w:rsidRDefault="003A162C" w:rsidP="00885D64">
      <w:pPr>
        <w:numPr>
          <w:ilvl w:val="0"/>
          <w:numId w:val="70"/>
        </w:numPr>
        <w:spacing w:before="0" w:after="160" w:line="259" w:lineRule="auto"/>
        <w:jc w:val="both"/>
      </w:pPr>
      <w:r w:rsidRPr="00ED0CE2">
        <w:rPr>
          <w:b/>
          <w:bCs/>
        </w:rPr>
        <w:t>Efficiency</w:t>
      </w:r>
      <w:r w:rsidRPr="00ED0CE2">
        <w:t xml:space="preserve">: Summarizing sets using N, SUM, and SUMSQ allows any number of points to be represented by 2d+1 values, where d is the number of dimensions. </w:t>
      </w:r>
    </w:p>
    <w:p w14:paraId="288BDC75" w14:textId="77777777" w:rsidR="003A162C" w:rsidRPr="00ED0CE2" w:rsidRDefault="003A162C" w:rsidP="00AC792E">
      <w:pPr>
        <w:pStyle w:val="Heading3"/>
      </w:pPr>
      <w:bookmarkStart w:id="534" w:name="_Toc229070305"/>
      <w:r>
        <w:t>9.9.</w:t>
      </w:r>
      <w:r w:rsidRPr="00ED0CE2">
        <w:t>2 CURE (Clustering Using REpresentatives) Algorithm</w:t>
      </w:r>
      <w:bookmarkEnd w:id="534"/>
    </w:p>
    <w:p w14:paraId="18954CC4" w14:textId="77777777" w:rsidR="003A162C" w:rsidRPr="00ED0CE2" w:rsidRDefault="003A162C" w:rsidP="006029D4">
      <w:pPr>
        <w:ind w:firstLine="360"/>
        <w:jc w:val="both"/>
      </w:pPr>
      <w:r w:rsidRPr="00ED0CE2">
        <w:t xml:space="preserve">CURE addresses limitations in BFR and standard k-means, which often struggle with non-spherical cluster shapes or clusters at varying angles. </w:t>
      </w:r>
    </w:p>
    <w:p w14:paraId="32AECC5A" w14:textId="77777777" w:rsidR="003A162C" w:rsidRPr="00ED0CE2" w:rsidRDefault="003A162C" w:rsidP="00885D64">
      <w:pPr>
        <w:numPr>
          <w:ilvl w:val="0"/>
          <w:numId w:val="71"/>
        </w:numPr>
        <w:spacing w:before="0" w:after="160" w:line="259" w:lineRule="auto"/>
        <w:jc w:val="both"/>
      </w:pPr>
      <w:r w:rsidRPr="00ED0CE2">
        <w:rPr>
          <w:b/>
          <w:bCs/>
        </w:rPr>
        <w:t>Cluster Shape</w:t>
      </w:r>
      <w:r w:rsidRPr="00ED0CE2">
        <w:t xml:space="preserve">: Unlike centroid-based methods, CURE allows clusters to assume any shape in Euclidean space. </w:t>
      </w:r>
    </w:p>
    <w:p w14:paraId="76E267AB" w14:textId="77777777" w:rsidR="003A162C" w:rsidRPr="00ED0CE2" w:rsidRDefault="003A162C" w:rsidP="00885D64">
      <w:pPr>
        <w:numPr>
          <w:ilvl w:val="0"/>
          <w:numId w:val="71"/>
        </w:numPr>
        <w:spacing w:before="0" w:after="160" w:line="259" w:lineRule="auto"/>
        <w:jc w:val="both"/>
      </w:pPr>
      <w:r w:rsidRPr="00ED0CE2">
        <w:rPr>
          <w:b/>
          <w:bCs/>
        </w:rPr>
        <w:t>Representative Points</w:t>
      </w:r>
      <w:r w:rsidRPr="00ED0CE2">
        <w:t xml:space="preserve">: Instead of a single centroid, each cluster is represented by a set of dispersed points moved approximately 20% toward the cluster's center. </w:t>
      </w:r>
    </w:p>
    <w:p w14:paraId="66AFF631" w14:textId="77777777" w:rsidR="003A162C" w:rsidRPr="00ED0CE2" w:rsidRDefault="003A162C" w:rsidP="00885D64">
      <w:pPr>
        <w:numPr>
          <w:ilvl w:val="0"/>
          <w:numId w:val="71"/>
        </w:numPr>
        <w:spacing w:before="0" w:after="160" w:line="259" w:lineRule="auto"/>
        <w:jc w:val="both"/>
      </w:pPr>
      <w:r w:rsidRPr="00ED0CE2">
        <w:rPr>
          <w:b/>
          <w:bCs/>
        </w:rPr>
        <w:t>Process</w:t>
      </w:r>
      <w:r w:rsidRPr="00ED0CE2">
        <w:t>:</w:t>
      </w:r>
    </w:p>
    <w:p w14:paraId="0784A55F" w14:textId="77777777" w:rsidR="003A162C" w:rsidRPr="00ED0CE2" w:rsidRDefault="003A162C" w:rsidP="00885D64">
      <w:pPr>
        <w:numPr>
          <w:ilvl w:val="1"/>
          <w:numId w:val="71"/>
        </w:numPr>
        <w:spacing w:before="0" w:after="160" w:line="259" w:lineRule="auto"/>
        <w:jc w:val="both"/>
      </w:pPr>
      <w:r w:rsidRPr="00ED0CE2">
        <w:t xml:space="preserve">Pick a random sample of points for initial hierarchical clustering. </w:t>
      </w:r>
    </w:p>
    <w:p w14:paraId="06C8F2C0" w14:textId="77777777" w:rsidR="003A162C" w:rsidRPr="00ED0CE2" w:rsidRDefault="003A162C" w:rsidP="00885D64">
      <w:pPr>
        <w:numPr>
          <w:ilvl w:val="1"/>
          <w:numId w:val="71"/>
        </w:numPr>
        <w:spacing w:before="0" w:after="160" w:line="259" w:lineRule="auto"/>
        <w:jc w:val="both"/>
      </w:pPr>
      <w:r w:rsidRPr="00ED0CE2">
        <w:t xml:space="preserve">Select a sample of widely dispersed points for each resulting cluster. </w:t>
      </w:r>
    </w:p>
    <w:p w14:paraId="66155CEE" w14:textId="77777777" w:rsidR="003A162C" w:rsidRPr="00ED0CE2" w:rsidRDefault="003A162C" w:rsidP="00885D64">
      <w:pPr>
        <w:numPr>
          <w:ilvl w:val="1"/>
          <w:numId w:val="71"/>
        </w:numPr>
        <w:spacing w:before="0" w:after="160" w:line="259" w:lineRule="auto"/>
        <w:jc w:val="both"/>
      </w:pPr>
      <w:r w:rsidRPr="00ED0CE2">
        <w:lastRenderedPageBreak/>
        <w:t xml:space="preserve">Move these points toward the cluster centroid to create representatives. </w:t>
      </w:r>
    </w:p>
    <w:p w14:paraId="75E12AB3" w14:textId="5782666B" w:rsidR="003A162C" w:rsidRPr="000444C7" w:rsidRDefault="003A162C" w:rsidP="000444C7">
      <w:pPr>
        <w:numPr>
          <w:ilvl w:val="1"/>
          <w:numId w:val="71"/>
        </w:numPr>
        <w:spacing w:before="0" w:after="160" w:line="259" w:lineRule="auto"/>
        <w:jc w:val="both"/>
      </w:pPr>
      <w:r w:rsidRPr="00ED0CE2">
        <w:t xml:space="preserve">Assign all remaining points in the dataset to the cluster with the nearest representative point. </w:t>
      </w:r>
    </w:p>
    <w:p w14:paraId="5A2FFC0D" w14:textId="77777777" w:rsidR="003A162C" w:rsidRDefault="003A162C" w:rsidP="00FC1DA4">
      <w:pPr>
        <w:pStyle w:val="Heading2"/>
      </w:pPr>
      <w:bookmarkStart w:id="535" w:name="_Toc229070306"/>
      <w:r>
        <w:t>9.10 Summary</w:t>
      </w:r>
      <w:bookmarkEnd w:id="535"/>
    </w:p>
    <w:p w14:paraId="7DE575A1" w14:textId="77777777" w:rsidR="003A162C" w:rsidRPr="00936886" w:rsidRDefault="003A162C" w:rsidP="00885D64">
      <w:pPr>
        <w:pStyle w:val="ListParagraph"/>
        <w:numPr>
          <w:ilvl w:val="0"/>
          <w:numId w:val="69"/>
        </w:numPr>
        <w:spacing w:line="259" w:lineRule="auto"/>
        <w:jc w:val="both"/>
        <w:rPr>
          <w:rFonts w:cstheme="minorHAnsi"/>
        </w:rPr>
      </w:pPr>
      <w:r w:rsidRPr="00936886">
        <w:rPr>
          <w:rFonts w:cstheme="minorHAnsi"/>
        </w:rPr>
        <w:t xml:space="preserve">For Accuracy: Use Brute Force only for validation and testing on datasets where </w:t>
      </w:r>
      <m:oMath>
        <m:r>
          <w:rPr>
            <w:rFonts w:ascii="Cambria Math" w:hAnsi="Cambria Math" w:cstheme="minorHAnsi"/>
          </w:rPr>
          <m:t xml:space="preserve">n </m:t>
        </m:r>
        <m:r>
          <m:rPr>
            <m:sty m:val="p"/>
          </m:rPr>
          <w:rPr>
            <w:rFonts w:ascii="Cambria Math" w:hAnsi="Cambria Math" w:cstheme="minorHAnsi"/>
          </w:rPr>
          <m:t>≤</m:t>
        </m:r>
        <m:r>
          <w:rPr>
            <w:rFonts w:ascii="Cambria Math" w:hAnsi="Cambria Math" w:cstheme="minorHAnsi"/>
          </w:rPr>
          <m:t>15</m:t>
        </m:r>
      </m:oMath>
      <w:r w:rsidRPr="00936886">
        <w:rPr>
          <w:rFonts w:cstheme="minorHAnsi"/>
        </w:rPr>
        <w:t>.</w:t>
      </w:r>
    </w:p>
    <w:p w14:paraId="66DEABCE" w14:textId="77777777" w:rsidR="003A162C" w:rsidRPr="00936886" w:rsidRDefault="003A162C" w:rsidP="00885D64">
      <w:pPr>
        <w:pStyle w:val="ListParagraph"/>
        <w:numPr>
          <w:ilvl w:val="0"/>
          <w:numId w:val="69"/>
        </w:numPr>
        <w:spacing w:line="259" w:lineRule="auto"/>
        <w:jc w:val="both"/>
        <w:rPr>
          <w:rFonts w:cstheme="minorHAnsi"/>
        </w:rPr>
      </w:pPr>
      <w:r w:rsidRPr="00936886">
        <w:rPr>
          <w:rFonts w:cstheme="minorHAnsi"/>
        </w:rPr>
        <w:t>For Speed and Scale: Use Iterative Improvement for any dataset exceeding 50 points or for applications requiring real-time results.</w:t>
      </w:r>
    </w:p>
    <w:p w14:paraId="0771E3AB" w14:textId="77777777" w:rsidR="003A162C" w:rsidRPr="00936886" w:rsidRDefault="003A162C" w:rsidP="00885D64">
      <w:pPr>
        <w:pStyle w:val="ListParagraph"/>
        <w:numPr>
          <w:ilvl w:val="0"/>
          <w:numId w:val="69"/>
        </w:numPr>
        <w:spacing w:line="259" w:lineRule="auto"/>
        <w:jc w:val="both"/>
        <w:rPr>
          <w:rFonts w:cstheme="minorHAnsi"/>
        </w:rPr>
      </w:pPr>
      <w:r w:rsidRPr="00936886">
        <w:rPr>
          <w:rFonts w:cstheme="minorHAnsi"/>
        </w:rPr>
        <w:t>For Relationship Mapping: Use Divide &amp; Conquer if the goal is to understand how smaller clusters naturally merge into larger ones (hierarchical relationships).</w:t>
      </w:r>
    </w:p>
    <w:p w14:paraId="3737C4D4" w14:textId="77777777" w:rsidR="003A162C" w:rsidRDefault="003A162C" w:rsidP="00FC1DA4"/>
    <w:p w14:paraId="7186CB36" w14:textId="1110D94C" w:rsidR="004F6438" w:rsidRDefault="004F6438">
      <w:pPr>
        <w:spacing w:before="0" w:after="160" w:line="259" w:lineRule="auto"/>
      </w:pPr>
      <w:r>
        <w:br w:type="page"/>
      </w:r>
    </w:p>
    <w:p w14:paraId="40BC0665" w14:textId="5A23B3D6" w:rsidR="00934284" w:rsidRDefault="00934284" w:rsidP="00885D64">
      <w:pPr>
        <w:pStyle w:val="Heading1"/>
        <w:numPr>
          <w:ilvl w:val="0"/>
          <w:numId w:val="83"/>
        </w:numPr>
        <w:spacing w:before="480" w:after="160" w:line="259" w:lineRule="auto"/>
      </w:pPr>
      <w:r>
        <w:lastRenderedPageBreak/>
        <w:t xml:space="preserve"> </w:t>
      </w:r>
      <w:bookmarkStart w:id="536" w:name="_Toc229070307"/>
      <w:r>
        <w:t>Coin Flipping</w:t>
      </w:r>
      <w:bookmarkEnd w:id="536"/>
      <w:r>
        <w:t> </w:t>
      </w:r>
      <w:bookmarkStart w:id="537" w:name="_Toc228756862"/>
      <w:bookmarkStart w:id="538" w:name="_Toc228839194"/>
      <w:bookmarkStart w:id="539" w:name="_Toc228917508"/>
    </w:p>
    <w:p w14:paraId="084E2391" w14:textId="77777777" w:rsidR="00934284" w:rsidRDefault="00934284" w:rsidP="0088664B">
      <w:pPr>
        <w:pStyle w:val="Heading2"/>
        <w:rPr>
          <w:rFonts w:cs="Times New Roman"/>
        </w:rPr>
      </w:pPr>
      <w:bookmarkStart w:id="540" w:name="_Toc229070308"/>
      <w:r>
        <w:t>10.1 Problem description</w:t>
      </w:r>
      <w:bookmarkEnd w:id="537"/>
      <w:bookmarkEnd w:id="538"/>
      <w:bookmarkEnd w:id="539"/>
      <w:bookmarkEnd w:id="540"/>
    </w:p>
    <w:p w14:paraId="38B7211B" w14:textId="7D48495D" w:rsidR="00934284" w:rsidRPr="00D41F49" w:rsidRDefault="002C7B22" w:rsidP="00D41F49">
      <w:pPr>
        <w:ind w:firstLine="360"/>
        <w:jc w:val="both"/>
      </w:pPr>
      <w:r w:rsidRPr="00D41F49">
        <w:t>Given</w:t>
      </w:r>
      <w:r w:rsidR="00934284" w:rsidRPr="00D41F49">
        <w:t xml:space="preserve"> a line of n coins. Each coin shows either Heads ‘H’ or Tails ‘T’ in an arbitrary order. The goal is to remove all coins using a sequence of moves. A move consists of:</w:t>
      </w:r>
    </w:p>
    <w:p w14:paraId="647DE1D2" w14:textId="77777777" w:rsidR="00934284" w:rsidRPr="00D41F49" w:rsidRDefault="00934284" w:rsidP="00885D64">
      <w:pPr>
        <w:pStyle w:val="ListParagraph"/>
        <w:numPr>
          <w:ilvl w:val="0"/>
          <w:numId w:val="85"/>
        </w:numPr>
        <w:jc w:val="both"/>
      </w:pPr>
      <w:r w:rsidRPr="00D41F49">
        <w:t>Choose a coin that is currently Heads</w:t>
      </w:r>
      <w:r w:rsidRPr="00D41F49">
        <w:noBreakHyphen/>
        <w:t>up.</w:t>
      </w:r>
    </w:p>
    <w:p w14:paraId="4C4D2D66" w14:textId="77777777" w:rsidR="00934284" w:rsidRPr="00D41F49" w:rsidRDefault="00934284" w:rsidP="00885D64">
      <w:pPr>
        <w:pStyle w:val="ListParagraph"/>
        <w:numPr>
          <w:ilvl w:val="0"/>
          <w:numId w:val="85"/>
        </w:numPr>
        <w:jc w:val="both"/>
      </w:pPr>
      <w:r w:rsidRPr="00D41F49">
        <w:t>Remove that coin from the line.</w:t>
      </w:r>
    </w:p>
    <w:p w14:paraId="183EE69D" w14:textId="10B79B7C" w:rsidR="00934284" w:rsidRPr="00D41F49" w:rsidRDefault="00934284" w:rsidP="00885D64">
      <w:pPr>
        <w:pStyle w:val="ListParagraph"/>
        <w:numPr>
          <w:ilvl w:val="0"/>
          <w:numId w:val="85"/>
        </w:numPr>
        <w:jc w:val="both"/>
      </w:pPr>
      <w:r w:rsidRPr="00D41F49">
        <w:t>If the removed coin had an immediate neighbor on the left or right that is still present, flip that neighbor.</w:t>
      </w:r>
    </w:p>
    <w:p w14:paraId="029EC8C3" w14:textId="228AF954" w:rsidR="00934284" w:rsidRPr="00D41F49" w:rsidRDefault="00934284" w:rsidP="00D41F49">
      <w:pPr>
        <w:ind w:firstLine="360"/>
        <w:jc w:val="both"/>
      </w:pPr>
      <w:r w:rsidRPr="00D41F49">
        <w:t>A gap is formed when a coin is removed. Neighbors are the coins immediately beside the removed coin, and you can’t flip past a gap.</w:t>
      </w:r>
      <w:r w:rsidR="00F209BF" w:rsidRPr="00D41F49">
        <w:t xml:space="preserve"> </w:t>
      </w:r>
      <w:r w:rsidRPr="00D41F49">
        <w:t>The puzzle’s goal is to remove all coins on the table and output the sequence of moves done to reach the goal or output impossible if there is no possible sequence.</w:t>
      </w:r>
    </w:p>
    <w:p w14:paraId="20889105" w14:textId="77777777" w:rsidR="00934284" w:rsidRDefault="00934284" w:rsidP="007E4DE4">
      <w:pPr>
        <w:pStyle w:val="NoSpacing"/>
        <w:ind w:left="360" w:firstLine="0"/>
      </w:pPr>
    </w:p>
    <w:p w14:paraId="32303ECB" w14:textId="252E37D3" w:rsidR="00934284" w:rsidRDefault="008A43D8" w:rsidP="008A43D8">
      <w:pPr>
        <w:pStyle w:val="Heading2"/>
        <w:spacing w:before="40" w:line="276" w:lineRule="auto"/>
      </w:pPr>
      <w:bookmarkStart w:id="541" w:name="_Toc228756863"/>
      <w:bookmarkStart w:id="542" w:name="_Toc228839195"/>
      <w:bookmarkStart w:id="543" w:name="_Toc228917509"/>
      <w:bookmarkStart w:id="544" w:name="_Toc229070309"/>
      <w:r>
        <w:t xml:space="preserve">10.2 </w:t>
      </w:r>
      <w:r w:rsidR="00934284">
        <w:t>A</w:t>
      </w:r>
      <w:r w:rsidR="00934284" w:rsidRPr="007E4DE4">
        <w:t>ssumptions</w:t>
      </w:r>
      <w:bookmarkEnd w:id="541"/>
      <w:bookmarkEnd w:id="542"/>
      <w:bookmarkEnd w:id="543"/>
      <w:bookmarkEnd w:id="544"/>
    </w:p>
    <w:p w14:paraId="7FE5B148" w14:textId="77777777" w:rsidR="00934284" w:rsidRPr="00D41F49" w:rsidRDefault="00934284" w:rsidP="00885D64">
      <w:pPr>
        <w:pStyle w:val="ListParagraph"/>
        <w:numPr>
          <w:ilvl w:val="0"/>
          <w:numId w:val="86"/>
        </w:numPr>
        <w:jc w:val="both"/>
        <w:rPr>
          <w:rFonts w:cs="Times New Roman"/>
        </w:rPr>
      </w:pPr>
      <w:r>
        <w:t xml:space="preserve">The input is a string consisting only of the </w:t>
      </w:r>
      <w:r w:rsidRPr="007E4DE4">
        <w:t>characters 'H' and 'T',</w:t>
      </w:r>
      <w:r>
        <w:t xml:space="preserve"> with length n ≥ 1.</w:t>
      </w:r>
    </w:p>
    <w:p w14:paraId="29CF188F" w14:textId="77777777" w:rsidR="00934284" w:rsidRDefault="00934284" w:rsidP="00885D64">
      <w:pPr>
        <w:pStyle w:val="ListParagraph"/>
        <w:numPr>
          <w:ilvl w:val="0"/>
          <w:numId w:val="86"/>
        </w:numPr>
        <w:jc w:val="both"/>
      </w:pPr>
      <w:r>
        <w:t>Coin indices are 1</w:t>
      </w:r>
      <w:r>
        <w:noBreakHyphen/>
        <w:t>based in the output, matching the natural counting from left to right.</w:t>
      </w:r>
    </w:p>
    <w:p w14:paraId="08EDF41A" w14:textId="77777777" w:rsidR="00934284" w:rsidRDefault="00934284" w:rsidP="00885D64">
      <w:pPr>
        <w:pStyle w:val="ListParagraph"/>
        <w:numPr>
          <w:ilvl w:val="0"/>
          <w:numId w:val="86"/>
        </w:numPr>
        <w:jc w:val="both"/>
      </w:pPr>
      <w:r>
        <w:t>Flipping happens </w:t>
      </w:r>
      <w:r w:rsidRPr="007E4DE4">
        <w:t>only</w:t>
      </w:r>
      <w:r>
        <w:t> on the immediate original neighbors that are </w:t>
      </w:r>
      <w:r w:rsidRPr="009A5A82">
        <w:t>still</w:t>
      </w:r>
      <w:r w:rsidRPr="00D41F49">
        <w:rPr>
          <w:rStyle w:val="Strong"/>
          <w:rFonts w:ascii="Inter" w:hAnsi="Inter"/>
          <w:color w:val="F9FAFB"/>
        </w:rPr>
        <w:t xml:space="preserve"> </w:t>
      </w:r>
      <w:r w:rsidRPr="007E4DE4">
        <w:t>present</w:t>
      </w:r>
      <w:r>
        <w:t> </w:t>
      </w:r>
    </w:p>
    <w:p w14:paraId="2BBA4E3B" w14:textId="77777777" w:rsidR="00934284" w:rsidRDefault="00934284" w:rsidP="00885D64">
      <w:pPr>
        <w:pStyle w:val="ListParagraph"/>
        <w:numPr>
          <w:ilvl w:val="0"/>
          <w:numId w:val="86"/>
        </w:numPr>
        <w:jc w:val="both"/>
      </w:pPr>
      <w:r>
        <w:t>If a neighbor does not exist (edge coins) or has already been removed, no flip occurs for that side.</w:t>
      </w:r>
    </w:p>
    <w:p w14:paraId="2557FD89" w14:textId="77777777" w:rsidR="00934284" w:rsidRDefault="00934284" w:rsidP="00885D64">
      <w:pPr>
        <w:pStyle w:val="ListParagraph"/>
        <w:numPr>
          <w:ilvl w:val="0"/>
          <w:numId w:val="86"/>
        </w:numPr>
        <w:jc w:val="both"/>
      </w:pPr>
      <w:r>
        <w:t>The program must output </w:t>
      </w:r>
      <w:r w:rsidRPr="007E4DE4">
        <w:t>one</w:t>
      </w:r>
      <w:r>
        <w:t> valid sequence if one exists; if multiple sequences exist, any is acceptable.</w:t>
      </w:r>
    </w:p>
    <w:p w14:paraId="3BA62AEA" w14:textId="77777777" w:rsidR="00934284" w:rsidRDefault="00934284" w:rsidP="00885D64">
      <w:pPr>
        <w:pStyle w:val="ListParagraph"/>
        <w:numPr>
          <w:ilvl w:val="0"/>
          <w:numId w:val="86"/>
        </w:numPr>
        <w:jc w:val="both"/>
      </w:pPr>
      <w:r>
        <w:t xml:space="preserve">The program </w:t>
      </w:r>
      <w:r w:rsidRPr="007E4DE4">
        <w:t>outputs</w:t>
      </w:r>
      <w:r>
        <w:t xml:space="preserve"> “</w:t>
      </w:r>
      <w:r w:rsidRPr="007E4DE4">
        <w:t>Impossible</w:t>
      </w:r>
      <w:r>
        <w:t>”</w:t>
      </w:r>
      <w:r w:rsidRPr="007E4DE4">
        <w:t> if no</w:t>
      </w:r>
      <w:r>
        <w:t xml:space="preserve"> sequence can empty the board.</w:t>
      </w:r>
    </w:p>
    <w:p w14:paraId="70C92B0C" w14:textId="77777777" w:rsidR="00934284" w:rsidRDefault="00934284" w:rsidP="00E61DA4">
      <w:pPr>
        <w:pStyle w:val="NoSpacing"/>
      </w:pPr>
    </w:p>
    <w:p w14:paraId="7085559B" w14:textId="77777777" w:rsidR="00934284" w:rsidRDefault="00934284" w:rsidP="00E61DA4">
      <w:pPr>
        <w:pStyle w:val="NoSpacing"/>
      </w:pPr>
    </w:p>
    <w:p w14:paraId="46320B07" w14:textId="77777777" w:rsidR="00934284" w:rsidRDefault="00934284" w:rsidP="00E61DA4">
      <w:pPr>
        <w:pStyle w:val="NoSpacing"/>
      </w:pPr>
    </w:p>
    <w:p w14:paraId="08DDDECB" w14:textId="77777777" w:rsidR="00934284" w:rsidRDefault="00934284" w:rsidP="00E61DA4">
      <w:pPr>
        <w:pStyle w:val="NoSpacing"/>
      </w:pPr>
    </w:p>
    <w:p w14:paraId="42B8BDA7" w14:textId="77777777" w:rsidR="00934284" w:rsidRDefault="00934284" w:rsidP="00E61DA4">
      <w:pPr>
        <w:pStyle w:val="NoSpacing"/>
      </w:pPr>
    </w:p>
    <w:p w14:paraId="44509A71" w14:textId="77777777" w:rsidR="00934284" w:rsidRDefault="00934284" w:rsidP="00E61DA4">
      <w:pPr>
        <w:pStyle w:val="NoSpacing"/>
      </w:pPr>
    </w:p>
    <w:p w14:paraId="6341B4AB" w14:textId="77777777" w:rsidR="00934284" w:rsidRDefault="00934284" w:rsidP="003B469F">
      <w:pPr>
        <w:pStyle w:val="NoSpacing"/>
        <w:ind w:left="0" w:firstLine="0"/>
      </w:pPr>
    </w:p>
    <w:p w14:paraId="6ABCF93B" w14:textId="77777777" w:rsidR="00934284" w:rsidRDefault="00934284" w:rsidP="003B469F">
      <w:pPr>
        <w:pStyle w:val="NoSpacing"/>
        <w:ind w:left="0" w:firstLine="0"/>
      </w:pPr>
    </w:p>
    <w:p w14:paraId="6EB248F6" w14:textId="77777777" w:rsidR="00934284" w:rsidRDefault="00934284" w:rsidP="003B469F">
      <w:pPr>
        <w:pStyle w:val="NoSpacing"/>
        <w:ind w:left="0" w:firstLine="0"/>
      </w:pPr>
    </w:p>
    <w:p w14:paraId="48A60139" w14:textId="6AAE853C" w:rsidR="00DF2631" w:rsidRDefault="00DF2631">
      <w:pPr>
        <w:spacing w:before="0" w:after="160" w:line="259" w:lineRule="auto"/>
        <w:rPr>
          <w:rFonts w:ascii="Calibri" w:eastAsia="Calibri" w:hAnsi="Calibri" w:cstheme="majorBidi"/>
          <w:szCs w:val="48"/>
          <w14:ligatures w14:val="standardContextual"/>
        </w:rPr>
      </w:pPr>
      <w:r>
        <w:br w:type="page"/>
      </w:r>
    </w:p>
    <w:p w14:paraId="1417A596" w14:textId="77777777" w:rsidR="00934284" w:rsidRDefault="00934284" w:rsidP="00061819">
      <w:pPr>
        <w:pStyle w:val="Heading2"/>
      </w:pPr>
      <w:bookmarkStart w:id="545" w:name="_Toc228756864"/>
      <w:bookmarkStart w:id="546" w:name="_Toc228839196"/>
      <w:bookmarkStart w:id="547" w:name="_Toc228917510"/>
      <w:bookmarkStart w:id="548" w:name="_Toc229070310"/>
      <w:r>
        <w:lastRenderedPageBreak/>
        <w:t xml:space="preserve">10.3 </w:t>
      </w:r>
      <w:r w:rsidRPr="002C3579">
        <w:t>Algorithm Design</w:t>
      </w:r>
      <w:bookmarkEnd w:id="545"/>
      <w:bookmarkEnd w:id="546"/>
      <w:bookmarkEnd w:id="547"/>
      <w:bookmarkEnd w:id="548"/>
    </w:p>
    <w:p w14:paraId="05DAE3D7" w14:textId="29AE608A" w:rsidR="00934284" w:rsidRPr="002251B1" w:rsidRDefault="00934284" w:rsidP="004D7EC2">
      <w:pPr>
        <w:ind w:firstLine="720"/>
        <w:jc w:val="both"/>
      </w:pPr>
      <w:r w:rsidRPr="006B26AF">
        <w:rPr>
          <w:b/>
          <w:bCs/>
        </w:rPr>
        <w:t>Backtracking (Brute Force with pruning)</w:t>
      </w:r>
      <w:r>
        <w:t xml:space="preserve"> is chosen as it</w:t>
      </w:r>
      <w:r w:rsidRPr="006B26AF">
        <w:t xml:space="preserve"> tries every legal move sequence, undoing choices when a dead end is reached. This </w:t>
      </w:r>
      <w:r>
        <w:t>makes sure that if a solution exists it will be found</w:t>
      </w:r>
      <w:r w:rsidRPr="006B26AF">
        <w:t>.</w:t>
      </w:r>
    </w:p>
    <w:p w14:paraId="39635758" w14:textId="77777777" w:rsidR="00934284" w:rsidRDefault="00934284" w:rsidP="006D40D6">
      <w:pPr>
        <w:pStyle w:val="Heading3"/>
      </w:pPr>
      <w:bookmarkStart w:id="549" w:name="_Toc229070311"/>
      <w:r>
        <w:t xml:space="preserve">10.3.1 </w:t>
      </w:r>
      <w:r w:rsidRPr="002C3579">
        <w:t>Step-by-step Execution:</w:t>
      </w:r>
      <w:bookmarkEnd w:id="549"/>
    </w:p>
    <w:p w14:paraId="331A9333" w14:textId="77777777" w:rsidR="00934284" w:rsidRPr="004A7760" w:rsidRDefault="00934284" w:rsidP="00885D64">
      <w:pPr>
        <w:pStyle w:val="ListParagraph"/>
        <w:numPr>
          <w:ilvl w:val="0"/>
          <w:numId w:val="84"/>
        </w:numPr>
        <w:jc w:val="both"/>
      </w:pPr>
      <w:r w:rsidRPr="004A7760">
        <w:t>Base Case: If coins_left == 0, all coins have been removed,</w:t>
      </w:r>
      <w:r>
        <w:t xml:space="preserve"> </w:t>
      </w:r>
      <w:r w:rsidRPr="004A7760">
        <w:t>success.</w:t>
      </w:r>
    </w:p>
    <w:p w14:paraId="1D8DE944" w14:textId="77777777" w:rsidR="00934284" w:rsidRDefault="00934284" w:rsidP="00885D64">
      <w:pPr>
        <w:pStyle w:val="ListParagraph"/>
        <w:numPr>
          <w:ilvl w:val="0"/>
          <w:numId w:val="84"/>
        </w:numPr>
        <w:jc w:val="both"/>
      </w:pPr>
      <w:r w:rsidRPr="004A7760">
        <w:t>Iterate: For every index i from 0 to n−1:</w:t>
      </w:r>
      <w:r>
        <w:t xml:space="preserve"> </w:t>
      </w:r>
    </w:p>
    <w:p w14:paraId="683A9218" w14:textId="77777777" w:rsidR="00934284" w:rsidRPr="004A7760" w:rsidRDefault="00934284" w:rsidP="00885D64">
      <w:pPr>
        <w:pStyle w:val="ListParagraph"/>
        <w:numPr>
          <w:ilvl w:val="0"/>
          <w:numId w:val="84"/>
        </w:numPr>
        <w:jc w:val="both"/>
      </w:pPr>
      <w:r w:rsidRPr="004A7760">
        <w:t>Check if coin i is still on the board (! removed[i]) and shows 'H'.</w:t>
      </w:r>
    </w:p>
    <w:p w14:paraId="2A038BFF" w14:textId="77777777" w:rsidR="00934284" w:rsidRPr="004A7760" w:rsidRDefault="00934284" w:rsidP="00885D64">
      <w:pPr>
        <w:pStyle w:val="ListParagraph"/>
        <w:numPr>
          <w:ilvl w:val="0"/>
          <w:numId w:val="84"/>
        </w:numPr>
        <w:jc w:val="both"/>
      </w:pPr>
      <w:r w:rsidRPr="004A7760">
        <w:t>Make a move:</w:t>
      </w:r>
    </w:p>
    <w:p w14:paraId="651E70FA" w14:textId="77777777" w:rsidR="00934284" w:rsidRPr="004A7760" w:rsidRDefault="00934284" w:rsidP="00885D64">
      <w:pPr>
        <w:pStyle w:val="ListParagraph"/>
        <w:numPr>
          <w:ilvl w:val="0"/>
          <w:numId w:val="84"/>
        </w:numPr>
        <w:jc w:val="both"/>
      </w:pPr>
      <w:r w:rsidRPr="004A7760">
        <w:t>Mark removed[i] = true, record the 1</w:t>
      </w:r>
      <w:r w:rsidRPr="004A7760">
        <w:noBreakHyphen/>
        <w:t>based index i+1 in path.</w:t>
      </w:r>
    </w:p>
    <w:p w14:paraId="5BE121A0" w14:textId="77777777" w:rsidR="00934284" w:rsidRPr="004A7760" w:rsidRDefault="00934284" w:rsidP="00885D64">
      <w:pPr>
        <w:pStyle w:val="ListParagraph"/>
        <w:numPr>
          <w:ilvl w:val="0"/>
          <w:numId w:val="84"/>
        </w:numPr>
        <w:jc w:val="both"/>
      </w:pPr>
      <w:r w:rsidRPr="004A7760">
        <w:t xml:space="preserve">Flip the left </w:t>
      </w:r>
      <w:r>
        <w:t>neighbor</w:t>
      </w:r>
      <w:r w:rsidRPr="004A7760">
        <w:t> i-1 if it exists and is still present.</w:t>
      </w:r>
    </w:p>
    <w:p w14:paraId="66D3EC29" w14:textId="77777777" w:rsidR="00934284" w:rsidRPr="004A7760" w:rsidRDefault="00934284" w:rsidP="00885D64">
      <w:pPr>
        <w:pStyle w:val="ListParagraph"/>
        <w:numPr>
          <w:ilvl w:val="0"/>
          <w:numId w:val="84"/>
        </w:numPr>
        <w:jc w:val="both"/>
      </w:pPr>
      <w:r w:rsidRPr="004A7760">
        <w:t xml:space="preserve">Flip the right </w:t>
      </w:r>
      <w:r>
        <w:t>neighbor</w:t>
      </w:r>
      <w:r w:rsidRPr="004A7760">
        <w:t> i+1 if it exists and is still present.</w:t>
      </w:r>
    </w:p>
    <w:p w14:paraId="6B17D674" w14:textId="4F8ACA9B" w:rsidR="00934284" w:rsidRPr="004A7760" w:rsidRDefault="00934284" w:rsidP="00885D64">
      <w:pPr>
        <w:pStyle w:val="ListParagraph"/>
        <w:numPr>
          <w:ilvl w:val="0"/>
          <w:numId w:val="84"/>
        </w:numPr>
        <w:jc w:val="both"/>
      </w:pPr>
      <w:r w:rsidRPr="004A7760">
        <w:t>Recurse: Call solve with coins_left - 1. If it returns true</w:t>
      </w:r>
      <w:r>
        <w:t xml:space="preserve"> it means</w:t>
      </w:r>
      <w:r w:rsidRPr="004A7760">
        <w:t xml:space="preserve"> a solution is found </w:t>
      </w:r>
      <w:r>
        <w:t xml:space="preserve">so it </w:t>
      </w:r>
      <w:r w:rsidRPr="00A955F2">
        <w:t>return</w:t>
      </w:r>
      <w:r>
        <w:t>s</w:t>
      </w:r>
      <w:r w:rsidRPr="00A955F2">
        <w:t> true to the previous cal</w:t>
      </w:r>
      <w:r>
        <w:t>l</w:t>
      </w:r>
      <w:r w:rsidRPr="004A7760">
        <w:t>.</w:t>
      </w:r>
    </w:p>
    <w:p w14:paraId="0C8B201F" w14:textId="77777777" w:rsidR="00934284" w:rsidRPr="004A7760" w:rsidRDefault="00934284" w:rsidP="00885D64">
      <w:pPr>
        <w:pStyle w:val="ListParagraph"/>
        <w:numPr>
          <w:ilvl w:val="0"/>
          <w:numId w:val="84"/>
        </w:numPr>
        <w:jc w:val="both"/>
      </w:pPr>
      <w:r w:rsidRPr="004A7760">
        <w:t>Backtrack if failure:</w:t>
      </w:r>
    </w:p>
    <w:p w14:paraId="505C0207" w14:textId="77777777" w:rsidR="00934284" w:rsidRPr="004A7760" w:rsidRDefault="00934284" w:rsidP="00885D64">
      <w:pPr>
        <w:pStyle w:val="ListParagraph"/>
        <w:numPr>
          <w:ilvl w:val="0"/>
          <w:numId w:val="84"/>
        </w:numPr>
        <w:jc w:val="both"/>
      </w:pPr>
      <w:r w:rsidRPr="004A7760">
        <w:t xml:space="preserve">Undo the flips in the exact reverse order (right </w:t>
      </w:r>
      <w:r>
        <w:t>neighbor</w:t>
      </w:r>
      <w:r w:rsidRPr="004A7760">
        <w:t xml:space="preserve"> then left </w:t>
      </w:r>
      <w:r>
        <w:t>neighbor</w:t>
      </w:r>
      <w:r w:rsidRPr="004A7760">
        <w:t>) to restore the</w:t>
      </w:r>
      <w:r>
        <w:t xml:space="preserve"> </w:t>
      </w:r>
      <w:r w:rsidRPr="004A7760">
        <w:t>state.</w:t>
      </w:r>
    </w:p>
    <w:p w14:paraId="74C6AC4B" w14:textId="77777777" w:rsidR="00934284" w:rsidRPr="004A7760" w:rsidRDefault="00934284" w:rsidP="00885D64">
      <w:pPr>
        <w:pStyle w:val="ListParagraph"/>
        <w:numPr>
          <w:ilvl w:val="0"/>
          <w:numId w:val="84"/>
        </w:numPr>
        <w:jc w:val="both"/>
      </w:pPr>
      <w:r w:rsidRPr="004A7760">
        <w:t>Mark removed[i] = false and remove the index from path.</w:t>
      </w:r>
    </w:p>
    <w:p w14:paraId="04CCACB7" w14:textId="77777777" w:rsidR="00934284" w:rsidRDefault="00934284" w:rsidP="00885D64">
      <w:pPr>
        <w:pStyle w:val="ListParagraph"/>
        <w:numPr>
          <w:ilvl w:val="0"/>
          <w:numId w:val="84"/>
        </w:numPr>
        <w:jc w:val="both"/>
      </w:pPr>
      <w:r w:rsidRPr="004A7760">
        <w:t>After loop: If no 'H' coin is available and coins_left &gt; 0, return false.</w:t>
      </w:r>
    </w:p>
    <w:p w14:paraId="3B0A9883" w14:textId="77777777" w:rsidR="00934284" w:rsidRDefault="00934284" w:rsidP="004A7760">
      <w:pPr>
        <w:pStyle w:val="NoSpacing"/>
      </w:pPr>
    </w:p>
    <w:p w14:paraId="20899DA1" w14:textId="77777777" w:rsidR="00934284" w:rsidRDefault="00934284" w:rsidP="007F6C84">
      <w:pPr>
        <w:pStyle w:val="NoSpacing"/>
        <w:ind w:left="0" w:firstLine="0"/>
      </w:pPr>
    </w:p>
    <w:p w14:paraId="5A70DA44" w14:textId="77777777" w:rsidR="00934284" w:rsidRDefault="00934284" w:rsidP="007F6C84">
      <w:pPr>
        <w:pStyle w:val="NoSpacing"/>
        <w:ind w:left="0" w:firstLine="0"/>
      </w:pPr>
    </w:p>
    <w:p w14:paraId="3672460F" w14:textId="77777777" w:rsidR="00934284" w:rsidRDefault="00934284" w:rsidP="007F6C84">
      <w:pPr>
        <w:pStyle w:val="NoSpacing"/>
        <w:ind w:left="0" w:firstLine="0"/>
      </w:pPr>
    </w:p>
    <w:p w14:paraId="58F681BE" w14:textId="77777777" w:rsidR="00934284" w:rsidRDefault="00934284" w:rsidP="00E96FB2">
      <w:pPr>
        <w:pStyle w:val="NoSpacing"/>
        <w:ind w:left="0" w:firstLine="360"/>
        <w:rPr>
          <w:b/>
          <w:bCs/>
        </w:rPr>
      </w:pPr>
    </w:p>
    <w:p w14:paraId="03DC3D21" w14:textId="77777777" w:rsidR="00934284" w:rsidRDefault="00934284" w:rsidP="00E96FB2">
      <w:pPr>
        <w:pStyle w:val="NoSpacing"/>
        <w:ind w:left="0" w:firstLine="360"/>
        <w:rPr>
          <w:b/>
          <w:bCs/>
        </w:rPr>
      </w:pPr>
    </w:p>
    <w:p w14:paraId="3321CC11" w14:textId="77777777" w:rsidR="00934284" w:rsidRDefault="00934284" w:rsidP="00E96FB2">
      <w:pPr>
        <w:pStyle w:val="NoSpacing"/>
        <w:ind w:left="0" w:firstLine="360"/>
        <w:rPr>
          <w:b/>
          <w:bCs/>
        </w:rPr>
      </w:pPr>
    </w:p>
    <w:p w14:paraId="329E810B" w14:textId="77777777" w:rsidR="00934284" w:rsidRDefault="00934284" w:rsidP="00E96FB2">
      <w:pPr>
        <w:pStyle w:val="NoSpacing"/>
        <w:ind w:left="0" w:firstLine="360"/>
        <w:rPr>
          <w:b/>
          <w:bCs/>
        </w:rPr>
      </w:pPr>
    </w:p>
    <w:p w14:paraId="05C946CF" w14:textId="77777777" w:rsidR="00934284" w:rsidRDefault="00934284" w:rsidP="00E96FB2">
      <w:pPr>
        <w:pStyle w:val="NoSpacing"/>
        <w:ind w:left="0" w:firstLine="360"/>
        <w:rPr>
          <w:b/>
          <w:bCs/>
        </w:rPr>
      </w:pPr>
    </w:p>
    <w:p w14:paraId="15AE3570" w14:textId="77777777" w:rsidR="00934284" w:rsidRDefault="00934284" w:rsidP="00E96FB2">
      <w:pPr>
        <w:pStyle w:val="NoSpacing"/>
        <w:ind w:left="0" w:firstLine="360"/>
        <w:rPr>
          <w:b/>
          <w:bCs/>
        </w:rPr>
      </w:pPr>
    </w:p>
    <w:p w14:paraId="5744D30B" w14:textId="77777777" w:rsidR="00934284" w:rsidRDefault="00934284" w:rsidP="00E96FB2">
      <w:pPr>
        <w:pStyle w:val="NoSpacing"/>
        <w:ind w:left="0" w:firstLine="360"/>
        <w:rPr>
          <w:b/>
          <w:bCs/>
        </w:rPr>
      </w:pPr>
    </w:p>
    <w:p w14:paraId="0661202C" w14:textId="7E39D5BB" w:rsidR="00A72339" w:rsidRDefault="00A72339">
      <w:pPr>
        <w:spacing w:before="0" w:after="160" w:line="259" w:lineRule="auto"/>
        <w:rPr>
          <w:rFonts w:ascii="Calibri" w:eastAsia="Calibri" w:hAnsi="Calibri" w:cstheme="majorBidi"/>
          <w:b/>
          <w:bCs/>
          <w:szCs w:val="48"/>
          <w14:ligatures w14:val="standardContextual"/>
        </w:rPr>
      </w:pPr>
      <w:r>
        <w:rPr>
          <w:b/>
          <w:bCs/>
        </w:rPr>
        <w:br w:type="page"/>
      </w:r>
    </w:p>
    <w:p w14:paraId="44D0EDF4" w14:textId="77777777" w:rsidR="00934284" w:rsidRDefault="00934284" w:rsidP="00F00BE5">
      <w:pPr>
        <w:pStyle w:val="Heading3"/>
      </w:pPr>
      <w:bookmarkStart w:id="550" w:name="_Toc229070312"/>
      <w:r>
        <w:lastRenderedPageBreak/>
        <w:t xml:space="preserve">10.3.2 </w:t>
      </w:r>
      <w:r w:rsidRPr="00E96FB2">
        <w:t>Pseudocode</w:t>
      </w:r>
      <w:r>
        <w:t>:</w:t>
      </w:r>
      <w:bookmarkEnd w:id="550"/>
    </w:p>
    <w:p w14:paraId="1E458AD3" w14:textId="77777777" w:rsidR="00934284" w:rsidRPr="003F5135" w:rsidRDefault="00934284" w:rsidP="003F5135">
      <w:pPr>
        <w:pStyle w:val="NoSpacing"/>
      </w:pPr>
      <w:r w:rsidRPr="003F5135">
        <w:t>Algorithm: Coin Removal Backtracking</w:t>
      </w:r>
    </w:p>
    <w:p w14:paraId="6CEB8AAE" w14:textId="77777777" w:rsidR="00934284" w:rsidRPr="003F5135" w:rsidRDefault="00934284" w:rsidP="003F5135">
      <w:pPr>
        <w:pStyle w:val="NoSpacing"/>
      </w:pPr>
    </w:p>
    <w:p w14:paraId="233420BC" w14:textId="77777777" w:rsidR="00934284" w:rsidRPr="003F5135" w:rsidRDefault="00934284" w:rsidP="003F5135">
      <w:pPr>
        <w:pStyle w:val="NoSpacing"/>
      </w:pPr>
      <w:r w:rsidRPr="003F5135">
        <w:t xml:space="preserve"> function Solve(board, removed, path, coins_left)</w:t>
      </w:r>
    </w:p>
    <w:p w14:paraId="21D898F3" w14:textId="77777777" w:rsidR="00934284" w:rsidRPr="003F5135" w:rsidRDefault="00934284" w:rsidP="003F5135">
      <w:pPr>
        <w:pStyle w:val="NoSpacing"/>
      </w:pPr>
      <w:r w:rsidRPr="003F5135">
        <w:t xml:space="preserve">    if coins_left = 0 then</w:t>
      </w:r>
    </w:p>
    <w:p w14:paraId="0D707527" w14:textId="77777777" w:rsidR="00934284" w:rsidRPr="003F5135" w:rsidRDefault="00934284" w:rsidP="003F5135">
      <w:pPr>
        <w:pStyle w:val="NoSpacing"/>
      </w:pPr>
      <w:r w:rsidRPr="003F5135">
        <w:t xml:space="preserve">        return true       // all coins successfully removed</w:t>
      </w:r>
    </w:p>
    <w:p w14:paraId="2E4B0899" w14:textId="77777777" w:rsidR="00934284" w:rsidRPr="003F5135" w:rsidRDefault="00934284" w:rsidP="003F5135">
      <w:pPr>
        <w:pStyle w:val="NoSpacing"/>
      </w:pPr>
    </w:p>
    <w:p w14:paraId="0F95AE9A" w14:textId="77777777" w:rsidR="00934284" w:rsidRPr="003F5135" w:rsidRDefault="00934284" w:rsidP="003F5135">
      <w:pPr>
        <w:pStyle w:val="NoSpacing"/>
      </w:pPr>
      <w:r w:rsidRPr="003F5135">
        <w:t xml:space="preserve">    for each position i from 1 to n (1</w:t>
      </w:r>
      <w:r w:rsidRPr="003F5135">
        <w:noBreakHyphen/>
        <w:t>based) do</w:t>
      </w:r>
    </w:p>
    <w:p w14:paraId="7C57F553" w14:textId="77777777" w:rsidR="00934284" w:rsidRPr="003F5135" w:rsidRDefault="00934284" w:rsidP="003F5135">
      <w:pPr>
        <w:pStyle w:val="NoSpacing"/>
      </w:pPr>
      <w:r w:rsidRPr="003F5135">
        <w:t xml:space="preserve">        if coin i is still present and shows Heads then</w:t>
      </w:r>
    </w:p>
    <w:p w14:paraId="556B77DF" w14:textId="77777777" w:rsidR="00934284" w:rsidRPr="003F5135" w:rsidRDefault="00934284" w:rsidP="003F5135">
      <w:pPr>
        <w:pStyle w:val="NoSpacing"/>
      </w:pPr>
      <w:r w:rsidRPr="003F5135">
        <w:t xml:space="preserve">            // choose coin i as the next move</w:t>
      </w:r>
    </w:p>
    <w:p w14:paraId="16E296A2" w14:textId="77777777" w:rsidR="00934284" w:rsidRPr="003F5135" w:rsidRDefault="00934284" w:rsidP="003F5135">
      <w:pPr>
        <w:pStyle w:val="NoSpacing"/>
      </w:pPr>
      <w:r w:rsidRPr="003F5135">
        <w:t xml:space="preserve">            mark coin i as removed</w:t>
      </w:r>
    </w:p>
    <w:p w14:paraId="0DB9788E" w14:textId="77777777" w:rsidR="00934284" w:rsidRPr="003F5135" w:rsidRDefault="00934284" w:rsidP="003F5135">
      <w:pPr>
        <w:pStyle w:val="NoSpacing"/>
      </w:pPr>
      <w:r w:rsidRPr="003F5135">
        <w:t xml:space="preserve">            add i to the end of path</w:t>
      </w:r>
    </w:p>
    <w:p w14:paraId="1F529FCD" w14:textId="77777777" w:rsidR="00934284" w:rsidRPr="003F5135" w:rsidRDefault="00934284" w:rsidP="003F5135">
      <w:pPr>
        <w:pStyle w:val="NoSpacing"/>
      </w:pPr>
    </w:p>
    <w:p w14:paraId="3FC94880" w14:textId="77777777" w:rsidR="00934284" w:rsidRPr="003F5135" w:rsidRDefault="00934284" w:rsidP="003F5135">
      <w:pPr>
        <w:pStyle w:val="NoSpacing"/>
      </w:pPr>
      <w:r w:rsidRPr="003F5135">
        <w:t xml:space="preserve">            if coin i has a left</w:t>
      </w:r>
      <w:r>
        <w:t xml:space="preserve"> or right</w:t>
      </w:r>
      <w:r w:rsidRPr="003F5135">
        <w:t xml:space="preserve"> </w:t>
      </w:r>
      <w:r>
        <w:t>neighbor</w:t>
      </w:r>
      <w:r w:rsidRPr="003F5135">
        <w:t xml:space="preserve"> that is still present then</w:t>
      </w:r>
    </w:p>
    <w:p w14:paraId="27EF25DA" w14:textId="77777777" w:rsidR="00934284" w:rsidRPr="003F5135" w:rsidRDefault="00934284" w:rsidP="003F5135">
      <w:pPr>
        <w:pStyle w:val="NoSpacing"/>
      </w:pPr>
      <w:r w:rsidRPr="003F5135">
        <w:t xml:space="preserve">                </w:t>
      </w:r>
      <w:r>
        <w:t>flip those</w:t>
      </w:r>
      <w:r w:rsidRPr="003F5135">
        <w:t xml:space="preserve"> </w:t>
      </w:r>
      <w:r>
        <w:t>neighbors</w:t>
      </w:r>
      <w:r w:rsidRPr="003F5135">
        <w:t xml:space="preserve"> over </w:t>
      </w:r>
    </w:p>
    <w:p w14:paraId="1C8BDD63" w14:textId="77777777" w:rsidR="00934284" w:rsidRPr="003F5135" w:rsidRDefault="00934284" w:rsidP="003F5135">
      <w:pPr>
        <w:pStyle w:val="NoSpacing"/>
      </w:pPr>
    </w:p>
    <w:p w14:paraId="3CB8D37D" w14:textId="77777777" w:rsidR="00934284" w:rsidRPr="003F5135" w:rsidRDefault="00934284" w:rsidP="003F5135">
      <w:pPr>
        <w:pStyle w:val="NoSpacing"/>
      </w:pPr>
      <w:r w:rsidRPr="003F5135">
        <w:t xml:space="preserve">            // try to continue from the new state</w:t>
      </w:r>
    </w:p>
    <w:p w14:paraId="199648EA" w14:textId="77777777" w:rsidR="00934284" w:rsidRPr="003F5135" w:rsidRDefault="00934284" w:rsidP="003F5135">
      <w:pPr>
        <w:pStyle w:val="NoSpacing"/>
      </w:pPr>
      <w:r w:rsidRPr="003F5135">
        <w:t xml:space="preserve">            if Solve (board, removed, path, coins_left – 1) then</w:t>
      </w:r>
    </w:p>
    <w:p w14:paraId="3577FF11" w14:textId="77777777" w:rsidR="00934284" w:rsidRPr="003F5135" w:rsidRDefault="00934284" w:rsidP="003F5135">
      <w:pPr>
        <w:pStyle w:val="NoSpacing"/>
      </w:pPr>
      <w:r w:rsidRPr="003F5135">
        <w:t xml:space="preserve">                return true</w:t>
      </w:r>
    </w:p>
    <w:p w14:paraId="578102A5" w14:textId="77777777" w:rsidR="00934284" w:rsidRPr="003F5135" w:rsidRDefault="00934284" w:rsidP="003F5135">
      <w:pPr>
        <w:pStyle w:val="NoSpacing"/>
      </w:pPr>
    </w:p>
    <w:p w14:paraId="0B4F5B1F" w14:textId="77777777" w:rsidR="00934284" w:rsidRPr="003F5135" w:rsidRDefault="00934284" w:rsidP="003F5135">
      <w:pPr>
        <w:pStyle w:val="NoSpacing"/>
      </w:pPr>
      <w:r w:rsidRPr="003F5135">
        <w:t xml:space="preserve">            // undo the move (backtrack)</w:t>
      </w:r>
    </w:p>
    <w:p w14:paraId="7E676C4E" w14:textId="77777777" w:rsidR="00934284" w:rsidRPr="008416D4" w:rsidRDefault="00934284" w:rsidP="008416D4">
      <w:pPr>
        <w:pStyle w:val="NoSpacing"/>
      </w:pPr>
      <w:r w:rsidRPr="003F5135">
        <w:t xml:space="preserve">            </w:t>
      </w:r>
      <w:r w:rsidRPr="008416D4">
        <w:t>if coin i has a right neighbor that is still present then</w:t>
      </w:r>
    </w:p>
    <w:p w14:paraId="60B2E771" w14:textId="77777777" w:rsidR="00934284" w:rsidRPr="008416D4" w:rsidRDefault="00934284" w:rsidP="008416D4">
      <w:pPr>
        <w:pStyle w:val="NoSpacing"/>
      </w:pPr>
      <w:r w:rsidRPr="008416D4">
        <w:t xml:space="preserve">   </w:t>
      </w:r>
      <w:r>
        <w:tab/>
        <w:t xml:space="preserve">    </w:t>
      </w:r>
      <w:r w:rsidRPr="008416D4">
        <w:t xml:space="preserve"> Turn that neighbor over</w:t>
      </w:r>
    </w:p>
    <w:p w14:paraId="4A65C4AC" w14:textId="77777777" w:rsidR="00934284" w:rsidRPr="008416D4" w:rsidRDefault="00934284" w:rsidP="008416D4">
      <w:pPr>
        <w:pStyle w:val="NoSpacing"/>
        <w:ind w:left="0" w:firstLine="0"/>
      </w:pPr>
      <w:r>
        <w:t xml:space="preserve"> </w:t>
      </w:r>
      <w:r>
        <w:tab/>
        <w:t xml:space="preserve">     </w:t>
      </w:r>
      <w:r w:rsidRPr="008416D4">
        <w:t>if coin i has a left neighbor that is still present then</w:t>
      </w:r>
    </w:p>
    <w:p w14:paraId="3D36E688" w14:textId="77777777" w:rsidR="00934284" w:rsidRPr="008416D4" w:rsidRDefault="00934284" w:rsidP="008416D4">
      <w:pPr>
        <w:pStyle w:val="NoSpacing"/>
      </w:pPr>
      <w:r w:rsidRPr="008416D4">
        <w:t xml:space="preserve">    </w:t>
      </w:r>
      <w:r>
        <w:tab/>
        <w:t xml:space="preserve">     </w:t>
      </w:r>
      <w:r w:rsidRPr="008416D4">
        <w:t>turn that neighbor over</w:t>
      </w:r>
    </w:p>
    <w:p w14:paraId="7E36C665" w14:textId="77777777" w:rsidR="00934284" w:rsidRPr="003F5135" w:rsidRDefault="00934284" w:rsidP="008416D4">
      <w:pPr>
        <w:pStyle w:val="NoSpacing"/>
      </w:pPr>
      <w:r w:rsidRPr="003F5135">
        <w:t xml:space="preserve">            mark coin i as present again</w:t>
      </w:r>
    </w:p>
    <w:p w14:paraId="16660C7A" w14:textId="77777777" w:rsidR="00934284" w:rsidRPr="003F5135" w:rsidRDefault="00934284" w:rsidP="003F5135">
      <w:pPr>
        <w:pStyle w:val="NoSpacing"/>
      </w:pPr>
      <w:r w:rsidRPr="003F5135">
        <w:t xml:space="preserve">            remove the last index from path</w:t>
      </w:r>
    </w:p>
    <w:p w14:paraId="63F95A7E" w14:textId="77777777" w:rsidR="00934284" w:rsidRPr="003F5135" w:rsidRDefault="00934284" w:rsidP="003F5135">
      <w:pPr>
        <w:pStyle w:val="NoSpacing"/>
      </w:pPr>
    </w:p>
    <w:p w14:paraId="70117A1F" w14:textId="77777777" w:rsidR="00934284" w:rsidRDefault="00934284" w:rsidP="003F5135">
      <w:pPr>
        <w:pStyle w:val="NoSpacing"/>
      </w:pPr>
      <w:r w:rsidRPr="003F5135">
        <w:t xml:space="preserve">    return false   // no move possible from this state</w:t>
      </w:r>
    </w:p>
    <w:p w14:paraId="6986FC1B" w14:textId="77777777" w:rsidR="00934284" w:rsidRDefault="00934284" w:rsidP="003F5135">
      <w:pPr>
        <w:pStyle w:val="NoSpacing"/>
      </w:pPr>
    </w:p>
    <w:p w14:paraId="7A8299F5" w14:textId="77777777" w:rsidR="00934284" w:rsidRDefault="00934284" w:rsidP="003F5135">
      <w:pPr>
        <w:pStyle w:val="NoSpacing"/>
      </w:pPr>
    </w:p>
    <w:p w14:paraId="7F593965" w14:textId="77777777" w:rsidR="00934284" w:rsidRDefault="00934284" w:rsidP="003F5135">
      <w:pPr>
        <w:pStyle w:val="NoSpacing"/>
      </w:pPr>
    </w:p>
    <w:p w14:paraId="1CFBDF64" w14:textId="77777777" w:rsidR="00934284" w:rsidRPr="009C77F9" w:rsidRDefault="00934284" w:rsidP="009C77F9">
      <w:pPr>
        <w:pStyle w:val="NoSpacing"/>
      </w:pPr>
      <w:r w:rsidRPr="009C77F9">
        <w:t>function Main()</w:t>
      </w:r>
    </w:p>
    <w:p w14:paraId="05B5B102" w14:textId="77777777" w:rsidR="00934284" w:rsidRPr="009C77F9" w:rsidRDefault="00934284" w:rsidP="009C77F9">
      <w:pPr>
        <w:pStyle w:val="NoSpacing"/>
      </w:pPr>
      <w:r w:rsidRPr="009C77F9">
        <w:t xml:space="preserve">    for each test_case in test_cases do</w:t>
      </w:r>
    </w:p>
    <w:p w14:paraId="26545D9D" w14:textId="77777777" w:rsidR="00934284" w:rsidRPr="009C77F9" w:rsidRDefault="00934284" w:rsidP="009C77F9">
      <w:pPr>
        <w:pStyle w:val="NoSpacing"/>
      </w:pPr>
      <w:r w:rsidRPr="009C77F9">
        <w:t xml:space="preserve">        path = empty list</w:t>
      </w:r>
    </w:p>
    <w:p w14:paraId="0D98193E" w14:textId="77777777" w:rsidR="00934284" w:rsidRPr="009C77F9" w:rsidRDefault="00934284" w:rsidP="009C77F9">
      <w:pPr>
        <w:pStyle w:val="NoSpacing"/>
      </w:pPr>
      <w:r w:rsidRPr="009C77F9">
        <w:t xml:space="preserve">        removed = array of false</w:t>
      </w:r>
    </w:p>
    <w:p w14:paraId="1F0D24C2" w14:textId="77777777" w:rsidR="00934284" w:rsidRPr="009C77F9" w:rsidRDefault="00934284" w:rsidP="009C77F9">
      <w:pPr>
        <w:pStyle w:val="NoSpacing"/>
      </w:pPr>
      <w:r w:rsidRPr="009C77F9">
        <w:t xml:space="preserve">        if Solve(test_case, removed, path, length of test_case) then</w:t>
      </w:r>
    </w:p>
    <w:p w14:paraId="5647FA05" w14:textId="77777777" w:rsidR="00934284" w:rsidRPr="009C77F9" w:rsidRDefault="00934284" w:rsidP="009C77F9">
      <w:pPr>
        <w:pStyle w:val="NoSpacing"/>
      </w:pPr>
      <w:r w:rsidRPr="009C77F9">
        <w:t xml:space="preserve">            print elements of path separated by spaces</w:t>
      </w:r>
    </w:p>
    <w:p w14:paraId="224F7FF7" w14:textId="77777777" w:rsidR="00934284" w:rsidRPr="009C77F9" w:rsidRDefault="00934284" w:rsidP="009C77F9">
      <w:pPr>
        <w:pStyle w:val="NoSpacing"/>
      </w:pPr>
      <w:r w:rsidRPr="009C77F9">
        <w:t xml:space="preserve">        else</w:t>
      </w:r>
    </w:p>
    <w:p w14:paraId="5EECDAA7" w14:textId="77777777" w:rsidR="00934284" w:rsidRPr="009C77F9" w:rsidRDefault="00934284" w:rsidP="009C77F9">
      <w:pPr>
        <w:pStyle w:val="NoSpacing"/>
      </w:pPr>
      <w:r w:rsidRPr="009C77F9">
        <w:t xml:space="preserve">            print "Impossible"</w:t>
      </w:r>
    </w:p>
    <w:p w14:paraId="27167CD5" w14:textId="409FEAF1" w:rsidR="00934284" w:rsidRDefault="00934284">
      <w:pPr>
        <w:rPr>
          <w:rFonts w:ascii="Calibri" w:hAnsi="Calibri" w:cstheme="majorBidi"/>
          <w:szCs w:val="48"/>
        </w:rPr>
      </w:pPr>
    </w:p>
    <w:p w14:paraId="24BFC7DB" w14:textId="77777777" w:rsidR="00934284" w:rsidRDefault="00934284" w:rsidP="00324F09">
      <w:pPr>
        <w:pStyle w:val="Heading3"/>
        <w:ind w:left="360"/>
      </w:pPr>
      <w:bookmarkStart w:id="551" w:name="_Toc229070313"/>
      <w:r>
        <w:lastRenderedPageBreak/>
        <w:t xml:space="preserve">10.3.3 </w:t>
      </w:r>
      <w:r w:rsidRPr="007F6C84">
        <w:t>Code Implementation</w:t>
      </w:r>
      <w:r>
        <w:t>:</w:t>
      </w:r>
      <w:bookmarkEnd w:id="551"/>
    </w:p>
    <w:p w14:paraId="6C62D32E" w14:textId="77777777" w:rsidR="00934284" w:rsidRPr="007F6C84" w:rsidRDefault="00934284" w:rsidP="009C77F9">
      <w:pPr>
        <w:pStyle w:val="NoSpacing"/>
        <w:ind w:left="0" w:firstLine="360"/>
        <w:rPr>
          <w:b/>
          <w:bCs/>
        </w:rPr>
      </w:pPr>
    </w:p>
    <w:p w14:paraId="7EB17574" w14:textId="77777777" w:rsidR="00923215" w:rsidRDefault="00934284" w:rsidP="00923215">
      <w:pPr>
        <w:pStyle w:val="NoSpacing"/>
        <w:keepNext/>
        <w:jc w:val="center"/>
      </w:pPr>
      <w:r w:rsidRPr="008078D7">
        <w:rPr>
          <w:noProof/>
        </w:rPr>
        <w:drawing>
          <wp:inline distT="0" distB="0" distL="0" distR="0" wp14:anchorId="6826CAF4" wp14:editId="3C9FA2C2">
            <wp:extent cx="5808345" cy="3441700"/>
            <wp:effectExtent l="0" t="0" r="1905" b="6350"/>
            <wp:docPr id="19369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1542" name=""/>
                    <pic:cNvPicPr/>
                  </pic:nvPicPr>
                  <pic:blipFill>
                    <a:blip r:embed="rId62">
                      <a:extLst>
                        <a:ext uri="{28A0092B-C50C-407E-A947-70E740481C1C}">
                          <a14:useLocalDpi xmlns:a14="http://schemas.microsoft.com/office/drawing/2010/main" val="0"/>
                        </a:ext>
                      </a:extLst>
                    </a:blip>
                    <a:stretch>
                      <a:fillRect/>
                    </a:stretch>
                  </pic:blipFill>
                  <pic:spPr>
                    <a:xfrm>
                      <a:off x="0" y="0"/>
                      <a:ext cx="5808345" cy="3441700"/>
                    </a:xfrm>
                    <a:prstGeom prst="rect">
                      <a:avLst/>
                    </a:prstGeom>
                  </pic:spPr>
                </pic:pic>
              </a:graphicData>
            </a:graphic>
          </wp:inline>
        </w:drawing>
      </w:r>
    </w:p>
    <w:p w14:paraId="264C7583" w14:textId="5643539C" w:rsidR="00934284" w:rsidRDefault="00923215" w:rsidP="00923215">
      <w:pPr>
        <w:pStyle w:val="Caption"/>
      </w:pPr>
      <w:bookmarkStart w:id="552" w:name="_Toc229057556"/>
      <w:bookmarkStart w:id="553" w:name="_Toc229070375"/>
      <w:r>
        <w:t xml:space="preserve">Figure </w:t>
      </w:r>
      <w:fldSimple w:instr=" SEQ Figure \* ARABIC ">
        <w:r w:rsidR="00302A3E">
          <w:rPr>
            <w:noProof/>
          </w:rPr>
          <w:t>56</w:t>
        </w:r>
        <w:bookmarkEnd w:id="552"/>
        <w:bookmarkEnd w:id="553"/>
      </w:fldSimple>
    </w:p>
    <w:p w14:paraId="54D9EFAE" w14:textId="01E76064" w:rsidR="00934284" w:rsidRDefault="00B42AB8" w:rsidP="002C3579">
      <w:r>
        <w:rPr>
          <w:noProof/>
        </w:rPr>
        <mc:AlternateContent>
          <mc:Choice Requires="wps">
            <w:drawing>
              <wp:anchor distT="0" distB="0" distL="114300" distR="114300" simplePos="0" relativeHeight="251668480" behindDoc="0" locked="0" layoutInCell="1" allowOverlap="1" wp14:anchorId="76DA5D80" wp14:editId="7CD878FC">
                <wp:simplePos x="0" y="0"/>
                <wp:positionH relativeFrom="margin">
                  <wp:posOffset>885825</wp:posOffset>
                </wp:positionH>
                <wp:positionV relativeFrom="paragraph">
                  <wp:posOffset>79829</wp:posOffset>
                </wp:positionV>
                <wp:extent cx="4049395" cy="635"/>
                <wp:effectExtent l="0" t="0" r="8255" b="8255"/>
                <wp:wrapNone/>
                <wp:docPr id="1408614483"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07E66148" w14:textId="1F74ACAB" w:rsidR="00934284" w:rsidRPr="00647CDD" w:rsidRDefault="00934284" w:rsidP="00E96FB2">
                            <w:pPr>
                              <w:pStyle w:val="Caption"/>
                              <w:rPr>
                                <w:rFonts w:cstheme="majorBidi"/>
                                <w:noProof/>
                                <w:szCs w:val="48"/>
                              </w:rPr>
                            </w:pPr>
                            <w:bookmarkStart w:id="554" w:name="_Toc228756977"/>
                            <w:bookmarkStart w:id="555" w:name="_Toc228839302"/>
                            <w:bookmarkStart w:id="556" w:name="_Toc228917519"/>
                            <w:bookmarkStart w:id="557" w:name="_Toc229057557"/>
                            <w:bookmarkStart w:id="558" w:name="_Toc229070376"/>
                            <w:r>
                              <w:t xml:space="preserve">Figure </w:t>
                            </w:r>
                            <w:fldSimple w:instr=" SEQ Figure \* ARABIC ">
                              <w:r w:rsidR="00923215">
                                <w:rPr>
                                  <w:noProof/>
                                </w:rPr>
                                <w:t>64</w:t>
                              </w:r>
                            </w:fldSimple>
                            <w:r w:rsidRPr="00AC09CC">
                              <w:t xml:space="preserve"> </w:t>
                            </w:r>
                            <w:bookmarkEnd w:id="554"/>
                            <w:bookmarkEnd w:id="555"/>
                            <w:r w:rsidRPr="00E96FB2">
                              <w:t>Main function</w:t>
                            </w:r>
                            <w:bookmarkEnd w:id="556"/>
                            <w:bookmarkEnd w:id="557"/>
                            <w:bookmarkEnd w:id="5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DA5D80" id="_x0000_s1028" type="#_x0000_t202" style="position:absolute;margin-left:69.75pt;margin-top:6.3pt;width:318.85pt;height:.0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" stroked="f">
                <v:textbox style="mso-fit-shape-to-text:t" inset="0,0,0,0">
                  <w:txbxContent>
                    <w:p w14:paraId="07E66148" w14:textId="1F74ACAB" w:rsidR="00934284" w:rsidRPr="00647CDD" w:rsidRDefault="00934284" w:rsidP="00E96FB2">
                      <w:pPr>
                        <w:pStyle w:val="Caption"/>
                        <w:rPr>
                          <w:rFonts w:cstheme="majorBidi"/>
                          <w:noProof/>
                          <w:szCs w:val="48"/>
                        </w:rPr>
                      </w:pPr>
                      <w:bookmarkStart w:id="559" w:name="_Toc228756977"/>
                      <w:bookmarkStart w:id="560" w:name="_Toc228839302"/>
                      <w:bookmarkStart w:id="561" w:name="_Toc228917519"/>
                      <w:bookmarkStart w:id="562" w:name="_Toc229057557"/>
                      <w:bookmarkStart w:id="563" w:name="_Toc229070376"/>
                      <w:r>
                        <w:t xml:space="preserve">Figure </w:t>
                      </w:r>
                      <w:fldSimple w:instr=" SEQ Figure \* ARABIC ">
                        <w:r w:rsidR="00923215">
                          <w:rPr>
                            <w:noProof/>
                          </w:rPr>
                          <w:t>64</w:t>
                        </w:r>
                      </w:fldSimple>
                      <w:r w:rsidRPr="00AC09CC">
                        <w:t xml:space="preserve"> </w:t>
                      </w:r>
                      <w:bookmarkEnd w:id="559"/>
                      <w:bookmarkEnd w:id="560"/>
                      <w:r w:rsidRPr="00E96FB2">
                        <w:t>Main function</w:t>
                      </w:r>
                      <w:bookmarkEnd w:id="561"/>
                      <w:bookmarkEnd w:id="562"/>
                      <w:bookmarkEnd w:id="563"/>
                    </w:p>
                  </w:txbxContent>
                </v:textbox>
                <w10:wrap anchorx="margin"/>
              </v:shape>
            </w:pict>
          </mc:Fallback>
        </mc:AlternateContent>
      </w:r>
    </w:p>
    <w:p w14:paraId="47CCBB7B" w14:textId="7BC003A2" w:rsidR="00934284" w:rsidRDefault="00934284" w:rsidP="002C3579"/>
    <w:p w14:paraId="14412C49" w14:textId="5D2C8961" w:rsidR="00934284" w:rsidRDefault="00934284" w:rsidP="002C3579"/>
    <w:p w14:paraId="234CB4C1" w14:textId="43E9F84C" w:rsidR="00934284" w:rsidRDefault="00934284" w:rsidP="002C3579"/>
    <w:p w14:paraId="50BF077C" w14:textId="77777777" w:rsidR="00934284" w:rsidRDefault="00934284">
      <w:r>
        <w:br w:type="page"/>
      </w:r>
    </w:p>
    <w:p w14:paraId="14D533F5" w14:textId="77777777" w:rsidR="00923215" w:rsidRDefault="00934284" w:rsidP="00923215">
      <w:pPr>
        <w:keepNext/>
        <w:jc w:val="center"/>
      </w:pPr>
      <w:r w:rsidRPr="008078D7">
        <w:rPr>
          <w:noProof/>
        </w:rPr>
        <w:lastRenderedPageBreak/>
        <w:drawing>
          <wp:inline distT="0" distB="0" distL="0" distR="0" wp14:anchorId="268694A0" wp14:editId="2654CF44">
            <wp:extent cx="5651500" cy="7219950"/>
            <wp:effectExtent l="0" t="0" r="6350" b="0"/>
            <wp:docPr id="89511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0377" name=""/>
                    <pic:cNvPicPr/>
                  </pic:nvPicPr>
                  <pic:blipFill>
                    <a:blip r:embed="rId63">
                      <a:extLst>
                        <a:ext uri="{28A0092B-C50C-407E-A947-70E740481C1C}">
                          <a14:useLocalDpi xmlns:a14="http://schemas.microsoft.com/office/drawing/2010/main" val="0"/>
                        </a:ext>
                      </a:extLst>
                    </a:blip>
                    <a:stretch>
                      <a:fillRect/>
                    </a:stretch>
                  </pic:blipFill>
                  <pic:spPr>
                    <a:xfrm>
                      <a:off x="0" y="0"/>
                      <a:ext cx="5651500" cy="7219950"/>
                    </a:xfrm>
                    <a:prstGeom prst="rect">
                      <a:avLst/>
                    </a:prstGeom>
                  </pic:spPr>
                </pic:pic>
              </a:graphicData>
            </a:graphic>
          </wp:inline>
        </w:drawing>
      </w:r>
    </w:p>
    <w:p w14:paraId="4B8F02CD" w14:textId="6E5EE360" w:rsidR="00934284" w:rsidRDefault="00923215" w:rsidP="00923215">
      <w:pPr>
        <w:pStyle w:val="Caption"/>
      </w:pPr>
      <w:bookmarkStart w:id="564" w:name="_Toc229057558"/>
      <w:bookmarkStart w:id="565" w:name="_Toc229070377"/>
      <w:r>
        <w:t xml:space="preserve">Figure </w:t>
      </w:r>
      <w:fldSimple w:instr=" SEQ Figure \* ARABIC ">
        <w:r w:rsidR="00302A3E">
          <w:rPr>
            <w:noProof/>
          </w:rPr>
          <w:t>58</w:t>
        </w:r>
        <w:bookmarkEnd w:id="564"/>
        <w:bookmarkEnd w:id="565"/>
      </w:fldSimple>
    </w:p>
    <w:p w14:paraId="34D4593B" w14:textId="77777777" w:rsidR="00934284" w:rsidRDefault="00934284" w:rsidP="009C77F9">
      <w:r>
        <w:rPr>
          <w:noProof/>
        </w:rPr>
        <mc:AlternateContent>
          <mc:Choice Requires="wps">
            <w:drawing>
              <wp:anchor distT="0" distB="0" distL="114300" distR="114300" simplePos="0" relativeHeight="251669504" behindDoc="0" locked="0" layoutInCell="1" allowOverlap="1" wp14:anchorId="713B054B" wp14:editId="00470B88">
                <wp:simplePos x="0" y="0"/>
                <wp:positionH relativeFrom="margin">
                  <wp:align>right</wp:align>
                </wp:positionH>
                <wp:positionV relativeFrom="paragraph">
                  <wp:posOffset>9476</wp:posOffset>
                </wp:positionV>
                <wp:extent cx="5941060" cy="635"/>
                <wp:effectExtent l="0" t="0" r="2540" b="8255"/>
                <wp:wrapNone/>
                <wp:docPr id="678377988"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1A8C2A11" w14:textId="786ECBF5" w:rsidR="00934284" w:rsidRPr="009944AE" w:rsidRDefault="00934284" w:rsidP="00B92944">
                            <w:pPr>
                              <w:pStyle w:val="Caption"/>
                              <w:rPr>
                                <w:noProof/>
                                <w:szCs w:val="22"/>
                              </w:rPr>
                            </w:pPr>
                            <w:bookmarkStart w:id="566" w:name="_Toc228756978"/>
                            <w:bookmarkStart w:id="567" w:name="_Toc228839303"/>
                            <w:bookmarkStart w:id="568" w:name="_Toc228917520"/>
                            <w:bookmarkStart w:id="569" w:name="_Toc229057559"/>
                            <w:bookmarkStart w:id="570" w:name="_Toc229070378"/>
                            <w:r>
                              <w:t xml:space="preserve">Figure </w:t>
                            </w:r>
                            <w:fldSimple w:instr=" SEQ Figure \* ARABIC ">
                              <w:r w:rsidR="00923215">
                                <w:rPr>
                                  <w:noProof/>
                                </w:rPr>
                                <w:t>66</w:t>
                              </w:r>
                            </w:fldSimple>
                            <w:r>
                              <w:t xml:space="preserve"> </w:t>
                            </w:r>
                            <w:r w:rsidRPr="001B618B">
                              <w:t>Backtracking function</w:t>
                            </w:r>
                            <w:bookmarkEnd w:id="566"/>
                            <w:bookmarkEnd w:id="567"/>
                            <w:bookmarkEnd w:id="568"/>
                            <w:bookmarkEnd w:id="569"/>
                            <w:bookmarkEnd w:id="5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B054B" id="_x0000_s1029" type="#_x0000_t202" style="position:absolute;margin-left:416.6pt;margin-top:.75pt;width:467.8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RNq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9n0zmFJMXm1ze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" stroked="f">
                <v:textbox style="mso-fit-shape-to-text:t" inset="0,0,0,0">
                  <w:txbxContent>
                    <w:p w14:paraId="1A8C2A11" w14:textId="786ECBF5" w:rsidR="00934284" w:rsidRPr="009944AE" w:rsidRDefault="00934284" w:rsidP="00B92944">
                      <w:pPr>
                        <w:pStyle w:val="Caption"/>
                        <w:rPr>
                          <w:noProof/>
                          <w:szCs w:val="22"/>
                        </w:rPr>
                      </w:pPr>
                      <w:bookmarkStart w:id="571" w:name="_Toc228756978"/>
                      <w:bookmarkStart w:id="572" w:name="_Toc228839303"/>
                      <w:bookmarkStart w:id="573" w:name="_Toc228917520"/>
                      <w:bookmarkStart w:id="574" w:name="_Toc229057559"/>
                      <w:bookmarkStart w:id="575" w:name="_Toc229070378"/>
                      <w:r>
                        <w:t xml:space="preserve">Figure </w:t>
                      </w:r>
                      <w:fldSimple w:instr=" SEQ Figure \* ARABIC ">
                        <w:r w:rsidR="00923215">
                          <w:rPr>
                            <w:noProof/>
                          </w:rPr>
                          <w:t>66</w:t>
                        </w:r>
                      </w:fldSimple>
                      <w:r>
                        <w:t xml:space="preserve"> </w:t>
                      </w:r>
                      <w:r w:rsidRPr="001B618B">
                        <w:t>Backtracking function</w:t>
                      </w:r>
                      <w:bookmarkEnd w:id="571"/>
                      <w:bookmarkEnd w:id="572"/>
                      <w:bookmarkEnd w:id="573"/>
                      <w:bookmarkEnd w:id="574"/>
                      <w:bookmarkEnd w:id="575"/>
                    </w:p>
                  </w:txbxContent>
                </v:textbox>
                <w10:wrap anchorx="margin"/>
              </v:shape>
            </w:pict>
          </mc:Fallback>
        </mc:AlternateContent>
      </w:r>
    </w:p>
    <w:p w14:paraId="51700DD7" w14:textId="77777777" w:rsidR="00934284" w:rsidRDefault="00934284" w:rsidP="001D3860">
      <w:pPr>
        <w:pStyle w:val="Heading2"/>
      </w:pPr>
      <w:bookmarkStart w:id="576" w:name="_Toc228756866"/>
      <w:bookmarkStart w:id="577" w:name="_Toc228839197"/>
      <w:bookmarkStart w:id="578" w:name="_Toc228917511"/>
      <w:bookmarkStart w:id="579" w:name="_Toc228756865"/>
      <w:bookmarkStart w:id="580" w:name="_Toc229070314"/>
      <w:r>
        <w:lastRenderedPageBreak/>
        <w:t xml:space="preserve">10.4 </w:t>
      </w:r>
      <w:r w:rsidRPr="00B73E6B">
        <w:t xml:space="preserve">Correctness </w:t>
      </w:r>
      <w:r>
        <w:t>and</w:t>
      </w:r>
      <w:r w:rsidRPr="00B73E6B">
        <w:t xml:space="preserve"> </w:t>
      </w:r>
      <w:r>
        <w:t>c</w:t>
      </w:r>
      <w:r w:rsidRPr="00B73E6B">
        <w:t xml:space="preserve">ase </w:t>
      </w:r>
      <w:r>
        <w:t>c</w:t>
      </w:r>
      <w:r w:rsidRPr="00B73E6B">
        <w:t>overage</w:t>
      </w:r>
      <w:bookmarkEnd w:id="576"/>
      <w:bookmarkEnd w:id="577"/>
      <w:bookmarkEnd w:id="578"/>
      <w:bookmarkEnd w:id="580"/>
    </w:p>
    <w:p w14:paraId="52CFD00A" w14:textId="77777777" w:rsidR="00934284" w:rsidRPr="00AF4B43" w:rsidRDefault="00934284" w:rsidP="00AF4B43">
      <w:pPr>
        <w:rPr>
          <w:b/>
          <w:bCs/>
        </w:rPr>
      </w:pPr>
      <w:r w:rsidRPr="00AF4B43">
        <w:rPr>
          <w:b/>
          <w:bCs/>
        </w:rPr>
        <w:t xml:space="preserve">Correctness: </w:t>
      </w:r>
    </w:p>
    <w:p w14:paraId="096CEECC" w14:textId="77777777" w:rsidR="00934284" w:rsidRPr="00B73E6B" w:rsidRDefault="00934284" w:rsidP="00AF4B43">
      <w:pPr>
        <w:ind w:firstLine="720"/>
      </w:pPr>
      <w:r w:rsidRPr="00B73E6B">
        <w:t>Before removing coin i, the code verifies !removed[i] and state[i] == 'H'. The</w:t>
      </w:r>
      <w:r>
        <w:t xml:space="preserve">n flips its </w:t>
      </w:r>
      <w:r w:rsidRPr="00B73E6B">
        <w:t>neighbor</w:t>
      </w:r>
      <w:r>
        <w:t>s</w:t>
      </w:r>
      <w:r w:rsidRPr="00B73E6B">
        <w:t xml:space="preserve"> </w:t>
      </w:r>
      <w:r>
        <w:t>‘</w:t>
      </w:r>
      <w:r w:rsidRPr="00B73E6B">
        <w:t>i-1</w:t>
      </w:r>
      <w:r>
        <w:t>’</w:t>
      </w:r>
      <w:r w:rsidRPr="00B73E6B">
        <w:t xml:space="preserve"> and </w:t>
      </w:r>
      <w:r>
        <w:t>‘</w:t>
      </w:r>
      <w:r w:rsidRPr="00B73E6B">
        <w:t>i+1</w:t>
      </w:r>
      <w:r>
        <w:t>’</w:t>
      </w:r>
      <w:r w:rsidRPr="00B73E6B">
        <w:t xml:space="preserve"> but</w:t>
      </w:r>
      <w:r>
        <w:t xml:space="preserve"> making sure that</w:t>
      </w:r>
      <w:r w:rsidRPr="00B73E6B">
        <w:t xml:space="preserve"> those positions </w:t>
      </w:r>
      <w:r>
        <w:t xml:space="preserve">are </w:t>
      </w:r>
      <w:r w:rsidRPr="00B73E6B">
        <w:t xml:space="preserve">not </w:t>
      </w:r>
      <w:r>
        <w:t>empty or out of bounds first</w:t>
      </w:r>
      <w:r w:rsidRPr="00B73E6B">
        <w:t>. The undo block re-flips the same two positions in the same conditional order, and since flipping is its own inverse, the state is restored exactly.</w:t>
      </w:r>
    </w:p>
    <w:p w14:paraId="3311AF73" w14:textId="77777777" w:rsidR="00934284" w:rsidRPr="00B73E6B" w:rsidRDefault="00934284" w:rsidP="00AF4B43">
      <w:pPr>
        <w:ind w:firstLine="720"/>
      </w:pPr>
      <w:r w:rsidRPr="00B73E6B">
        <w:t>The algorithm iterates over every index from 0 to n-1 at each recursion level and attempts a move on every coin that is present and heads-up. A branch returns false only when the inner loop completes without finding any valid move while coins_left &gt; 0. At that point no ‘H’ coin is present, which means no legal move exists in that state, so, no valid branch is ever skipped. If a solution exists anywhere in the search tree, the algorithm reaches it.</w:t>
      </w:r>
    </w:p>
    <w:p w14:paraId="2099915D" w14:textId="2D04218D" w:rsidR="00934284" w:rsidRDefault="00934284" w:rsidP="00AF4B43">
      <w:pPr>
        <w:ind w:firstLine="720"/>
      </w:pPr>
      <w:r w:rsidRPr="00B73E6B">
        <w:t xml:space="preserve">Each recursion level decrements coins_left by exactly one. The depth is therefore bounded by </w:t>
      </w:r>
      <w:r>
        <w:t>‘</w:t>
      </w:r>
      <w:r w:rsidRPr="00B73E6B">
        <w:t>n</w:t>
      </w:r>
      <w:r>
        <w:t>’</w:t>
      </w:r>
      <w:r w:rsidRPr="00B73E6B">
        <w:t>, and at each level a finite loop runs. The algorithm always terminates.</w:t>
      </w:r>
    </w:p>
    <w:p w14:paraId="3E6A54AF" w14:textId="77777777" w:rsidR="00934284" w:rsidRPr="00AF4B43" w:rsidRDefault="00934284" w:rsidP="00AF4B43">
      <w:pPr>
        <w:rPr>
          <w:b/>
          <w:bCs/>
        </w:rPr>
      </w:pPr>
      <w:r w:rsidRPr="00AF4B43">
        <w:rPr>
          <w:b/>
          <w:bCs/>
        </w:rPr>
        <w:t>Case Coverage:</w:t>
      </w:r>
    </w:p>
    <w:p w14:paraId="103F8462" w14:textId="77777777" w:rsidR="00934284" w:rsidRDefault="00934284" w:rsidP="00AF4B43">
      <w:pPr>
        <w:ind w:firstLine="720"/>
      </w:pPr>
      <w:r w:rsidRPr="001718C8">
        <w:t xml:space="preserve">Single coin (H/T): If it's </w:t>
      </w:r>
      <w:r>
        <w:t>‘</w:t>
      </w:r>
      <w:r w:rsidRPr="001718C8">
        <w:t>H</w:t>
      </w:r>
      <w:r>
        <w:t>’</w:t>
      </w:r>
      <w:r w:rsidRPr="001718C8">
        <w:t xml:space="preserve"> it gets removed immediately with no neighbors to flip, done in one move. If it's </w:t>
      </w:r>
      <w:r>
        <w:t>‘</w:t>
      </w:r>
      <w:r w:rsidRPr="001718C8">
        <w:t>T</w:t>
      </w:r>
      <w:r>
        <w:t>’</w:t>
      </w:r>
      <w:r w:rsidRPr="001718C8">
        <w:t xml:space="preserve"> the algorithm has nothing to work with and returns Impossible straight away.</w:t>
      </w:r>
    </w:p>
    <w:p w14:paraId="6FC67007" w14:textId="77777777" w:rsidR="00934284" w:rsidRDefault="00934284" w:rsidP="00AF4B43">
      <w:pPr>
        <w:ind w:firstLine="720"/>
      </w:pPr>
      <w:r w:rsidRPr="001718C8">
        <w:t>All heads</w:t>
      </w:r>
      <w:r>
        <w:t>:</w:t>
      </w:r>
      <w:r w:rsidRPr="001718C8">
        <w:rPr>
          <w:rFonts w:cs="Calibri"/>
          <w:szCs w:val="22"/>
        </w:rPr>
        <w:t xml:space="preserve"> </w:t>
      </w:r>
      <w:r w:rsidRPr="00D8043C">
        <w:t>Solvability depends on whether n is odd or even. When n is odd, a valid sequence always exists</w:t>
      </w:r>
      <w:r>
        <w:t>.</w:t>
      </w:r>
      <w:r w:rsidRPr="00D8043C">
        <w:rPr>
          <w:rFonts w:asciiTheme="majorBidi" w:hAnsiTheme="majorBidi" w:cs="Calibri"/>
          <w:szCs w:val="22"/>
        </w:rPr>
        <w:t xml:space="preserve"> </w:t>
      </w:r>
      <w:r w:rsidRPr="00D8043C">
        <w:t>When n is even, the puzzle is always Impossible</w:t>
      </w:r>
      <w:r>
        <w:t xml:space="preserve">. </w:t>
      </w:r>
      <w:r w:rsidRPr="00D8043C">
        <w:t>This parity rule arises because each removal flips one or two neighbors, and with an even-length all-heads line the flipping pattern always leaves at least one stranded T coin with no path to recovery.</w:t>
      </w:r>
    </w:p>
    <w:p w14:paraId="2AC4A0E0" w14:textId="5A78D400" w:rsidR="00934284" w:rsidRDefault="00934284" w:rsidP="00AF4B43">
      <w:pPr>
        <w:ind w:firstLine="720"/>
      </w:pPr>
      <w:r w:rsidRPr="001718C8">
        <w:t>All tails:</w:t>
      </w:r>
      <w:r>
        <w:t xml:space="preserve"> </w:t>
      </w:r>
      <w:r w:rsidRPr="001718C8">
        <w:t>Nothing to remove from the start. Returns Impossible without doing any work</w:t>
      </w:r>
      <w:r w:rsidR="00EF747E">
        <w:t>.</w:t>
      </w:r>
    </w:p>
    <w:p w14:paraId="545C6D3E" w14:textId="77777777" w:rsidR="00934284" w:rsidRDefault="00934284" w:rsidP="00AF4B43">
      <w:pPr>
        <w:rPr>
          <w:rFonts w:ascii="Calibri" w:hAnsi="Calibri" w:cstheme="majorBidi"/>
          <w:szCs w:val="48"/>
        </w:rPr>
      </w:pPr>
      <w:r>
        <w:br w:type="page"/>
      </w:r>
    </w:p>
    <w:p w14:paraId="78D7C261" w14:textId="77777777" w:rsidR="00934284" w:rsidRDefault="00934284" w:rsidP="0017048D">
      <w:pPr>
        <w:pStyle w:val="Heading2"/>
      </w:pPr>
      <w:bookmarkStart w:id="581" w:name="_Toc228756867"/>
      <w:bookmarkStart w:id="582" w:name="_Toc228839198"/>
      <w:bookmarkStart w:id="583" w:name="_Toc228917512"/>
      <w:bookmarkStart w:id="584" w:name="_Toc229070315"/>
      <w:r>
        <w:lastRenderedPageBreak/>
        <w:t>10.5 Complexity Analysis</w:t>
      </w:r>
      <w:bookmarkEnd w:id="581"/>
      <w:bookmarkEnd w:id="582"/>
      <w:bookmarkEnd w:id="583"/>
      <w:bookmarkEnd w:id="584"/>
    </w:p>
    <w:p w14:paraId="084901CC" w14:textId="77777777" w:rsidR="00934284" w:rsidRPr="00B31B66" w:rsidRDefault="00934284" w:rsidP="00B31B66">
      <w:pPr>
        <w:rPr>
          <w:b/>
          <w:bCs/>
        </w:rPr>
      </w:pPr>
      <w:r w:rsidRPr="00B31B66">
        <w:rPr>
          <w:b/>
          <w:bCs/>
        </w:rPr>
        <w:t>Time Complexity: </w:t>
      </w:r>
    </w:p>
    <w:p w14:paraId="0AF773E0" w14:textId="62B70BB0" w:rsidR="00934284" w:rsidRPr="007F6C84" w:rsidRDefault="00934284" w:rsidP="00B31B66">
      <w:pPr>
        <w:ind w:firstLine="720"/>
      </w:pPr>
      <w:r w:rsidRPr="00E66074">
        <w:t>In the worst case when the puzzle has no solution the code must try every sequence of heads-up removals. At the first call, there can be up to n heads, after we remove one, up to n</w:t>
      </w:r>
      <w:r>
        <w:t>-</w:t>
      </w:r>
      <w:r w:rsidRPr="00E66074">
        <w:t xml:space="preserve">1 remain, and so on. That gives a search tree of size </w:t>
      </w:r>
      <m:oMath>
        <m:r>
          <w:rPr>
            <w:rFonts w:ascii="Cambria Math" w:hAnsi="Cambria Math"/>
          </w:rPr>
          <m:t>O</m:t>
        </m:r>
        <m:d>
          <m:dPr>
            <m:ctrlPr>
              <w:rPr>
                <w:rFonts w:ascii="Cambria Math" w:hAnsi="Cambria Math"/>
                <w:i/>
              </w:rPr>
            </m:ctrlPr>
          </m:dPr>
          <m:e>
            <m:r>
              <w:rPr>
                <w:rFonts w:ascii="Cambria Math" w:hAnsi="Cambria Math"/>
              </w:rPr>
              <m:t>n!</m:t>
            </m:r>
          </m:e>
        </m:d>
      </m:oMath>
      <w:r w:rsidRPr="00E66074">
        <w:t xml:space="preserve">. Fortunately, most configurations don’t stay that dense; many branches hit a dead end early because the board quickly turns all tails. </w:t>
      </w:r>
    </w:p>
    <w:p w14:paraId="52251A3C" w14:textId="77777777" w:rsidR="00934284" w:rsidRPr="00B31B66" w:rsidRDefault="00934284" w:rsidP="00B31B66">
      <w:pPr>
        <w:rPr>
          <w:b/>
          <w:bCs/>
        </w:rPr>
      </w:pPr>
      <w:r w:rsidRPr="00B31B66">
        <w:rPr>
          <w:b/>
          <w:bCs/>
        </w:rPr>
        <w:t>Space Complexity: </w:t>
      </w:r>
    </w:p>
    <w:p w14:paraId="746C6309" w14:textId="77777777" w:rsidR="00934284" w:rsidRDefault="00934284" w:rsidP="00B31B66">
      <w:pPr>
        <w:ind w:firstLine="720"/>
      </w:pPr>
      <w:r w:rsidRPr="0018411F">
        <w:t xml:space="preserve">The recursion depth is at most n, because </w:t>
      </w:r>
      <w:r>
        <w:t>only</w:t>
      </w:r>
      <w:r w:rsidRPr="0018411F">
        <w:t xml:space="preserve"> one coin</w:t>
      </w:r>
      <w:r>
        <w:t xml:space="preserve"> is removed</w:t>
      </w:r>
      <w:r w:rsidRPr="0018411F">
        <w:t xml:space="preserve"> per level. Each level only needs a few local variables plus our removed array and path list. So, the space usage is O(n</w:t>
      </w:r>
      <w:r>
        <w:t>).</w:t>
      </w:r>
    </w:p>
    <w:p w14:paraId="7D20380B" w14:textId="77777777" w:rsidR="00934284" w:rsidRDefault="00934284" w:rsidP="004F5943">
      <w:pPr>
        <w:pStyle w:val="NoSpacing"/>
        <w:ind w:left="0" w:firstLine="360"/>
      </w:pPr>
    </w:p>
    <w:p w14:paraId="5812EDDD" w14:textId="77777777" w:rsidR="00934284" w:rsidRDefault="00934284">
      <w:pPr>
        <w:rPr>
          <w:rFonts w:ascii="Calibri" w:hAnsi="Calibri" w:cstheme="majorBidi"/>
          <w:szCs w:val="48"/>
        </w:rPr>
      </w:pPr>
      <w:r>
        <w:br w:type="page"/>
      </w:r>
    </w:p>
    <w:p w14:paraId="693C1877" w14:textId="77777777" w:rsidR="00934284" w:rsidRDefault="00934284" w:rsidP="0017048D">
      <w:pPr>
        <w:pStyle w:val="Heading2"/>
      </w:pPr>
      <w:bookmarkStart w:id="585" w:name="_Toc228839199"/>
      <w:bookmarkStart w:id="586" w:name="_Toc228917513"/>
      <w:bookmarkStart w:id="587" w:name="_Toc229070316"/>
      <w:bookmarkEnd w:id="579"/>
      <w:r>
        <w:lastRenderedPageBreak/>
        <w:t xml:space="preserve">10.6 Algorithms </w:t>
      </w:r>
      <w:r w:rsidRPr="000D7296">
        <w:t>Comparative Analysis</w:t>
      </w:r>
      <w:bookmarkEnd w:id="585"/>
      <w:bookmarkEnd w:id="586"/>
      <w:bookmarkEnd w:id="587"/>
      <w:r w:rsidRPr="000D7296">
        <w:t xml:space="preserve"> </w:t>
      </w:r>
    </w:p>
    <w:p w14:paraId="41837DA0" w14:textId="77777777" w:rsidR="00934284" w:rsidRDefault="00934284" w:rsidP="004777AF">
      <w:pPr>
        <w:ind w:firstLine="720"/>
        <w:jc w:val="both"/>
      </w:pPr>
      <w:r w:rsidRPr="007F6C84">
        <w:rPr>
          <w:b/>
          <w:bCs/>
        </w:rPr>
        <w:t>Brute Force</w:t>
      </w:r>
      <w:r>
        <w:rPr>
          <w:b/>
          <w:bCs/>
        </w:rPr>
        <w:t xml:space="preserve">: </w:t>
      </w:r>
      <w:r>
        <w:t>A pure brute-force approach would generate all n! orderings of coins and simulate each one. This works but is wasteful as it explores sequences that contain moves on ‘T’ coins or already-removed coins, which are invalid and can be discarded immediately. The backtracking approach makes t</w:t>
      </w:r>
      <w:r w:rsidRPr="007F6C84">
        <w:t>he search space bounded,</w:t>
      </w:r>
      <w:r>
        <w:t xml:space="preserve"> </w:t>
      </w:r>
      <w:r w:rsidRPr="007F6C84">
        <w:t>and strict un-doing of</w:t>
      </w:r>
      <w:r>
        <w:t xml:space="preserve"> l</w:t>
      </w:r>
      <w:r w:rsidRPr="007F6C84">
        <w:t>ocal flips guarantees isolation between recursive states.</w:t>
      </w:r>
    </w:p>
    <w:p w14:paraId="6C772848" w14:textId="77777777" w:rsidR="00934284" w:rsidRDefault="00934284" w:rsidP="004777AF">
      <w:pPr>
        <w:ind w:firstLine="720"/>
        <w:jc w:val="both"/>
      </w:pPr>
      <w:r w:rsidRPr="007F6C84">
        <w:rPr>
          <w:b/>
          <w:bCs/>
        </w:rPr>
        <w:t>Greedy</w:t>
      </w:r>
      <w:r w:rsidRPr="007F6C84">
        <w:t>: </w:t>
      </w:r>
      <w:r>
        <w:t>A greedy approach picks one H coin at each step according to a fixed rule say, always the leftmost, or the one whose removal creates the newest ‘H’ coins. This runs in O(n²) and is simple to implement.</w:t>
      </w:r>
    </w:p>
    <w:p w14:paraId="32514519" w14:textId="77777777" w:rsidR="00934284" w:rsidRDefault="00934284" w:rsidP="004777AF">
      <w:pPr>
        <w:ind w:firstLine="720"/>
        <w:jc w:val="both"/>
      </w:pPr>
      <w:r>
        <w:t xml:space="preserve">The problem is that greedy is </w:t>
      </w:r>
      <w:r w:rsidRPr="007F6C84">
        <w:t>not correct</w:t>
      </w:r>
      <w:r>
        <w:t xml:space="preserve"> in general. Any greedy ordering gets stuck because every path leads to a configuration with no ‘H’ coins but coins remaining. The greedy method cannot backtrack, so it cannot discover this. Only exhaustive search reveals that the configuration is impossible.</w:t>
      </w:r>
    </w:p>
    <w:p w14:paraId="72D49C22" w14:textId="77777777" w:rsidR="00934284" w:rsidRDefault="00934284" w:rsidP="004777AF">
      <w:pPr>
        <w:ind w:firstLine="720"/>
        <w:jc w:val="both"/>
      </w:pPr>
      <w:r w:rsidRPr="007F6C84">
        <w:rPr>
          <w:b/>
          <w:bCs/>
        </w:rPr>
        <w:t xml:space="preserve">Divide and </w:t>
      </w:r>
      <w:r>
        <w:rPr>
          <w:b/>
          <w:bCs/>
        </w:rPr>
        <w:t>C</w:t>
      </w:r>
      <w:r w:rsidRPr="007F6C84">
        <w:rPr>
          <w:b/>
          <w:bCs/>
        </w:rPr>
        <w:t>onquer</w:t>
      </w:r>
      <w:r>
        <w:rPr>
          <w:b/>
          <w:bCs/>
        </w:rPr>
        <w:t xml:space="preserve">: </w:t>
      </w:r>
      <w:r w:rsidRPr="004E553A">
        <w:t>Removing a coin</w:t>
      </w:r>
      <w:r>
        <w:t xml:space="preserve"> </w:t>
      </w:r>
      <w:r w:rsidRPr="00D27AAE">
        <w:t xml:space="preserve">creates a gap </w:t>
      </w:r>
      <w:r>
        <w:t xml:space="preserve">that </w:t>
      </w:r>
      <w:r w:rsidRPr="00D27AAE">
        <w:t>splits</w:t>
      </w:r>
      <w:r w:rsidRPr="004E553A">
        <w:t xml:space="preserve"> the remaining coins into two independent subgames because the new gap prevents any future flip from crossing it. The left and right halves do not interact at all</w:t>
      </w:r>
      <w:r>
        <w:t>,</w:t>
      </w:r>
      <w:r w:rsidRPr="004E553A">
        <w:t xml:space="preserve"> a valid sequence in one cannot invalidate a sequence in the other. However, the two sequences produced independently must then be merged in order into a single chronological ordering. Finding a correct merging across potentially many split points is highly complex and is what makes divide</w:t>
      </w:r>
      <w:r w:rsidRPr="004E553A">
        <w:noBreakHyphen/>
        <w:t>and</w:t>
      </w:r>
      <w:r w:rsidRPr="004E553A">
        <w:noBreakHyphen/>
        <w:t>conquer an impractical compared to backtracking.</w:t>
      </w:r>
    </w:p>
    <w:p w14:paraId="6176AC33" w14:textId="77777777" w:rsidR="00934284" w:rsidRDefault="00934284" w:rsidP="004777AF">
      <w:pPr>
        <w:ind w:firstLine="720"/>
        <w:jc w:val="both"/>
      </w:pPr>
      <w:r w:rsidRPr="007F6C84">
        <w:rPr>
          <w:b/>
          <w:bCs/>
        </w:rPr>
        <w:t>Iterative Improvement</w:t>
      </w:r>
      <w:r w:rsidRPr="007F6C84">
        <w:t>:</w:t>
      </w:r>
      <w:r>
        <w:t xml:space="preserve"> It starts with some solution and refines it. This problem has no natural notion of a partial or approximate solution.</w:t>
      </w:r>
    </w:p>
    <w:p w14:paraId="20B91771" w14:textId="77777777" w:rsidR="00934284" w:rsidRDefault="00934284" w:rsidP="004777AF">
      <w:pPr>
        <w:ind w:firstLine="720"/>
        <w:jc w:val="both"/>
      </w:pPr>
      <w:r w:rsidRPr="007F6C84">
        <w:rPr>
          <w:b/>
          <w:bCs/>
        </w:rPr>
        <w:t>Dynamic Programming</w:t>
      </w:r>
      <w:r w:rsidRPr="007F6C84">
        <w:t>: </w:t>
      </w:r>
      <w:r w:rsidRPr="00966259">
        <w:t>Could work in theory since states can be cached, but maintaining the sequence order across subproblems makes it more complex to implement than backtracking</w:t>
      </w:r>
      <w:r>
        <w:t>.</w:t>
      </w:r>
    </w:p>
    <w:p w14:paraId="5CC30441" w14:textId="63CF2EC6" w:rsidR="00934284" w:rsidRDefault="00934284" w:rsidP="004F5943">
      <w:pPr>
        <w:pStyle w:val="Caption"/>
        <w:keepNext/>
      </w:pPr>
      <w:bookmarkStart w:id="588" w:name="_Toc228756950"/>
      <w:bookmarkStart w:id="589" w:name="_Toc228839329"/>
      <w:bookmarkStart w:id="590" w:name="_Toc228917523"/>
      <w:bookmarkStart w:id="591" w:name="_Toc229058147"/>
      <w:r>
        <w:lastRenderedPageBreak/>
        <w:t xml:space="preserve">Table </w:t>
      </w:r>
      <w:fldSimple w:instr=" SEQ Table \* ARABIC ">
        <w:r w:rsidR="00302A3E">
          <w:rPr>
            <w:noProof/>
          </w:rPr>
          <w:t>48</w:t>
        </w:r>
      </w:fldSimple>
      <w:r>
        <w:t xml:space="preserve"> </w:t>
      </w:r>
      <w:r w:rsidRPr="00BF6ACD">
        <w:t>Algorithmic Comparison</w:t>
      </w:r>
      <w:r w:rsidRPr="00350E9B">
        <w:t>.</w:t>
      </w:r>
      <w:bookmarkEnd w:id="588"/>
      <w:bookmarkEnd w:id="589"/>
      <w:bookmarkEnd w:id="590"/>
      <w:bookmarkEnd w:id="591"/>
    </w:p>
    <w:p w14:paraId="0D8B636A" w14:textId="1C20F497" w:rsidR="00923215" w:rsidRDefault="00923215" w:rsidP="00923215">
      <w:pPr>
        <w:pStyle w:val="Caption"/>
        <w:keepNext/>
      </w:pPr>
      <w:bookmarkStart w:id="592" w:name="_Toc229058148"/>
      <w:r>
        <w:t xml:space="preserve">Table </w:t>
      </w:r>
      <w:fldSimple w:instr=" SEQ Table \* ARABIC ">
        <w:r w:rsidR="00302A3E">
          <w:rPr>
            <w:noProof/>
          </w:rPr>
          <w:t>49</w:t>
        </w:r>
        <w:bookmarkEnd w:id="592"/>
      </w:fldSimple>
    </w:p>
    <w:tbl>
      <w:tblPr>
        <w:tblStyle w:val="TableGrid"/>
        <w:tblW w:w="10530" w:type="dxa"/>
        <w:tblInd w:w="-455" w:type="dxa"/>
        <w:tblLook w:val="04A0" w:firstRow="1" w:lastRow="0" w:firstColumn="1" w:lastColumn="0" w:noHBand="0" w:noVBand="1"/>
      </w:tblPr>
      <w:tblGrid>
        <w:gridCol w:w="2880"/>
        <w:gridCol w:w="3330"/>
        <w:gridCol w:w="4320"/>
      </w:tblGrid>
      <w:tr w:rsidR="00934284" w14:paraId="32E5678F" w14:textId="77777777" w:rsidTr="00865839">
        <w:tc>
          <w:tcPr>
            <w:tcW w:w="2880" w:type="dxa"/>
          </w:tcPr>
          <w:p w14:paraId="40871E2F" w14:textId="77777777" w:rsidR="00934284" w:rsidRDefault="00934284" w:rsidP="004A7760">
            <w:pPr>
              <w:pStyle w:val="NoSpacing"/>
              <w:ind w:left="0" w:firstLine="0"/>
              <w:jc w:val="center"/>
            </w:pPr>
            <w:r w:rsidRPr="004A7760">
              <w:t>Technique</w:t>
            </w:r>
          </w:p>
        </w:tc>
        <w:tc>
          <w:tcPr>
            <w:tcW w:w="3330" w:type="dxa"/>
          </w:tcPr>
          <w:p w14:paraId="1A9DD27C" w14:textId="77777777" w:rsidR="00934284" w:rsidRDefault="00934284" w:rsidP="004A7760">
            <w:pPr>
              <w:pStyle w:val="NoSpacing"/>
              <w:ind w:left="0" w:firstLine="0"/>
              <w:jc w:val="center"/>
            </w:pPr>
            <w:r w:rsidRPr="004A7760">
              <w:t>Applicability</w:t>
            </w:r>
          </w:p>
        </w:tc>
        <w:tc>
          <w:tcPr>
            <w:tcW w:w="4320" w:type="dxa"/>
          </w:tcPr>
          <w:p w14:paraId="33A0979E" w14:textId="77777777" w:rsidR="00934284" w:rsidRDefault="00934284" w:rsidP="004A7760">
            <w:pPr>
              <w:pStyle w:val="NoSpacing"/>
              <w:ind w:left="0" w:firstLine="0"/>
              <w:jc w:val="center"/>
            </w:pPr>
            <w:r w:rsidRPr="004A7760">
              <w:t>Advantages</w:t>
            </w:r>
            <w:r>
              <w:t>/</w:t>
            </w:r>
            <w:r w:rsidRPr="004A7760">
              <w:t>Disadvantages</w:t>
            </w:r>
          </w:p>
        </w:tc>
      </w:tr>
      <w:tr w:rsidR="00934284" w:rsidRPr="005C347C" w14:paraId="46AF41D6" w14:textId="77777777" w:rsidTr="00865839">
        <w:tc>
          <w:tcPr>
            <w:tcW w:w="2880" w:type="dxa"/>
          </w:tcPr>
          <w:p w14:paraId="25C2A6A7" w14:textId="77777777" w:rsidR="00934284" w:rsidRDefault="00934284" w:rsidP="00865839">
            <w:pPr>
              <w:pStyle w:val="NoSpacing"/>
            </w:pPr>
            <w:r w:rsidRPr="005C347C">
              <w:t xml:space="preserve">Brute Force </w:t>
            </w:r>
          </w:p>
          <w:p w14:paraId="37801602" w14:textId="77777777" w:rsidR="00934284" w:rsidRPr="005C347C" w:rsidRDefault="00934284" w:rsidP="00865839">
            <w:pPr>
              <w:pStyle w:val="NoSpacing"/>
            </w:pPr>
            <w:r w:rsidRPr="005C347C">
              <w:t>(full enumeration)</w:t>
            </w:r>
          </w:p>
        </w:tc>
        <w:tc>
          <w:tcPr>
            <w:tcW w:w="3330" w:type="dxa"/>
          </w:tcPr>
          <w:p w14:paraId="47D90D30" w14:textId="77777777" w:rsidR="00934284" w:rsidRPr="005C347C" w:rsidRDefault="00934284" w:rsidP="005C347C">
            <w:pPr>
              <w:pStyle w:val="NoSpacing"/>
              <w:ind w:left="360" w:firstLine="0"/>
            </w:pPr>
            <w:r w:rsidRPr="005C347C">
              <w:t>Generate all n! orderings and simulate each.</w:t>
            </w:r>
          </w:p>
        </w:tc>
        <w:tc>
          <w:tcPr>
            <w:tcW w:w="4320" w:type="dxa"/>
          </w:tcPr>
          <w:p w14:paraId="6CDBC8B2" w14:textId="77777777" w:rsidR="00934284" w:rsidRPr="005C347C" w:rsidRDefault="00934284" w:rsidP="005C347C">
            <w:pPr>
              <w:pStyle w:val="NoSpacing"/>
              <w:ind w:left="360" w:firstLine="0"/>
            </w:pPr>
            <w:r w:rsidRPr="005C347C">
              <w:t>Simple to implement</w:t>
            </w:r>
            <w:r>
              <w:t xml:space="preserve"> but so </w:t>
            </w:r>
            <w:r w:rsidRPr="005C347C">
              <w:t xml:space="preserve">slow </w:t>
            </w:r>
            <w:r>
              <w:t>O</w:t>
            </w:r>
            <w:r w:rsidRPr="005C347C">
              <w:t>(n!)</w:t>
            </w:r>
            <w:r>
              <w:t>.</w:t>
            </w:r>
          </w:p>
        </w:tc>
      </w:tr>
      <w:tr w:rsidR="00934284" w:rsidRPr="005C347C" w14:paraId="2B148A6B" w14:textId="77777777" w:rsidTr="00865839">
        <w:tc>
          <w:tcPr>
            <w:tcW w:w="2880" w:type="dxa"/>
          </w:tcPr>
          <w:p w14:paraId="4C7D7B3E" w14:textId="77777777" w:rsidR="00934284" w:rsidRPr="005C347C" w:rsidRDefault="00934284" w:rsidP="005C347C">
            <w:pPr>
              <w:pStyle w:val="NoSpacing"/>
            </w:pPr>
            <w:r w:rsidRPr="005C347C">
              <w:t>Backtracking</w:t>
            </w:r>
          </w:p>
        </w:tc>
        <w:tc>
          <w:tcPr>
            <w:tcW w:w="3330" w:type="dxa"/>
          </w:tcPr>
          <w:p w14:paraId="04EDE4D3" w14:textId="77777777" w:rsidR="00934284" w:rsidRPr="005C347C" w:rsidRDefault="00934284" w:rsidP="005C347C">
            <w:pPr>
              <w:pStyle w:val="NoSpacing"/>
              <w:ind w:left="360" w:firstLine="0"/>
            </w:pPr>
            <w:r w:rsidRPr="005C347C">
              <w:t>Explore moves, undo when stuck.</w:t>
            </w:r>
          </w:p>
        </w:tc>
        <w:tc>
          <w:tcPr>
            <w:tcW w:w="4320" w:type="dxa"/>
          </w:tcPr>
          <w:p w14:paraId="35702A53" w14:textId="77777777" w:rsidR="00934284" w:rsidRPr="005C347C" w:rsidRDefault="00934284" w:rsidP="005C347C">
            <w:pPr>
              <w:pStyle w:val="NoSpacing"/>
              <w:ind w:left="360" w:firstLine="0"/>
            </w:pPr>
            <w:r>
              <w:t xml:space="preserve">Always correct and </w:t>
            </w:r>
            <w:r w:rsidRPr="005C347C">
              <w:t>far smaller search tree than naive enumeration</w:t>
            </w:r>
            <w:r>
              <w:t xml:space="preserve"> but </w:t>
            </w:r>
            <w:r w:rsidRPr="005C347C">
              <w:t>still worst</w:t>
            </w:r>
            <w:r w:rsidRPr="005C347C">
              <w:noBreakHyphen/>
              <w:t>case exponential.</w:t>
            </w:r>
          </w:p>
        </w:tc>
      </w:tr>
      <w:tr w:rsidR="00934284" w:rsidRPr="005C347C" w14:paraId="1CD550CF" w14:textId="77777777" w:rsidTr="00865839">
        <w:tc>
          <w:tcPr>
            <w:tcW w:w="2880" w:type="dxa"/>
          </w:tcPr>
          <w:p w14:paraId="4E0F03A9" w14:textId="77777777" w:rsidR="00934284" w:rsidRPr="005C347C" w:rsidRDefault="00934284" w:rsidP="005C347C">
            <w:pPr>
              <w:pStyle w:val="NoSpacing"/>
            </w:pPr>
            <w:r w:rsidRPr="005C347C">
              <w:t>Greedy</w:t>
            </w:r>
          </w:p>
        </w:tc>
        <w:tc>
          <w:tcPr>
            <w:tcW w:w="3330" w:type="dxa"/>
          </w:tcPr>
          <w:p w14:paraId="310C4D9A" w14:textId="77777777" w:rsidR="00934284" w:rsidRDefault="00934284" w:rsidP="005C347C">
            <w:pPr>
              <w:pStyle w:val="NoSpacing"/>
              <w:ind w:left="360" w:firstLine="0"/>
            </w:pPr>
            <w:r w:rsidRPr="005C347C">
              <w:t xml:space="preserve">Always pick a specific </w:t>
            </w:r>
            <w:r>
              <w:t>‘</w:t>
            </w:r>
            <w:r w:rsidRPr="005C347C">
              <w:t>H</w:t>
            </w:r>
            <w:r>
              <w:t>’</w:t>
            </w:r>
            <w:r w:rsidRPr="005C347C">
              <w:t xml:space="preserve"> </w:t>
            </w:r>
          </w:p>
          <w:p w14:paraId="4009D34E" w14:textId="77777777" w:rsidR="00934284" w:rsidRPr="005C347C" w:rsidRDefault="00934284" w:rsidP="005C347C">
            <w:pPr>
              <w:pStyle w:val="NoSpacing"/>
              <w:ind w:left="360" w:firstLine="0"/>
            </w:pPr>
            <w:r>
              <w:t>Like leftmost first</w:t>
            </w:r>
          </w:p>
          <w:p w14:paraId="53FC2051" w14:textId="77777777" w:rsidR="00934284" w:rsidRPr="005C347C" w:rsidRDefault="00934284" w:rsidP="005C347C">
            <w:pPr>
              <w:pStyle w:val="NoSpacing"/>
            </w:pPr>
          </w:p>
        </w:tc>
        <w:tc>
          <w:tcPr>
            <w:tcW w:w="4320" w:type="dxa"/>
          </w:tcPr>
          <w:p w14:paraId="0A709A1F" w14:textId="77777777" w:rsidR="00934284" w:rsidRPr="005C347C" w:rsidRDefault="00934284" w:rsidP="005C347C">
            <w:pPr>
              <w:pStyle w:val="NoSpacing"/>
              <w:ind w:left="360" w:firstLine="0"/>
            </w:pPr>
            <w:r w:rsidRPr="005C347C">
              <w:t>Very fast (O(n²)) but incorrect for many inputs because a wrong local choice can block the solution.</w:t>
            </w:r>
          </w:p>
        </w:tc>
      </w:tr>
      <w:tr w:rsidR="00934284" w:rsidRPr="005C347C" w14:paraId="028C82E4" w14:textId="77777777" w:rsidTr="00865839">
        <w:tc>
          <w:tcPr>
            <w:tcW w:w="2880" w:type="dxa"/>
          </w:tcPr>
          <w:p w14:paraId="3E89DBDB" w14:textId="77777777" w:rsidR="00934284" w:rsidRPr="005C347C" w:rsidRDefault="00934284" w:rsidP="005C347C">
            <w:pPr>
              <w:pStyle w:val="NoSpacing"/>
              <w:ind w:left="360" w:firstLine="0"/>
            </w:pPr>
            <w:r w:rsidRPr="005C347C">
              <w:t>Divide &amp;</w:t>
            </w:r>
            <w:r>
              <w:t xml:space="preserve"> </w:t>
            </w:r>
            <w:r w:rsidRPr="005C347C">
              <w:t>Conquer</w:t>
            </w:r>
          </w:p>
        </w:tc>
        <w:tc>
          <w:tcPr>
            <w:tcW w:w="3330" w:type="dxa"/>
          </w:tcPr>
          <w:p w14:paraId="49C44569" w14:textId="77777777" w:rsidR="00934284" w:rsidRPr="005C347C" w:rsidRDefault="00934284" w:rsidP="00DD3D47">
            <w:pPr>
              <w:pStyle w:val="NoSpacing"/>
              <w:ind w:left="360" w:firstLine="0"/>
            </w:pPr>
            <w:r w:rsidRPr="00DD3D47">
              <w:t>Independent subgames are created after each removal, but merging the resulting sequences into one valid chronological ordering is</w:t>
            </w:r>
            <w:r>
              <w:t xml:space="preserve"> </w:t>
            </w:r>
            <w:r w:rsidRPr="00DD3D47">
              <w:t>complex</w:t>
            </w:r>
          </w:p>
        </w:tc>
        <w:tc>
          <w:tcPr>
            <w:tcW w:w="4320" w:type="dxa"/>
          </w:tcPr>
          <w:p w14:paraId="09A7B9B8" w14:textId="77777777" w:rsidR="00934284" w:rsidRPr="005C347C" w:rsidRDefault="00934284" w:rsidP="00966259">
            <w:pPr>
              <w:pStyle w:val="NoSpacing"/>
              <w:ind w:left="360" w:firstLine="0"/>
            </w:pPr>
            <w:r w:rsidRPr="00966259">
              <w:t xml:space="preserve">Correct in theory but </w:t>
            </w:r>
            <w:r>
              <w:t>harder</w:t>
            </w:r>
            <w:r w:rsidRPr="00966259">
              <w:t xml:space="preserve"> to implement </w:t>
            </w:r>
            <w:r>
              <w:t>than</w:t>
            </w:r>
            <w:r w:rsidRPr="00966259">
              <w:t xml:space="preserve"> backtracking.</w:t>
            </w:r>
          </w:p>
        </w:tc>
      </w:tr>
      <w:tr w:rsidR="00934284" w:rsidRPr="005C347C" w14:paraId="1ECA6B36" w14:textId="77777777" w:rsidTr="00865839">
        <w:tc>
          <w:tcPr>
            <w:tcW w:w="2880" w:type="dxa"/>
          </w:tcPr>
          <w:p w14:paraId="63861D66" w14:textId="77777777" w:rsidR="00934284" w:rsidRPr="005C347C" w:rsidRDefault="00934284" w:rsidP="005C347C">
            <w:pPr>
              <w:pStyle w:val="NoSpacing"/>
              <w:ind w:left="360" w:firstLine="0"/>
            </w:pPr>
            <w:r w:rsidRPr="005C347C">
              <w:t>Dynamic Programming</w:t>
            </w:r>
          </w:p>
        </w:tc>
        <w:tc>
          <w:tcPr>
            <w:tcW w:w="3330" w:type="dxa"/>
          </w:tcPr>
          <w:p w14:paraId="2B22B138" w14:textId="77777777" w:rsidR="00934284" w:rsidRPr="005C347C" w:rsidRDefault="00934284" w:rsidP="005C347C">
            <w:pPr>
              <w:pStyle w:val="NoSpacing"/>
              <w:ind w:left="360" w:firstLine="0"/>
            </w:pPr>
            <w:r w:rsidRPr="005C347C">
              <w:t>Use subproblem solvability on intervals with boundary conditions</w:t>
            </w:r>
          </w:p>
        </w:tc>
        <w:tc>
          <w:tcPr>
            <w:tcW w:w="4320" w:type="dxa"/>
          </w:tcPr>
          <w:p w14:paraId="6CF56FAF" w14:textId="77777777" w:rsidR="00934284" w:rsidRPr="005C347C" w:rsidRDefault="00934284" w:rsidP="00DD3D47">
            <w:pPr>
              <w:pStyle w:val="NoSpacing"/>
              <w:ind w:left="360" w:firstLine="0"/>
            </w:pPr>
            <w:r w:rsidRPr="00DD3D47">
              <w:t>Could reduce redundant work by caching already-explored states, avoiding re-exploration of the same configuration reached via different orderings. Still exponential in the worst case but significantly faster in practice</w:t>
            </w:r>
            <w:r>
              <w:t>,</w:t>
            </w:r>
            <w:r w:rsidRPr="005C347C">
              <w:t xml:space="preserve"> but sequence reconstruction across independent chunks is</w:t>
            </w:r>
            <w:r>
              <w:t xml:space="preserve"> too</w:t>
            </w:r>
            <w:r w:rsidRPr="005C347C">
              <w:t xml:space="preserve"> complex</w:t>
            </w:r>
          </w:p>
        </w:tc>
      </w:tr>
      <w:tr w:rsidR="00934284" w:rsidRPr="005C347C" w14:paraId="5088B921" w14:textId="77777777" w:rsidTr="00865839">
        <w:tc>
          <w:tcPr>
            <w:tcW w:w="2880" w:type="dxa"/>
          </w:tcPr>
          <w:p w14:paraId="567FB9FA" w14:textId="77777777" w:rsidR="00934284" w:rsidRPr="005C347C" w:rsidRDefault="00934284" w:rsidP="005C347C">
            <w:pPr>
              <w:pStyle w:val="NoSpacing"/>
              <w:ind w:left="360" w:firstLine="0"/>
            </w:pPr>
            <w:r w:rsidRPr="005C347C">
              <w:t>Iterative Improvement</w:t>
            </w:r>
          </w:p>
        </w:tc>
        <w:tc>
          <w:tcPr>
            <w:tcW w:w="3330" w:type="dxa"/>
          </w:tcPr>
          <w:p w14:paraId="7D0E90F8" w14:textId="77777777" w:rsidR="00934284" w:rsidRPr="005C347C" w:rsidRDefault="00934284" w:rsidP="005C347C">
            <w:pPr>
              <w:pStyle w:val="NoSpacing"/>
              <w:ind w:left="360" w:firstLine="0"/>
            </w:pPr>
            <w:r w:rsidRPr="005C347C">
              <w:t>Start with a solution and refine</w:t>
            </w:r>
            <w:r>
              <w:t xml:space="preserve"> it</w:t>
            </w:r>
            <w:r w:rsidRPr="005C347C">
              <w:t>.</w:t>
            </w:r>
          </w:p>
        </w:tc>
        <w:tc>
          <w:tcPr>
            <w:tcW w:w="4320" w:type="dxa"/>
          </w:tcPr>
          <w:p w14:paraId="32DC828A" w14:textId="77777777" w:rsidR="00934284" w:rsidRPr="00D27AAE" w:rsidRDefault="00934284" w:rsidP="00D27AAE">
            <w:pPr>
              <w:pStyle w:val="NoSpacing"/>
              <w:ind w:left="360" w:firstLine="0"/>
            </w:pPr>
            <w:r w:rsidRPr="00D27AAE">
              <w:t xml:space="preserve"> there’s no way to take a partial </w:t>
            </w:r>
            <w:r>
              <w:t>solution</w:t>
            </w:r>
            <w:r w:rsidRPr="00D27AAE">
              <w:t xml:space="preserve"> and </w:t>
            </w:r>
            <w:r>
              <w:t>refine it.</w:t>
            </w:r>
          </w:p>
        </w:tc>
      </w:tr>
    </w:tbl>
    <w:p w14:paraId="49BBDF47" w14:textId="77777777" w:rsidR="00934284" w:rsidRPr="005C347C" w:rsidRDefault="00934284" w:rsidP="00DB43AB">
      <w:pPr>
        <w:pStyle w:val="NoSpacing"/>
        <w:ind w:left="0" w:firstLine="0"/>
        <w:jc w:val="both"/>
      </w:pPr>
    </w:p>
    <w:p w14:paraId="47719589" w14:textId="77777777" w:rsidR="00934284" w:rsidRDefault="00934284" w:rsidP="00CE1BA6">
      <w:pPr>
        <w:ind w:firstLine="720"/>
      </w:pPr>
      <w:r w:rsidRPr="007C188B">
        <w:rPr>
          <w:b/>
          <w:bCs/>
        </w:rPr>
        <w:t>Conclusion:</w:t>
      </w:r>
      <w:r w:rsidRPr="005C347C">
        <w:t> Backtracking balance</w:t>
      </w:r>
      <w:r>
        <w:t>s</w:t>
      </w:r>
      <w:r w:rsidRPr="005C347C">
        <w:t xml:space="preserve"> between correctness and implementation </w:t>
      </w:r>
      <w:r>
        <w:t>complexity</w:t>
      </w:r>
      <w:r w:rsidRPr="005C347C">
        <w:t xml:space="preserve"> for this task. The factorial worst</w:t>
      </w:r>
      <w:r w:rsidRPr="005C347C">
        <w:noBreakHyphen/>
        <w:t>case time is acceptable for small n, and the algorithm is simple to understand, debug, and prove correct.</w:t>
      </w:r>
    </w:p>
    <w:p w14:paraId="6B829470" w14:textId="77777777" w:rsidR="00934284" w:rsidRDefault="00934284" w:rsidP="00127E34">
      <w:pPr>
        <w:pStyle w:val="NoSpacing"/>
        <w:ind w:left="360" w:firstLine="0"/>
      </w:pPr>
    </w:p>
    <w:p w14:paraId="0B858D91" w14:textId="77777777" w:rsidR="00934284" w:rsidRDefault="00934284" w:rsidP="00127E34">
      <w:pPr>
        <w:pStyle w:val="NoSpacing"/>
        <w:ind w:left="360" w:firstLine="0"/>
      </w:pPr>
    </w:p>
    <w:p w14:paraId="1D94B757" w14:textId="77777777" w:rsidR="00934284" w:rsidRDefault="00934284" w:rsidP="00127E34">
      <w:pPr>
        <w:pStyle w:val="NoSpacing"/>
        <w:ind w:left="360" w:firstLine="0"/>
      </w:pPr>
    </w:p>
    <w:p w14:paraId="6D4A38E7" w14:textId="77777777" w:rsidR="00934284" w:rsidRDefault="00934284" w:rsidP="00127E34">
      <w:pPr>
        <w:pStyle w:val="NoSpacing"/>
        <w:ind w:left="360" w:firstLine="0"/>
      </w:pPr>
    </w:p>
    <w:p w14:paraId="5375EDE1" w14:textId="77777777" w:rsidR="00934284" w:rsidRDefault="00934284" w:rsidP="00127E34">
      <w:pPr>
        <w:pStyle w:val="NoSpacing"/>
        <w:ind w:left="360" w:firstLine="0"/>
      </w:pPr>
    </w:p>
    <w:p w14:paraId="6E33A33B" w14:textId="77777777" w:rsidR="00934284" w:rsidRDefault="00934284">
      <w:pPr>
        <w:rPr>
          <w:rFonts w:ascii="Calibri" w:hAnsi="Calibri" w:cstheme="majorBidi"/>
          <w:szCs w:val="48"/>
        </w:rPr>
      </w:pPr>
      <w:r>
        <w:br w:type="page"/>
      </w:r>
    </w:p>
    <w:p w14:paraId="4E0A0E1C" w14:textId="77777777" w:rsidR="00934284" w:rsidRDefault="00934284" w:rsidP="00E92EE8">
      <w:pPr>
        <w:pStyle w:val="Heading2"/>
      </w:pPr>
      <w:bookmarkStart w:id="593" w:name="_Toc228756869"/>
      <w:bookmarkStart w:id="594" w:name="_Toc228839200"/>
      <w:bookmarkStart w:id="595" w:name="_Toc228917514"/>
      <w:bookmarkStart w:id="596" w:name="_Toc229070317"/>
      <w:r>
        <w:lastRenderedPageBreak/>
        <w:t xml:space="preserve">10.7 </w:t>
      </w:r>
      <w:r w:rsidRPr="005C347C">
        <w:t xml:space="preserve">Sample </w:t>
      </w:r>
      <w:r>
        <w:t>o</w:t>
      </w:r>
      <w:r w:rsidRPr="005C347C">
        <w:t>utputs</w:t>
      </w:r>
      <w:bookmarkEnd w:id="593"/>
      <w:bookmarkEnd w:id="594"/>
      <w:bookmarkEnd w:id="595"/>
      <w:bookmarkEnd w:id="596"/>
    </w:p>
    <w:p w14:paraId="72CC35CA" w14:textId="77777777" w:rsidR="00934284" w:rsidRDefault="00934284" w:rsidP="005C347C">
      <w:r>
        <w:t>Tests:</w:t>
      </w:r>
    </w:p>
    <w:p w14:paraId="1F387C9F" w14:textId="77777777" w:rsidR="00934284" w:rsidRPr="005C347C" w:rsidRDefault="00934284" w:rsidP="005C347C">
      <w:r w:rsidRPr="00E96FB2">
        <w:rPr>
          <w:noProof/>
        </w:rPr>
        <w:drawing>
          <wp:anchor distT="0" distB="0" distL="114300" distR="114300" simplePos="0" relativeHeight="251675648" behindDoc="0" locked="0" layoutInCell="1" allowOverlap="1" wp14:anchorId="4092087E" wp14:editId="3D5CAA6F">
            <wp:simplePos x="0" y="0"/>
            <wp:positionH relativeFrom="margin">
              <wp:posOffset>84406</wp:posOffset>
            </wp:positionH>
            <wp:positionV relativeFrom="paragraph">
              <wp:posOffset>7669</wp:posOffset>
            </wp:positionV>
            <wp:extent cx="6223376" cy="267286"/>
            <wp:effectExtent l="0" t="0" r="0" b="0"/>
            <wp:wrapNone/>
            <wp:docPr id="947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66" name=""/>
                    <pic:cNvPicPr/>
                  </pic:nvPicPr>
                  <pic:blipFill>
                    <a:blip r:embed="rId64"/>
                    <a:stretch>
                      <a:fillRect/>
                    </a:stretch>
                  </pic:blipFill>
                  <pic:spPr>
                    <a:xfrm>
                      <a:off x="0" y="0"/>
                      <a:ext cx="6223376" cy="267286"/>
                    </a:xfrm>
                    <a:prstGeom prst="rect">
                      <a:avLst/>
                    </a:prstGeom>
                  </pic:spPr>
                </pic:pic>
              </a:graphicData>
            </a:graphic>
            <wp14:sizeRelH relativeFrom="margin">
              <wp14:pctWidth>0</wp14:pctWidth>
            </wp14:sizeRelH>
            <wp14:sizeRelV relativeFrom="margin">
              <wp14:pctHeight>0</wp14:pctHeight>
            </wp14:sizeRelV>
          </wp:anchor>
        </w:drawing>
      </w:r>
    </w:p>
    <w:p w14:paraId="36F63558" w14:textId="3D4C0F5D" w:rsidR="00934284" w:rsidRDefault="00934284" w:rsidP="00C70787">
      <w:pPr>
        <w:pStyle w:val="NoSpacing"/>
        <w:ind w:left="0" w:firstLine="0"/>
      </w:pPr>
      <w:r>
        <w:rPr>
          <w:noProof/>
        </w:rPr>
        <mc:AlternateContent>
          <mc:Choice Requires="wps">
            <w:drawing>
              <wp:anchor distT="0" distB="0" distL="114300" distR="114300" simplePos="0" relativeHeight="251670528" behindDoc="0" locked="0" layoutInCell="1" allowOverlap="1" wp14:anchorId="27033254" wp14:editId="40AE775D">
                <wp:simplePos x="0" y="0"/>
                <wp:positionH relativeFrom="margin">
                  <wp:align>center</wp:align>
                </wp:positionH>
                <wp:positionV relativeFrom="paragraph">
                  <wp:posOffset>145122</wp:posOffset>
                </wp:positionV>
                <wp:extent cx="2950210" cy="635"/>
                <wp:effectExtent l="0" t="0" r="2540" b="8255"/>
                <wp:wrapNone/>
                <wp:docPr id="128919741"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5C3E13A8" w14:textId="0A0496DA" w:rsidR="00934284" w:rsidRPr="004E4C4C" w:rsidRDefault="00934284" w:rsidP="00B92944">
                            <w:pPr>
                              <w:pStyle w:val="Caption"/>
                              <w:rPr>
                                <w:noProof/>
                                <w:szCs w:val="22"/>
                              </w:rPr>
                            </w:pPr>
                            <w:bookmarkStart w:id="597" w:name="_Toc228756979"/>
                            <w:bookmarkStart w:id="598" w:name="_Toc228839304"/>
                            <w:bookmarkStart w:id="599" w:name="_Toc228917521"/>
                            <w:bookmarkStart w:id="600" w:name="_Toc229057560"/>
                            <w:bookmarkStart w:id="601" w:name="_Toc229070379"/>
                            <w:r>
                              <w:t xml:space="preserve">Figure </w:t>
                            </w:r>
                            <w:fldSimple w:instr=" SEQ Figure \* ARABIC ">
                              <w:r w:rsidR="00923215">
                                <w:rPr>
                                  <w:noProof/>
                                </w:rPr>
                                <w:t>67</w:t>
                              </w:r>
                            </w:fldSimple>
                            <w:r>
                              <w:t xml:space="preserve"> </w:t>
                            </w:r>
                            <w:r w:rsidRPr="00B531DC">
                              <w:t>Test cases</w:t>
                            </w:r>
                            <w:bookmarkEnd w:id="597"/>
                            <w:bookmarkEnd w:id="598"/>
                            <w:bookmarkEnd w:id="599"/>
                            <w:bookmarkEnd w:id="600"/>
                            <w:bookmarkEnd w:id="6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33254" id="_x0000_s1030" type="#_x0000_t202" style="position:absolute;margin-left:0;margin-top:11.45pt;width:232.3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Kh3GgIAAD8EAAAOAAAAZHJzL2Uyb0RvYy54bWysU8Fu2zAMvQ/YPwi6L06ytd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" stroked="f">
                <v:textbox style="mso-fit-shape-to-text:t" inset="0,0,0,0">
                  <w:txbxContent>
                    <w:p w14:paraId="5C3E13A8" w14:textId="0A0496DA" w:rsidR="00934284" w:rsidRPr="004E4C4C" w:rsidRDefault="00934284" w:rsidP="00B92944">
                      <w:pPr>
                        <w:pStyle w:val="Caption"/>
                        <w:rPr>
                          <w:noProof/>
                          <w:szCs w:val="22"/>
                        </w:rPr>
                      </w:pPr>
                      <w:bookmarkStart w:id="602" w:name="_Toc228756979"/>
                      <w:bookmarkStart w:id="603" w:name="_Toc228839304"/>
                      <w:bookmarkStart w:id="604" w:name="_Toc228917521"/>
                      <w:bookmarkStart w:id="605" w:name="_Toc229057560"/>
                      <w:bookmarkStart w:id="606" w:name="_Toc229070379"/>
                      <w:r>
                        <w:t xml:space="preserve">Figure </w:t>
                      </w:r>
                      <w:fldSimple w:instr=" SEQ Figure \* ARABIC ">
                        <w:r w:rsidR="00923215">
                          <w:rPr>
                            <w:noProof/>
                          </w:rPr>
                          <w:t>67</w:t>
                        </w:r>
                      </w:fldSimple>
                      <w:r>
                        <w:t xml:space="preserve"> </w:t>
                      </w:r>
                      <w:r w:rsidRPr="00B531DC">
                        <w:t>Test cases</w:t>
                      </w:r>
                      <w:bookmarkEnd w:id="602"/>
                      <w:bookmarkEnd w:id="603"/>
                      <w:bookmarkEnd w:id="604"/>
                      <w:bookmarkEnd w:id="605"/>
                      <w:bookmarkEnd w:id="606"/>
                    </w:p>
                  </w:txbxContent>
                </v:textbox>
                <w10:wrap anchorx="margin"/>
              </v:shape>
            </w:pict>
          </mc:Fallback>
        </mc:AlternateContent>
      </w:r>
    </w:p>
    <w:p w14:paraId="67890BE6" w14:textId="77777777" w:rsidR="00C70787" w:rsidRDefault="00C70787" w:rsidP="00C70787">
      <w:pPr>
        <w:pStyle w:val="NoSpacing"/>
        <w:ind w:left="0" w:firstLine="0"/>
      </w:pPr>
    </w:p>
    <w:p w14:paraId="1E69457E" w14:textId="706712E0" w:rsidR="00934284" w:rsidRDefault="00934284" w:rsidP="007F6C84">
      <w:pPr>
        <w:pStyle w:val="NoSpacing"/>
      </w:pPr>
      <w:r w:rsidRPr="00263A51">
        <w:rPr>
          <w:noProof/>
        </w:rPr>
        <w:drawing>
          <wp:anchor distT="0" distB="0" distL="114300" distR="114300" simplePos="0" relativeHeight="251672576" behindDoc="0" locked="0" layoutInCell="1" allowOverlap="1" wp14:anchorId="00260321" wp14:editId="4D52C262">
            <wp:simplePos x="0" y="0"/>
            <wp:positionH relativeFrom="margin">
              <wp:posOffset>2026311</wp:posOffset>
            </wp:positionH>
            <wp:positionV relativeFrom="paragraph">
              <wp:posOffset>188900</wp:posOffset>
            </wp:positionV>
            <wp:extent cx="1411834" cy="1542559"/>
            <wp:effectExtent l="0" t="0" r="0" b="635"/>
            <wp:wrapNone/>
            <wp:docPr id="19640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5728" name=""/>
                    <pic:cNvPicPr/>
                  </pic:nvPicPr>
                  <pic:blipFill>
                    <a:blip r:embed="rId65"/>
                    <a:stretch>
                      <a:fillRect/>
                    </a:stretch>
                  </pic:blipFill>
                  <pic:spPr>
                    <a:xfrm>
                      <a:off x="0" y="0"/>
                      <a:ext cx="1417380" cy="1548618"/>
                    </a:xfrm>
                    <a:prstGeom prst="rect">
                      <a:avLst/>
                    </a:prstGeom>
                  </pic:spPr>
                </pic:pic>
              </a:graphicData>
            </a:graphic>
            <wp14:sizeRelH relativeFrom="margin">
              <wp14:pctWidth>0</wp14:pctWidth>
            </wp14:sizeRelH>
            <wp14:sizeRelV relativeFrom="margin">
              <wp14:pctHeight>0</wp14:pctHeight>
            </wp14:sizeRelV>
          </wp:anchor>
        </w:drawing>
      </w:r>
      <w:r>
        <w:t>Output:</w:t>
      </w:r>
    </w:p>
    <w:p w14:paraId="479BA20E" w14:textId="77777777" w:rsidR="00934284" w:rsidRDefault="00934284" w:rsidP="007F6C84">
      <w:pPr>
        <w:pStyle w:val="NoSpacing"/>
      </w:pPr>
    </w:p>
    <w:p w14:paraId="38A4BE2A" w14:textId="77777777" w:rsidR="00934284" w:rsidRDefault="00934284" w:rsidP="007F6C84">
      <w:pPr>
        <w:pStyle w:val="NoSpacing"/>
      </w:pPr>
    </w:p>
    <w:p w14:paraId="23202B40" w14:textId="77777777" w:rsidR="00934284" w:rsidRDefault="00934284" w:rsidP="007F6C84">
      <w:pPr>
        <w:pStyle w:val="NoSpacing"/>
      </w:pPr>
    </w:p>
    <w:p w14:paraId="2427EF7F" w14:textId="77777777" w:rsidR="00934284" w:rsidRDefault="00934284" w:rsidP="007F6C84">
      <w:pPr>
        <w:pStyle w:val="NoSpacing"/>
      </w:pPr>
    </w:p>
    <w:p w14:paraId="2B1BAC49" w14:textId="77777777" w:rsidR="00934284" w:rsidRDefault="00934284" w:rsidP="007F6C84">
      <w:pPr>
        <w:pStyle w:val="NoSpacing"/>
      </w:pPr>
    </w:p>
    <w:p w14:paraId="5FAD3B7E" w14:textId="77777777" w:rsidR="00934284" w:rsidRDefault="00934284" w:rsidP="007F6C84">
      <w:pPr>
        <w:pStyle w:val="NoSpacing"/>
      </w:pPr>
    </w:p>
    <w:p w14:paraId="13D03BD9" w14:textId="77777777" w:rsidR="00934284" w:rsidRDefault="00934284" w:rsidP="007F6C84">
      <w:pPr>
        <w:pStyle w:val="NoSpacing"/>
      </w:pPr>
    </w:p>
    <w:p w14:paraId="3694BCF7" w14:textId="77777777" w:rsidR="00934284" w:rsidRDefault="00934284" w:rsidP="007F6C84">
      <w:pPr>
        <w:pStyle w:val="NoSpacing"/>
      </w:pPr>
    </w:p>
    <w:p w14:paraId="03220E00" w14:textId="77777777" w:rsidR="00934284" w:rsidRDefault="00934284" w:rsidP="007F6C84">
      <w:pPr>
        <w:pStyle w:val="NoSpacing"/>
      </w:pPr>
    </w:p>
    <w:p w14:paraId="4C7FC74D" w14:textId="77777777" w:rsidR="00934284" w:rsidRDefault="00934284" w:rsidP="00802DA8">
      <w:pPr>
        <w:pStyle w:val="NoSpacing"/>
      </w:pPr>
      <w:r>
        <w:rPr>
          <w:noProof/>
        </w:rPr>
        <mc:AlternateContent>
          <mc:Choice Requires="wps">
            <w:drawing>
              <wp:anchor distT="0" distB="0" distL="114300" distR="114300" simplePos="0" relativeHeight="251671552" behindDoc="0" locked="0" layoutInCell="1" allowOverlap="1" wp14:anchorId="7AF808AF" wp14:editId="18721D0F">
                <wp:simplePos x="0" y="0"/>
                <wp:positionH relativeFrom="margin">
                  <wp:posOffset>1817370</wp:posOffset>
                </wp:positionH>
                <wp:positionV relativeFrom="paragraph">
                  <wp:posOffset>5766</wp:posOffset>
                </wp:positionV>
                <wp:extent cx="1934210" cy="635"/>
                <wp:effectExtent l="0" t="0" r="8890" b="8255"/>
                <wp:wrapNone/>
                <wp:docPr id="1784266978" name="Text Box 1"/>
                <wp:cNvGraphicFramePr/>
                <a:graphic xmlns:a="http://schemas.openxmlformats.org/drawingml/2006/main">
                  <a:graphicData uri="http://schemas.microsoft.com/office/word/2010/wordprocessingShape">
                    <wps:wsp>
                      <wps:cNvSpPr txBox="1"/>
                      <wps:spPr>
                        <a:xfrm>
                          <a:off x="0" y="0"/>
                          <a:ext cx="1934210" cy="635"/>
                        </a:xfrm>
                        <a:prstGeom prst="rect">
                          <a:avLst/>
                        </a:prstGeom>
                        <a:solidFill>
                          <a:prstClr val="white"/>
                        </a:solidFill>
                        <a:ln>
                          <a:noFill/>
                        </a:ln>
                      </wps:spPr>
                      <wps:txbx>
                        <w:txbxContent>
                          <w:p w14:paraId="0E0D4E80" w14:textId="1563F0EF" w:rsidR="00934284" w:rsidRPr="006E56B6" w:rsidRDefault="00934284" w:rsidP="00B92944">
                            <w:pPr>
                              <w:pStyle w:val="Caption"/>
                              <w:rPr>
                                <w:rFonts w:cstheme="majorBidi"/>
                                <w:noProof/>
                                <w:szCs w:val="48"/>
                              </w:rPr>
                            </w:pPr>
                            <w:bookmarkStart w:id="607" w:name="_Toc228756980"/>
                            <w:bookmarkStart w:id="608" w:name="_Toc228839305"/>
                            <w:bookmarkStart w:id="609" w:name="_Toc228917522"/>
                            <w:bookmarkStart w:id="610" w:name="_Toc229057561"/>
                            <w:bookmarkStart w:id="611" w:name="_Toc229070380"/>
                            <w:r>
                              <w:t xml:space="preserve">Figure </w:t>
                            </w:r>
                            <w:fldSimple w:instr=" SEQ Figure \* ARABIC ">
                              <w:r w:rsidR="00923215">
                                <w:rPr>
                                  <w:noProof/>
                                </w:rPr>
                                <w:t>68</w:t>
                              </w:r>
                            </w:fldSimple>
                            <w:r>
                              <w:t xml:space="preserve"> </w:t>
                            </w:r>
                            <w:r w:rsidRPr="00675919">
                              <w:t>Console output</w:t>
                            </w:r>
                            <w:r>
                              <w:t>s</w:t>
                            </w:r>
                            <w:bookmarkEnd w:id="607"/>
                            <w:bookmarkEnd w:id="608"/>
                            <w:bookmarkEnd w:id="609"/>
                            <w:bookmarkEnd w:id="610"/>
                            <w:bookmarkEnd w:id="6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808AF" id="_x0000_s1031" type="#_x0000_t202" style="position:absolute;left:0;text-align:left;margin-left:143.1pt;margin-top:.45pt;width:152.3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" stroked="f">
                <v:textbox style="mso-fit-shape-to-text:t" inset="0,0,0,0">
                  <w:txbxContent>
                    <w:p w14:paraId="0E0D4E80" w14:textId="1563F0EF" w:rsidR="00934284" w:rsidRPr="006E56B6" w:rsidRDefault="00934284" w:rsidP="00B92944">
                      <w:pPr>
                        <w:pStyle w:val="Caption"/>
                        <w:rPr>
                          <w:rFonts w:cstheme="majorBidi"/>
                          <w:noProof/>
                          <w:szCs w:val="48"/>
                        </w:rPr>
                      </w:pPr>
                      <w:bookmarkStart w:id="612" w:name="_Toc228756980"/>
                      <w:bookmarkStart w:id="613" w:name="_Toc228839305"/>
                      <w:bookmarkStart w:id="614" w:name="_Toc228917522"/>
                      <w:bookmarkStart w:id="615" w:name="_Toc229057561"/>
                      <w:bookmarkStart w:id="616" w:name="_Toc229070380"/>
                      <w:r>
                        <w:t xml:space="preserve">Figure </w:t>
                      </w:r>
                      <w:fldSimple w:instr=" SEQ Figure \* ARABIC ">
                        <w:r w:rsidR="00923215">
                          <w:rPr>
                            <w:noProof/>
                          </w:rPr>
                          <w:t>68</w:t>
                        </w:r>
                      </w:fldSimple>
                      <w:r>
                        <w:t xml:space="preserve"> </w:t>
                      </w:r>
                      <w:r w:rsidRPr="00675919">
                        <w:t>Console output</w:t>
                      </w:r>
                      <w:r>
                        <w:t>s</w:t>
                      </w:r>
                      <w:bookmarkEnd w:id="612"/>
                      <w:bookmarkEnd w:id="613"/>
                      <w:bookmarkEnd w:id="614"/>
                      <w:bookmarkEnd w:id="615"/>
                      <w:bookmarkEnd w:id="616"/>
                    </w:p>
                  </w:txbxContent>
                </v:textbox>
                <w10:wrap anchorx="margin"/>
              </v:shape>
            </w:pict>
          </mc:Fallback>
        </mc:AlternateContent>
      </w:r>
    </w:p>
    <w:p w14:paraId="5D0DC2BE" w14:textId="77777777" w:rsidR="00934284" w:rsidRDefault="00934284" w:rsidP="005C347C">
      <w:pPr>
        <w:pStyle w:val="NoSpacing"/>
        <w:rPr>
          <w:b/>
          <w:bCs/>
        </w:rPr>
      </w:pPr>
      <w:r w:rsidRPr="005C347C">
        <w:rPr>
          <w:b/>
          <w:bCs/>
        </w:rPr>
        <w:t>Explanation:</w:t>
      </w:r>
    </w:p>
    <w:p w14:paraId="73F4E7D5" w14:textId="77777777" w:rsidR="00934284" w:rsidRPr="005C347C" w:rsidRDefault="00934284" w:rsidP="005C347C">
      <w:pPr>
        <w:pStyle w:val="NoSpacing"/>
      </w:pPr>
    </w:p>
    <w:p w14:paraId="156EDD67" w14:textId="77777777" w:rsidR="00934284" w:rsidRPr="005C347C" w:rsidRDefault="00934284" w:rsidP="00885D64">
      <w:pPr>
        <w:pStyle w:val="NoSpacing"/>
        <w:numPr>
          <w:ilvl w:val="0"/>
          <w:numId w:val="73"/>
        </w:numPr>
        <w:spacing w:after="100"/>
        <w:ind w:left="720"/>
      </w:pPr>
      <w:r>
        <w:t>“</w:t>
      </w:r>
      <w:r w:rsidRPr="005C347C">
        <w:t>H</w:t>
      </w:r>
      <w:r>
        <w:t>”</w:t>
      </w:r>
      <w:r w:rsidRPr="005C347C">
        <w:t>: Only one coin, heads</w:t>
      </w:r>
      <w:r w:rsidRPr="005C347C">
        <w:noBreakHyphen/>
        <w:t>up,</w:t>
      </w:r>
      <w:r>
        <w:t xml:space="preserve"> </w:t>
      </w:r>
      <w:r w:rsidRPr="005C347C">
        <w:t>removed immediately. Sequence: 1.</w:t>
      </w:r>
    </w:p>
    <w:p w14:paraId="5930782E" w14:textId="77777777" w:rsidR="00934284" w:rsidRPr="005C347C" w:rsidRDefault="00934284" w:rsidP="00885D64">
      <w:pPr>
        <w:pStyle w:val="NoSpacing"/>
        <w:numPr>
          <w:ilvl w:val="0"/>
          <w:numId w:val="73"/>
        </w:numPr>
        <w:spacing w:after="100"/>
        <w:ind w:left="720"/>
      </w:pPr>
      <w:r>
        <w:t>“</w:t>
      </w:r>
      <w:r w:rsidRPr="005C347C">
        <w:t>T</w:t>
      </w:r>
      <w:r>
        <w:t>”</w:t>
      </w:r>
      <w:r w:rsidRPr="005C347C">
        <w:t>: No heads</w:t>
      </w:r>
      <w:r w:rsidRPr="005C347C">
        <w:noBreakHyphen/>
        <w:t>up coin,</w:t>
      </w:r>
      <w:r>
        <w:t xml:space="preserve"> </w:t>
      </w:r>
      <w:r w:rsidRPr="005C347C">
        <w:t>Impossible.</w:t>
      </w:r>
    </w:p>
    <w:p w14:paraId="337F6CA8" w14:textId="77777777" w:rsidR="00934284" w:rsidRDefault="00934284" w:rsidP="00885D64">
      <w:pPr>
        <w:pStyle w:val="NoSpacing"/>
        <w:numPr>
          <w:ilvl w:val="0"/>
          <w:numId w:val="73"/>
        </w:numPr>
        <w:spacing w:after="100"/>
        <w:ind w:left="720"/>
      </w:pPr>
      <w:r>
        <w:t>“</w:t>
      </w:r>
      <w:r w:rsidRPr="005C347C">
        <w:t>HHT</w:t>
      </w:r>
      <w:r>
        <w:t>”</w:t>
      </w:r>
      <w:r w:rsidRPr="005C347C">
        <w:t>: Unsolvable</w:t>
      </w:r>
      <w:r>
        <w:t>.</w:t>
      </w:r>
      <w:r w:rsidRPr="000E77D0">
        <w:t xml:space="preserve"> Removing coin 1 leaves </w:t>
      </w:r>
      <w:r>
        <w:t xml:space="preserve">- </w:t>
      </w:r>
      <w:r w:rsidRPr="000E77D0">
        <w:t xml:space="preserve">T </w:t>
      </w:r>
      <w:r>
        <w:t>T</w:t>
      </w:r>
      <w:r w:rsidRPr="000E77D0">
        <w:t xml:space="preserve">. Removing coin </w:t>
      </w:r>
      <w:r>
        <w:t>2</w:t>
      </w:r>
      <w:r w:rsidRPr="000E77D0">
        <w:t xml:space="preserve"> leaves </w:t>
      </w:r>
      <w:r>
        <w:t>T - T</w:t>
      </w:r>
    </w:p>
    <w:p w14:paraId="3A782ABE" w14:textId="77777777" w:rsidR="00934284" w:rsidRPr="005C347C" w:rsidRDefault="00934284" w:rsidP="00885D64">
      <w:pPr>
        <w:pStyle w:val="NoSpacing"/>
        <w:numPr>
          <w:ilvl w:val="0"/>
          <w:numId w:val="73"/>
        </w:numPr>
        <w:spacing w:after="100"/>
        <w:ind w:left="720"/>
      </w:pPr>
      <w:r>
        <w:t>“</w:t>
      </w:r>
      <w:r w:rsidRPr="005C347C">
        <w:t>HHH</w:t>
      </w:r>
      <w:r>
        <w:t>”</w:t>
      </w:r>
      <w:r w:rsidRPr="005C347C">
        <w:t>: Works; sequence 1 3 2 is printed.</w:t>
      </w:r>
    </w:p>
    <w:p w14:paraId="2F0CA054" w14:textId="77777777" w:rsidR="00934284" w:rsidRPr="000E77D0" w:rsidRDefault="00934284" w:rsidP="00885D64">
      <w:pPr>
        <w:pStyle w:val="NoSpacing"/>
        <w:numPr>
          <w:ilvl w:val="0"/>
          <w:numId w:val="75"/>
        </w:numPr>
        <w:spacing w:after="100"/>
        <w:ind w:left="720"/>
      </w:pPr>
      <w:r>
        <w:t>“</w:t>
      </w:r>
      <w:r w:rsidRPr="005C347C">
        <w:t>HHHH</w:t>
      </w:r>
      <w:r>
        <w:t>”</w:t>
      </w:r>
      <w:r w:rsidRPr="005C347C">
        <w:t>: Unsolvable.</w:t>
      </w:r>
      <w:r w:rsidRPr="000E77D0">
        <w:t xml:space="preserve"> Removing coin 1 leaves </w:t>
      </w:r>
      <w:r>
        <w:t xml:space="preserve">- </w:t>
      </w:r>
      <w:r w:rsidRPr="000E77D0">
        <w:t xml:space="preserve">T H H. The only valid next move is coin 3, which leaves - T </w:t>
      </w:r>
      <w:r>
        <w:t>-</w:t>
      </w:r>
      <w:r w:rsidRPr="000E77D0">
        <w:t xml:space="preserve"> T. starting with any other</w:t>
      </w:r>
      <w:r>
        <w:t xml:space="preserve"> </w:t>
      </w:r>
      <w:r w:rsidRPr="000E77D0">
        <w:t xml:space="preserve">coin </w:t>
      </w:r>
      <w:r>
        <w:t>also gives</w:t>
      </w:r>
      <w:r w:rsidRPr="000E77D0">
        <w:t xml:space="preserve"> </w:t>
      </w:r>
      <w:r>
        <w:t xml:space="preserve">only </w:t>
      </w:r>
      <w:r w:rsidRPr="000E77D0">
        <w:t>'T' configurations. The algorithm exhausts all paths and</w:t>
      </w:r>
      <w:r>
        <w:t xml:space="preserve"> </w:t>
      </w:r>
      <w:r w:rsidRPr="000E77D0">
        <w:t>returns Impossible.</w:t>
      </w:r>
    </w:p>
    <w:p w14:paraId="126F802C" w14:textId="77777777" w:rsidR="00934284" w:rsidRDefault="00934284" w:rsidP="00885D64">
      <w:pPr>
        <w:pStyle w:val="NoSpacing"/>
        <w:numPr>
          <w:ilvl w:val="0"/>
          <w:numId w:val="75"/>
        </w:numPr>
        <w:spacing w:after="100"/>
        <w:ind w:left="720"/>
      </w:pPr>
      <w:r>
        <w:t>“</w:t>
      </w:r>
      <w:r w:rsidRPr="005C347C">
        <w:t>HTH</w:t>
      </w:r>
      <w:r>
        <w:t>”</w:t>
      </w:r>
      <w:r w:rsidRPr="005C347C">
        <w:t>: Unsolvable.</w:t>
      </w:r>
      <w:r w:rsidRPr="000E77D0">
        <w:t xml:space="preserve"> Removing coin 1 leaves </w:t>
      </w:r>
      <w:r>
        <w:t>-</w:t>
      </w:r>
      <w:r w:rsidRPr="000E77D0">
        <w:t xml:space="preserve"> H H. Removing coin 3 leaves H H </w:t>
      </w:r>
      <w:r>
        <w:t>-</w:t>
      </w:r>
      <w:r w:rsidRPr="000E77D0">
        <w:t xml:space="preserve">. Removing the middle coin 2 leaves T </w:t>
      </w:r>
      <w:r>
        <w:t>-</w:t>
      </w:r>
      <w:r w:rsidRPr="000E77D0">
        <w:t xml:space="preserve"> T. </w:t>
      </w:r>
    </w:p>
    <w:p w14:paraId="5A94E0AA" w14:textId="77777777" w:rsidR="00934284" w:rsidRDefault="00934284" w:rsidP="00885D64">
      <w:pPr>
        <w:pStyle w:val="NoSpacing"/>
        <w:numPr>
          <w:ilvl w:val="0"/>
          <w:numId w:val="75"/>
        </w:numPr>
        <w:spacing w:after="100"/>
        <w:ind w:left="720"/>
      </w:pPr>
      <w:r w:rsidRPr="000E77D0">
        <w:t xml:space="preserve"> “TTTT”: No head so it’s Impossible</w:t>
      </w:r>
      <w:r w:rsidRPr="005C347C">
        <w:t>.</w:t>
      </w:r>
    </w:p>
    <w:p w14:paraId="1C7BBAF1" w14:textId="77777777" w:rsidR="00934284" w:rsidRPr="00E041DB" w:rsidRDefault="00934284" w:rsidP="00885D64">
      <w:pPr>
        <w:pStyle w:val="NoSpacing"/>
        <w:numPr>
          <w:ilvl w:val="0"/>
          <w:numId w:val="74"/>
        </w:numPr>
        <w:spacing w:after="100"/>
        <w:ind w:left="720"/>
      </w:pPr>
      <w:r>
        <w:t>“</w:t>
      </w:r>
      <w:r w:rsidRPr="00B218AD">
        <w:t>THHTHHH</w:t>
      </w:r>
      <w:r>
        <w:t xml:space="preserve">” </w:t>
      </w:r>
      <w:r w:rsidRPr="00E041DB">
        <w:t>Backtracking finds a valid removal sequence: 2 1 5 4 3 7 6</w:t>
      </w:r>
    </w:p>
    <w:p w14:paraId="51BF7994" w14:textId="77777777" w:rsidR="00934284" w:rsidRPr="00E041DB" w:rsidRDefault="00934284" w:rsidP="00C70787">
      <w:pPr>
        <w:pStyle w:val="NoSpacing"/>
        <w:spacing w:after="100"/>
        <w:ind w:firstLine="0"/>
      </w:pPr>
      <w:r w:rsidRPr="00E041DB">
        <w:t>Steps:</w:t>
      </w:r>
    </w:p>
    <w:p w14:paraId="39A80E4A" w14:textId="77777777" w:rsidR="00934284" w:rsidRPr="00E041DB" w:rsidRDefault="00934284" w:rsidP="00885D64">
      <w:pPr>
        <w:pStyle w:val="NoSpacing"/>
        <w:numPr>
          <w:ilvl w:val="1"/>
          <w:numId w:val="74"/>
        </w:numPr>
        <w:ind w:left="1440"/>
      </w:pPr>
      <w:r w:rsidRPr="00E041DB">
        <w:t>Remove coin 2,</w:t>
      </w:r>
      <w:r>
        <w:t xml:space="preserve"> </w:t>
      </w:r>
      <w:r w:rsidRPr="00E041DB">
        <w:t>flips 1 and 3</w:t>
      </w:r>
      <w:r>
        <w:t xml:space="preserve">, </w:t>
      </w:r>
      <w:r w:rsidRPr="00E041DB">
        <w:t xml:space="preserve">state: H - T T H H H </w:t>
      </w:r>
    </w:p>
    <w:p w14:paraId="7F38F975" w14:textId="77777777" w:rsidR="00934284" w:rsidRPr="00E041DB" w:rsidRDefault="00934284" w:rsidP="00885D64">
      <w:pPr>
        <w:pStyle w:val="NoSpacing"/>
        <w:numPr>
          <w:ilvl w:val="1"/>
          <w:numId w:val="74"/>
        </w:numPr>
        <w:ind w:left="1440"/>
      </w:pPr>
      <w:r w:rsidRPr="00E041DB">
        <w:t>Remove coin 1,</w:t>
      </w:r>
      <w:r>
        <w:t xml:space="preserve"> </w:t>
      </w:r>
      <w:r w:rsidRPr="00E041DB">
        <w:t xml:space="preserve">state: - </w:t>
      </w:r>
      <w:r>
        <w:t>-</w:t>
      </w:r>
      <w:r w:rsidRPr="00E041DB">
        <w:t xml:space="preserve"> T H H H </w:t>
      </w:r>
    </w:p>
    <w:p w14:paraId="47C6EFC5" w14:textId="77777777" w:rsidR="00934284" w:rsidRPr="00E041DB" w:rsidRDefault="00934284" w:rsidP="00885D64">
      <w:pPr>
        <w:pStyle w:val="NoSpacing"/>
        <w:numPr>
          <w:ilvl w:val="1"/>
          <w:numId w:val="74"/>
        </w:numPr>
        <w:ind w:left="1440"/>
      </w:pPr>
      <w:r w:rsidRPr="00E041DB">
        <w:t xml:space="preserve">Remove coin </w:t>
      </w:r>
      <w:r>
        <w:t>5</w:t>
      </w:r>
      <w:r w:rsidRPr="00E041DB">
        <w:t>,</w:t>
      </w:r>
      <w:r>
        <w:t xml:space="preserve"> </w:t>
      </w:r>
      <w:r w:rsidRPr="00E041DB">
        <w:t xml:space="preserve">flips </w:t>
      </w:r>
      <w:r>
        <w:t>4</w:t>
      </w:r>
      <w:r w:rsidRPr="00E041DB">
        <w:t xml:space="preserve"> and </w:t>
      </w:r>
      <w:r>
        <w:t>6</w:t>
      </w:r>
      <w:r w:rsidRPr="00E041DB">
        <w:t>,</w:t>
      </w:r>
      <w:r>
        <w:t xml:space="preserve"> </w:t>
      </w:r>
      <w:r w:rsidRPr="00E041DB">
        <w:t xml:space="preserve">state: - </w:t>
      </w:r>
      <w:r>
        <w:t>- T</w:t>
      </w:r>
      <w:r w:rsidRPr="00E041DB">
        <w:t xml:space="preserve"> H - T H  </w:t>
      </w:r>
    </w:p>
    <w:p w14:paraId="35E9328E" w14:textId="77777777" w:rsidR="00934284" w:rsidRPr="00E041DB" w:rsidRDefault="00934284" w:rsidP="00885D64">
      <w:pPr>
        <w:pStyle w:val="NoSpacing"/>
        <w:numPr>
          <w:ilvl w:val="1"/>
          <w:numId w:val="74"/>
        </w:numPr>
        <w:ind w:left="1440"/>
      </w:pPr>
      <w:r w:rsidRPr="00E041DB">
        <w:t xml:space="preserve">Remove coin </w:t>
      </w:r>
      <w:r>
        <w:t>4</w:t>
      </w:r>
      <w:r w:rsidRPr="00E041DB">
        <w:t>,</w:t>
      </w:r>
      <w:r>
        <w:t xml:space="preserve"> </w:t>
      </w:r>
      <w:r w:rsidRPr="00E041DB">
        <w:t xml:space="preserve">flips </w:t>
      </w:r>
      <w:r>
        <w:t>3</w:t>
      </w:r>
      <w:r w:rsidRPr="00E041DB">
        <w:t>,</w:t>
      </w:r>
      <w:r>
        <w:t xml:space="preserve"> </w:t>
      </w:r>
      <w:r w:rsidRPr="00E041DB">
        <w:t xml:space="preserve">state: - </w:t>
      </w:r>
      <w:r>
        <w:t>- H</w:t>
      </w:r>
      <w:r w:rsidRPr="00E041DB">
        <w:t xml:space="preserve"> </w:t>
      </w:r>
      <w:r>
        <w:t>-</w:t>
      </w:r>
      <w:r w:rsidRPr="00E041DB">
        <w:t xml:space="preserve"> - T H  </w:t>
      </w:r>
    </w:p>
    <w:p w14:paraId="4E455132" w14:textId="77777777" w:rsidR="00934284" w:rsidRPr="00E041DB" w:rsidRDefault="00934284" w:rsidP="00885D64">
      <w:pPr>
        <w:pStyle w:val="NoSpacing"/>
        <w:numPr>
          <w:ilvl w:val="1"/>
          <w:numId w:val="74"/>
        </w:numPr>
        <w:ind w:left="1440"/>
      </w:pPr>
      <w:r w:rsidRPr="00E041DB">
        <w:t xml:space="preserve">Remove coin </w:t>
      </w:r>
      <w:r>
        <w:t>3</w:t>
      </w:r>
      <w:r w:rsidRPr="00E041DB">
        <w:t>,</w:t>
      </w:r>
      <w:r>
        <w:t xml:space="preserve"> </w:t>
      </w:r>
      <w:r w:rsidRPr="00E041DB">
        <w:t xml:space="preserve">state: - </w:t>
      </w:r>
      <w:r>
        <w:t>- -</w:t>
      </w:r>
      <w:r w:rsidRPr="00E041DB">
        <w:t xml:space="preserve"> </w:t>
      </w:r>
      <w:r>
        <w:t>-</w:t>
      </w:r>
      <w:r w:rsidRPr="00E041DB">
        <w:t xml:space="preserve"> - T H  </w:t>
      </w:r>
    </w:p>
    <w:p w14:paraId="5448BC4F" w14:textId="77777777" w:rsidR="00934284" w:rsidRPr="00E041DB" w:rsidRDefault="00934284" w:rsidP="00885D64">
      <w:pPr>
        <w:pStyle w:val="NoSpacing"/>
        <w:numPr>
          <w:ilvl w:val="1"/>
          <w:numId w:val="74"/>
        </w:numPr>
        <w:ind w:left="1440"/>
      </w:pPr>
      <w:r w:rsidRPr="00E041DB">
        <w:lastRenderedPageBreak/>
        <w:t>Remove coin 7,</w:t>
      </w:r>
      <w:r>
        <w:t xml:space="preserve"> </w:t>
      </w:r>
      <w:r w:rsidRPr="00E041DB">
        <w:t>flips 6,</w:t>
      </w:r>
      <w:r>
        <w:t xml:space="preserve"> </w:t>
      </w:r>
      <w:r w:rsidRPr="00E041DB">
        <w:t xml:space="preserve">state: - </w:t>
      </w:r>
      <w:r>
        <w:t>- -</w:t>
      </w:r>
      <w:r w:rsidRPr="00E041DB">
        <w:t xml:space="preserve"> </w:t>
      </w:r>
      <w:r>
        <w:t>-</w:t>
      </w:r>
      <w:r w:rsidRPr="00E041DB">
        <w:t xml:space="preserve"> - </w:t>
      </w:r>
      <w:r>
        <w:t>H -</w:t>
      </w:r>
      <w:r w:rsidRPr="00E041DB">
        <w:t xml:space="preserve">  </w:t>
      </w:r>
    </w:p>
    <w:p w14:paraId="453FFC58" w14:textId="278F4B1C" w:rsidR="00934284" w:rsidRPr="00F34F22" w:rsidRDefault="00934284" w:rsidP="00F34F22">
      <w:pPr>
        <w:pStyle w:val="NoSpacing"/>
        <w:numPr>
          <w:ilvl w:val="1"/>
          <w:numId w:val="74"/>
        </w:numPr>
        <w:ind w:left="1440"/>
      </w:pPr>
      <w:r w:rsidRPr="00E041DB">
        <w:t xml:space="preserve">Remove coin </w:t>
      </w:r>
      <w:r>
        <w:t>6</w:t>
      </w:r>
      <w:r w:rsidRPr="00E041DB">
        <w:t>,</w:t>
      </w:r>
      <w:r>
        <w:t xml:space="preserve"> </w:t>
      </w:r>
      <w:r w:rsidRPr="00E041DB">
        <w:t xml:space="preserve">state: </w:t>
      </w:r>
      <w:r>
        <w:t>- - - - - - -</w:t>
      </w:r>
    </w:p>
    <w:p w14:paraId="42C08519" w14:textId="77777777" w:rsidR="00934284" w:rsidRDefault="00934284" w:rsidP="00817054">
      <w:pPr>
        <w:pStyle w:val="Heading2"/>
      </w:pPr>
      <w:bookmarkStart w:id="617" w:name="_Toc228756870"/>
      <w:bookmarkStart w:id="618" w:name="_Toc228839201"/>
      <w:bookmarkStart w:id="619" w:name="_Toc228917515"/>
      <w:bookmarkStart w:id="620" w:name="_Toc229070318"/>
      <w:r>
        <w:t>10.8 A</w:t>
      </w:r>
      <w:r w:rsidRPr="007F6C84">
        <w:t xml:space="preserve">pproach </w:t>
      </w:r>
      <w:r>
        <w:t>d</w:t>
      </w:r>
      <w:r w:rsidRPr="007F6C84">
        <w:t>ownsides</w:t>
      </w:r>
      <w:bookmarkEnd w:id="617"/>
      <w:bookmarkEnd w:id="618"/>
      <w:bookmarkEnd w:id="619"/>
      <w:bookmarkEnd w:id="620"/>
      <w:r>
        <w:t xml:space="preserve"> </w:t>
      </w:r>
    </w:p>
    <w:p w14:paraId="5E662BC4" w14:textId="70CDE614" w:rsidR="002A0EDE" w:rsidRPr="002A0EDE" w:rsidRDefault="002A0EDE" w:rsidP="00712BFB">
      <w:pPr>
        <w:ind w:firstLine="720"/>
        <w:jc w:val="both"/>
      </w:pPr>
      <w:r w:rsidRPr="002A0EDE">
        <w:t>The algorithm’s factorial worst-case complexity renders it impractical for large inputs. Because it lacks state memoization, the algorithm fails to recognize previously encountered board configurations reached via different move sequences. Consequently, it redundantly recomputes identical sub-problems, leading to exhaustive, inefficient searches</w:t>
      </w:r>
      <w:r w:rsidR="00712BFB">
        <w:t xml:space="preserve">, </w:t>
      </w:r>
      <w:r w:rsidRPr="002A0EDE">
        <w:t>particularly in unsolvable cases where every possible sequence must be evaluated before termination.</w:t>
      </w:r>
    </w:p>
    <w:p w14:paraId="44D53549" w14:textId="77777777" w:rsidR="00934284" w:rsidRDefault="00934284" w:rsidP="001F16C5">
      <w:pPr>
        <w:pStyle w:val="Heading2"/>
        <w:jc w:val="both"/>
      </w:pPr>
      <w:bookmarkStart w:id="621" w:name="_Toc228756871"/>
      <w:bookmarkStart w:id="622" w:name="_Toc228839202"/>
      <w:bookmarkStart w:id="623" w:name="_Toc228917516"/>
      <w:bookmarkStart w:id="624" w:name="_Toc229070319"/>
      <w:r>
        <w:t>10.9 Improvements</w:t>
      </w:r>
      <w:bookmarkEnd w:id="621"/>
      <w:bookmarkEnd w:id="622"/>
      <w:bookmarkEnd w:id="623"/>
      <w:bookmarkEnd w:id="624"/>
    </w:p>
    <w:p w14:paraId="7B116545" w14:textId="1C98A431" w:rsidR="00EB11B6" w:rsidRPr="004B6E6D" w:rsidRDefault="00934284" w:rsidP="004B6E6D">
      <w:pPr>
        <w:ind w:firstLine="720"/>
        <w:jc w:val="both"/>
      </w:pPr>
      <w:r w:rsidRPr="00DD3D47">
        <w:t xml:space="preserve">A Dynamic Programming approach could reduce the redundant work by caching </w:t>
      </w:r>
      <w:r>
        <w:t>the</w:t>
      </w:r>
      <w:r w:rsidRPr="00DD3D47">
        <w:t xml:space="preserve"> states</w:t>
      </w:r>
      <w:r>
        <w:t xml:space="preserve"> </w:t>
      </w:r>
      <w:r w:rsidRPr="00DD3D47">
        <w:t xml:space="preserve">that have already been explored. Since the full state of the </w:t>
      </w:r>
      <w:r>
        <w:t>coins</w:t>
      </w:r>
      <w:r w:rsidRPr="00DD3D47">
        <w:t xml:space="preserve"> at any point is which</w:t>
      </w:r>
      <w:r>
        <w:t xml:space="preserve"> </w:t>
      </w:r>
      <w:r w:rsidRPr="00DD3D47">
        <w:t>coins are still present and what face each one shows, it can be represented compactly and</w:t>
      </w:r>
      <w:r>
        <w:t xml:space="preserve"> </w:t>
      </w:r>
      <w:r w:rsidRPr="00DD3D47">
        <w:t>stored. If the algorithm reaches a state</w:t>
      </w:r>
      <w:r w:rsidR="00931135">
        <w:t xml:space="preserve"> which</w:t>
      </w:r>
      <w:r w:rsidRPr="00DD3D47">
        <w:t xml:space="preserve"> has seen before and already determined unsolvable, it can skip it immediately instead of re-exploring it. This would not change the</w:t>
      </w:r>
      <w:r>
        <w:t xml:space="preserve"> </w:t>
      </w:r>
      <w:r w:rsidRPr="00DD3D47">
        <w:t>worst case in theory but in practice would cut out a significant amount of repeated work,</w:t>
      </w:r>
      <w:r>
        <w:t xml:space="preserve"> </w:t>
      </w:r>
      <w:r w:rsidRPr="00DD3D47">
        <w:t>especially on larger inputs where the number of possible orderings explodes quickly.</w:t>
      </w:r>
    </w:p>
    <w:p w14:paraId="6566FC81" w14:textId="77777777" w:rsidR="00934284" w:rsidRDefault="00934284" w:rsidP="00817054">
      <w:pPr>
        <w:pStyle w:val="Heading2"/>
      </w:pPr>
      <w:bookmarkStart w:id="625" w:name="_Toc228756872"/>
      <w:bookmarkStart w:id="626" w:name="_Toc228839203"/>
      <w:bookmarkStart w:id="627" w:name="_Toc228917517"/>
      <w:bookmarkStart w:id="628" w:name="_Toc229070320"/>
      <w:r>
        <w:t>10.10 Conclusion</w:t>
      </w:r>
      <w:bookmarkEnd w:id="625"/>
      <w:bookmarkEnd w:id="626"/>
      <w:bookmarkEnd w:id="627"/>
      <w:bookmarkEnd w:id="628"/>
      <w:r>
        <w:t xml:space="preserve"> </w:t>
      </w:r>
    </w:p>
    <w:p w14:paraId="3AF1C531" w14:textId="77777777" w:rsidR="00934284" w:rsidRPr="00AC118B" w:rsidRDefault="00934284" w:rsidP="00B73AC2">
      <w:pPr>
        <w:ind w:firstLine="360"/>
        <w:jc w:val="both"/>
      </w:pPr>
      <w:r w:rsidRPr="009609F4">
        <w:t>The backtracking implementation correctly finds a valid solution sequence when one exists. The main limitation is the factorial worst-case time, which becomes a real problem as n grows since impossible configurations force the algorithm to exhaust every possible branch before concluding. A Dynamic Programming</w:t>
      </w:r>
      <w:r>
        <w:t xml:space="preserve"> </w:t>
      </w:r>
      <w:r w:rsidRPr="009609F4">
        <w:t>approach could improve this by caching already</w:t>
      </w:r>
      <w:r>
        <w:t xml:space="preserve"> </w:t>
      </w:r>
      <w:r w:rsidRPr="009609F4">
        <w:t>explored states and avoiding redundant work, since the same board configuration can be reached through different removal orderings.</w:t>
      </w:r>
    </w:p>
    <w:p w14:paraId="4E6CFC1F" w14:textId="77777777" w:rsidR="003A162C" w:rsidRDefault="003A162C" w:rsidP="00FC1DA4"/>
    <w:p w14:paraId="5B2EBA6C" w14:textId="18410D60" w:rsidR="00B24BAB" w:rsidRDefault="00B24BAB">
      <w:pPr>
        <w:spacing w:before="0" w:after="160" w:line="259" w:lineRule="auto"/>
      </w:pPr>
      <w:r>
        <w:br w:type="page"/>
      </w:r>
    </w:p>
    <w:p w14:paraId="4FBB789A" w14:textId="77777777" w:rsidR="00C4441A" w:rsidRDefault="00C4441A" w:rsidP="009F33E7">
      <w:pPr>
        <w:pStyle w:val="Heading1"/>
      </w:pPr>
      <w:bookmarkStart w:id="629" w:name="_Toc229070321"/>
      <w:r>
        <w:lastRenderedPageBreak/>
        <w:t>11. Research Conclusions</w:t>
      </w:r>
      <w:bookmarkEnd w:id="629"/>
    </w:p>
    <w:p w14:paraId="660E9DAF" w14:textId="77777777" w:rsidR="00C4441A" w:rsidRDefault="00C4441A" w:rsidP="00772A05">
      <w:pPr>
        <w:ind w:firstLine="720"/>
        <w:jc w:val="both"/>
      </w:pPr>
      <w:r>
        <w:t>This research project has provided a rigorous exploration of ten diverse computational challenges, ranging from geometric puzzles like Tromino Tiling and Lattice Crossing to optimization problems such as Job Scheduling and Minimum Cut. By applying multiple algorithmic paradigms, including Divide-and-Conquer, Dynamic Programming, Greedy algorithms, Brute Force, and Iterative Improvement, this study has highlighted the critical trade-offs between computational optimality and practical scalability.</w:t>
      </w:r>
    </w:p>
    <w:p w14:paraId="59C4386F" w14:textId="77777777" w:rsidR="00C4441A" w:rsidRDefault="00C4441A" w:rsidP="00772A05">
      <w:pPr>
        <w:ind w:firstLine="720"/>
        <w:jc w:val="both"/>
      </w:pPr>
      <w:r>
        <w:t xml:space="preserve">A recurring theme across all tasks is the </w:t>
      </w:r>
      <w:r w:rsidRPr="00C16B69">
        <w:rPr>
          <w:b/>
          <w:bCs/>
        </w:rPr>
        <w:t>limitation of Brute Force</w:t>
      </w:r>
      <w:r>
        <w:t xml:space="preserve"> methods. While these approaches guarantee global optimality and serve as a "Gold Standard" for validating small-scale inputs, their exponential or factorial time complexity renders them impractical as problem sizes grow. This was notably observed in the Coin Flipping and Clustering tasks, where the lack of state memoization or the super-exponential growth of the search space led to computational stagnation.</w:t>
      </w:r>
    </w:p>
    <w:p w14:paraId="57B5EFD0" w14:textId="77777777" w:rsidR="00C4441A" w:rsidRPr="00C16B69" w:rsidRDefault="00C4441A" w:rsidP="00772A05">
      <w:pPr>
        <w:jc w:val="both"/>
        <w:rPr>
          <w:b/>
          <w:bCs/>
        </w:rPr>
      </w:pPr>
      <w:r w:rsidRPr="00C16B69">
        <w:rPr>
          <w:b/>
          <w:bCs/>
        </w:rPr>
        <w:t>In contrast, optimized paradigms provided more viable solutions:</w:t>
      </w:r>
    </w:p>
    <w:p w14:paraId="79BDD135" w14:textId="77777777" w:rsidR="00C4441A" w:rsidRDefault="00C4441A" w:rsidP="00885D64">
      <w:pPr>
        <w:pStyle w:val="ListParagraph"/>
        <w:numPr>
          <w:ilvl w:val="0"/>
          <w:numId w:val="95"/>
        </w:numPr>
        <w:spacing w:line="259" w:lineRule="auto"/>
        <w:jc w:val="both"/>
      </w:pPr>
      <w:r>
        <w:t>Divide-and-Conquer proved highly effective for problems with recursive geometric structures, such as the Tromino puzzle and the Moving Target hunt, offering systematic and efficient coverage of the search space.</w:t>
      </w:r>
    </w:p>
    <w:p w14:paraId="020FC582" w14:textId="77777777" w:rsidR="00C4441A" w:rsidRDefault="00C4441A" w:rsidP="00885D64">
      <w:pPr>
        <w:pStyle w:val="ListParagraph"/>
        <w:numPr>
          <w:ilvl w:val="0"/>
          <w:numId w:val="95"/>
        </w:numPr>
        <w:spacing w:line="259" w:lineRule="auto"/>
        <w:jc w:val="both"/>
      </w:pPr>
      <w:r>
        <w:t>Dynamic Programming was essential for solving complex optimization problems like the Four-Peg Tower of Hanoi and Job Scheduling, demonstrating how storing subproblem results can drastically reduce redundant calculations.</w:t>
      </w:r>
    </w:p>
    <w:p w14:paraId="3218CB64" w14:textId="77777777" w:rsidR="00C4441A" w:rsidRDefault="00C4441A" w:rsidP="00885D64">
      <w:pPr>
        <w:pStyle w:val="ListParagraph"/>
        <w:numPr>
          <w:ilvl w:val="0"/>
          <w:numId w:val="95"/>
        </w:numPr>
        <w:spacing w:line="259" w:lineRule="auto"/>
        <w:jc w:val="both"/>
      </w:pPr>
      <w:r>
        <w:t>Iterative Improvement and Heuristics, such as K-Means for clustering and Multi-Start for Min Cut, emerged as the most scalable techniques for large-scale data. Although these methods may sometimes converge to local rather than global optima, their performance and memory efficiency make them the industry standard for real-world applications.</w:t>
      </w:r>
    </w:p>
    <w:p w14:paraId="7C3F99E3" w14:textId="77777777" w:rsidR="00C4441A" w:rsidRPr="00772A05" w:rsidRDefault="00C4441A" w:rsidP="00772A05">
      <w:pPr>
        <w:ind w:firstLine="360"/>
        <w:jc w:val="both"/>
      </w:pPr>
      <w:r>
        <w:t>In conclusion, this project reinforces the principle that no single algorithm is universally superior. Successful software engineering requires a deep understanding of a problem’s constraints and the ability to select an approach that balances accuracy with resource efficiency. The analytical frameworks developed through these ten tasks serve as a foundation for applying principled algorithmic thinking to future computational challenges.</w:t>
      </w:r>
    </w:p>
    <w:p w14:paraId="446625CE" w14:textId="5835B740" w:rsidR="00C30099" w:rsidRDefault="00C30099" w:rsidP="00C30099">
      <w:pPr>
        <w:pStyle w:val="Heading1"/>
        <w:tabs>
          <w:tab w:val="left" w:pos="7142"/>
        </w:tabs>
      </w:pPr>
      <w:bookmarkStart w:id="630" w:name="_Toc229070322"/>
      <w:r>
        <w:lastRenderedPageBreak/>
        <w:t>1</w:t>
      </w:r>
      <w:r w:rsidR="00C4441A">
        <w:t>2</w:t>
      </w:r>
      <w:r>
        <w:t>. References</w:t>
      </w:r>
      <w:bookmarkEnd w:id="630"/>
      <w:r>
        <w:tab/>
      </w:r>
    </w:p>
    <w:p w14:paraId="1DC51F1D" w14:textId="77777777" w:rsidR="00C30099" w:rsidRPr="006D3E49" w:rsidRDefault="00C30099" w:rsidP="00885D64">
      <w:pPr>
        <w:pStyle w:val="ListParagraph"/>
        <w:numPr>
          <w:ilvl w:val="0"/>
          <w:numId w:val="94"/>
        </w:numPr>
        <w:spacing w:line="259" w:lineRule="auto"/>
      </w:pPr>
      <w:r w:rsidRPr="006D3E49">
        <w:t xml:space="preserve">Aarts, E., &amp; Lenstra, J. K. (Eds.). (2003). </w:t>
      </w:r>
      <w:r w:rsidRPr="006D3E49">
        <w:rPr>
          <w:i/>
          <w:iCs/>
        </w:rPr>
        <w:t>Local search in combinatorial optimization</w:t>
      </w:r>
      <w:r w:rsidRPr="006D3E49">
        <w:t>. Princeton University Press.</w:t>
      </w:r>
    </w:p>
    <w:p w14:paraId="2E4755C1" w14:textId="77777777" w:rsidR="00C30099" w:rsidRPr="006D3E49" w:rsidRDefault="00C30099" w:rsidP="00885D64">
      <w:pPr>
        <w:pStyle w:val="ListParagraph"/>
        <w:numPr>
          <w:ilvl w:val="0"/>
          <w:numId w:val="94"/>
        </w:numPr>
        <w:spacing w:line="259" w:lineRule="auto"/>
      </w:pPr>
      <w:r w:rsidRPr="006D3E49">
        <w:t xml:space="preserve">Ahuja, R. K., Magnanti, T. L., &amp; Orlin, J. B. (1993). </w:t>
      </w:r>
      <w:r w:rsidRPr="006D3E49">
        <w:rPr>
          <w:i/>
          <w:iCs/>
        </w:rPr>
        <w:t>Network flows: Theory, algorithms, and applications</w:t>
      </w:r>
      <w:r w:rsidRPr="006D3E49">
        <w:t>. Prentice Hall.</w:t>
      </w:r>
    </w:p>
    <w:p w14:paraId="01B1AC20" w14:textId="77777777" w:rsidR="00C30099" w:rsidRPr="006D3E49" w:rsidRDefault="00C30099" w:rsidP="00885D64">
      <w:pPr>
        <w:pStyle w:val="ListParagraph"/>
        <w:numPr>
          <w:ilvl w:val="0"/>
          <w:numId w:val="94"/>
        </w:numPr>
        <w:spacing w:line="259" w:lineRule="auto"/>
      </w:pPr>
      <w:r w:rsidRPr="006D3E49">
        <w:t xml:space="preserve">Applegate, D., Bixby, R., Chvátal, V., &amp; Cook, W. (2006). </w:t>
      </w:r>
      <w:r w:rsidRPr="006D3E49">
        <w:rPr>
          <w:i/>
          <w:iCs/>
        </w:rPr>
        <w:t>The traveling salesman problem: A computational study</w:t>
      </w:r>
      <w:r w:rsidRPr="006D3E49">
        <w:t>. Princeton University Press.</w:t>
      </w:r>
    </w:p>
    <w:p w14:paraId="18250764" w14:textId="77777777" w:rsidR="00C30099" w:rsidRPr="006D3E49" w:rsidRDefault="00C30099" w:rsidP="00885D64">
      <w:pPr>
        <w:pStyle w:val="ListParagraph"/>
        <w:numPr>
          <w:ilvl w:val="0"/>
          <w:numId w:val="94"/>
        </w:numPr>
        <w:spacing w:line="259" w:lineRule="auto"/>
      </w:pPr>
      <w:r w:rsidRPr="006D3E49">
        <w:t xml:space="preserve">Arora, A. (2017). </w:t>
      </w:r>
      <w:r w:rsidRPr="006D3E49">
        <w:rPr>
          <w:i/>
          <w:iCs/>
        </w:rPr>
        <w:t>Analysis and design of algorithms</w:t>
      </w:r>
      <w:r w:rsidRPr="006D3E49">
        <w:t xml:space="preserve"> (2nd ed.). Cognella Academic Publishing.</w:t>
      </w:r>
    </w:p>
    <w:p w14:paraId="5F9950E9" w14:textId="77777777" w:rsidR="00C30099" w:rsidRPr="006D3E49" w:rsidRDefault="00C30099" w:rsidP="00885D64">
      <w:pPr>
        <w:pStyle w:val="ListParagraph"/>
        <w:numPr>
          <w:ilvl w:val="0"/>
          <w:numId w:val="94"/>
        </w:numPr>
        <w:spacing w:line="259" w:lineRule="auto"/>
      </w:pPr>
      <w:r w:rsidRPr="006D3E49">
        <w:t xml:space="preserve">Bellman, R. E. (1957). </w:t>
      </w:r>
      <w:r w:rsidRPr="006D3E49">
        <w:rPr>
          <w:i/>
          <w:iCs/>
        </w:rPr>
        <w:t>Dynamic programming</w:t>
      </w:r>
      <w:r w:rsidRPr="006D3E49">
        <w:t>. Princeton University Press.</w:t>
      </w:r>
    </w:p>
    <w:p w14:paraId="17C1D35D" w14:textId="77777777" w:rsidR="00C30099" w:rsidRPr="006D3E49" w:rsidRDefault="00C30099" w:rsidP="00885D64">
      <w:pPr>
        <w:pStyle w:val="ListParagraph"/>
        <w:numPr>
          <w:ilvl w:val="0"/>
          <w:numId w:val="94"/>
        </w:numPr>
        <w:spacing w:line="259" w:lineRule="auto"/>
      </w:pPr>
      <w:r w:rsidRPr="006D3E49">
        <w:t xml:space="preserve">Bousch, T. (2014). La quatrieme tour de Hanoi. </w:t>
      </w:r>
      <w:r w:rsidRPr="006D3E49">
        <w:rPr>
          <w:i/>
          <w:iCs/>
        </w:rPr>
        <w:t>Bulletin of the Belgian Mathematical Society</w:t>
      </w:r>
      <w:r w:rsidRPr="006D3E49">
        <w:t xml:space="preserve">, </w:t>
      </w:r>
      <w:r w:rsidRPr="006D3E49">
        <w:rPr>
          <w:i/>
          <w:iCs/>
        </w:rPr>
        <w:t>21</w:t>
      </w:r>
      <w:r w:rsidRPr="006D3E49">
        <w:t>(5), 895–912.</w:t>
      </w:r>
    </w:p>
    <w:p w14:paraId="01D64CAA" w14:textId="77777777" w:rsidR="00C30099" w:rsidRPr="006D3E49" w:rsidRDefault="00C30099" w:rsidP="00885D64">
      <w:pPr>
        <w:pStyle w:val="ListParagraph"/>
        <w:numPr>
          <w:ilvl w:val="0"/>
          <w:numId w:val="94"/>
        </w:numPr>
        <w:spacing w:line="259" w:lineRule="auto"/>
      </w:pPr>
      <w:r w:rsidRPr="006D3E49">
        <w:t xml:space="preserve">Cormen, T. H., Leiserson, C. E., Rivest, R. L., &amp; Stein, C. (2009). </w:t>
      </w:r>
      <w:r w:rsidRPr="006D3E49">
        <w:rPr>
          <w:i/>
          <w:iCs/>
        </w:rPr>
        <w:t>Introduction to algorithms</w:t>
      </w:r>
      <w:r w:rsidRPr="006D3E49">
        <w:t xml:space="preserve"> (3rd ed.). MIT Press.</w:t>
      </w:r>
    </w:p>
    <w:p w14:paraId="1547B9E0" w14:textId="77777777" w:rsidR="00C30099" w:rsidRPr="006D3E49" w:rsidRDefault="00C30099" w:rsidP="00885D64">
      <w:pPr>
        <w:pStyle w:val="ListParagraph"/>
        <w:numPr>
          <w:ilvl w:val="0"/>
          <w:numId w:val="94"/>
        </w:numPr>
        <w:spacing w:line="259" w:lineRule="auto"/>
      </w:pPr>
      <w:r w:rsidRPr="006D3E49">
        <w:t xml:space="preserve">Cormen, T. H., Leiserson, C. E., Rivest, R. L., &amp; Stein, C. (2022). </w:t>
      </w:r>
      <w:r w:rsidRPr="006D3E49">
        <w:rPr>
          <w:i/>
          <w:iCs/>
        </w:rPr>
        <w:t>Introduction to algorithms</w:t>
      </w:r>
      <w:r w:rsidRPr="006D3E49">
        <w:t xml:space="preserve"> (4th ed.). MIT Press.</w:t>
      </w:r>
    </w:p>
    <w:p w14:paraId="7BB28EFB" w14:textId="1D5DAC20" w:rsidR="00C30099" w:rsidRPr="006D3E49" w:rsidRDefault="00C30099" w:rsidP="00885D64">
      <w:pPr>
        <w:pStyle w:val="ListParagraph"/>
        <w:numPr>
          <w:ilvl w:val="0"/>
          <w:numId w:val="94"/>
        </w:numPr>
        <w:spacing w:line="259" w:lineRule="auto"/>
      </w:pPr>
      <w:r w:rsidRPr="006D3E49">
        <w:t xml:space="preserve">Dasgupta, S., Papadimitriou, C., &amp; Vazirani, U. (2006). </w:t>
      </w:r>
      <w:r w:rsidRPr="006D3E49">
        <w:rPr>
          <w:i/>
          <w:iCs/>
        </w:rPr>
        <w:t>Algorithms</w:t>
      </w:r>
      <w:r w:rsidRPr="006D3E49">
        <w:t xml:space="preserve">. McGraw-Hill. </w:t>
      </w:r>
      <w:hyperlink r:id="rId66" w:tgtFrame="_blank" w:history="1">
        <w:r w:rsidRPr="006D3E49">
          <w:rPr>
            <w:rStyle w:val="Hyperlink"/>
          </w:rPr>
          <w:t>https://people.eecs.berkeley.edu/~vazirani/algorithms/chap2.pdf</w:t>
        </w:r>
      </w:hyperlink>
    </w:p>
    <w:p w14:paraId="0C242467" w14:textId="77777777" w:rsidR="00C30099" w:rsidRPr="006D3E49" w:rsidRDefault="00C30099" w:rsidP="00885D64">
      <w:pPr>
        <w:pStyle w:val="ListParagraph"/>
        <w:numPr>
          <w:ilvl w:val="0"/>
          <w:numId w:val="94"/>
        </w:numPr>
        <w:spacing w:line="259" w:lineRule="auto"/>
      </w:pPr>
      <w:r w:rsidRPr="006D3E49">
        <w:t xml:space="preserve">de Berg, M., Cheong, O., van Kreveld, M., &amp; Overmars, M. (2008). </w:t>
      </w:r>
      <w:r w:rsidRPr="006D3E49">
        <w:rPr>
          <w:i/>
          <w:iCs/>
        </w:rPr>
        <w:t>Computational geometry: Algorithms and applications</w:t>
      </w:r>
      <w:r w:rsidRPr="006D3E49">
        <w:t xml:space="preserve"> (3rd ed.). Springer.</w:t>
      </w:r>
    </w:p>
    <w:p w14:paraId="61954893" w14:textId="77777777" w:rsidR="00C30099" w:rsidRPr="006D3E49" w:rsidRDefault="00C30099" w:rsidP="00885D64">
      <w:pPr>
        <w:pStyle w:val="ListParagraph"/>
        <w:numPr>
          <w:ilvl w:val="0"/>
          <w:numId w:val="94"/>
        </w:numPr>
        <w:spacing w:line="259" w:lineRule="auto"/>
      </w:pPr>
      <w:r w:rsidRPr="006D3E49">
        <w:t xml:space="preserve">Gardner, M. (1978). </w:t>
      </w:r>
      <w:r w:rsidRPr="006D3E49">
        <w:rPr>
          <w:i/>
          <w:iCs/>
        </w:rPr>
        <w:t>Aha! Insight</w:t>
      </w:r>
      <w:r w:rsidRPr="006D3E49">
        <w:t>. W. H. Freeman.</w:t>
      </w:r>
    </w:p>
    <w:p w14:paraId="370E2258" w14:textId="165A68C3" w:rsidR="00C30099" w:rsidRPr="006D3E49" w:rsidRDefault="00C30099" w:rsidP="00885D64">
      <w:pPr>
        <w:pStyle w:val="ListParagraph"/>
        <w:numPr>
          <w:ilvl w:val="0"/>
          <w:numId w:val="94"/>
        </w:numPr>
        <w:spacing w:line="259" w:lineRule="auto"/>
      </w:pPr>
      <w:r w:rsidRPr="006D3E49">
        <w:t xml:space="preserve">GeeksforGeeks. (2024). </w:t>
      </w:r>
      <w:r w:rsidRPr="006D3E49">
        <w:rPr>
          <w:i/>
          <w:iCs/>
        </w:rPr>
        <w:t>Job sequencing problem</w:t>
      </w:r>
      <w:r w:rsidRPr="006D3E49">
        <w:t xml:space="preserve">. </w:t>
      </w:r>
      <w:hyperlink r:id="rId67" w:tgtFrame="_blank" w:history="1">
        <w:r w:rsidRPr="006D3E49">
          <w:rPr>
            <w:rStyle w:val="Hyperlink"/>
          </w:rPr>
          <w:t>https://www.geeksforgeeks.org/job-sequencing-problem/</w:t>
        </w:r>
      </w:hyperlink>
    </w:p>
    <w:p w14:paraId="344855DF" w14:textId="03C8B4E3" w:rsidR="00C30099" w:rsidRPr="006D3E49" w:rsidRDefault="00C30099" w:rsidP="00C06804">
      <w:pPr>
        <w:pStyle w:val="ListParagraph"/>
        <w:numPr>
          <w:ilvl w:val="0"/>
          <w:numId w:val="94"/>
        </w:numPr>
        <w:spacing w:line="259" w:lineRule="auto"/>
      </w:pPr>
      <w:r w:rsidRPr="006D3E49">
        <w:t xml:space="preserve">GeeksforGeeks. (2026). </w:t>
      </w:r>
      <w:r w:rsidRPr="006D3E49">
        <w:rPr>
          <w:i/>
          <w:iCs/>
        </w:rPr>
        <w:t>Introduction to divide and conquer algorithm</w:t>
      </w:r>
      <w:r w:rsidRPr="006D3E49">
        <w:t xml:space="preserve">. </w:t>
      </w:r>
      <w:hyperlink w:tgtFrame="_blank" w:history="1">
        <w:r w:rsidR="00C06804" w:rsidRPr="00C06804">
          <w:rPr>
            <w:rStyle w:val="Hyperlink"/>
          </w:rPr>
          <w:t>https://www.geeksforgeeks.org/introduction-to-divide-and-conquer-algorithm/</w:t>
        </w:r>
      </w:hyperlink>
    </w:p>
    <w:p w14:paraId="561325ED" w14:textId="5F96A37E" w:rsidR="00C30099" w:rsidRPr="006D3E49" w:rsidRDefault="00C30099" w:rsidP="003508F3">
      <w:pPr>
        <w:pStyle w:val="ListParagraph"/>
        <w:numPr>
          <w:ilvl w:val="0"/>
          <w:numId w:val="94"/>
        </w:numPr>
        <w:spacing w:line="259" w:lineRule="auto"/>
      </w:pPr>
      <w:r w:rsidRPr="006D3E49">
        <w:t xml:space="preserve">GeeksforGeeks. (n.d.). </w:t>
      </w:r>
      <w:r w:rsidRPr="006D3E49">
        <w:rPr>
          <w:i/>
          <w:iCs/>
        </w:rPr>
        <w:t>Dynamic programming or DP</w:t>
      </w:r>
      <w:r w:rsidRPr="006D3E49">
        <w:t xml:space="preserve">. Retrieved from </w:t>
      </w:r>
      <w:hyperlink w:tgtFrame="_blank" w:history="1">
        <w:r w:rsidR="003508F3" w:rsidRPr="003508F3">
          <w:rPr>
            <w:rStyle w:val="Hyperlink"/>
          </w:rPr>
          <w:t>https://www.geeksforgeeks.org/dsa/dynamic-programming/</w:t>
        </w:r>
      </w:hyperlink>
    </w:p>
    <w:p w14:paraId="37A2CDBD" w14:textId="77777777" w:rsidR="00C30099" w:rsidRPr="006D3E49" w:rsidRDefault="00C30099" w:rsidP="00885D64">
      <w:pPr>
        <w:pStyle w:val="ListParagraph"/>
        <w:numPr>
          <w:ilvl w:val="0"/>
          <w:numId w:val="94"/>
        </w:numPr>
        <w:spacing w:line="259" w:lineRule="auto"/>
      </w:pPr>
      <w:r w:rsidRPr="006D3E49">
        <w:t xml:space="preserve">Golomb, S. W. (1954). Checker boards and polyominoes. </w:t>
      </w:r>
      <w:r w:rsidRPr="006D3E49">
        <w:rPr>
          <w:i/>
          <w:iCs/>
        </w:rPr>
        <w:t>American Mathematical Monthly</w:t>
      </w:r>
      <w:r w:rsidRPr="006D3E49">
        <w:t xml:space="preserve">, </w:t>
      </w:r>
      <w:r w:rsidRPr="006D3E49">
        <w:rPr>
          <w:i/>
          <w:iCs/>
        </w:rPr>
        <w:t>61</w:t>
      </w:r>
      <w:r w:rsidRPr="006D3E49">
        <w:t>(10), 675–682.</w:t>
      </w:r>
    </w:p>
    <w:p w14:paraId="7BBBA0ED" w14:textId="77777777" w:rsidR="00C30099" w:rsidRPr="006D3E49" w:rsidRDefault="00C30099" w:rsidP="00885D64">
      <w:pPr>
        <w:pStyle w:val="ListParagraph"/>
        <w:numPr>
          <w:ilvl w:val="0"/>
          <w:numId w:val="94"/>
        </w:numPr>
        <w:spacing w:line="259" w:lineRule="auto"/>
      </w:pPr>
      <w:r w:rsidRPr="006D3E49">
        <w:t xml:space="preserve">Golomb, S. W. (1994). </w:t>
      </w:r>
      <w:r w:rsidRPr="006D3E49">
        <w:rPr>
          <w:i/>
          <w:iCs/>
        </w:rPr>
        <w:t>Polyominoes: Puzzles, patterns, problems, and packings</w:t>
      </w:r>
      <w:r w:rsidRPr="006D3E49">
        <w:t xml:space="preserve"> (2nd ed.). Princeton University Press.</w:t>
      </w:r>
    </w:p>
    <w:p w14:paraId="6819990F" w14:textId="773BACEA" w:rsidR="00C30099" w:rsidRPr="006D3E49" w:rsidRDefault="00C30099" w:rsidP="00C06804">
      <w:pPr>
        <w:pStyle w:val="ListParagraph"/>
        <w:numPr>
          <w:ilvl w:val="0"/>
          <w:numId w:val="94"/>
        </w:numPr>
        <w:spacing w:line="259" w:lineRule="auto"/>
      </w:pPr>
      <w:r w:rsidRPr="006D3E49">
        <w:t xml:space="preserve">Iacono, A. (2017, October 7). </w:t>
      </w:r>
      <w:r w:rsidRPr="006D3E49">
        <w:rPr>
          <w:i/>
          <w:iCs/>
        </w:rPr>
        <w:t>Backtracking explained</w:t>
      </w:r>
      <w:r w:rsidRPr="006D3E49">
        <w:t>. Medium.</w:t>
      </w:r>
      <w:r w:rsidR="00C06804" w:rsidRPr="00C06804">
        <w:rPr>
          <w:rFonts w:eastAsiaTheme="minorEastAsia" w:cstheme="minorHAnsi"/>
          <w:kern w:val="0"/>
          <w:szCs w:val="28"/>
          <w14:ligatures w14:val="none"/>
        </w:rPr>
        <w:t xml:space="preserve"> </w:t>
      </w:r>
      <w:hyperlink w:tgtFrame="_blank" w:history="1">
        <w:r w:rsidR="00C06804" w:rsidRPr="00C06804">
          <w:rPr>
            <w:rStyle w:val="Hyperlink"/>
          </w:rPr>
          <w:t>https://medium.com/@andreaiacono/backtracking-explained-7450d6ef9e1a</w:t>
        </w:r>
      </w:hyperlink>
    </w:p>
    <w:p w14:paraId="3911C31E" w14:textId="77777777" w:rsidR="00C30099" w:rsidRPr="006D3E49" w:rsidRDefault="00C30099" w:rsidP="00885D64">
      <w:pPr>
        <w:pStyle w:val="ListParagraph"/>
        <w:numPr>
          <w:ilvl w:val="0"/>
          <w:numId w:val="94"/>
        </w:numPr>
        <w:spacing w:line="259" w:lineRule="auto"/>
      </w:pPr>
      <w:r w:rsidRPr="006D3E49">
        <w:t xml:space="preserve">Knuth, D. E. (1997). </w:t>
      </w:r>
      <w:r w:rsidRPr="006D3E49">
        <w:rPr>
          <w:i/>
          <w:iCs/>
        </w:rPr>
        <w:t>The art of computer programming: Vol. 1. Fundamental algorithms</w:t>
      </w:r>
      <w:r w:rsidRPr="006D3E49">
        <w:t xml:space="preserve"> (3rd ed.). Addison-Wesley.</w:t>
      </w:r>
    </w:p>
    <w:p w14:paraId="79773A99" w14:textId="77777777" w:rsidR="00C30099" w:rsidRPr="006D3E49" w:rsidRDefault="00C30099" w:rsidP="00885D64">
      <w:pPr>
        <w:pStyle w:val="ListParagraph"/>
        <w:numPr>
          <w:ilvl w:val="0"/>
          <w:numId w:val="94"/>
        </w:numPr>
        <w:spacing w:line="259" w:lineRule="auto"/>
      </w:pPr>
      <w:r w:rsidRPr="006D3E49">
        <w:t xml:space="preserve">Korf, R. E. (1985). Depth-first iterative deepening: An optimal admissible tree search. </w:t>
      </w:r>
      <w:r w:rsidRPr="006D3E49">
        <w:rPr>
          <w:i/>
          <w:iCs/>
        </w:rPr>
        <w:t>Artificial Intelligence</w:t>
      </w:r>
      <w:r w:rsidRPr="006D3E49">
        <w:t xml:space="preserve">, </w:t>
      </w:r>
      <w:r w:rsidRPr="006D3E49">
        <w:rPr>
          <w:i/>
          <w:iCs/>
        </w:rPr>
        <w:t>27</w:t>
      </w:r>
      <w:r w:rsidRPr="006D3E49">
        <w:t>(1), 97–109.</w:t>
      </w:r>
    </w:p>
    <w:p w14:paraId="6E100494" w14:textId="77777777" w:rsidR="00C30099" w:rsidRPr="006D3E49" w:rsidRDefault="00C30099" w:rsidP="00885D64">
      <w:pPr>
        <w:pStyle w:val="ListParagraph"/>
        <w:numPr>
          <w:ilvl w:val="0"/>
          <w:numId w:val="94"/>
        </w:numPr>
        <w:spacing w:line="259" w:lineRule="auto"/>
      </w:pPr>
      <w:r w:rsidRPr="006D3E49">
        <w:lastRenderedPageBreak/>
        <w:t xml:space="preserve">Leskovec, J., &amp; Rajaraman, A. (n.d.). </w:t>
      </w:r>
      <w:r w:rsidRPr="006D3E49">
        <w:rPr>
          <w:i/>
          <w:iCs/>
        </w:rPr>
        <w:t>Clustering algorithms</w:t>
      </w:r>
      <w:r w:rsidRPr="006D3E49">
        <w:t xml:space="preserve"> [Lecture slides]. CS345a: Data Mining, Stanford University.</w:t>
      </w:r>
    </w:p>
    <w:p w14:paraId="778C8B7D" w14:textId="77777777" w:rsidR="00C30099" w:rsidRPr="006D3E49" w:rsidRDefault="00C30099" w:rsidP="00885D64">
      <w:pPr>
        <w:pStyle w:val="ListParagraph"/>
        <w:numPr>
          <w:ilvl w:val="0"/>
          <w:numId w:val="94"/>
        </w:numPr>
        <w:spacing w:line="259" w:lineRule="auto"/>
      </w:pPr>
      <w:r w:rsidRPr="006D3E49">
        <w:t xml:space="preserve">Levitin, A. (2012). </w:t>
      </w:r>
      <w:r w:rsidRPr="006D3E49">
        <w:rPr>
          <w:i/>
          <w:iCs/>
        </w:rPr>
        <w:t>Introduction to the design and analysis of algorithms</w:t>
      </w:r>
      <w:r w:rsidRPr="006D3E49">
        <w:t xml:space="preserve"> (3rd ed.). Pearson.</w:t>
      </w:r>
    </w:p>
    <w:p w14:paraId="65D01FA3" w14:textId="77777777" w:rsidR="00C30099" w:rsidRPr="006D3E49" w:rsidRDefault="00C30099" w:rsidP="00885D64">
      <w:pPr>
        <w:pStyle w:val="ListParagraph"/>
        <w:numPr>
          <w:ilvl w:val="0"/>
          <w:numId w:val="94"/>
        </w:numPr>
        <w:spacing w:line="259" w:lineRule="auto"/>
      </w:pPr>
      <w:r w:rsidRPr="006D3E49">
        <w:t xml:space="preserve">Pearl, J. (1984). </w:t>
      </w:r>
      <w:r w:rsidRPr="006D3E49">
        <w:rPr>
          <w:i/>
          <w:iCs/>
        </w:rPr>
        <w:t>Heuristics: Intelligent search strategies for computer problem solving</w:t>
      </w:r>
      <w:r w:rsidRPr="006D3E49">
        <w:t>. Addison-Wesley.</w:t>
      </w:r>
    </w:p>
    <w:p w14:paraId="7C5A9956" w14:textId="77777777" w:rsidR="00C30099" w:rsidRPr="006D3E49" w:rsidRDefault="00C30099" w:rsidP="00885D64">
      <w:pPr>
        <w:pStyle w:val="ListParagraph"/>
        <w:numPr>
          <w:ilvl w:val="0"/>
          <w:numId w:val="94"/>
        </w:numPr>
        <w:spacing w:line="259" w:lineRule="auto"/>
      </w:pPr>
      <w:r w:rsidRPr="006D3E49">
        <w:t xml:space="preserve">Pinedo, M. L. (2016). </w:t>
      </w:r>
      <w:r w:rsidRPr="006D3E49">
        <w:rPr>
          <w:i/>
          <w:iCs/>
        </w:rPr>
        <w:t>Scheduling: Theory, algorithms, and systems</w:t>
      </w:r>
      <w:r w:rsidRPr="006D3E49">
        <w:t xml:space="preserve"> (5th ed.). Springer.</w:t>
      </w:r>
    </w:p>
    <w:p w14:paraId="3AB97260" w14:textId="77777777" w:rsidR="00C30099" w:rsidRPr="006D3E49" w:rsidRDefault="00C30099" w:rsidP="00885D64">
      <w:pPr>
        <w:pStyle w:val="ListParagraph"/>
        <w:numPr>
          <w:ilvl w:val="0"/>
          <w:numId w:val="94"/>
        </w:numPr>
        <w:spacing w:line="259" w:lineRule="auto"/>
      </w:pPr>
      <w:r w:rsidRPr="006D3E49">
        <w:t xml:space="preserve">Preparata, F. P., &amp; Shamos, M. I. (1985). </w:t>
      </w:r>
      <w:r w:rsidRPr="006D3E49">
        <w:rPr>
          <w:i/>
          <w:iCs/>
        </w:rPr>
        <w:t>Computational geometry: An introduction</w:t>
      </w:r>
      <w:r w:rsidRPr="006D3E49">
        <w:t>. Springer.</w:t>
      </w:r>
    </w:p>
    <w:p w14:paraId="7765A9B5" w14:textId="77777777" w:rsidR="00C30099" w:rsidRPr="006D3E49" w:rsidRDefault="00C30099" w:rsidP="00885D64">
      <w:pPr>
        <w:pStyle w:val="ListParagraph"/>
        <w:numPr>
          <w:ilvl w:val="0"/>
          <w:numId w:val="94"/>
        </w:numPr>
        <w:spacing w:line="259" w:lineRule="auto"/>
      </w:pPr>
      <w:r w:rsidRPr="006D3E49">
        <w:t xml:space="preserve">Russell, S., &amp; Norvig, P. (2020). </w:t>
      </w:r>
      <w:r w:rsidRPr="006D3E49">
        <w:rPr>
          <w:i/>
          <w:iCs/>
        </w:rPr>
        <w:t>Artificial intelligence: A modern approach</w:t>
      </w:r>
      <w:r w:rsidRPr="006D3E49">
        <w:t xml:space="preserve"> (4th ed.). Pearson.</w:t>
      </w:r>
    </w:p>
    <w:p w14:paraId="122C86FB" w14:textId="77777777" w:rsidR="00C30099" w:rsidRPr="006D3E49" w:rsidRDefault="00C30099" w:rsidP="00885D64">
      <w:pPr>
        <w:pStyle w:val="ListParagraph"/>
        <w:numPr>
          <w:ilvl w:val="0"/>
          <w:numId w:val="94"/>
        </w:numPr>
        <w:spacing w:line="259" w:lineRule="auto"/>
      </w:pPr>
      <w:r w:rsidRPr="006D3E49">
        <w:t xml:space="preserve">Sedgewick, R., &amp; Wayne, K. (2011). </w:t>
      </w:r>
      <w:r w:rsidRPr="006D3E49">
        <w:rPr>
          <w:i/>
          <w:iCs/>
        </w:rPr>
        <w:t>Algorithms</w:t>
      </w:r>
      <w:r w:rsidRPr="006D3E49">
        <w:t xml:space="preserve"> (4th ed.). Addison-Wesley.</w:t>
      </w:r>
    </w:p>
    <w:p w14:paraId="51431955" w14:textId="77777777" w:rsidR="00C30099" w:rsidRPr="006D3E49" w:rsidRDefault="00C30099" w:rsidP="00885D64">
      <w:pPr>
        <w:pStyle w:val="ListParagraph"/>
        <w:numPr>
          <w:ilvl w:val="0"/>
          <w:numId w:val="94"/>
        </w:numPr>
        <w:spacing w:line="259" w:lineRule="auto"/>
      </w:pPr>
      <w:r w:rsidRPr="006D3E49">
        <w:t xml:space="preserve">Skiena, S. S. (2008). </w:t>
      </w:r>
      <w:r w:rsidRPr="006D3E49">
        <w:rPr>
          <w:i/>
          <w:iCs/>
        </w:rPr>
        <w:t>The algorithm design manual</w:t>
      </w:r>
      <w:r w:rsidRPr="006D3E49">
        <w:t xml:space="preserve"> (2nd ed.). Springer.</w:t>
      </w:r>
    </w:p>
    <w:p w14:paraId="162FBD07" w14:textId="77777777" w:rsidR="00C30099" w:rsidRPr="006D3E49" w:rsidRDefault="00C30099" w:rsidP="00885D64">
      <w:pPr>
        <w:pStyle w:val="ListParagraph"/>
        <w:numPr>
          <w:ilvl w:val="0"/>
          <w:numId w:val="94"/>
        </w:numPr>
        <w:spacing w:line="259" w:lineRule="auto"/>
      </w:pPr>
      <w:r w:rsidRPr="006D3E49">
        <w:t xml:space="preserve">Stewart, B. M. (1941). Solution to problem 3918. </w:t>
      </w:r>
      <w:r w:rsidRPr="006D3E49">
        <w:rPr>
          <w:i/>
          <w:iCs/>
        </w:rPr>
        <w:t>American Mathematical Monthly</w:t>
      </w:r>
      <w:r w:rsidRPr="006D3E49">
        <w:t xml:space="preserve">, </w:t>
      </w:r>
      <w:r w:rsidRPr="006D3E49">
        <w:rPr>
          <w:i/>
          <w:iCs/>
        </w:rPr>
        <w:t>48</w:t>
      </w:r>
      <w:r w:rsidRPr="006D3E49">
        <w:t>(3), 217–219.</w:t>
      </w:r>
    </w:p>
    <w:p w14:paraId="407385A4" w14:textId="77777777" w:rsidR="00C30099" w:rsidRPr="006D3E49" w:rsidRDefault="00C30099" w:rsidP="00885D64">
      <w:pPr>
        <w:pStyle w:val="ListParagraph"/>
        <w:numPr>
          <w:ilvl w:val="0"/>
          <w:numId w:val="94"/>
        </w:numPr>
        <w:spacing w:line="259" w:lineRule="auto"/>
      </w:pPr>
      <w:r w:rsidRPr="006D3E49">
        <w:t xml:space="preserve">Stoer, M., &amp; Wagner, F. (1997). A simple min-cut algorithm. </w:t>
      </w:r>
      <w:r w:rsidRPr="006D3E49">
        <w:rPr>
          <w:i/>
          <w:iCs/>
        </w:rPr>
        <w:t>Journal of the ACM</w:t>
      </w:r>
      <w:r w:rsidRPr="006D3E49">
        <w:t xml:space="preserve">, </w:t>
      </w:r>
      <w:r w:rsidRPr="006D3E49">
        <w:rPr>
          <w:i/>
          <w:iCs/>
        </w:rPr>
        <w:t>44</w:t>
      </w:r>
      <w:r w:rsidRPr="006D3E49">
        <w:t>(4), 585–591.</w:t>
      </w:r>
    </w:p>
    <w:p w14:paraId="2ADAC516" w14:textId="77777777" w:rsidR="00C30099" w:rsidRPr="006D3E49" w:rsidRDefault="00C30099" w:rsidP="00885D64">
      <w:pPr>
        <w:pStyle w:val="ListParagraph"/>
        <w:numPr>
          <w:ilvl w:val="0"/>
          <w:numId w:val="94"/>
        </w:numPr>
        <w:spacing w:line="259" w:lineRule="auto"/>
      </w:pPr>
      <w:r w:rsidRPr="006D3E49">
        <w:t xml:space="preserve">Stroustrup, B. (2013). </w:t>
      </w:r>
      <w:r w:rsidRPr="006D3E49">
        <w:rPr>
          <w:i/>
          <w:iCs/>
        </w:rPr>
        <w:t>The C++ programming language</w:t>
      </w:r>
      <w:r w:rsidRPr="006D3E49">
        <w:t xml:space="preserve"> (4th ed.). Addison-Wesley.</w:t>
      </w:r>
    </w:p>
    <w:p w14:paraId="25C7B509" w14:textId="77777777" w:rsidR="00C30099" w:rsidRPr="006D3E49" w:rsidRDefault="00C30099" w:rsidP="00885D64">
      <w:pPr>
        <w:pStyle w:val="ListParagraph"/>
        <w:numPr>
          <w:ilvl w:val="0"/>
          <w:numId w:val="94"/>
        </w:numPr>
        <w:spacing w:line="259" w:lineRule="auto"/>
      </w:pPr>
      <w:r w:rsidRPr="006D3E49">
        <w:t xml:space="preserve">Talbi, E.-G. (2009). </w:t>
      </w:r>
      <w:r w:rsidRPr="006D3E49">
        <w:rPr>
          <w:i/>
          <w:iCs/>
        </w:rPr>
        <w:t>Metaheuristics: From design to implementation</w:t>
      </w:r>
      <w:r w:rsidRPr="006D3E49">
        <w:t>. Wiley.</w:t>
      </w:r>
    </w:p>
    <w:p w14:paraId="7978DE27" w14:textId="09EE95F1" w:rsidR="00C30099" w:rsidRPr="006D3E49" w:rsidRDefault="00C30099" w:rsidP="000D1527">
      <w:pPr>
        <w:pStyle w:val="ListParagraph"/>
        <w:numPr>
          <w:ilvl w:val="0"/>
          <w:numId w:val="94"/>
        </w:numPr>
        <w:spacing w:line="259" w:lineRule="auto"/>
      </w:pPr>
      <w:r w:rsidRPr="006D3E49">
        <w:t xml:space="preserve">Wikipedia contributors. (2026, April 30). </w:t>
      </w:r>
      <w:r w:rsidRPr="006D3E49">
        <w:rPr>
          <w:i/>
          <w:iCs/>
        </w:rPr>
        <w:t>Stirling numbers of the second kind</w:t>
      </w:r>
      <w:r w:rsidRPr="006D3E49">
        <w:t xml:space="preserve">. Wikipedia, The Free Encyclopedia. </w:t>
      </w:r>
      <w:hyperlink w:tgtFrame="_blank" w:history="1">
        <w:r w:rsidR="000D1527" w:rsidRPr="000D1527">
          <w:rPr>
            <w:rStyle w:val="Hyperlink"/>
          </w:rPr>
          <w:t>https://en.wikipedia.org/wiki/Stirling_numbers_of_the_second_kind</w:t>
        </w:r>
      </w:hyperlink>
    </w:p>
    <w:p w14:paraId="2CEF6DBD" w14:textId="0B85AFF1" w:rsidR="00C30099" w:rsidRPr="006D3E49" w:rsidRDefault="00C30099" w:rsidP="000D1527">
      <w:pPr>
        <w:pStyle w:val="ListParagraph"/>
        <w:numPr>
          <w:ilvl w:val="0"/>
          <w:numId w:val="94"/>
        </w:numPr>
        <w:spacing w:line="259" w:lineRule="auto"/>
      </w:pPr>
      <w:r w:rsidRPr="006D3E49">
        <w:t xml:space="preserve">Wikipedia contributors. (2026, May 4). </w:t>
      </w:r>
      <w:r w:rsidRPr="006D3E49">
        <w:rPr>
          <w:i/>
          <w:iCs/>
        </w:rPr>
        <w:t>Divide-and-conquer algorithm</w:t>
      </w:r>
      <w:r w:rsidRPr="006D3E49">
        <w:t xml:space="preserve">. Wikipedia, The Free Encyclopedia. </w:t>
      </w:r>
      <w:hyperlink w:tgtFrame="_blank" w:history="1">
        <w:r w:rsidR="000D1527" w:rsidRPr="000D1527">
          <w:rPr>
            <w:rStyle w:val="Hyperlink"/>
          </w:rPr>
          <w:t>https://en.wikipedia.org/wiki/Divide-and-conquer_algorithm</w:t>
        </w:r>
      </w:hyperlink>
    </w:p>
    <w:p w14:paraId="7851B0F7" w14:textId="49348E8F" w:rsidR="00C30099" w:rsidRPr="006D3E49" w:rsidRDefault="00C30099" w:rsidP="00D5487C">
      <w:pPr>
        <w:pStyle w:val="ListParagraph"/>
        <w:numPr>
          <w:ilvl w:val="0"/>
          <w:numId w:val="94"/>
        </w:numPr>
        <w:spacing w:line="259" w:lineRule="auto"/>
      </w:pPr>
      <w:r w:rsidRPr="006D3E49">
        <w:t xml:space="preserve">Wikipedia contributors. (n.d.). </w:t>
      </w:r>
      <w:r w:rsidRPr="006D3E49">
        <w:rPr>
          <w:i/>
          <w:iCs/>
        </w:rPr>
        <w:t>Tromino</w:t>
      </w:r>
      <w:r w:rsidRPr="006D3E49">
        <w:t>. Wikipedia, The Free Encyclopedia. Retrieved May 4, 2026, from</w:t>
      </w:r>
      <w:r w:rsidR="000D1527">
        <w:t xml:space="preserve"> </w:t>
      </w:r>
      <w:r w:rsidR="00D5487C" w:rsidRPr="00D5487C">
        <w:t>https://en.wikipedia.org/wiki/Tromino</w:t>
      </w:r>
    </w:p>
    <w:p w14:paraId="70FEF49B" w14:textId="77777777" w:rsidR="00C30099" w:rsidRPr="009F33E7" w:rsidRDefault="00C30099" w:rsidP="006D3E49"/>
    <w:p w14:paraId="661F98A4" w14:textId="77777777" w:rsidR="00D91523" w:rsidRPr="00D91523" w:rsidRDefault="00D91523" w:rsidP="00D91523"/>
    <w:p w14:paraId="2AB298FA" w14:textId="77777777" w:rsidR="003A162C" w:rsidRDefault="003A162C" w:rsidP="00FC1DA4"/>
    <w:p w14:paraId="4A90834B" w14:textId="77777777" w:rsidR="0040662C" w:rsidRPr="005F144F" w:rsidRDefault="0040662C" w:rsidP="004C0474"/>
    <w:sectPr w:rsidR="0040662C" w:rsidRPr="005F144F" w:rsidSect="0093414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6371" w14:textId="77777777" w:rsidR="003D1B20" w:rsidRDefault="003D1B20" w:rsidP="00144069">
      <w:pPr>
        <w:spacing w:after="0" w:line="240" w:lineRule="auto"/>
      </w:pPr>
      <w:r>
        <w:separator/>
      </w:r>
    </w:p>
  </w:endnote>
  <w:endnote w:type="continuationSeparator" w:id="0">
    <w:p w14:paraId="54A26CE4" w14:textId="77777777" w:rsidR="003D1B20" w:rsidRDefault="003D1B20" w:rsidP="0014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charset w:val="00"/>
    <w:family w:val="swiss"/>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896409"/>
      <w:docPartObj>
        <w:docPartGallery w:val="Page Numbers (Bottom of Page)"/>
        <w:docPartUnique/>
      </w:docPartObj>
    </w:sdtPr>
    <w:sdtEndPr>
      <w:rPr>
        <w:noProof/>
      </w:rPr>
    </w:sdtEndPr>
    <w:sdtContent>
      <w:p w14:paraId="2CB4BB03" w14:textId="77777777" w:rsidR="000F65C7" w:rsidRDefault="000F6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772DB2" w14:textId="77777777" w:rsidR="000F65C7" w:rsidRDefault="000F6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101"/>
      <w:docPartObj>
        <w:docPartGallery w:val="Page Numbers (Bottom of Page)"/>
        <w:docPartUnique/>
      </w:docPartObj>
    </w:sdtPr>
    <w:sdtEndPr>
      <w:rPr>
        <w:noProof/>
      </w:rPr>
    </w:sdtEndPr>
    <w:sdtContent>
      <w:p w14:paraId="0F41924B" w14:textId="77777777" w:rsidR="00144069" w:rsidRDefault="001440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5FC5E" w14:textId="77777777" w:rsidR="00144069" w:rsidRDefault="00144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030B" w14:textId="77777777" w:rsidR="003D1B20" w:rsidRDefault="003D1B20" w:rsidP="00144069">
      <w:pPr>
        <w:spacing w:after="0" w:line="240" w:lineRule="auto"/>
      </w:pPr>
      <w:r>
        <w:separator/>
      </w:r>
    </w:p>
  </w:footnote>
  <w:footnote w:type="continuationSeparator" w:id="0">
    <w:p w14:paraId="2525C803" w14:textId="77777777" w:rsidR="003D1B20" w:rsidRDefault="003D1B20" w:rsidP="0014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8A2"/>
    <w:multiLevelType w:val="hybridMultilevel"/>
    <w:tmpl w:val="5016C6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572FA"/>
    <w:multiLevelType w:val="hybridMultilevel"/>
    <w:tmpl w:val="C33A29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85A9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53CF"/>
    <w:multiLevelType w:val="multilevel"/>
    <w:tmpl w:val="D8C2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3754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D8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847D7"/>
    <w:multiLevelType w:val="hybridMultilevel"/>
    <w:tmpl w:val="F1FAAC8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7" w15:restartNumberingAfterBreak="0">
    <w:nsid w:val="11563FB3"/>
    <w:multiLevelType w:val="multilevel"/>
    <w:tmpl w:val="E47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2606"/>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84FC7"/>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005C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54485"/>
    <w:multiLevelType w:val="hybridMultilevel"/>
    <w:tmpl w:val="70DAE54C"/>
    <w:lvl w:ilvl="0" w:tplc="52FE3F32">
      <w:start w:val="1"/>
      <w:numFmt w:val="bullet"/>
      <w:lvlText w:val="•"/>
      <w:lvlJc w:val="left"/>
      <w:pPr>
        <w:ind w:left="720" w:hanging="360"/>
      </w:pPr>
    </w:lvl>
    <w:lvl w:ilvl="1" w:tplc="DE0E7244">
      <w:numFmt w:val="decimal"/>
      <w:lvlText w:val=""/>
      <w:lvlJc w:val="left"/>
    </w:lvl>
    <w:lvl w:ilvl="2" w:tplc="0504C72E">
      <w:numFmt w:val="decimal"/>
      <w:lvlText w:val=""/>
      <w:lvlJc w:val="left"/>
    </w:lvl>
    <w:lvl w:ilvl="3" w:tplc="E5B4E9CE">
      <w:numFmt w:val="decimal"/>
      <w:lvlText w:val=""/>
      <w:lvlJc w:val="left"/>
    </w:lvl>
    <w:lvl w:ilvl="4" w:tplc="326A6D82">
      <w:numFmt w:val="decimal"/>
      <w:lvlText w:val=""/>
      <w:lvlJc w:val="left"/>
    </w:lvl>
    <w:lvl w:ilvl="5" w:tplc="AFEA57B6">
      <w:numFmt w:val="decimal"/>
      <w:lvlText w:val=""/>
      <w:lvlJc w:val="left"/>
    </w:lvl>
    <w:lvl w:ilvl="6" w:tplc="67685BE0">
      <w:numFmt w:val="decimal"/>
      <w:lvlText w:val=""/>
      <w:lvlJc w:val="left"/>
    </w:lvl>
    <w:lvl w:ilvl="7" w:tplc="396A1E1C">
      <w:numFmt w:val="decimal"/>
      <w:lvlText w:val=""/>
      <w:lvlJc w:val="left"/>
    </w:lvl>
    <w:lvl w:ilvl="8" w:tplc="81D8AEB4">
      <w:numFmt w:val="decimal"/>
      <w:lvlText w:val=""/>
      <w:lvlJc w:val="left"/>
    </w:lvl>
  </w:abstractNum>
  <w:abstractNum w:abstractNumId="12" w15:restartNumberingAfterBreak="0">
    <w:nsid w:val="165D1A3D"/>
    <w:multiLevelType w:val="multilevel"/>
    <w:tmpl w:val="A1FE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73B1"/>
    <w:multiLevelType w:val="multilevel"/>
    <w:tmpl w:val="61C4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DC3ABC"/>
    <w:multiLevelType w:val="hybridMultilevel"/>
    <w:tmpl w:val="F2C4FD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EE633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C345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154F0"/>
    <w:multiLevelType w:val="hybridMultilevel"/>
    <w:tmpl w:val="A44A4F76"/>
    <w:lvl w:ilvl="0" w:tplc="D288377A">
      <w:start w:val="1"/>
      <w:numFmt w:val="decimal"/>
      <w:lvlText w:val="%1."/>
      <w:lvlJc w:val="left"/>
      <w:pPr>
        <w:ind w:left="720" w:hanging="360"/>
      </w:pPr>
    </w:lvl>
    <w:lvl w:ilvl="1" w:tplc="BC022616">
      <w:numFmt w:val="decimal"/>
      <w:lvlText w:val=""/>
      <w:lvlJc w:val="left"/>
    </w:lvl>
    <w:lvl w:ilvl="2" w:tplc="9C2E0AAC">
      <w:numFmt w:val="decimal"/>
      <w:lvlText w:val=""/>
      <w:lvlJc w:val="left"/>
    </w:lvl>
    <w:lvl w:ilvl="3" w:tplc="BACE0F18">
      <w:numFmt w:val="decimal"/>
      <w:lvlText w:val=""/>
      <w:lvlJc w:val="left"/>
    </w:lvl>
    <w:lvl w:ilvl="4" w:tplc="663C8AB4">
      <w:numFmt w:val="decimal"/>
      <w:lvlText w:val=""/>
      <w:lvlJc w:val="left"/>
    </w:lvl>
    <w:lvl w:ilvl="5" w:tplc="B9E2C31C">
      <w:numFmt w:val="decimal"/>
      <w:lvlText w:val=""/>
      <w:lvlJc w:val="left"/>
    </w:lvl>
    <w:lvl w:ilvl="6" w:tplc="95461774">
      <w:numFmt w:val="decimal"/>
      <w:lvlText w:val=""/>
      <w:lvlJc w:val="left"/>
    </w:lvl>
    <w:lvl w:ilvl="7" w:tplc="FAFA1396">
      <w:numFmt w:val="decimal"/>
      <w:lvlText w:val=""/>
      <w:lvlJc w:val="left"/>
    </w:lvl>
    <w:lvl w:ilvl="8" w:tplc="E6DABB48">
      <w:numFmt w:val="decimal"/>
      <w:lvlText w:val=""/>
      <w:lvlJc w:val="left"/>
    </w:lvl>
  </w:abstractNum>
  <w:abstractNum w:abstractNumId="18" w15:restartNumberingAfterBreak="0">
    <w:nsid w:val="183A2BD7"/>
    <w:multiLevelType w:val="hybridMultilevel"/>
    <w:tmpl w:val="087280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ABA18DC"/>
    <w:multiLevelType w:val="hybridMultilevel"/>
    <w:tmpl w:val="881AD0E6"/>
    <w:lvl w:ilvl="0" w:tplc="A6C07F9E">
      <w:start w:val="1"/>
      <w:numFmt w:val="decimal"/>
      <w:lvlText w:val="%1."/>
      <w:lvlJc w:val="left"/>
      <w:pPr>
        <w:ind w:left="720" w:hanging="360"/>
      </w:pPr>
    </w:lvl>
    <w:lvl w:ilvl="1" w:tplc="55F2B34E">
      <w:start w:val="1"/>
      <w:numFmt w:val="lowerLetter"/>
      <w:lvlText w:val="%2."/>
      <w:lvlJc w:val="left"/>
      <w:pPr>
        <w:ind w:left="1080" w:hanging="360"/>
      </w:pPr>
    </w:lvl>
    <w:lvl w:ilvl="2" w:tplc="2578B634">
      <w:numFmt w:val="decimal"/>
      <w:lvlText w:val=""/>
      <w:lvlJc w:val="left"/>
    </w:lvl>
    <w:lvl w:ilvl="3" w:tplc="5F187710">
      <w:numFmt w:val="decimal"/>
      <w:lvlText w:val=""/>
      <w:lvlJc w:val="left"/>
    </w:lvl>
    <w:lvl w:ilvl="4" w:tplc="358A4EA0">
      <w:numFmt w:val="decimal"/>
      <w:lvlText w:val=""/>
      <w:lvlJc w:val="left"/>
    </w:lvl>
    <w:lvl w:ilvl="5" w:tplc="A6F0D5B6">
      <w:numFmt w:val="decimal"/>
      <w:lvlText w:val=""/>
      <w:lvlJc w:val="left"/>
    </w:lvl>
    <w:lvl w:ilvl="6" w:tplc="56EAB1A2">
      <w:numFmt w:val="decimal"/>
      <w:lvlText w:val=""/>
      <w:lvlJc w:val="left"/>
    </w:lvl>
    <w:lvl w:ilvl="7" w:tplc="2C565E66">
      <w:numFmt w:val="decimal"/>
      <w:lvlText w:val=""/>
      <w:lvlJc w:val="left"/>
    </w:lvl>
    <w:lvl w:ilvl="8" w:tplc="FC40D5BA">
      <w:numFmt w:val="decimal"/>
      <w:lvlText w:val=""/>
      <w:lvlJc w:val="left"/>
    </w:lvl>
  </w:abstractNum>
  <w:abstractNum w:abstractNumId="20" w15:restartNumberingAfterBreak="0">
    <w:nsid w:val="1ABC4B7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B0E4C"/>
    <w:multiLevelType w:val="hybridMultilevel"/>
    <w:tmpl w:val="62CEDCA8"/>
    <w:lvl w:ilvl="0" w:tplc="04090001">
      <w:start w:val="1"/>
      <w:numFmt w:val="bullet"/>
      <w:lvlText w:val=""/>
      <w:lvlJc w:val="left"/>
      <w:pPr>
        <w:ind w:left="939" w:hanging="360"/>
      </w:pPr>
      <w:rPr>
        <w:rFonts w:ascii="Symbol" w:hAnsi="Symbol"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22" w15:restartNumberingAfterBreak="0">
    <w:nsid w:val="1C825006"/>
    <w:multiLevelType w:val="hybridMultilevel"/>
    <w:tmpl w:val="8B0A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38171A"/>
    <w:multiLevelType w:val="multilevel"/>
    <w:tmpl w:val="80BE76BE"/>
    <w:lvl w:ilvl="0">
      <w:start w:val="1"/>
      <w:numFmt w:val="decimal"/>
      <w:lvlText w:val="%1."/>
      <w:lvlJc w:val="left"/>
      <w:pPr>
        <w:ind w:left="720" w:hanging="360"/>
      </w:pPr>
      <w:rPr>
        <w:rFonts w:hint="default"/>
      </w:rPr>
    </w:lvl>
    <w:lvl w:ilvl="1">
      <w:start w:val="2"/>
      <w:numFmt w:val="decimal"/>
      <w:isLgl/>
      <w:lvlText w:val="%1.%2"/>
      <w:lvlJc w:val="left"/>
      <w:pPr>
        <w:ind w:left="1169" w:hanging="449"/>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1DF46151"/>
    <w:multiLevelType w:val="multilevel"/>
    <w:tmpl w:val="38880B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5C5A46"/>
    <w:multiLevelType w:val="hybridMultilevel"/>
    <w:tmpl w:val="ECECA4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E6057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36967"/>
    <w:multiLevelType w:val="hybridMultilevel"/>
    <w:tmpl w:val="AF328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2BB16C1"/>
    <w:multiLevelType w:val="hybridMultilevel"/>
    <w:tmpl w:val="5DDC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D62B4E"/>
    <w:multiLevelType w:val="hybridMultilevel"/>
    <w:tmpl w:val="387C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3177E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45D73"/>
    <w:multiLevelType w:val="multilevel"/>
    <w:tmpl w:val="8164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EF5793"/>
    <w:multiLevelType w:val="multilevel"/>
    <w:tmpl w:val="FAB45E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633E3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D6EF1"/>
    <w:multiLevelType w:val="multilevel"/>
    <w:tmpl w:val="E31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4411B1"/>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3060AF0D"/>
    <w:multiLevelType w:val="hybridMultilevel"/>
    <w:tmpl w:val="0EF417E8"/>
    <w:lvl w:ilvl="0" w:tplc="65FAA31E">
      <w:start w:val="1"/>
      <w:numFmt w:val="decimal"/>
      <w:lvlText w:val="%1."/>
      <w:lvlJc w:val="left"/>
      <w:pPr>
        <w:ind w:left="720" w:hanging="360"/>
      </w:pPr>
    </w:lvl>
    <w:lvl w:ilvl="1" w:tplc="28C68EDE">
      <w:numFmt w:val="decimal"/>
      <w:lvlText w:val=""/>
      <w:lvlJc w:val="left"/>
    </w:lvl>
    <w:lvl w:ilvl="2" w:tplc="4B902406">
      <w:numFmt w:val="decimal"/>
      <w:lvlText w:val=""/>
      <w:lvlJc w:val="left"/>
    </w:lvl>
    <w:lvl w:ilvl="3" w:tplc="7ACEB91E">
      <w:numFmt w:val="decimal"/>
      <w:lvlText w:val=""/>
      <w:lvlJc w:val="left"/>
    </w:lvl>
    <w:lvl w:ilvl="4" w:tplc="5CACAEA8">
      <w:numFmt w:val="decimal"/>
      <w:lvlText w:val=""/>
      <w:lvlJc w:val="left"/>
    </w:lvl>
    <w:lvl w:ilvl="5" w:tplc="15F83902">
      <w:numFmt w:val="decimal"/>
      <w:lvlText w:val=""/>
      <w:lvlJc w:val="left"/>
    </w:lvl>
    <w:lvl w:ilvl="6" w:tplc="9234669C">
      <w:numFmt w:val="decimal"/>
      <w:lvlText w:val=""/>
      <w:lvlJc w:val="left"/>
    </w:lvl>
    <w:lvl w:ilvl="7" w:tplc="CA36F4A6">
      <w:numFmt w:val="decimal"/>
      <w:lvlText w:val=""/>
      <w:lvlJc w:val="left"/>
    </w:lvl>
    <w:lvl w:ilvl="8" w:tplc="0E3A41E0">
      <w:numFmt w:val="decimal"/>
      <w:lvlText w:val=""/>
      <w:lvlJc w:val="left"/>
    </w:lvl>
  </w:abstractNum>
  <w:abstractNum w:abstractNumId="38" w15:restartNumberingAfterBreak="0">
    <w:nsid w:val="306A0712"/>
    <w:multiLevelType w:val="hybridMultilevel"/>
    <w:tmpl w:val="C840DE52"/>
    <w:lvl w:ilvl="0" w:tplc="AD148900">
      <w:start w:val="1"/>
      <w:numFmt w:val="decimal"/>
      <w:lvlText w:val="%1."/>
      <w:lvlJc w:val="left"/>
      <w:pPr>
        <w:ind w:left="720" w:hanging="360"/>
      </w:pPr>
    </w:lvl>
    <w:lvl w:ilvl="1" w:tplc="632E774E">
      <w:numFmt w:val="decimal"/>
      <w:lvlText w:val=""/>
      <w:lvlJc w:val="left"/>
    </w:lvl>
    <w:lvl w:ilvl="2" w:tplc="80F484CE">
      <w:numFmt w:val="decimal"/>
      <w:lvlText w:val=""/>
      <w:lvlJc w:val="left"/>
    </w:lvl>
    <w:lvl w:ilvl="3" w:tplc="34E483A0">
      <w:numFmt w:val="decimal"/>
      <w:lvlText w:val=""/>
      <w:lvlJc w:val="left"/>
    </w:lvl>
    <w:lvl w:ilvl="4" w:tplc="0A92CB34">
      <w:numFmt w:val="decimal"/>
      <w:lvlText w:val=""/>
      <w:lvlJc w:val="left"/>
    </w:lvl>
    <w:lvl w:ilvl="5" w:tplc="0CDA5AA6">
      <w:numFmt w:val="decimal"/>
      <w:lvlText w:val=""/>
      <w:lvlJc w:val="left"/>
    </w:lvl>
    <w:lvl w:ilvl="6" w:tplc="2732125E">
      <w:numFmt w:val="decimal"/>
      <w:lvlText w:val=""/>
      <w:lvlJc w:val="left"/>
    </w:lvl>
    <w:lvl w:ilvl="7" w:tplc="F01AD550">
      <w:numFmt w:val="decimal"/>
      <w:lvlText w:val=""/>
      <w:lvlJc w:val="left"/>
    </w:lvl>
    <w:lvl w:ilvl="8" w:tplc="F970DDEC">
      <w:numFmt w:val="decimal"/>
      <w:lvlText w:val=""/>
      <w:lvlJc w:val="left"/>
    </w:lvl>
  </w:abstractNum>
  <w:abstractNum w:abstractNumId="39" w15:restartNumberingAfterBreak="0">
    <w:nsid w:val="322D135E"/>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128C1"/>
    <w:multiLevelType w:val="multilevel"/>
    <w:tmpl w:val="8012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4361A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F3A4B"/>
    <w:multiLevelType w:val="hybridMultilevel"/>
    <w:tmpl w:val="0E0AD9A2"/>
    <w:lvl w:ilvl="0" w:tplc="AC98DB5E">
      <w:start w:val="1"/>
      <w:numFmt w:val="bullet"/>
      <w:lvlText w:val="•"/>
      <w:lvlJc w:val="left"/>
      <w:pPr>
        <w:ind w:left="720" w:hanging="360"/>
      </w:pPr>
    </w:lvl>
    <w:lvl w:ilvl="1" w:tplc="3DCAFD14">
      <w:numFmt w:val="decimal"/>
      <w:lvlText w:val=""/>
      <w:lvlJc w:val="left"/>
    </w:lvl>
    <w:lvl w:ilvl="2" w:tplc="7F86C542">
      <w:numFmt w:val="decimal"/>
      <w:lvlText w:val=""/>
      <w:lvlJc w:val="left"/>
    </w:lvl>
    <w:lvl w:ilvl="3" w:tplc="0E424FB2">
      <w:numFmt w:val="decimal"/>
      <w:lvlText w:val=""/>
      <w:lvlJc w:val="left"/>
    </w:lvl>
    <w:lvl w:ilvl="4" w:tplc="E3B41A10">
      <w:numFmt w:val="decimal"/>
      <w:lvlText w:val=""/>
      <w:lvlJc w:val="left"/>
    </w:lvl>
    <w:lvl w:ilvl="5" w:tplc="4FCA79DA">
      <w:numFmt w:val="decimal"/>
      <w:lvlText w:val=""/>
      <w:lvlJc w:val="left"/>
    </w:lvl>
    <w:lvl w:ilvl="6" w:tplc="3BF0B158">
      <w:numFmt w:val="decimal"/>
      <w:lvlText w:val=""/>
      <w:lvlJc w:val="left"/>
    </w:lvl>
    <w:lvl w:ilvl="7" w:tplc="34BA2116">
      <w:numFmt w:val="decimal"/>
      <w:lvlText w:val=""/>
      <w:lvlJc w:val="left"/>
    </w:lvl>
    <w:lvl w:ilvl="8" w:tplc="ADBA3EA4">
      <w:numFmt w:val="decimal"/>
      <w:lvlText w:val=""/>
      <w:lvlJc w:val="left"/>
    </w:lvl>
  </w:abstractNum>
  <w:abstractNum w:abstractNumId="43" w15:restartNumberingAfterBreak="0">
    <w:nsid w:val="36F05862"/>
    <w:multiLevelType w:val="hybridMultilevel"/>
    <w:tmpl w:val="C670670C"/>
    <w:lvl w:ilvl="0" w:tplc="D624C522">
      <w:start w:val="1"/>
      <w:numFmt w:val="bullet"/>
      <w:lvlText w:val="•"/>
      <w:lvlJc w:val="left"/>
      <w:pPr>
        <w:ind w:left="720" w:hanging="360"/>
      </w:pPr>
    </w:lvl>
    <w:lvl w:ilvl="1" w:tplc="4E8C9ECC">
      <w:numFmt w:val="decimal"/>
      <w:lvlText w:val=""/>
      <w:lvlJc w:val="left"/>
    </w:lvl>
    <w:lvl w:ilvl="2" w:tplc="750840EC">
      <w:numFmt w:val="decimal"/>
      <w:lvlText w:val=""/>
      <w:lvlJc w:val="left"/>
    </w:lvl>
    <w:lvl w:ilvl="3" w:tplc="0E262296">
      <w:numFmt w:val="decimal"/>
      <w:lvlText w:val=""/>
      <w:lvlJc w:val="left"/>
    </w:lvl>
    <w:lvl w:ilvl="4" w:tplc="542221E4">
      <w:numFmt w:val="decimal"/>
      <w:lvlText w:val=""/>
      <w:lvlJc w:val="left"/>
    </w:lvl>
    <w:lvl w:ilvl="5" w:tplc="99EA1332">
      <w:numFmt w:val="decimal"/>
      <w:lvlText w:val=""/>
      <w:lvlJc w:val="left"/>
    </w:lvl>
    <w:lvl w:ilvl="6" w:tplc="CF8CDC4C">
      <w:numFmt w:val="decimal"/>
      <w:lvlText w:val=""/>
      <w:lvlJc w:val="left"/>
    </w:lvl>
    <w:lvl w:ilvl="7" w:tplc="0F6C1C28">
      <w:numFmt w:val="decimal"/>
      <w:lvlText w:val=""/>
      <w:lvlJc w:val="left"/>
    </w:lvl>
    <w:lvl w:ilvl="8" w:tplc="AAE4758C">
      <w:numFmt w:val="decimal"/>
      <w:lvlText w:val=""/>
      <w:lvlJc w:val="left"/>
    </w:lvl>
  </w:abstractNum>
  <w:abstractNum w:abstractNumId="44" w15:restartNumberingAfterBreak="0">
    <w:nsid w:val="38CC2DE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A941CB"/>
    <w:multiLevelType w:val="multilevel"/>
    <w:tmpl w:val="73365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E004A2"/>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F3492"/>
    <w:multiLevelType w:val="hybridMultilevel"/>
    <w:tmpl w:val="05722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C490AA2"/>
    <w:multiLevelType w:val="hybridMultilevel"/>
    <w:tmpl w:val="2080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8039C3"/>
    <w:multiLevelType w:val="multilevel"/>
    <w:tmpl w:val="486C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997AB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56279"/>
    <w:multiLevelType w:val="hybridMultilevel"/>
    <w:tmpl w:val="FE3CC8D4"/>
    <w:lvl w:ilvl="0" w:tplc="24F2B172">
      <w:start w:val="1"/>
      <w:numFmt w:val="bullet"/>
      <w:lvlText w:val="•"/>
      <w:lvlJc w:val="left"/>
      <w:pPr>
        <w:ind w:left="720" w:hanging="360"/>
      </w:pPr>
    </w:lvl>
    <w:lvl w:ilvl="1" w:tplc="F6887A8A">
      <w:start w:val="1"/>
      <w:numFmt w:val="bullet"/>
      <w:lvlText w:val="◦"/>
      <w:lvlJc w:val="left"/>
      <w:pPr>
        <w:ind w:left="1080" w:hanging="360"/>
      </w:pPr>
    </w:lvl>
    <w:lvl w:ilvl="2" w:tplc="6F347720">
      <w:numFmt w:val="decimal"/>
      <w:lvlText w:val=""/>
      <w:lvlJc w:val="left"/>
    </w:lvl>
    <w:lvl w:ilvl="3" w:tplc="A5683640">
      <w:numFmt w:val="decimal"/>
      <w:lvlText w:val=""/>
      <w:lvlJc w:val="left"/>
    </w:lvl>
    <w:lvl w:ilvl="4" w:tplc="93582D08">
      <w:numFmt w:val="decimal"/>
      <w:lvlText w:val=""/>
      <w:lvlJc w:val="left"/>
    </w:lvl>
    <w:lvl w:ilvl="5" w:tplc="152CB93A">
      <w:numFmt w:val="decimal"/>
      <w:lvlText w:val=""/>
      <w:lvlJc w:val="left"/>
    </w:lvl>
    <w:lvl w:ilvl="6" w:tplc="8D50A57A">
      <w:numFmt w:val="decimal"/>
      <w:lvlText w:val=""/>
      <w:lvlJc w:val="left"/>
    </w:lvl>
    <w:lvl w:ilvl="7" w:tplc="B9045F20">
      <w:numFmt w:val="decimal"/>
      <w:lvlText w:val=""/>
      <w:lvlJc w:val="left"/>
    </w:lvl>
    <w:lvl w:ilvl="8" w:tplc="CD90ADB6">
      <w:numFmt w:val="decimal"/>
      <w:lvlText w:val=""/>
      <w:lvlJc w:val="left"/>
    </w:lvl>
  </w:abstractNum>
  <w:abstractNum w:abstractNumId="52" w15:restartNumberingAfterBreak="0">
    <w:nsid w:val="3E6A359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45244"/>
    <w:multiLevelType w:val="multilevel"/>
    <w:tmpl w:val="ED76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2764AC"/>
    <w:multiLevelType w:val="multilevel"/>
    <w:tmpl w:val="183405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173F2"/>
    <w:multiLevelType w:val="hybridMultilevel"/>
    <w:tmpl w:val="9336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6768D3"/>
    <w:multiLevelType w:val="hybridMultilevel"/>
    <w:tmpl w:val="33ACC3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853644C"/>
    <w:multiLevelType w:val="hybridMultilevel"/>
    <w:tmpl w:val="1EF4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0E156E"/>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0E2AEA"/>
    <w:multiLevelType w:val="multilevel"/>
    <w:tmpl w:val="80BE76BE"/>
    <w:lvl w:ilvl="0">
      <w:start w:val="1"/>
      <w:numFmt w:val="decimal"/>
      <w:lvlText w:val="%1."/>
      <w:lvlJc w:val="left"/>
      <w:pPr>
        <w:ind w:left="720" w:hanging="360"/>
      </w:pPr>
      <w:rPr>
        <w:rFonts w:hint="default"/>
      </w:rPr>
    </w:lvl>
    <w:lvl w:ilvl="1">
      <w:start w:val="2"/>
      <w:numFmt w:val="decimal"/>
      <w:isLgl/>
      <w:lvlText w:val="%1.%2"/>
      <w:lvlJc w:val="left"/>
      <w:pPr>
        <w:ind w:left="1169" w:hanging="449"/>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0" w15:restartNumberingAfterBreak="0">
    <w:nsid w:val="4C6D4695"/>
    <w:multiLevelType w:val="hybridMultilevel"/>
    <w:tmpl w:val="F6B6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D852C3A"/>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06031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166E7C"/>
    <w:multiLevelType w:val="hybridMultilevel"/>
    <w:tmpl w:val="D57E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EA2BA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36737"/>
    <w:multiLevelType w:val="hybridMultilevel"/>
    <w:tmpl w:val="0520FA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F152EDC"/>
    <w:multiLevelType w:val="multilevel"/>
    <w:tmpl w:val="E14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746AD0"/>
    <w:multiLevelType w:val="multilevel"/>
    <w:tmpl w:val="30C45BAA"/>
    <w:lvl w:ilvl="0">
      <w:start w:val="1"/>
      <w:numFmt w:val="bullet"/>
      <w:lvlText w:val=""/>
      <w:lvlJc w:val="left"/>
      <w:pPr>
        <w:ind w:left="1036" w:hanging="518"/>
      </w:pPr>
      <w:rPr>
        <w:rFonts w:ascii="Symbol" w:hAnsi="Symbol" w:hint="default"/>
      </w:rPr>
    </w:lvl>
    <w:lvl w:ilvl="1">
      <w:start w:val="5"/>
      <w:numFmt w:val="decimal"/>
      <w:lvlText w:val="%1.%2"/>
      <w:lvlJc w:val="left"/>
      <w:pPr>
        <w:ind w:left="1036" w:hanging="518"/>
      </w:pPr>
      <w:rPr>
        <w:rFonts w:hint="default"/>
      </w:rPr>
    </w:lvl>
    <w:lvl w:ilvl="2">
      <w:start w:val="2"/>
      <w:numFmt w:val="decimal"/>
      <w:lvlText w:val="%1.%2.%3"/>
      <w:lvlJc w:val="left"/>
      <w:pPr>
        <w:ind w:left="1238" w:hanging="720"/>
      </w:pPr>
      <w:rPr>
        <w:rFonts w:hint="default"/>
      </w:rPr>
    </w:lvl>
    <w:lvl w:ilvl="3">
      <w:start w:val="1"/>
      <w:numFmt w:val="decimal"/>
      <w:lvlText w:val="%1.%2.%3.%4"/>
      <w:lvlJc w:val="left"/>
      <w:pPr>
        <w:ind w:left="1238" w:hanging="720"/>
      </w:pPr>
      <w:rPr>
        <w:rFonts w:hint="default"/>
      </w:rPr>
    </w:lvl>
    <w:lvl w:ilvl="4">
      <w:start w:val="1"/>
      <w:numFmt w:val="decimal"/>
      <w:lvlText w:val="%1.%2.%3.%4.%5"/>
      <w:lvlJc w:val="left"/>
      <w:pPr>
        <w:ind w:left="1598" w:hanging="1080"/>
      </w:pPr>
      <w:rPr>
        <w:rFonts w:hint="default"/>
      </w:rPr>
    </w:lvl>
    <w:lvl w:ilvl="5">
      <w:start w:val="1"/>
      <w:numFmt w:val="decimal"/>
      <w:lvlText w:val="%1.%2.%3.%4.%5.%6"/>
      <w:lvlJc w:val="left"/>
      <w:pPr>
        <w:ind w:left="1598" w:hanging="1080"/>
      </w:pPr>
      <w:rPr>
        <w:rFonts w:hint="default"/>
      </w:rPr>
    </w:lvl>
    <w:lvl w:ilvl="6">
      <w:start w:val="1"/>
      <w:numFmt w:val="decimal"/>
      <w:lvlText w:val="%1.%2.%3.%4.%5.%6.%7"/>
      <w:lvlJc w:val="left"/>
      <w:pPr>
        <w:ind w:left="1958"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18" w:hanging="1800"/>
      </w:pPr>
      <w:rPr>
        <w:rFonts w:hint="default"/>
      </w:rPr>
    </w:lvl>
  </w:abstractNum>
  <w:abstractNum w:abstractNumId="68" w15:restartNumberingAfterBreak="0">
    <w:nsid w:val="52C16BF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504AF2"/>
    <w:multiLevelType w:val="hybridMultilevel"/>
    <w:tmpl w:val="D926F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5B603B"/>
    <w:multiLevelType w:val="hybridMultilevel"/>
    <w:tmpl w:val="21B22E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5A90CF4"/>
    <w:multiLevelType w:val="hybridMultilevel"/>
    <w:tmpl w:val="52F62F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663660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01EB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AC2253"/>
    <w:multiLevelType w:val="multilevel"/>
    <w:tmpl w:val="30C45BAA"/>
    <w:lvl w:ilvl="0">
      <w:start w:val="1"/>
      <w:numFmt w:val="bullet"/>
      <w:lvlText w:val=""/>
      <w:lvlJc w:val="left"/>
      <w:pPr>
        <w:ind w:left="1036" w:hanging="518"/>
      </w:pPr>
      <w:rPr>
        <w:rFonts w:ascii="Symbol" w:hAnsi="Symbol" w:hint="default"/>
      </w:rPr>
    </w:lvl>
    <w:lvl w:ilvl="1">
      <w:start w:val="5"/>
      <w:numFmt w:val="decimal"/>
      <w:lvlText w:val="%1.%2"/>
      <w:lvlJc w:val="left"/>
      <w:pPr>
        <w:ind w:left="1036" w:hanging="518"/>
      </w:pPr>
      <w:rPr>
        <w:rFonts w:hint="default"/>
      </w:rPr>
    </w:lvl>
    <w:lvl w:ilvl="2">
      <w:start w:val="2"/>
      <w:numFmt w:val="decimal"/>
      <w:lvlText w:val="%1.%2.%3"/>
      <w:lvlJc w:val="left"/>
      <w:pPr>
        <w:ind w:left="1238" w:hanging="720"/>
      </w:pPr>
      <w:rPr>
        <w:rFonts w:hint="default"/>
      </w:rPr>
    </w:lvl>
    <w:lvl w:ilvl="3">
      <w:start w:val="1"/>
      <w:numFmt w:val="decimal"/>
      <w:lvlText w:val="%1.%2.%3.%4"/>
      <w:lvlJc w:val="left"/>
      <w:pPr>
        <w:ind w:left="1238" w:hanging="720"/>
      </w:pPr>
      <w:rPr>
        <w:rFonts w:hint="default"/>
      </w:rPr>
    </w:lvl>
    <w:lvl w:ilvl="4">
      <w:start w:val="1"/>
      <w:numFmt w:val="decimal"/>
      <w:lvlText w:val="%1.%2.%3.%4.%5"/>
      <w:lvlJc w:val="left"/>
      <w:pPr>
        <w:ind w:left="1598" w:hanging="1080"/>
      </w:pPr>
      <w:rPr>
        <w:rFonts w:hint="default"/>
      </w:rPr>
    </w:lvl>
    <w:lvl w:ilvl="5">
      <w:start w:val="1"/>
      <w:numFmt w:val="decimal"/>
      <w:lvlText w:val="%1.%2.%3.%4.%5.%6"/>
      <w:lvlJc w:val="left"/>
      <w:pPr>
        <w:ind w:left="1598" w:hanging="1080"/>
      </w:pPr>
      <w:rPr>
        <w:rFonts w:hint="default"/>
      </w:rPr>
    </w:lvl>
    <w:lvl w:ilvl="6">
      <w:start w:val="1"/>
      <w:numFmt w:val="decimal"/>
      <w:lvlText w:val="%1.%2.%3.%4.%5.%6.%7"/>
      <w:lvlJc w:val="left"/>
      <w:pPr>
        <w:ind w:left="1958"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18" w:hanging="1800"/>
      </w:pPr>
      <w:rPr>
        <w:rFonts w:hint="default"/>
      </w:rPr>
    </w:lvl>
  </w:abstractNum>
  <w:abstractNum w:abstractNumId="75" w15:restartNumberingAfterBreak="0">
    <w:nsid w:val="5A66414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C01931"/>
    <w:multiLevelType w:val="hybridMultilevel"/>
    <w:tmpl w:val="9DB6D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04B617B"/>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217D9E"/>
    <w:multiLevelType w:val="hybridMultilevel"/>
    <w:tmpl w:val="345281BC"/>
    <w:lvl w:ilvl="0" w:tplc="4146ADC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3F2163F"/>
    <w:multiLevelType w:val="hybridMultilevel"/>
    <w:tmpl w:val="6382F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46F46F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C80D5E"/>
    <w:multiLevelType w:val="multilevel"/>
    <w:tmpl w:val="E886F8DE"/>
    <w:lvl w:ilvl="0">
      <w:start w:val="10"/>
      <w:numFmt w:val="decimal"/>
      <w:lvlText w:val="%1."/>
      <w:lvlJc w:val="left"/>
      <w:pPr>
        <w:ind w:left="360" w:hanging="360"/>
      </w:pPr>
      <w:rPr>
        <w:rFonts w:hint="default"/>
      </w:rPr>
    </w:lvl>
    <w:lvl w:ilvl="1">
      <w:start w:val="2"/>
      <w:numFmt w:val="decimal"/>
      <w:isLgl/>
      <w:lvlText w:val="%1.%2"/>
      <w:lvlJc w:val="left"/>
      <w:pPr>
        <w:ind w:left="809" w:hanging="449"/>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2" w15:restartNumberingAfterBreak="0">
    <w:nsid w:val="67306FCE"/>
    <w:multiLevelType w:val="hybridMultilevel"/>
    <w:tmpl w:val="FD203D74"/>
    <w:lvl w:ilvl="0" w:tplc="FC481040">
      <w:start w:val="1"/>
      <w:numFmt w:val="bullet"/>
      <w:lvlText w:val="•"/>
      <w:lvlJc w:val="left"/>
      <w:pPr>
        <w:ind w:left="720" w:hanging="360"/>
      </w:pPr>
    </w:lvl>
    <w:lvl w:ilvl="1" w:tplc="DA7C7D70">
      <w:start w:val="1"/>
      <w:numFmt w:val="bullet"/>
      <w:lvlText w:val="◦"/>
      <w:lvlJc w:val="left"/>
      <w:pPr>
        <w:ind w:left="1080" w:hanging="360"/>
      </w:pPr>
    </w:lvl>
    <w:lvl w:ilvl="2" w:tplc="A6326358">
      <w:numFmt w:val="decimal"/>
      <w:lvlText w:val=""/>
      <w:lvlJc w:val="left"/>
    </w:lvl>
    <w:lvl w:ilvl="3" w:tplc="911C7CCA">
      <w:numFmt w:val="decimal"/>
      <w:lvlText w:val=""/>
      <w:lvlJc w:val="left"/>
    </w:lvl>
    <w:lvl w:ilvl="4" w:tplc="BB9A7C5C">
      <w:numFmt w:val="decimal"/>
      <w:lvlText w:val=""/>
      <w:lvlJc w:val="left"/>
    </w:lvl>
    <w:lvl w:ilvl="5" w:tplc="5700ED0A">
      <w:numFmt w:val="decimal"/>
      <w:lvlText w:val=""/>
      <w:lvlJc w:val="left"/>
    </w:lvl>
    <w:lvl w:ilvl="6" w:tplc="6000411E">
      <w:numFmt w:val="decimal"/>
      <w:lvlText w:val=""/>
      <w:lvlJc w:val="left"/>
    </w:lvl>
    <w:lvl w:ilvl="7" w:tplc="9DD47D14">
      <w:numFmt w:val="decimal"/>
      <w:lvlText w:val=""/>
      <w:lvlJc w:val="left"/>
    </w:lvl>
    <w:lvl w:ilvl="8" w:tplc="EB8E2C8C">
      <w:numFmt w:val="decimal"/>
      <w:lvlText w:val=""/>
      <w:lvlJc w:val="left"/>
    </w:lvl>
  </w:abstractNum>
  <w:abstractNum w:abstractNumId="83" w15:restartNumberingAfterBreak="0">
    <w:nsid w:val="67A74611"/>
    <w:multiLevelType w:val="multilevel"/>
    <w:tmpl w:val="C3869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B68C6"/>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0A1A7E"/>
    <w:multiLevelType w:val="hybridMultilevel"/>
    <w:tmpl w:val="109C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EE26A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B5386A"/>
    <w:multiLevelType w:val="hybridMultilevel"/>
    <w:tmpl w:val="0E5E9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5A455CF"/>
    <w:multiLevelType w:val="hybridMultilevel"/>
    <w:tmpl w:val="6188FF9E"/>
    <w:lvl w:ilvl="0" w:tplc="FCFAC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7233BC1"/>
    <w:multiLevelType w:val="multilevel"/>
    <w:tmpl w:val="290AB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1F7E60"/>
    <w:multiLevelType w:val="multilevel"/>
    <w:tmpl w:val="A0403A52"/>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1" w15:restartNumberingAfterBreak="0">
    <w:nsid w:val="78F1779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004A8A"/>
    <w:multiLevelType w:val="multilevel"/>
    <w:tmpl w:val="92F0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233A80"/>
    <w:multiLevelType w:val="hybridMultilevel"/>
    <w:tmpl w:val="2208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B64DB6"/>
    <w:multiLevelType w:val="hybridMultilevel"/>
    <w:tmpl w:val="F8AE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896223">
    <w:abstractNumId w:val="25"/>
  </w:num>
  <w:num w:numId="2" w16cid:durableId="1990358022">
    <w:abstractNumId w:val="53"/>
  </w:num>
  <w:num w:numId="3" w16cid:durableId="1788811402">
    <w:abstractNumId w:val="83"/>
  </w:num>
  <w:num w:numId="4" w16cid:durableId="217786322">
    <w:abstractNumId w:val="66"/>
  </w:num>
  <w:num w:numId="5" w16cid:durableId="1558126848">
    <w:abstractNumId w:val="24"/>
  </w:num>
  <w:num w:numId="6" w16cid:durableId="628441309">
    <w:abstractNumId w:val="54"/>
  </w:num>
  <w:num w:numId="7" w16cid:durableId="561411487">
    <w:abstractNumId w:val="34"/>
  </w:num>
  <w:num w:numId="8" w16cid:durableId="750125938">
    <w:abstractNumId w:val="36"/>
  </w:num>
  <w:num w:numId="9" w16cid:durableId="987787409">
    <w:abstractNumId w:val="1"/>
  </w:num>
  <w:num w:numId="10" w16cid:durableId="2078017243">
    <w:abstractNumId w:val="82"/>
    <w:lvlOverride w:ilvl="0">
      <w:startOverride w:val="1"/>
    </w:lvlOverride>
  </w:num>
  <w:num w:numId="11" w16cid:durableId="1304655619">
    <w:abstractNumId w:val="19"/>
  </w:num>
  <w:num w:numId="12" w16cid:durableId="1464081989">
    <w:abstractNumId w:val="42"/>
    <w:lvlOverride w:ilvl="0">
      <w:startOverride w:val="1"/>
    </w:lvlOverride>
  </w:num>
  <w:num w:numId="13" w16cid:durableId="1283264282">
    <w:abstractNumId w:val="17"/>
    <w:lvlOverride w:ilvl="0">
      <w:startOverride w:val="1"/>
    </w:lvlOverride>
  </w:num>
  <w:num w:numId="14" w16cid:durableId="1354452247">
    <w:abstractNumId w:val="43"/>
    <w:lvlOverride w:ilvl="0">
      <w:startOverride w:val="1"/>
    </w:lvlOverride>
  </w:num>
  <w:num w:numId="15" w16cid:durableId="489249172">
    <w:abstractNumId w:val="38"/>
    <w:lvlOverride w:ilvl="0">
      <w:startOverride w:val="1"/>
    </w:lvlOverride>
  </w:num>
  <w:num w:numId="16" w16cid:durableId="1867137030">
    <w:abstractNumId w:val="79"/>
  </w:num>
  <w:num w:numId="17" w16cid:durableId="635842153">
    <w:abstractNumId w:val="13"/>
  </w:num>
  <w:num w:numId="18" w16cid:durableId="537471422">
    <w:abstractNumId w:val="32"/>
  </w:num>
  <w:num w:numId="19" w16cid:durableId="558632121">
    <w:abstractNumId w:val="7"/>
  </w:num>
  <w:num w:numId="20" w16cid:durableId="1386484292">
    <w:abstractNumId w:val="91"/>
  </w:num>
  <w:num w:numId="21" w16cid:durableId="1840000391">
    <w:abstractNumId w:val="39"/>
  </w:num>
  <w:num w:numId="22" w16cid:durableId="1545756767">
    <w:abstractNumId w:val="15"/>
  </w:num>
  <w:num w:numId="23" w16cid:durableId="2035033245">
    <w:abstractNumId w:val="58"/>
  </w:num>
  <w:num w:numId="24" w16cid:durableId="1461608021">
    <w:abstractNumId w:val="16"/>
  </w:num>
  <w:num w:numId="25" w16cid:durableId="1081487923">
    <w:abstractNumId w:val="84"/>
  </w:num>
  <w:num w:numId="26" w16cid:durableId="2027562165">
    <w:abstractNumId w:val="61"/>
  </w:num>
  <w:num w:numId="27" w16cid:durableId="1515873583">
    <w:abstractNumId w:val="50"/>
  </w:num>
  <w:num w:numId="28" w16cid:durableId="174152455">
    <w:abstractNumId w:val="44"/>
  </w:num>
  <w:num w:numId="29" w16cid:durableId="1974603592">
    <w:abstractNumId w:val="35"/>
  </w:num>
  <w:num w:numId="30" w16cid:durableId="1614748852">
    <w:abstractNumId w:val="30"/>
  </w:num>
  <w:num w:numId="31" w16cid:durableId="1287352608">
    <w:abstractNumId w:val="49"/>
  </w:num>
  <w:num w:numId="32" w16cid:durableId="459763982">
    <w:abstractNumId w:val="10"/>
  </w:num>
  <w:num w:numId="33" w16cid:durableId="26219082">
    <w:abstractNumId w:val="31"/>
  </w:num>
  <w:num w:numId="34" w16cid:durableId="1733380393">
    <w:abstractNumId w:val="8"/>
  </w:num>
  <w:num w:numId="35" w16cid:durableId="2091921902">
    <w:abstractNumId w:val="73"/>
  </w:num>
  <w:num w:numId="36" w16cid:durableId="1020164461">
    <w:abstractNumId w:val="64"/>
  </w:num>
  <w:num w:numId="37" w16cid:durableId="808059039">
    <w:abstractNumId w:val="41"/>
  </w:num>
  <w:num w:numId="38" w16cid:durableId="2099013048">
    <w:abstractNumId w:val="46"/>
  </w:num>
  <w:num w:numId="39" w16cid:durableId="222058848">
    <w:abstractNumId w:val="26"/>
  </w:num>
  <w:num w:numId="40" w16cid:durableId="2061592036">
    <w:abstractNumId w:val="72"/>
  </w:num>
  <w:num w:numId="41" w16cid:durableId="621615747">
    <w:abstractNumId w:val="3"/>
  </w:num>
  <w:num w:numId="42" w16cid:durableId="1168717185">
    <w:abstractNumId w:val="77"/>
  </w:num>
  <w:num w:numId="43" w16cid:durableId="1554390983">
    <w:abstractNumId w:val="4"/>
  </w:num>
  <w:num w:numId="44" w16cid:durableId="1345672937">
    <w:abstractNumId w:val="52"/>
  </w:num>
  <w:num w:numId="45" w16cid:durableId="1639146949">
    <w:abstractNumId w:val="40"/>
  </w:num>
  <w:num w:numId="46" w16cid:durableId="1747805631">
    <w:abstractNumId w:val="80"/>
  </w:num>
  <w:num w:numId="47" w16cid:durableId="1040790155">
    <w:abstractNumId w:val="75"/>
  </w:num>
  <w:num w:numId="48" w16cid:durableId="1059212522">
    <w:abstractNumId w:val="68"/>
  </w:num>
  <w:num w:numId="49" w16cid:durableId="1857841113">
    <w:abstractNumId w:val="9"/>
  </w:num>
  <w:num w:numId="50" w16cid:durableId="1306201285">
    <w:abstractNumId w:val="92"/>
  </w:num>
  <w:num w:numId="51" w16cid:durableId="207954036">
    <w:abstractNumId w:val="86"/>
  </w:num>
  <w:num w:numId="52" w16cid:durableId="821696618">
    <w:abstractNumId w:val="45"/>
  </w:num>
  <w:num w:numId="53" w16cid:durableId="1337617066">
    <w:abstractNumId w:val="5"/>
  </w:num>
  <w:num w:numId="54" w16cid:durableId="1298947146">
    <w:abstractNumId w:val="20"/>
  </w:num>
  <w:num w:numId="55" w16cid:durableId="1208373124">
    <w:abstractNumId w:val="2"/>
  </w:num>
  <w:num w:numId="56" w16cid:durableId="878052492">
    <w:abstractNumId w:val="33"/>
  </w:num>
  <w:num w:numId="57" w16cid:durableId="789277104">
    <w:abstractNumId w:val="62"/>
  </w:num>
  <w:num w:numId="58" w16cid:durableId="354041119">
    <w:abstractNumId w:val="71"/>
  </w:num>
  <w:num w:numId="59" w16cid:durableId="459762726">
    <w:abstractNumId w:val="76"/>
  </w:num>
  <w:num w:numId="60" w16cid:durableId="597326040">
    <w:abstractNumId w:val="14"/>
  </w:num>
  <w:num w:numId="61" w16cid:durableId="969435707">
    <w:abstractNumId w:val="0"/>
  </w:num>
  <w:num w:numId="62" w16cid:durableId="383649510">
    <w:abstractNumId w:val="65"/>
  </w:num>
  <w:num w:numId="63" w16cid:durableId="1517235668">
    <w:abstractNumId w:val="21"/>
  </w:num>
  <w:num w:numId="64" w16cid:durableId="1212881845">
    <w:abstractNumId w:val="27"/>
  </w:num>
  <w:num w:numId="65" w16cid:durableId="856163057">
    <w:abstractNumId w:val="63"/>
  </w:num>
  <w:num w:numId="66" w16cid:durableId="267156028">
    <w:abstractNumId w:val="6"/>
  </w:num>
  <w:num w:numId="67" w16cid:durableId="782185971">
    <w:abstractNumId w:val="94"/>
  </w:num>
  <w:num w:numId="68" w16cid:durableId="2031489350">
    <w:abstractNumId w:val="60"/>
  </w:num>
  <w:num w:numId="69" w16cid:durableId="1332871489">
    <w:abstractNumId w:val="28"/>
  </w:num>
  <w:num w:numId="70" w16cid:durableId="1561746138">
    <w:abstractNumId w:val="12"/>
  </w:num>
  <w:num w:numId="71" w16cid:durableId="564947627">
    <w:abstractNumId w:val="89"/>
  </w:num>
  <w:num w:numId="72" w16cid:durableId="1838182015">
    <w:abstractNumId w:val="48"/>
  </w:num>
  <w:num w:numId="73" w16cid:durableId="1497379733">
    <w:abstractNumId w:val="56"/>
  </w:num>
  <w:num w:numId="74" w16cid:durableId="271327776">
    <w:abstractNumId w:val="70"/>
  </w:num>
  <w:num w:numId="75" w16cid:durableId="1288582982">
    <w:abstractNumId w:val="47"/>
  </w:num>
  <w:num w:numId="76" w16cid:durableId="2127504382">
    <w:abstractNumId w:val="93"/>
  </w:num>
  <w:num w:numId="77" w16cid:durableId="2102606202">
    <w:abstractNumId w:val="57"/>
  </w:num>
  <w:num w:numId="78" w16cid:durableId="1954163324">
    <w:abstractNumId w:val="22"/>
  </w:num>
  <w:num w:numId="79" w16cid:durableId="930546571">
    <w:abstractNumId w:val="18"/>
  </w:num>
  <w:num w:numId="80" w16cid:durableId="324406284">
    <w:abstractNumId w:val="85"/>
  </w:num>
  <w:num w:numId="81" w16cid:durableId="1587766787">
    <w:abstractNumId w:val="90"/>
  </w:num>
  <w:num w:numId="82" w16cid:durableId="161284553">
    <w:abstractNumId w:val="74"/>
  </w:num>
  <w:num w:numId="83" w16cid:durableId="417603511">
    <w:abstractNumId w:val="81"/>
  </w:num>
  <w:num w:numId="84" w16cid:durableId="1962958140">
    <w:abstractNumId w:val="23"/>
  </w:num>
  <w:num w:numId="85" w16cid:durableId="2142183774">
    <w:abstractNumId w:val="59"/>
  </w:num>
  <w:num w:numId="86" w16cid:durableId="1462764695">
    <w:abstractNumId w:val="67"/>
  </w:num>
  <w:num w:numId="87" w16cid:durableId="843520690">
    <w:abstractNumId w:val="51"/>
    <w:lvlOverride w:ilvl="0">
      <w:startOverride w:val="1"/>
    </w:lvlOverride>
  </w:num>
  <w:num w:numId="88" w16cid:durableId="1422065919">
    <w:abstractNumId w:val="69"/>
  </w:num>
  <w:num w:numId="89" w16cid:durableId="1856841144">
    <w:abstractNumId w:val="55"/>
  </w:num>
  <w:num w:numId="90" w16cid:durableId="807864626">
    <w:abstractNumId w:val="11"/>
    <w:lvlOverride w:ilvl="0">
      <w:startOverride w:val="1"/>
    </w:lvlOverride>
  </w:num>
  <w:num w:numId="91" w16cid:durableId="128405298">
    <w:abstractNumId w:val="37"/>
    <w:lvlOverride w:ilvl="0">
      <w:startOverride w:val="1"/>
    </w:lvlOverride>
  </w:num>
  <w:num w:numId="92" w16cid:durableId="1322275910">
    <w:abstractNumId w:val="78"/>
  </w:num>
  <w:num w:numId="93" w16cid:durableId="2087074161">
    <w:abstractNumId w:val="88"/>
  </w:num>
  <w:num w:numId="94" w16cid:durableId="198783656">
    <w:abstractNumId w:val="87"/>
  </w:num>
  <w:num w:numId="95" w16cid:durableId="1616599234">
    <w:abstractNumId w:val="29"/>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F4"/>
    <w:rsid w:val="00002224"/>
    <w:rsid w:val="00002A3B"/>
    <w:rsid w:val="000075C9"/>
    <w:rsid w:val="000121AD"/>
    <w:rsid w:val="000160E4"/>
    <w:rsid w:val="0001623A"/>
    <w:rsid w:val="00035F36"/>
    <w:rsid w:val="000367BA"/>
    <w:rsid w:val="00036AFE"/>
    <w:rsid w:val="00042A1C"/>
    <w:rsid w:val="000444C7"/>
    <w:rsid w:val="00050E69"/>
    <w:rsid w:val="00060F69"/>
    <w:rsid w:val="00062EB7"/>
    <w:rsid w:val="00065F51"/>
    <w:rsid w:val="00076A7F"/>
    <w:rsid w:val="000A6210"/>
    <w:rsid w:val="000A7345"/>
    <w:rsid w:val="000B3246"/>
    <w:rsid w:val="000B6035"/>
    <w:rsid w:val="000C1C4B"/>
    <w:rsid w:val="000C59C7"/>
    <w:rsid w:val="000C79D8"/>
    <w:rsid w:val="000D1527"/>
    <w:rsid w:val="000F2A0F"/>
    <w:rsid w:val="000F5547"/>
    <w:rsid w:val="000F65C7"/>
    <w:rsid w:val="00144069"/>
    <w:rsid w:val="0014426B"/>
    <w:rsid w:val="00144BE9"/>
    <w:rsid w:val="001460A8"/>
    <w:rsid w:val="00152D8C"/>
    <w:rsid w:val="001625A0"/>
    <w:rsid w:val="00162933"/>
    <w:rsid w:val="00163E6F"/>
    <w:rsid w:val="001869D2"/>
    <w:rsid w:val="00194307"/>
    <w:rsid w:val="001950CE"/>
    <w:rsid w:val="001B268B"/>
    <w:rsid w:val="001B3969"/>
    <w:rsid w:val="001B49B9"/>
    <w:rsid w:val="001C0F52"/>
    <w:rsid w:val="001C3E3F"/>
    <w:rsid w:val="001D4BC5"/>
    <w:rsid w:val="001D6EBA"/>
    <w:rsid w:val="00207126"/>
    <w:rsid w:val="00222BEC"/>
    <w:rsid w:val="00223447"/>
    <w:rsid w:val="00224DF6"/>
    <w:rsid w:val="002251B1"/>
    <w:rsid w:val="00231EE5"/>
    <w:rsid w:val="002401D2"/>
    <w:rsid w:val="00244F93"/>
    <w:rsid w:val="00246D09"/>
    <w:rsid w:val="0025152B"/>
    <w:rsid w:val="00264DD4"/>
    <w:rsid w:val="00273DC2"/>
    <w:rsid w:val="002741FA"/>
    <w:rsid w:val="002865A8"/>
    <w:rsid w:val="002A0EDE"/>
    <w:rsid w:val="002A7B02"/>
    <w:rsid w:val="002B365E"/>
    <w:rsid w:val="002B7F86"/>
    <w:rsid w:val="002C01F0"/>
    <w:rsid w:val="002C4D32"/>
    <w:rsid w:val="002C6EF5"/>
    <w:rsid w:val="002C7B22"/>
    <w:rsid w:val="002D7596"/>
    <w:rsid w:val="002E3161"/>
    <w:rsid w:val="002E4963"/>
    <w:rsid w:val="002E612A"/>
    <w:rsid w:val="002F2AA8"/>
    <w:rsid w:val="002F3147"/>
    <w:rsid w:val="002F41D3"/>
    <w:rsid w:val="00302A3E"/>
    <w:rsid w:val="00302D8C"/>
    <w:rsid w:val="00306344"/>
    <w:rsid w:val="00335C40"/>
    <w:rsid w:val="003508F3"/>
    <w:rsid w:val="003529AF"/>
    <w:rsid w:val="00355363"/>
    <w:rsid w:val="003641B4"/>
    <w:rsid w:val="00382D84"/>
    <w:rsid w:val="00385121"/>
    <w:rsid w:val="00386E6D"/>
    <w:rsid w:val="00387B94"/>
    <w:rsid w:val="003A162C"/>
    <w:rsid w:val="003A4AA9"/>
    <w:rsid w:val="003B1856"/>
    <w:rsid w:val="003B693B"/>
    <w:rsid w:val="003C1FAE"/>
    <w:rsid w:val="003C65A3"/>
    <w:rsid w:val="003D1B20"/>
    <w:rsid w:val="003D4954"/>
    <w:rsid w:val="003E00A2"/>
    <w:rsid w:val="003F39B2"/>
    <w:rsid w:val="00400D55"/>
    <w:rsid w:val="004031DE"/>
    <w:rsid w:val="0040407E"/>
    <w:rsid w:val="0040662C"/>
    <w:rsid w:val="004071B6"/>
    <w:rsid w:val="00422EDD"/>
    <w:rsid w:val="00435DA1"/>
    <w:rsid w:val="00441EAD"/>
    <w:rsid w:val="00457267"/>
    <w:rsid w:val="00462944"/>
    <w:rsid w:val="004777AF"/>
    <w:rsid w:val="004802D3"/>
    <w:rsid w:val="00483148"/>
    <w:rsid w:val="00485485"/>
    <w:rsid w:val="00487975"/>
    <w:rsid w:val="004907DF"/>
    <w:rsid w:val="004A0022"/>
    <w:rsid w:val="004A53BA"/>
    <w:rsid w:val="004A54AD"/>
    <w:rsid w:val="004A5A2F"/>
    <w:rsid w:val="004B6E6D"/>
    <w:rsid w:val="004B767B"/>
    <w:rsid w:val="004C0474"/>
    <w:rsid w:val="004C71C1"/>
    <w:rsid w:val="004D4013"/>
    <w:rsid w:val="004D7EC2"/>
    <w:rsid w:val="004E34A4"/>
    <w:rsid w:val="004E7F22"/>
    <w:rsid w:val="004F0AB0"/>
    <w:rsid w:val="004F1CB9"/>
    <w:rsid w:val="004F1D90"/>
    <w:rsid w:val="004F2616"/>
    <w:rsid w:val="004F6438"/>
    <w:rsid w:val="00507B08"/>
    <w:rsid w:val="005126C7"/>
    <w:rsid w:val="00520AA1"/>
    <w:rsid w:val="005274C5"/>
    <w:rsid w:val="00536038"/>
    <w:rsid w:val="00537055"/>
    <w:rsid w:val="005542AD"/>
    <w:rsid w:val="00560DBD"/>
    <w:rsid w:val="005625EE"/>
    <w:rsid w:val="005653F4"/>
    <w:rsid w:val="00573F4C"/>
    <w:rsid w:val="005823A6"/>
    <w:rsid w:val="00585059"/>
    <w:rsid w:val="005876A5"/>
    <w:rsid w:val="005B0788"/>
    <w:rsid w:val="005B6DC1"/>
    <w:rsid w:val="005E304C"/>
    <w:rsid w:val="005F144F"/>
    <w:rsid w:val="005F2BAE"/>
    <w:rsid w:val="005F5EC0"/>
    <w:rsid w:val="00606C8E"/>
    <w:rsid w:val="00612EEC"/>
    <w:rsid w:val="00613236"/>
    <w:rsid w:val="00614633"/>
    <w:rsid w:val="00626CC6"/>
    <w:rsid w:val="00635F08"/>
    <w:rsid w:val="00637841"/>
    <w:rsid w:val="006474A2"/>
    <w:rsid w:val="00662267"/>
    <w:rsid w:val="00672A04"/>
    <w:rsid w:val="006828A1"/>
    <w:rsid w:val="00692923"/>
    <w:rsid w:val="006936EE"/>
    <w:rsid w:val="006941F4"/>
    <w:rsid w:val="006A3398"/>
    <w:rsid w:val="006A6336"/>
    <w:rsid w:val="006D43F5"/>
    <w:rsid w:val="006D5A67"/>
    <w:rsid w:val="006D6362"/>
    <w:rsid w:val="006D713E"/>
    <w:rsid w:val="006E566F"/>
    <w:rsid w:val="006F1563"/>
    <w:rsid w:val="006F4217"/>
    <w:rsid w:val="006F71B7"/>
    <w:rsid w:val="00712BFB"/>
    <w:rsid w:val="00717694"/>
    <w:rsid w:val="00721A7E"/>
    <w:rsid w:val="00725ADC"/>
    <w:rsid w:val="00726AAB"/>
    <w:rsid w:val="00726E0D"/>
    <w:rsid w:val="00727CE0"/>
    <w:rsid w:val="00730E5C"/>
    <w:rsid w:val="00733087"/>
    <w:rsid w:val="00736B42"/>
    <w:rsid w:val="0074126A"/>
    <w:rsid w:val="00753D20"/>
    <w:rsid w:val="00764670"/>
    <w:rsid w:val="00775BE2"/>
    <w:rsid w:val="00781F7A"/>
    <w:rsid w:val="00792851"/>
    <w:rsid w:val="007A3C23"/>
    <w:rsid w:val="007A5BE7"/>
    <w:rsid w:val="007B1759"/>
    <w:rsid w:val="007B28FC"/>
    <w:rsid w:val="007B66EC"/>
    <w:rsid w:val="007C2A32"/>
    <w:rsid w:val="007E0768"/>
    <w:rsid w:val="007E166C"/>
    <w:rsid w:val="007F160B"/>
    <w:rsid w:val="008019FD"/>
    <w:rsid w:val="00802F5D"/>
    <w:rsid w:val="00806EBE"/>
    <w:rsid w:val="008111F9"/>
    <w:rsid w:val="008116D4"/>
    <w:rsid w:val="00811CDF"/>
    <w:rsid w:val="00815F75"/>
    <w:rsid w:val="00824124"/>
    <w:rsid w:val="00831E31"/>
    <w:rsid w:val="00844BE2"/>
    <w:rsid w:val="00852489"/>
    <w:rsid w:val="00852536"/>
    <w:rsid w:val="00855D6B"/>
    <w:rsid w:val="00861E4B"/>
    <w:rsid w:val="00867FBE"/>
    <w:rsid w:val="00872600"/>
    <w:rsid w:val="0087420F"/>
    <w:rsid w:val="008744F7"/>
    <w:rsid w:val="00880303"/>
    <w:rsid w:val="00885D64"/>
    <w:rsid w:val="00891FF4"/>
    <w:rsid w:val="00893C60"/>
    <w:rsid w:val="0089586E"/>
    <w:rsid w:val="008A1CCB"/>
    <w:rsid w:val="008A237F"/>
    <w:rsid w:val="008A2585"/>
    <w:rsid w:val="008A3826"/>
    <w:rsid w:val="008A43D8"/>
    <w:rsid w:val="008A5AD9"/>
    <w:rsid w:val="008B31F0"/>
    <w:rsid w:val="008B516E"/>
    <w:rsid w:val="008E218A"/>
    <w:rsid w:val="008E51D8"/>
    <w:rsid w:val="008E5760"/>
    <w:rsid w:val="008F3373"/>
    <w:rsid w:val="00905321"/>
    <w:rsid w:val="009122F8"/>
    <w:rsid w:val="0091434F"/>
    <w:rsid w:val="00917C5F"/>
    <w:rsid w:val="00920D1B"/>
    <w:rsid w:val="00923215"/>
    <w:rsid w:val="00931135"/>
    <w:rsid w:val="00934284"/>
    <w:rsid w:val="00937554"/>
    <w:rsid w:val="00955292"/>
    <w:rsid w:val="009638F5"/>
    <w:rsid w:val="00964CB4"/>
    <w:rsid w:val="00971609"/>
    <w:rsid w:val="00980832"/>
    <w:rsid w:val="00983973"/>
    <w:rsid w:val="009922A2"/>
    <w:rsid w:val="009A1C50"/>
    <w:rsid w:val="009A2603"/>
    <w:rsid w:val="009B0C37"/>
    <w:rsid w:val="009B4F37"/>
    <w:rsid w:val="009B4F51"/>
    <w:rsid w:val="009B4F5C"/>
    <w:rsid w:val="009B57BF"/>
    <w:rsid w:val="009C0EA4"/>
    <w:rsid w:val="009C4F66"/>
    <w:rsid w:val="009D0066"/>
    <w:rsid w:val="009E0839"/>
    <w:rsid w:val="009E4D73"/>
    <w:rsid w:val="009F1634"/>
    <w:rsid w:val="009F57DE"/>
    <w:rsid w:val="00A03FE4"/>
    <w:rsid w:val="00A102B7"/>
    <w:rsid w:val="00A11872"/>
    <w:rsid w:val="00A21372"/>
    <w:rsid w:val="00A22A8E"/>
    <w:rsid w:val="00A25302"/>
    <w:rsid w:val="00A3025B"/>
    <w:rsid w:val="00A37166"/>
    <w:rsid w:val="00A55653"/>
    <w:rsid w:val="00A57DF8"/>
    <w:rsid w:val="00A62045"/>
    <w:rsid w:val="00A6315F"/>
    <w:rsid w:val="00A64B4A"/>
    <w:rsid w:val="00A72339"/>
    <w:rsid w:val="00A763E0"/>
    <w:rsid w:val="00A764C3"/>
    <w:rsid w:val="00A77B4A"/>
    <w:rsid w:val="00A8022E"/>
    <w:rsid w:val="00A83EB2"/>
    <w:rsid w:val="00AA0322"/>
    <w:rsid w:val="00AA4823"/>
    <w:rsid w:val="00AA62C5"/>
    <w:rsid w:val="00AB7C41"/>
    <w:rsid w:val="00AC33AD"/>
    <w:rsid w:val="00AC3B79"/>
    <w:rsid w:val="00AD5BBB"/>
    <w:rsid w:val="00AE2983"/>
    <w:rsid w:val="00AF3F48"/>
    <w:rsid w:val="00AF4B43"/>
    <w:rsid w:val="00AF4DFB"/>
    <w:rsid w:val="00AF70E9"/>
    <w:rsid w:val="00B05FE9"/>
    <w:rsid w:val="00B07B6C"/>
    <w:rsid w:val="00B1469B"/>
    <w:rsid w:val="00B2232A"/>
    <w:rsid w:val="00B24BAB"/>
    <w:rsid w:val="00B31B66"/>
    <w:rsid w:val="00B32D8E"/>
    <w:rsid w:val="00B372DC"/>
    <w:rsid w:val="00B37A44"/>
    <w:rsid w:val="00B40E4B"/>
    <w:rsid w:val="00B42AB8"/>
    <w:rsid w:val="00B47117"/>
    <w:rsid w:val="00B57CEF"/>
    <w:rsid w:val="00B61B83"/>
    <w:rsid w:val="00B620C0"/>
    <w:rsid w:val="00B72E9E"/>
    <w:rsid w:val="00B73AC2"/>
    <w:rsid w:val="00B75B4B"/>
    <w:rsid w:val="00B81723"/>
    <w:rsid w:val="00B8228C"/>
    <w:rsid w:val="00B8282D"/>
    <w:rsid w:val="00B86404"/>
    <w:rsid w:val="00B92441"/>
    <w:rsid w:val="00BA001F"/>
    <w:rsid w:val="00BB49EE"/>
    <w:rsid w:val="00BC3FC9"/>
    <w:rsid w:val="00BC5810"/>
    <w:rsid w:val="00BD3539"/>
    <w:rsid w:val="00BD7CA3"/>
    <w:rsid w:val="00BE7A07"/>
    <w:rsid w:val="00C06804"/>
    <w:rsid w:val="00C12739"/>
    <w:rsid w:val="00C15802"/>
    <w:rsid w:val="00C2252E"/>
    <w:rsid w:val="00C30099"/>
    <w:rsid w:val="00C3561A"/>
    <w:rsid w:val="00C35FDE"/>
    <w:rsid w:val="00C37AD3"/>
    <w:rsid w:val="00C4441A"/>
    <w:rsid w:val="00C44C70"/>
    <w:rsid w:val="00C47388"/>
    <w:rsid w:val="00C60815"/>
    <w:rsid w:val="00C65220"/>
    <w:rsid w:val="00C66CF0"/>
    <w:rsid w:val="00C70787"/>
    <w:rsid w:val="00C71614"/>
    <w:rsid w:val="00C716A6"/>
    <w:rsid w:val="00C76811"/>
    <w:rsid w:val="00C92867"/>
    <w:rsid w:val="00C94AA0"/>
    <w:rsid w:val="00C960CF"/>
    <w:rsid w:val="00CA12F6"/>
    <w:rsid w:val="00CA17B7"/>
    <w:rsid w:val="00CA5E77"/>
    <w:rsid w:val="00CB4320"/>
    <w:rsid w:val="00CB6767"/>
    <w:rsid w:val="00CC2D2D"/>
    <w:rsid w:val="00CC6B50"/>
    <w:rsid w:val="00CC777D"/>
    <w:rsid w:val="00CE1BA6"/>
    <w:rsid w:val="00CF37D3"/>
    <w:rsid w:val="00CF5FA8"/>
    <w:rsid w:val="00D01A59"/>
    <w:rsid w:val="00D026BC"/>
    <w:rsid w:val="00D030EE"/>
    <w:rsid w:val="00D037A4"/>
    <w:rsid w:val="00D03B75"/>
    <w:rsid w:val="00D12C5A"/>
    <w:rsid w:val="00D12F0F"/>
    <w:rsid w:val="00D173F5"/>
    <w:rsid w:val="00D17EE2"/>
    <w:rsid w:val="00D25050"/>
    <w:rsid w:val="00D301EE"/>
    <w:rsid w:val="00D34158"/>
    <w:rsid w:val="00D3626C"/>
    <w:rsid w:val="00D36724"/>
    <w:rsid w:val="00D41F49"/>
    <w:rsid w:val="00D505FB"/>
    <w:rsid w:val="00D5487C"/>
    <w:rsid w:val="00D61A43"/>
    <w:rsid w:val="00D6484F"/>
    <w:rsid w:val="00D664F2"/>
    <w:rsid w:val="00D67924"/>
    <w:rsid w:val="00D72319"/>
    <w:rsid w:val="00D729FE"/>
    <w:rsid w:val="00D77A69"/>
    <w:rsid w:val="00D77FA9"/>
    <w:rsid w:val="00D80D25"/>
    <w:rsid w:val="00D82480"/>
    <w:rsid w:val="00D83692"/>
    <w:rsid w:val="00D90E00"/>
    <w:rsid w:val="00D91523"/>
    <w:rsid w:val="00D923E1"/>
    <w:rsid w:val="00D933C5"/>
    <w:rsid w:val="00DA4ED1"/>
    <w:rsid w:val="00DA5A21"/>
    <w:rsid w:val="00DB372C"/>
    <w:rsid w:val="00DB42D6"/>
    <w:rsid w:val="00DB43AB"/>
    <w:rsid w:val="00DC042B"/>
    <w:rsid w:val="00DC333D"/>
    <w:rsid w:val="00DC630D"/>
    <w:rsid w:val="00DD06BF"/>
    <w:rsid w:val="00DD708C"/>
    <w:rsid w:val="00DD7DB8"/>
    <w:rsid w:val="00DE3019"/>
    <w:rsid w:val="00DF2631"/>
    <w:rsid w:val="00E10A58"/>
    <w:rsid w:val="00E22E54"/>
    <w:rsid w:val="00E2392D"/>
    <w:rsid w:val="00E319BC"/>
    <w:rsid w:val="00E33007"/>
    <w:rsid w:val="00E413CD"/>
    <w:rsid w:val="00E46EAE"/>
    <w:rsid w:val="00E52109"/>
    <w:rsid w:val="00E57356"/>
    <w:rsid w:val="00E608AC"/>
    <w:rsid w:val="00E609BC"/>
    <w:rsid w:val="00E701C7"/>
    <w:rsid w:val="00E70A59"/>
    <w:rsid w:val="00E739EA"/>
    <w:rsid w:val="00E740FC"/>
    <w:rsid w:val="00E77263"/>
    <w:rsid w:val="00E85DE3"/>
    <w:rsid w:val="00E90D78"/>
    <w:rsid w:val="00E9649B"/>
    <w:rsid w:val="00EA4210"/>
    <w:rsid w:val="00EA470D"/>
    <w:rsid w:val="00EA6409"/>
    <w:rsid w:val="00EA75C4"/>
    <w:rsid w:val="00EB11B6"/>
    <w:rsid w:val="00EB52BD"/>
    <w:rsid w:val="00EB710E"/>
    <w:rsid w:val="00EC6574"/>
    <w:rsid w:val="00ED314A"/>
    <w:rsid w:val="00ED61C6"/>
    <w:rsid w:val="00ED6614"/>
    <w:rsid w:val="00EE15A3"/>
    <w:rsid w:val="00EE28BC"/>
    <w:rsid w:val="00EE33A1"/>
    <w:rsid w:val="00EF747E"/>
    <w:rsid w:val="00F04322"/>
    <w:rsid w:val="00F06ADA"/>
    <w:rsid w:val="00F0731C"/>
    <w:rsid w:val="00F104B6"/>
    <w:rsid w:val="00F13850"/>
    <w:rsid w:val="00F209BF"/>
    <w:rsid w:val="00F25A24"/>
    <w:rsid w:val="00F34F22"/>
    <w:rsid w:val="00F43D8F"/>
    <w:rsid w:val="00F454B3"/>
    <w:rsid w:val="00F503C4"/>
    <w:rsid w:val="00F51049"/>
    <w:rsid w:val="00F52931"/>
    <w:rsid w:val="00F61254"/>
    <w:rsid w:val="00F6721B"/>
    <w:rsid w:val="00F817F5"/>
    <w:rsid w:val="00F866FE"/>
    <w:rsid w:val="00F96B5A"/>
    <w:rsid w:val="00FA0956"/>
    <w:rsid w:val="00FA2941"/>
    <w:rsid w:val="00FA5E93"/>
    <w:rsid w:val="00FC4026"/>
    <w:rsid w:val="00FD6091"/>
    <w:rsid w:val="00FE0C4C"/>
    <w:rsid w:val="00FE16DD"/>
    <w:rsid w:val="00FE4A0F"/>
    <w:rsid w:val="00FF47BF"/>
    <w:rsid w:val="00FF482A"/>
    <w:rsid w:val="00FF7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5B1F8"/>
  <w15:chartTrackingRefBased/>
  <w15:docId w15:val="{89424DE3-3C9F-4737-9A4F-AC285B3D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6C"/>
    <w:pPr>
      <w:spacing w:before="240" w:after="120" w:line="360" w:lineRule="auto"/>
    </w:pPr>
    <w:rPr>
      <w:rFonts w:eastAsiaTheme="minorEastAsia" w:cstheme="minorHAnsi"/>
      <w:sz w:val="24"/>
      <w:szCs w:val="28"/>
    </w:rPr>
  </w:style>
  <w:style w:type="paragraph" w:styleId="Heading1">
    <w:name w:val="heading 1"/>
    <w:basedOn w:val="Normal"/>
    <w:next w:val="Normal"/>
    <w:link w:val="Heading1Char"/>
    <w:uiPriority w:val="9"/>
    <w:qFormat/>
    <w:rsid w:val="002C4D32"/>
    <w:pPr>
      <w:keepNext/>
      <w:keepLines/>
      <w:spacing w:before="360" w:after="240"/>
      <w:outlineLvl w:val="0"/>
    </w:pPr>
    <w:rPr>
      <w:rFonts w:asciiTheme="majorHAnsi" w:eastAsiaTheme="majorEastAsia" w:hAnsiTheme="majorHAnsi" w:cstheme="majorHAnsi"/>
      <w:b/>
      <w:color w:val="2F5496" w:themeColor="accent1" w:themeShade="BF"/>
      <w:sz w:val="28"/>
      <w:szCs w:val="36"/>
    </w:rPr>
  </w:style>
  <w:style w:type="paragraph" w:styleId="Heading2">
    <w:name w:val="heading 2"/>
    <w:basedOn w:val="Normal"/>
    <w:next w:val="Normal"/>
    <w:link w:val="Heading2Char"/>
    <w:uiPriority w:val="9"/>
    <w:unhideWhenUsed/>
    <w:qFormat/>
    <w:rsid w:val="00A55653"/>
    <w:pPr>
      <w:keepNext/>
      <w:keepLines/>
      <w:outlineLvl w:val="1"/>
    </w:pPr>
    <w:rPr>
      <w:rFonts w:asciiTheme="majorHAnsi" w:eastAsiaTheme="majorEastAsia" w:hAnsiTheme="majorHAnsi" w:cstheme="majorHAnsi"/>
      <w:b/>
      <w:color w:val="2F5496" w:themeColor="accent1" w:themeShade="BF"/>
      <w:sz w:val="26"/>
      <w:szCs w:val="32"/>
    </w:rPr>
  </w:style>
  <w:style w:type="paragraph" w:styleId="Heading3">
    <w:name w:val="heading 3"/>
    <w:basedOn w:val="Normal"/>
    <w:next w:val="Normal"/>
    <w:link w:val="Heading3Char"/>
    <w:uiPriority w:val="9"/>
    <w:unhideWhenUsed/>
    <w:qFormat/>
    <w:rsid w:val="00A55653"/>
    <w:pPr>
      <w:keepNext/>
      <w:keepLines/>
      <w:outlineLvl w:val="2"/>
    </w:pPr>
    <w:rPr>
      <w:rFonts w:asciiTheme="majorHAnsi" w:eastAsiaTheme="majorEastAsia" w:hAnsiTheme="majorHAnsi" w:cstheme="majorHAnsi"/>
      <w:b/>
      <w:color w:val="1F3763" w:themeColor="accent1" w:themeShade="7F"/>
    </w:rPr>
  </w:style>
  <w:style w:type="paragraph" w:styleId="Heading4">
    <w:name w:val="heading 4"/>
    <w:basedOn w:val="Heading2"/>
    <w:next w:val="Normal"/>
    <w:link w:val="Heading4Char"/>
    <w:uiPriority w:val="9"/>
    <w:unhideWhenUsed/>
    <w:qFormat/>
    <w:rsid w:val="001C3E3F"/>
    <w:pPr>
      <w:spacing w:after="0" w:line="240" w:lineRule="auto"/>
      <w:ind w:left="720" w:firstLine="720"/>
      <w:outlineLvl w:val="3"/>
    </w:pPr>
    <w:rPr>
      <w:rFonts w:eastAsiaTheme="minorEastAsia" w:cstheme="majorBidi"/>
      <w:b w:val="0"/>
      <w:sz w:val="24"/>
      <w:szCs w:val="28"/>
      <w:lang w:bidi="ar-EG"/>
    </w:rPr>
  </w:style>
  <w:style w:type="paragraph" w:styleId="Heading5">
    <w:name w:val="heading 5"/>
    <w:link w:val="Heading5Char"/>
    <w:uiPriority w:val="9"/>
    <w:unhideWhenUsed/>
    <w:qFormat/>
    <w:rsid w:val="00E413CD"/>
    <w:pPr>
      <w:spacing w:after="0" w:line="240" w:lineRule="auto"/>
      <w:outlineLvl w:val="4"/>
    </w:pPr>
    <w:rPr>
      <w:rFonts w:ascii="Calibri" w:eastAsia="Calibri" w:hAnsi="Calibri" w:cs="Calibri"/>
      <w:color w:val="2E74B5"/>
      <w:sz w:val="24"/>
      <w:szCs w:val="24"/>
    </w:rPr>
  </w:style>
  <w:style w:type="paragraph" w:styleId="Heading6">
    <w:name w:val="heading 6"/>
    <w:link w:val="Heading6Char"/>
    <w:uiPriority w:val="9"/>
    <w:semiHidden/>
    <w:unhideWhenUsed/>
    <w:qFormat/>
    <w:rsid w:val="00E413CD"/>
    <w:pPr>
      <w:spacing w:after="0" w:line="240" w:lineRule="auto"/>
      <w:outlineLvl w:val="5"/>
    </w:pPr>
    <w:rPr>
      <w:rFonts w:ascii="Calibri" w:eastAsia="Calibri" w:hAnsi="Calibri" w:cs="Calibri"/>
      <w:color w:val="1F4D78"/>
      <w:sz w:val="24"/>
      <w:szCs w:val="24"/>
    </w:rPr>
  </w:style>
  <w:style w:type="paragraph" w:styleId="Heading7">
    <w:name w:val="heading 7"/>
    <w:basedOn w:val="Normal"/>
    <w:next w:val="Normal"/>
    <w:link w:val="Heading7Char"/>
    <w:uiPriority w:val="9"/>
    <w:semiHidden/>
    <w:unhideWhenUsed/>
    <w:qFormat/>
    <w:rsid w:val="00E413CD"/>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413CD"/>
    <w:pPr>
      <w:keepNext/>
      <w:keepLines/>
      <w:spacing w:before="0" w:after="0"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413CD"/>
    <w:pPr>
      <w:keepNext/>
      <w:keepLines/>
      <w:spacing w:before="0" w:after="0"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32"/>
    <w:rPr>
      <w:rFonts w:asciiTheme="majorHAnsi" w:eastAsiaTheme="majorEastAsia" w:hAnsiTheme="majorHAnsi" w:cstheme="majorHAnsi"/>
      <w:b/>
      <w:color w:val="2F5496" w:themeColor="accent1" w:themeShade="BF"/>
      <w:sz w:val="28"/>
      <w:szCs w:val="36"/>
    </w:rPr>
  </w:style>
  <w:style w:type="character" w:customStyle="1" w:styleId="Heading2Char">
    <w:name w:val="Heading 2 Char"/>
    <w:basedOn w:val="DefaultParagraphFont"/>
    <w:link w:val="Heading2"/>
    <w:uiPriority w:val="9"/>
    <w:rsid w:val="00A55653"/>
    <w:rPr>
      <w:rFonts w:asciiTheme="majorHAnsi" w:eastAsiaTheme="majorEastAsia" w:hAnsiTheme="majorHAnsi" w:cstheme="majorHAnsi"/>
      <w:b/>
      <w:color w:val="2F5496" w:themeColor="accent1" w:themeShade="BF"/>
      <w:sz w:val="26"/>
      <w:szCs w:val="32"/>
    </w:rPr>
  </w:style>
  <w:style w:type="character" w:customStyle="1" w:styleId="Heading3Char">
    <w:name w:val="Heading 3 Char"/>
    <w:basedOn w:val="DefaultParagraphFont"/>
    <w:link w:val="Heading3"/>
    <w:uiPriority w:val="9"/>
    <w:rsid w:val="00A55653"/>
    <w:rPr>
      <w:rFonts w:asciiTheme="majorHAnsi" w:eastAsiaTheme="majorEastAsia" w:hAnsiTheme="majorHAnsi" w:cstheme="majorHAnsi"/>
      <w:b/>
      <w:color w:val="1F3763" w:themeColor="accent1" w:themeShade="7F"/>
      <w:sz w:val="24"/>
      <w:szCs w:val="28"/>
    </w:rPr>
  </w:style>
  <w:style w:type="character" w:styleId="PlaceholderText">
    <w:name w:val="Placeholder Text"/>
    <w:basedOn w:val="DefaultParagraphFont"/>
    <w:uiPriority w:val="99"/>
    <w:semiHidden/>
    <w:rsid w:val="00CA5E77"/>
    <w:rPr>
      <w:color w:val="808080"/>
    </w:rPr>
  </w:style>
  <w:style w:type="paragraph" w:styleId="TOCHeading">
    <w:name w:val="TOC Heading"/>
    <w:basedOn w:val="Heading1"/>
    <w:next w:val="Normal"/>
    <w:uiPriority w:val="39"/>
    <w:unhideWhenUsed/>
    <w:qFormat/>
    <w:rsid w:val="00753D20"/>
    <w:pPr>
      <w:outlineLvl w:val="9"/>
    </w:pPr>
    <w:rPr>
      <w:rFonts w:cstheme="majorBidi"/>
      <w:sz w:val="32"/>
      <w:szCs w:val="32"/>
    </w:rPr>
  </w:style>
  <w:style w:type="paragraph" w:styleId="TOC1">
    <w:name w:val="toc 1"/>
    <w:basedOn w:val="Normal"/>
    <w:next w:val="Normal"/>
    <w:autoRedefine/>
    <w:uiPriority w:val="39"/>
    <w:unhideWhenUsed/>
    <w:rsid w:val="00144069"/>
    <w:pPr>
      <w:spacing w:after="100"/>
    </w:pPr>
  </w:style>
  <w:style w:type="character" w:styleId="Hyperlink">
    <w:name w:val="Hyperlink"/>
    <w:basedOn w:val="DefaultParagraphFont"/>
    <w:uiPriority w:val="99"/>
    <w:unhideWhenUsed/>
    <w:rsid w:val="00144069"/>
    <w:rPr>
      <w:color w:val="0563C1" w:themeColor="hyperlink"/>
      <w:u w:val="single"/>
    </w:rPr>
  </w:style>
  <w:style w:type="paragraph" w:styleId="Header">
    <w:name w:val="header"/>
    <w:basedOn w:val="Normal"/>
    <w:link w:val="HeaderChar"/>
    <w:uiPriority w:val="99"/>
    <w:unhideWhenUsed/>
    <w:rsid w:val="00144069"/>
    <w:pPr>
      <w:tabs>
        <w:tab w:val="center" w:pos="4320"/>
        <w:tab w:val="right" w:pos="8640"/>
      </w:tabs>
      <w:spacing w:after="0" w:line="240" w:lineRule="auto"/>
    </w:pPr>
  </w:style>
  <w:style w:type="character" w:customStyle="1" w:styleId="HeaderChar">
    <w:name w:val="Header Char"/>
    <w:basedOn w:val="DefaultParagraphFont"/>
    <w:link w:val="Header"/>
    <w:uiPriority w:val="99"/>
    <w:rsid w:val="00144069"/>
    <w:rPr>
      <w:rFonts w:eastAsiaTheme="minorEastAsia" w:cstheme="minorHAnsi"/>
      <w:sz w:val="28"/>
      <w:szCs w:val="28"/>
    </w:rPr>
  </w:style>
  <w:style w:type="paragraph" w:styleId="Footer">
    <w:name w:val="footer"/>
    <w:basedOn w:val="Normal"/>
    <w:link w:val="FooterChar"/>
    <w:uiPriority w:val="99"/>
    <w:unhideWhenUsed/>
    <w:rsid w:val="00144069"/>
    <w:pPr>
      <w:tabs>
        <w:tab w:val="center" w:pos="4320"/>
        <w:tab w:val="right" w:pos="8640"/>
      </w:tabs>
      <w:spacing w:after="0" w:line="240" w:lineRule="auto"/>
    </w:pPr>
  </w:style>
  <w:style w:type="character" w:customStyle="1" w:styleId="FooterChar">
    <w:name w:val="Footer Char"/>
    <w:basedOn w:val="DefaultParagraphFont"/>
    <w:link w:val="Footer"/>
    <w:uiPriority w:val="99"/>
    <w:rsid w:val="00144069"/>
    <w:rPr>
      <w:rFonts w:eastAsiaTheme="minorEastAsia" w:cstheme="minorHAnsi"/>
      <w:sz w:val="28"/>
      <w:szCs w:val="28"/>
    </w:rPr>
  </w:style>
  <w:style w:type="table" w:styleId="GridTable4-Accent1">
    <w:name w:val="Grid Table 4 Accent 1"/>
    <w:basedOn w:val="TableNormal"/>
    <w:uiPriority w:val="49"/>
    <w:rsid w:val="000F65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A62045"/>
    <w:pPr>
      <w:spacing w:after="0"/>
    </w:pPr>
    <w:rPr>
      <w:i/>
      <w:iCs/>
      <w:sz w:val="20"/>
      <w:szCs w:val="24"/>
    </w:rPr>
  </w:style>
  <w:style w:type="paragraph" w:styleId="ListParagraph">
    <w:name w:val="List Paragraph"/>
    <w:basedOn w:val="Normal"/>
    <w:qFormat/>
    <w:rsid w:val="00F51049"/>
    <w:pPr>
      <w:spacing w:before="0" w:after="160" w:line="278" w:lineRule="auto"/>
      <w:ind w:left="720"/>
      <w:contextualSpacing/>
    </w:pPr>
    <w:rPr>
      <w:rFonts w:eastAsiaTheme="minorHAnsi" w:cstheme="minorBidi"/>
      <w:kern w:val="2"/>
      <w:szCs w:val="24"/>
      <w14:ligatures w14:val="standardContextual"/>
    </w:rPr>
  </w:style>
  <w:style w:type="table" w:styleId="GridTable2">
    <w:name w:val="Grid Table 2"/>
    <w:basedOn w:val="TableNormal"/>
    <w:uiPriority w:val="47"/>
    <w:rsid w:val="00F51049"/>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rsid w:val="001C3E3F"/>
    <w:rPr>
      <w:rFonts w:asciiTheme="majorHAnsi" w:eastAsiaTheme="minorEastAsia" w:hAnsiTheme="majorHAnsi" w:cstheme="majorBidi"/>
      <w:color w:val="2F5496" w:themeColor="accent1" w:themeShade="BF"/>
      <w:sz w:val="24"/>
      <w:szCs w:val="28"/>
      <w:lang w:bidi="ar-EG"/>
    </w:rPr>
  </w:style>
  <w:style w:type="table" w:styleId="TableGrid">
    <w:name w:val="Table Grid"/>
    <w:basedOn w:val="TableNormal"/>
    <w:uiPriority w:val="59"/>
    <w:rsid w:val="00F5104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51049"/>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F51049"/>
    <w:pPr>
      <w:spacing w:after="100"/>
      <w:ind w:left="240"/>
    </w:pPr>
  </w:style>
  <w:style w:type="paragraph" w:styleId="TOC3">
    <w:name w:val="toc 3"/>
    <w:basedOn w:val="Normal"/>
    <w:next w:val="Normal"/>
    <w:autoRedefine/>
    <w:uiPriority w:val="39"/>
    <w:unhideWhenUsed/>
    <w:rsid w:val="00F51049"/>
    <w:pPr>
      <w:spacing w:after="100"/>
      <w:ind w:left="480"/>
    </w:pPr>
  </w:style>
  <w:style w:type="paragraph" w:customStyle="1" w:styleId="ds-markdown-paragraph">
    <w:name w:val="ds-markdown-paragraph"/>
    <w:basedOn w:val="Normal"/>
    <w:rsid w:val="00F51049"/>
    <w:pPr>
      <w:spacing w:before="100" w:beforeAutospacing="1" w:after="100" w:afterAutospacing="1" w:line="240" w:lineRule="auto"/>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F51049"/>
    <w:rPr>
      <w:rFonts w:ascii="Courier New" w:eastAsia="Times New Roman" w:hAnsi="Courier New" w:cs="Courier New"/>
      <w:sz w:val="20"/>
      <w:szCs w:val="20"/>
    </w:rPr>
  </w:style>
  <w:style w:type="character" w:styleId="Strong">
    <w:name w:val="Strong"/>
    <w:basedOn w:val="DefaultParagraphFont"/>
    <w:uiPriority w:val="22"/>
    <w:qFormat/>
    <w:rsid w:val="00F51049"/>
    <w:rPr>
      <w:b/>
      <w:bCs/>
    </w:rPr>
  </w:style>
  <w:style w:type="paragraph" w:styleId="Caption">
    <w:name w:val="caption"/>
    <w:basedOn w:val="Normal"/>
    <w:next w:val="Normal"/>
    <w:uiPriority w:val="35"/>
    <w:unhideWhenUsed/>
    <w:qFormat/>
    <w:rsid w:val="00D6484F"/>
    <w:pPr>
      <w:spacing w:before="0" w:after="200" w:line="240" w:lineRule="auto"/>
      <w:jc w:val="center"/>
    </w:pPr>
    <w:rPr>
      <w:rFonts w:ascii="Calibri" w:eastAsia="Calibri" w:hAnsi="Calibri" w:cs="Calibri"/>
      <w:i/>
      <w:iCs/>
      <w:color w:val="44546A" w:themeColor="text2"/>
      <w:sz w:val="20"/>
      <w:szCs w:val="18"/>
    </w:rPr>
  </w:style>
  <w:style w:type="character" w:customStyle="1" w:styleId="Heading5Char">
    <w:name w:val="Heading 5 Char"/>
    <w:basedOn w:val="DefaultParagraphFont"/>
    <w:link w:val="Heading5"/>
    <w:uiPriority w:val="9"/>
    <w:rsid w:val="00E413CD"/>
    <w:rPr>
      <w:rFonts w:ascii="Calibri" w:eastAsia="Calibri" w:hAnsi="Calibri" w:cs="Calibri"/>
      <w:color w:val="2E74B5"/>
      <w:sz w:val="24"/>
      <w:szCs w:val="24"/>
    </w:rPr>
  </w:style>
  <w:style w:type="character" w:customStyle="1" w:styleId="Heading6Char">
    <w:name w:val="Heading 6 Char"/>
    <w:basedOn w:val="DefaultParagraphFont"/>
    <w:link w:val="Heading6"/>
    <w:uiPriority w:val="9"/>
    <w:semiHidden/>
    <w:rsid w:val="00E413CD"/>
    <w:rPr>
      <w:rFonts w:ascii="Calibri" w:eastAsia="Calibri" w:hAnsi="Calibri" w:cs="Calibri"/>
      <w:color w:val="1F4D78"/>
      <w:sz w:val="24"/>
      <w:szCs w:val="24"/>
    </w:rPr>
  </w:style>
  <w:style w:type="paragraph" w:styleId="Title">
    <w:name w:val="Title"/>
    <w:link w:val="TitleChar"/>
    <w:uiPriority w:val="10"/>
    <w:qFormat/>
    <w:rsid w:val="00E413CD"/>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uiPriority w:val="10"/>
    <w:rsid w:val="00E413CD"/>
    <w:rPr>
      <w:rFonts w:ascii="Calibri" w:eastAsia="Calibri" w:hAnsi="Calibri" w:cs="Calibri"/>
      <w:sz w:val="56"/>
      <w:szCs w:val="56"/>
    </w:rPr>
  </w:style>
  <w:style w:type="paragraph" w:customStyle="1" w:styleId="Strong1">
    <w:name w:val="Strong1"/>
    <w:qFormat/>
    <w:rsid w:val="00E413CD"/>
    <w:pPr>
      <w:spacing w:after="0" w:line="240" w:lineRule="auto"/>
    </w:pPr>
    <w:rPr>
      <w:rFonts w:ascii="Calibri" w:eastAsia="Calibri" w:hAnsi="Calibri" w:cs="Calibri"/>
      <w:b/>
      <w:bCs/>
      <w:sz w:val="24"/>
      <w:szCs w:val="24"/>
    </w:rPr>
  </w:style>
  <w:style w:type="character" w:styleId="FootnoteReference">
    <w:name w:val="footnote reference"/>
    <w:uiPriority w:val="99"/>
    <w:semiHidden/>
    <w:unhideWhenUsed/>
    <w:rsid w:val="00E413CD"/>
    <w:rPr>
      <w:vertAlign w:val="superscript"/>
    </w:rPr>
  </w:style>
  <w:style w:type="paragraph" w:styleId="FootnoteText">
    <w:name w:val="footnote text"/>
    <w:link w:val="FootnoteTextChar"/>
    <w:uiPriority w:val="99"/>
    <w:semiHidden/>
    <w:unhideWhenUsed/>
    <w:rsid w:val="00E413CD"/>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E413CD"/>
    <w:rPr>
      <w:rFonts w:ascii="Calibri" w:eastAsia="Calibri" w:hAnsi="Calibri" w:cs="Calibri"/>
      <w:sz w:val="20"/>
      <w:szCs w:val="20"/>
    </w:rPr>
  </w:style>
  <w:style w:type="character" w:styleId="EndnoteReference">
    <w:name w:val="endnote reference"/>
    <w:uiPriority w:val="99"/>
    <w:semiHidden/>
    <w:unhideWhenUsed/>
    <w:rsid w:val="00E413CD"/>
    <w:rPr>
      <w:vertAlign w:val="superscript"/>
    </w:rPr>
  </w:style>
  <w:style w:type="paragraph" w:styleId="EndnoteText">
    <w:name w:val="endnote text"/>
    <w:link w:val="EndnoteTextChar"/>
    <w:uiPriority w:val="99"/>
    <w:semiHidden/>
    <w:unhideWhenUsed/>
    <w:rsid w:val="00E413CD"/>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E413CD"/>
    <w:rPr>
      <w:rFonts w:ascii="Calibri" w:eastAsia="Calibri" w:hAnsi="Calibri" w:cs="Calibri"/>
      <w:sz w:val="20"/>
      <w:szCs w:val="20"/>
    </w:rPr>
  </w:style>
  <w:style w:type="character" w:styleId="UnresolvedMention">
    <w:name w:val="Unresolved Mention"/>
    <w:basedOn w:val="DefaultParagraphFont"/>
    <w:uiPriority w:val="99"/>
    <w:semiHidden/>
    <w:unhideWhenUsed/>
    <w:rsid w:val="00E413CD"/>
    <w:rPr>
      <w:color w:val="605E5C"/>
      <w:shd w:val="clear" w:color="auto" w:fill="E1DFDD"/>
    </w:rPr>
  </w:style>
  <w:style w:type="character" w:customStyle="1" w:styleId="Heading7Char">
    <w:name w:val="Heading 7 Char"/>
    <w:basedOn w:val="DefaultParagraphFont"/>
    <w:link w:val="Heading7"/>
    <w:uiPriority w:val="9"/>
    <w:semiHidden/>
    <w:rsid w:val="00E413CD"/>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413CD"/>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413CD"/>
    <w:rPr>
      <w:rFonts w:eastAsiaTheme="majorEastAsia" w:cstheme="majorBidi"/>
      <w:color w:val="272727" w:themeColor="text1" w:themeTint="D8"/>
      <w:kern w:val="2"/>
      <w:sz w:val="24"/>
      <w:szCs w:val="24"/>
      <w14:ligatures w14:val="standardContextual"/>
    </w:rPr>
  </w:style>
  <w:style w:type="paragraph" w:styleId="Subtitle">
    <w:name w:val="Subtitle"/>
    <w:basedOn w:val="Normal"/>
    <w:next w:val="Normal"/>
    <w:link w:val="SubtitleChar"/>
    <w:uiPriority w:val="11"/>
    <w:qFormat/>
    <w:rsid w:val="00E413CD"/>
    <w:pPr>
      <w:numPr>
        <w:ilvl w:val="1"/>
      </w:numPr>
      <w:spacing w:before="0" w:after="160" w:line="278" w:lineRule="auto"/>
    </w:pPr>
    <w:rPr>
      <w:rFonts w:eastAsiaTheme="majorEastAsia" w:cstheme="majorBidi"/>
      <w:color w:val="595959" w:themeColor="text1" w:themeTint="A6"/>
      <w:spacing w:val="15"/>
      <w:kern w:val="2"/>
      <w:sz w:val="28"/>
      <w14:ligatures w14:val="standardContextual"/>
    </w:rPr>
  </w:style>
  <w:style w:type="character" w:customStyle="1" w:styleId="SubtitleChar">
    <w:name w:val="Subtitle Char"/>
    <w:basedOn w:val="DefaultParagraphFont"/>
    <w:link w:val="Subtitle"/>
    <w:uiPriority w:val="11"/>
    <w:rsid w:val="00E413CD"/>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413CD"/>
    <w:pPr>
      <w:spacing w:before="160" w:after="160" w:line="278" w:lineRule="auto"/>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413CD"/>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E413CD"/>
    <w:rPr>
      <w:i/>
      <w:iCs/>
      <w:color w:val="2F5496" w:themeColor="accent1" w:themeShade="BF"/>
    </w:rPr>
  </w:style>
  <w:style w:type="paragraph" w:styleId="IntenseQuote">
    <w:name w:val="Intense Quote"/>
    <w:basedOn w:val="Normal"/>
    <w:next w:val="Normal"/>
    <w:link w:val="IntenseQuoteChar"/>
    <w:uiPriority w:val="30"/>
    <w:qFormat/>
    <w:rsid w:val="00E413C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413CD"/>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E413CD"/>
    <w:rPr>
      <w:b/>
      <w:bCs/>
      <w:smallCaps/>
      <w:color w:val="2F5496" w:themeColor="accent1" w:themeShade="BF"/>
      <w:spacing w:val="5"/>
    </w:rPr>
  </w:style>
  <w:style w:type="numbering" w:customStyle="1" w:styleId="NoList1">
    <w:name w:val="No List1"/>
    <w:next w:val="NoList"/>
    <w:uiPriority w:val="99"/>
    <w:semiHidden/>
    <w:unhideWhenUsed/>
    <w:rsid w:val="00E413CD"/>
  </w:style>
  <w:style w:type="paragraph" w:customStyle="1" w:styleId="msonormal0">
    <w:name w:val="msonormal"/>
    <w:basedOn w:val="Normal"/>
    <w:rsid w:val="00E413C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uiPriority w:val="1"/>
    <w:qFormat/>
    <w:rsid w:val="00E413CD"/>
    <w:pPr>
      <w:spacing w:after="0" w:line="240" w:lineRule="auto"/>
      <w:ind w:left="720" w:hanging="360"/>
    </w:pPr>
    <w:rPr>
      <w:rFonts w:ascii="Calibri" w:eastAsia="Calibri" w:hAnsi="Calibri" w:cstheme="majorBidi"/>
      <w:sz w:val="24"/>
      <w:szCs w:val="48"/>
      <w14:ligatures w14:val="standardContextual"/>
    </w:rPr>
  </w:style>
  <w:style w:type="paragraph" w:styleId="TOC4">
    <w:name w:val="toc 4"/>
    <w:basedOn w:val="Normal"/>
    <w:next w:val="Normal"/>
    <w:autoRedefine/>
    <w:uiPriority w:val="39"/>
    <w:unhideWhenUsed/>
    <w:rsid w:val="00C65220"/>
    <w:pPr>
      <w:spacing w:before="0" w:after="100" w:line="259" w:lineRule="auto"/>
      <w:ind w:left="660"/>
    </w:pPr>
    <w:rPr>
      <w:rFonts w:cstheme="minorBidi"/>
      <w:sz w:val="22"/>
      <w:szCs w:val="22"/>
    </w:rPr>
  </w:style>
  <w:style w:type="paragraph" w:styleId="TOC5">
    <w:name w:val="toc 5"/>
    <w:basedOn w:val="Normal"/>
    <w:next w:val="Normal"/>
    <w:autoRedefine/>
    <w:uiPriority w:val="39"/>
    <w:unhideWhenUsed/>
    <w:rsid w:val="00C65220"/>
    <w:pPr>
      <w:spacing w:before="0" w:after="100" w:line="259" w:lineRule="auto"/>
      <w:ind w:left="880"/>
    </w:pPr>
    <w:rPr>
      <w:rFonts w:cstheme="minorBidi"/>
      <w:sz w:val="22"/>
      <w:szCs w:val="22"/>
    </w:rPr>
  </w:style>
  <w:style w:type="paragraph" w:styleId="TOC6">
    <w:name w:val="toc 6"/>
    <w:basedOn w:val="Normal"/>
    <w:next w:val="Normal"/>
    <w:autoRedefine/>
    <w:uiPriority w:val="39"/>
    <w:unhideWhenUsed/>
    <w:rsid w:val="00C65220"/>
    <w:pPr>
      <w:spacing w:before="0" w:after="100" w:line="259" w:lineRule="auto"/>
      <w:ind w:left="1100"/>
    </w:pPr>
    <w:rPr>
      <w:rFonts w:cstheme="minorBidi"/>
      <w:sz w:val="22"/>
      <w:szCs w:val="22"/>
    </w:rPr>
  </w:style>
  <w:style w:type="paragraph" w:styleId="TOC7">
    <w:name w:val="toc 7"/>
    <w:basedOn w:val="Normal"/>
    <w:next w:val="Normal"/>
    <w:autoRedefine/>
    <w:uiPriority w:val="39"/>
    <w:unhideWhenUsed/>
    <w:rsid w:val="00C65220"/>
    <w:pPr>
      <w:spacing w:before="0" w:after="100" w:line="259" w:lineRule="auto"/>
      <w:ind w:left="1320"/>
    </w:pPr>
    <w:rPr>
      <w:rFonts w:cstheme="minorBidi"/>
      <w:sz w:val="22"/>
      <w:szCs w:val="22"/>
    </w:rPr>
  </w:style>
  <w:style w:type="paragraph" w:styleId="TOC8">
    <w:name w:val="toc 8"/>
    <w:basedOn w:val="Normal"/>
    <w:next w:val="Normal"/>
    <w:autoRedefine/>
    <w:uiPriority w:val="39"/>
    <w:unhideWhenUsed/>
    <w:rsid w:val="00C65220"/>
    <w:pPr>
      <w:spacing w:before="0" w:after="100" w:line="259" w:lineRule="auto"/>
      <w:ind w:left="1540"/>
    </w:pPr>
    <w:rPr>
      <w:rFonts w:cstheme="minorBidi"/>
      <w:sz w:val="22"/>
      <w:szCs w:val="22"/>
    </w:rPr>
  </w:style>
  <w:style w:type="paragraph" w:styleId="TOC9">
    <w:name w:val="toc 9"/>
    <w:basedOn w:val="Normal"/>
    <w:next w:val="Normal"/>
    <w:autoRedefine/>
    <w:uiPriority w:val="39"/>
    <w:unhideWhenUsed/>
    <w:rsid w:val="00C65220"/>
    <w:pPr>
      <w:spacing w:before="0" w:after="100" w:line="259" w:lineRule="auto"/>
      <w:ind w:left="1760"/>
    </w:pPr>
    <w:rPr>
      <w:rFonts w:cstheme="minorBidi"/>
      <w:sz w:val="22"/>
      <w:szCs w:val="22"/>
    </w:rPr>
  </w:style>
  <w:style w:type="paragraph" w:customStyle="1" w:styleId="heading10">
    <w:name w:val="heading 10"/>
    <w:basedOn w:val="Normal"/>
    <w:next w:val="Normal"/>
    <w:qFormat/>
    <w:rsid w:val="00F503C4"/>
    <w:pPr>
      <w:spacing w:before="360" w:line="240" w:lineRule="auto"/>
      <w:outlineLvl w:val="0"/>
    </w:pPr>
    <w:rPr>
      <w:rFonts w:ascii="Calibri" w:eastAsia="Calibri" w:hAnsi="Calibri" w:cs="Calibri"/>
      <w:b/>
      <w:bCs/>
      <w:color w:val="1F3864"/>
      <w:sz w:val="28"/>
    </w:rPr>
  </w:style>
  <w:style w:type="paragraph" w:customStyle="1" w:styleId="heading20">
    <w:name w:val="heading 20"/>
    <w:basedOn w:val="Normal"/>
    <w:next w:val="Normal"/>
    <w:qFormat/>
    <w:rsid w:val="00F503C4"/>
    <w:pPr>
      <w:spacing w:before="300" w:line="240" w:lineRule="auto"/>
      <w:outlineLvl w:val="1"/>
    </w:pPr>
    <w:rPr>
      <w:rFonts w:ascii="Calibri" w:eastAsia="Calibri" w:hAnsi="Calibri" w:cs="Calibri"/>
      <w:b/>
      <w:bCs/>
      <w:color w:val="2E74B5"/>
      <w:sz w:val="26"/>
      <w:szCs w:val="26"/>
    </w:rPr>
  </w:style>
  <w:style w:type="paragraph" w:customStyle="1" w:styleId="Heading31">
    <w:name w:val="Heading 31"/>
    <w:basedOn w:val="Normal"/>
    <w:next w:val="Normal"/>
    <w:qFormat/>
    <w:rsid w:val="00F503C4"/>
    <w:pPr>
      <w:spacing w:after="100" w:line="240" w:lineRule="auto"/>
      <w:outlineLvl w:val="2"/>
    </w:pPr>
    <w:rPr>
      <w:rFonts w:ascii="Calibri" w:eastAsia="Calibri" w:hAnsi="Calibri" w:cs="Calibri"/>
      <w:b/>
      <w:bCs/>
      <w:color w:val="1F3864"/>
      <w:szCs w:val="24"/>
    </w:rPr>
  </w:style>
  <w:style w:type="paragraph" w:styleId="HTMLPreformatted">
    <w:name w:val="HTML Preformatted"/>
    <w:basedOn w:val="Normal"/>
    <w:link w:val="HTMLPreformattedChar"/>
    <w:uiPriority w:val="99"/>
    <w:semiHidden/>
    <w:unhideWhenUsed/>
    <w:rsid w:val="00F5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3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2763">
      <w:bodyDiv w:val="1"/>
      <w:marLeft w:val="0"/>
      <w:marRight w:val="0"/>
      <w:marTop w:val="0"/>
      <w:marBottom w:val="0"/>
      <w:divBdr>
        <w:top w:val="none" w:sz="0" w:space="0" w:color="auto"/>
        <w:left w:val="none" w:sz="0" w:space="0" w:color="auto"/>
        <w:bottom w:val="none" w:sz="0" w:space="0" w:color="auto"/>
        <w:right w:val="none" w:sz="0" w:space="0" w:color="auto"/>
      </w:divBdr>
    </w:div>
    <w:div w:id="1397171381">
      <w:bodyDiv w:val="1"/>
      <w:marLeft w:val="0"/>
      <w:marRight w:val="0"/>
      <w:marTop w:val="0"/>
      <w:marBottom w:val="0"/>
      <w:divBdr>
        <w:top w:val="none" w:sz="0" w:space="0" w:color="auto"/>
        <w:left w:val="none" w:sz="0" w:space="0" w:color="auto"/>
        <w:bottom w:val="none" w:sz="0" w:space="0" w:color="auto"/>
        <w:right w:val="none" w:sz="0" w:space="0" w:color="auto"/>
      </w:divBdr>
    </w:div>
    <w:div w:id="1486162155">
      <w:bodyDiv w:val="1"/>
      <w:marLeft w:val="0"/>
      <w:marRight w:val="0"/>
      <w:marTop w:val="0"/>
      <w:marBottom w:val="0"/>
      <w:divBdr>
        <w:top w:val="none" w:sz="0" w:space="0" w:color="auto"/>
        <w:left w:val="none" w:sz="0" w:space="0" w:color="auto"/>
        <w:bottom w:val="none" w:sz="0" w:space="0" w:color="auto"/>
        <w:right w:val="none" w:sz="0" w:space="0" w:color="auto"/>
      </w:divBdr>
    </w:div>
    <w:div w:id="161193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people.eecs.berkeley.edu/~vazirani/algorithms/chap2.pdf"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geeksforgeeks.org/job-sequencing-proble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any\Documents\Custom%20Office%20Templates\Assignments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FABDD359A44EDBAAE6FCE634A93606"/>
        <w:category>
          <w:name w:val="General"/>
          <w:gallery w:val="placeholder"/>
        </w:category>
        <w:types>
          <w:type w:val="bbPlcHdr"/>
        </w:types>
        <w:behaviors>
          <w:behavior w:val="content"/>
        </w:behaviors>
        <w:guid w:val="{FB889C19-08D2-45F5-A7B1-9D09AD9CAD2C}"/>
      </w:docPartPr>
      <w:docPartBody>
        <w:p w:rsidR="00485AF2" w:rsidRDefault="00000000">
          <w:pPr>
            <w:pStyle w:val="89FABDD359A44EDBAAE6FCE634A93606"/>
          </w:pPr>
          <w:r w:rsidRPr="00300DD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charset w:val="00"/>
    <w:family w:val="swiss"/>
    <w:pitch w:val="variable"/>
    <w:sig w:usb0="E00002FF" w:usb1="1200A1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37"/>
    <w:rsid w:val="00030337"/>
    <w:rsid w:val="000E15CC"/>
    <w:rsid w:val="00261B37"/>
    <w:rsid w:val="002D3123"/>
    <w:rsid w:val="00485AF2"/>
    <w:rsid w:val="00517E08"/>
    <w:rsid w:val="0060213B"/>
    <w:rsid w:val="00722393"/>
    <w:rsid w:val="00772C11"/>
    <w:rsid w:val="008258DF"/>
    <w:rsid w:val="009B30CF"/>
    <w:rsid w:val="00C63D10"/>
    <w:rsid w:val="00C641AC"/>
    <w:rsid w:val="00D05C5E"/>
    <w:rsid w:val="00D77FA9"/>
    <w:rsid w:val="00F703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9FABDD359A44EDBAAE6FCE634A93606">
    <w:name w:val="89FABDD359A44EDBAAE6FCE634A936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80BB3-C25D-4CDA-83FA-1716CDFEA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Assignments_Template.dotx</Template>
  <TotalTime>288</TotalTime>
  <Pages>297</Pages>
  <Words>42164</Words>
  <Characters>221363</Characters>
  <Application>Microsoft Office Word</Application>
  <DocSecurity>0</DocSecurity>
  <Lines>8513</Lines>
  <Paragraphs>7529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CSE245: Design and Analysis of Algorithm</dc:subject>
  <dc:creator>Arsany</dc:creator>
  <cp:keywords/>
  <dc:description/>
  <cp:lastModifiedBy>Andrew Ehab Tharwat Tawfik 2200249</cp:lastModifiedBy>
  <cp:revision>447</cp:revision>
  <cp:lastPrinted>2026-05-07T10:16:00Z</cp:lastPrinted>
  <dcterms:created xsi:type="dcterms:W3CDTF">2026-05-05T21:15:00Z</dcterms:created>
  <dcterms:modified xsi:type="dcterms:W3CDTF">2026-05-07T15:16:00Z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95d9ed7da19f445570df7b99306e39ba4e81fb0b1e7f2daf3693609b184469ff</vt:lpwstr>
  </property>
</Properties>
</file>